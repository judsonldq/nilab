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0.xml" ContentType="application/vnd.openxmlformats-officedocument.wordprocessingml.header+xml"/>
  <Override PartName="/word/footer2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020FC" w14:textId="77777777" w:rsidR="00330EB0" w:rsidRDefault="00330EB0">
      <w:pPr>
        <w:spacing w:line="240" w:lineRule="auto"/>
        <w:ind w:firstLineChars="0" w:firstLine="0"/>
        <w:jc w:val="left"/>
      </w:pPr>
      <w:bookmarkStart w:id="0" w:name="_Hlk38744653"/>
      <w:bookmarkStart w:id="1" w:name="_Toc385763153"/>
      <w:bookmarkStart w:id="2" w:name="_Toc385763095"/>
      <w:bookmarkStart w:id="3" w:name="_Toc385763055"/>
      <w:bookmarkStart w:id="4" w:name="_Toc385763023"/>
      <w:bookmarkStart w:id="5" w:name="_Toc385762749"/>
      <w:bookmarkEnd w:id="0"/>
    </w:p>
    <w:p w14:paraId="254E2BDB" w14:textId="77777777" w:rsidR="00330EB0" w:rsidRDefault="00330EB0">
      <w:pPr>
        <w:spacing w:line="240" w:lineRule="auto"/>
        <w:ind w:firstLineChars="0" w:firstLine="0"/>
        <w:jc w:val="left"/>
      </w:pPr>
    </w:p>
    <w:p w14:paraId="42F52EE6" w14:textId="77777777" w:rsidR="00330EB0" w:rsidRDefault="00330EB0">
      <w:pPr>
        <w:ind w:firstLine="1920"/>
        <w:rPr>
          <w:rStyle w:val="-"/>
        </w:rPr>
      </w:pPr>
    </w:p>
    <w:p w14:paraId="53150C30" w14:textId="77777777" w:rsidR="00330EB0" w:rsidRDefault="00CF2792">
      <w:pPr>
        <w:spacing w:line="240" w:lineRule="auto"/>
        <w:ind w:firstLineChars="0" w:firstLine="0"/>
        <w:jc w:val="center"/>
        <w:rPr>
          <w:rFonts w:ascii="宋体" w:hAnsi="宋体"/>
        </w:rPr>
      </w:pPr>
      <w:r>
        <w:rPr>
          <w:rFonts w:ascii="宋体" w:hAnsi="宋体"/>
        </w:rPr>
        <w:object w:dxaOrig="6072" w:dyaOrig="1560" w14:anchorId="6A0D9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6pt;height:78.25pt" o:ole="">
            <v:imagedata r:id="rId9" o:title="" gain="69719f" blacklevel="1966f" grayscale="t" bilevel="t"/>
          </v:shape>
          <o:OLEObject Type="Embed" ProgID="图像.文件" ShapeID="_x0000_i1025" DrawAspect="Content" ObjectID="_1653477605" r:id="rId10"/>
        </w:object>
      </w:r>
    </w:p>
    <w:p w14:paraId="69817716" w14:textId="77777777" w:rsidR="00330EB0" w:rsidRDefault="00330EB0">
      <w:pPr>
        <w:spacing w:line="240" w:lineRule="auto"/>
        <w:ind w:firstLineChars="0" w:firstLine="0"/>
        <w:jc w:val="center"/>
        <w:rPr>
          <w:rStyle w:val="11"/>
          <w:szCs w:val="36"/>
        </w:rPr>
      </w:pPr>
    </w:p>
    <w:p w14:paraId="26C2652E" w14:textId="77777777" w:rsidR="00330EB0" w:rsidRDefault="00CF2792">
      <w:pPr>
        <w:spacing w:line="240" w:lineRule="auto"/>
        <w:ind w:firstLineChars="0" w:firstLine="0"/>
        <w:jc w:val="center"/>
        <w:rPr>
          <w:rStyle w:val="21"/>
        </w:rPr>
      </w:pPr>
      <w:r>
        <w:rPr>
          <w:rStyle w:val="21"/>
          <w:rFonts w:hint="eastAsia"/>
        </w:rPr>
        <w:t>硕士专业学位论文</w:t>
      </w:r>
    </w:p>
    <w:p w14:paraId="0AB0558E" w14:textId="77777777" w:rsidR="00330EB0" w:rsidRDefault="00330EB0">
      <w:pPr>
        <w:spacing w:line="240" w:lineRule="auto"/>
        <w:ind w:firstLineChars="0" w:firstLine="0"/>
        <w:jc w:val="center"/>
        <w:rPr>
          <w:rStyle w:val="21"/>
        </w:rPr>
      </w:pPr>
    </w:p>
    <w:p w14:paraId="29CED2C6" w14:textId="77777777" w:rsidR="00330EB0" w:rsidRDefault="00330EB0">
      <w:pPr>
        <w:spacing w:line="240" w:lineRule="auto"/>
        <w:ind w:firstLineChars="0" w:firstLine="0"/>
        <w:jc w:val="center"/>
        <w:rPr>
          <w:rStyle w:val="21"/>
        </w:rPr>
      </w:pPr>
    </w:p>
    <w:p w14:paraId="7E78B384" w14:textId="77777777" w:rsidR="00330EB0" w:rsidRDefault="00CF2792">
      <w:pPr>
        <w:spacing w:line="240" w:lineRule="auto"/>
        <w:ind w:firstLineChars="0" w:firstLine="0"/>
        <w:jc w:val="center"/>
        <w:rPr>
          <w:rStyle w:val="-a"/>
        </w:rPr>
      </w:pPr>
      <w:bookmarkStart w:id="6" w:name="_Hlk41392726"/>
      <w:r>
        <w:rPr>
          <w:rStyle w:val="-a"/>
          <w:rFonts w:hint="eastAsia"/>
        </w:rPr>
        <w:t>基于深度学习的</w:t>
      </w:r>
      <w:r w:rsidRPr="00957D78">
        <w:rPr>
          <w:rStyle w:val="-a"/>
          <w:rFonts w:ascii="Times New Roman" w:hAnsi="Times New Roman"/>
        </w:rPr>
        <w:t>RSSI</w:t>
      </w:r>
      <w:r>
        <w:rPr>
          <w:rStyle w:val="-a"/>
          <w:rFonts w:hint="eastAsia"/>
        </w:rPr>
        <w:t>室内指纹定位</w:t>
      </w:r>
      <w:r w:rsidR="00957D78">
        <w:rPr>
          <w:rStyle w:val="-a"/>
          <w:rFonts w:hint="eastAsia"/>
        </w:rPr>
        <w:t>研究</w:t>
      </w:r>
    </w:p>
    <w:bookmarkEnd w:id="6"/>
    <w:p w14:paraId="778BDAFE" w14:textId="77777777" w:rsidR="00330EB0" w:rsidRDefault="00330EB0">
      <w:pPr>
        <w:ind w:firstLine="600"/>
        <w:rPr>
          <w:rStyle w:val="-a"/>
        </w:rPr>
      </w:pPr>
    </w:p>
    <w:p w14:paraId="4B5D2ED8" w14:textId="088C0A3E" w:rsidR="00330EB0" w:rsidRPr="00247610" w:rsidRDefault="00523B5E">
      <w:pPr>
        <w:spacing w:line="240" w:lineRule="auto"/>
        <w:ind w:firstLineChars="0" w:firstLine="0"/>
        <w:jc w:val="center"/>
        <w:rPr>
          <w:rStyle w:val="-b"/>
        </w:rPr>
      </w:pPr>
      <w:r w:rsidRPr="00A44922">
        <w:rPr>
          <w:rStyle w:val="-b"/>
        </w:rPr>
        <w:t xml:space="preserve">Deep Learning </w:t>
      </w:r>
      <w:r>
        <w:rPr>
          <w:rStyle w:val="-b"/>
          <w:rFonts w:hint="eastAsia"/>
        </w:rPr>
        <w:t>based</w:t>
      </w:r>
      <w:r w:rsidRPr="00A44922">
        <w:rPr>
          <w:rStyle w:val="-b"/>
        </w:rPr>
        <w:t xml:space="preserve"> Indoor Fingerprint Loca</w:t>
      </w:r>
      <w:r>
        <w:rPr>
          <w:rStyle w:val="-b"/>
          <w:rFonts w:hint="eastAsia"/>
        </w:rPr>
        <w:t>lization</w:t>
      </w:r>
      <w:r w:rsidRPr="00AF4406">
        <w:rPr>
          <w:rFonts w:hint="eastAsia"/>
        </w:rPr>
        <w:t xml:space="preserve"> </w:t>
      </w:r>
      <w:r>
        <w:rPr>
          <w:rStyle w:val="-b"/>
          <w:rFonts w:hint="eastAsia"/>
        </w:rPr>
        <w:t>with</w:t>
      </w:r>
      <w:r w:rsidRPr="00A44922">
        <w:rPr>
          <w:rStyle w:val="-b"/>
        </w:rPr>
        <w:t xml:space="preserve"> RSSI</w:t>
      </w:r>
    </w:p>
    <w:p w14:paraId="50DAF5F3" w14:textId="77777777" w:rsidR="00330EB0" w:rsidRDefault="00330EB0">
      <w:pPr>
        <w:spacing w:line="240" w:lineRule="auto"/>
        <w:ind w:firstLineChars="0" w:firstLine="0"/>
        <w:jc w:val="center"/>
        <w:rPr>
          <w:rStyle w:val="-1"/>
        </w:rPr>
      </w:pPr>
    </w:p>
    <w:p w14:paraId="7B1A512D" w14:textId="77777777" w:rsidR="00330EB0" w:rsidRDefault="00330EB0">
      <w:pPr>
        <w:spacing w:line="240" w:lineRule="auto"/>
        <w:ind w:firstLineChars="0" w:firstLine="0"/>
        <w:jc w:val="center"/>
        <w:rPr>
          <w:rStyle w:val="-1"/>
        </w:rPr>
      </w:pPr>
    </w:p>
    <w:p w14:paraId="3BA92CC0" w14:textId="77777777" w:rsidR="00330EB0" w:rsidRDefault="00330EB0">
      <w:pPr>
        <w:spacing w:line="240" w:lineRule="auto"/>
        <w:ind w:firstLineChars="0" w:firstLine="0"/>
        <w:jc w:val="center"/>
        <w:rPr>
          <w:rStyle w:val="-1"/>
        </w:rPr>
      </w:pPr>
    </w:p>
    <w:p w14:paraId="64268FE6" w14:textId="77777777" w:rsidR="00330EB0" w:rsidRDefault="00330EB0">
      <w:pPr>
        <w:spacing w:line="240" w:lineRule="auto"/>
        <w:ind w:firstLineChars="0" w:firstLine="0"/>
        <w:jc w:val="center"/>
        <w:rPr>
          <w:rStyle w:val="-1"/>
        </w:rPr>
      </w:pPr>
    </w:p>
    <w:p w14:paraId="366B55B4" w14:textId="77777777" w:rsidR="00330EB0" w:rsidRDefault="00330EB0">
      <w:pPr>
        <w:spacing w:line="240" w:lineRule="auto"/>
        <w:ind w:firstLineChars="0" w:firstLine="0"/>
        <w:jc w:val="center"/>
        <w:rPr>
          <w:rStyle w:val="-1"/>
        </w:rPr>
      </w:pPr>
    </w:p>
    <w:p w14:paraId="4EC3AA7D" w14:textId="77777777" w:rsidR="00330EB0" w:rsidRDefault="00CF2792">
      <w:pPr>
        <w:spacing w:line="240" w:lineRule="auto"/>
        <w:ind w:firstLineChars="0" w:firstLine="0"/>
        <w:jc w:val="center"/>
        <w:rPr>
          <w:rStyle w:val="-2"/>
          <w:rFonts w:ascii="宋体" w:hAnsi="宋体"/>
          <w:szCs w:val="28"/>
        </w:rPr>
      </w:pPr>
      <w:r>
        <w:rPr>
          <w:rStyle w:val="31"/>
          <w:rFonts w:ascii="宋体" w:hAnsi="宋体" w:hint="eastAsia"/>
          <w:szCs w:val="28"/>
        </w:rPr>
        <w:t>作者：</w:t>
      </w:r>
      <w:r>
        <w:rPr>
          <w:rStyle w:val="-2"/>
          <w:rFonts w:ascii="宋体" w:hAnsi="宋体" w:hint="eastAsia"/>
          <w:szCs w:val="28"/>
        </w:rPr>
        <w:t>王玉环</w:t>
      </w:r>
    </w:p>
    <w:p w14:paraId="43705DEB" w14:textId="77777777" w:rsidR="00330EB0" w:rsidRDefault="00330EB0">
      <w:pPr>
        <w:ind w:firstLine="560"/>
        <w:rPr>
          <w:rStyle w:val="-2"/>
        </w:rPr>
      </w:pPr>
    </w:p>
    <w:p w14:paraId="48CFD869" w14:textId="77777777" w:rsidR="00330EB0" w:rsidRDefault="00CF2792">
      <w:pPr>
        <w:spacing w:line="240" w:lineRule="auto"/>
        <w:ind w:firstLineChars="0" w:firstLine="0"/>
        <w:jc w:val="center"/>
        <w:rPr>
          <w:rStyle w:val="31"/>
          <w:rFonts w:ascii="宋体" w:hAnsi="宋体"/>
          <w:szCs w:val="28"/>
        </w:rPr>
      </w:pPr>
      <w:r>
        <w:rPr>
          <w:rStyle w:val="31"/>
          <w:rFonts w:ascii="宋体" w:hAnsi="宋体" w:hint="eastAsia"/>
          <w:szCs w:val="28"/>
        </w:rPr>
        <w:t>导师：张立军</w:t>
      </w:r>
    </w:p>
    <w:p w14:paraId="68AE1E64" w14:textId="77777777" w:rsidR="00330EB0" w:rsidRDefault="00330EB0">
      <w:pPr>
        <w:spacing w:line="240" w:lineRule="auto"/>
        <w:ind w:firstLineChars="0" w:firstLine="0"/>
        <w:jc w:val="center"/>
      </w:pPr>
    </w:p>
    <w:p w14:paraId="7AD0D1E5" w14:textId="77777777" w:rsidR="00330EB0" w:rsidRDefault="00330EB0">
      <w:pPr>
        <w:spacing w:line="240" w:lineRule="auto"/>
        <w:ind w:firstLineChars="0" w:firstLine="0"/>
        <w:jc w:val="center"/>
      </w:pPr>
    </w:p>
    <w:p w14:paraId="381129CA" w14:textId="77777777" w:rsidR="00330EB0" w:rsidRDefault="00330EB0">
      <w:pPr>
        <w:spacing w:line="240" w:lineRule="auto"/>
        <w:ind w:firstLineChars="0" w:firstLine="0"/>
        <w:jc w:val="center"/>
      </w:pPr>
    </w:p>
    <w:p w14:paraId="057CFDEF" w14:textId="77777777" w:rsidR="00330EB0" w:rsidRDefault="00330EB0">
      <w:pPr>
        <w:spacing w:line="240" w:lineRule="auto"/>
        <w:ind w:firstLineChars="0" w:firstLine="0"/>
        <w:jc w:val="center"/>
      </w:pPr>
    </w:p>
    <w:p w14:paraId="27265B3E" w14:textId="77777777" w:rsidR="00330EB0" w:rsidRDefault="00330EB0">
      <w:pPr>
        <w:spacing w:line="240" w:lineRule="auto"/>
        <w:ind w:firstLineChars="0" w:firstLine="0"/>
        <w:jc w:val="center"/>
      </w:pPr>
    </w:p>
    <w:p w14:paraId="058733D1" w14:textId="77777777" w:rsidR="00330EB0" w:rsidRDefault="00330EB0">
      <w:pPr>
        <w:spacing w:line="240" w:lineRule="auto"/>
        <w:ind w:firstLineChars="0" w:firstLine="0"/>
        <w:jc w:val="center"/>
      </w:pPr>
    </w:p>
    <w:p w14:paraId="2EDB87AF" w14:textId="77777777" w:rsidR="00330EB0" w:rsidRDefault="00330EB0">
      <w:pPr>
        <w:spacing w:line="240" w:lineRule="auto"/>
        <w:ind w:firstLineChars="0" w:firstLine="0"/>
        <w:jc w:val="center"/>
      </w:pPr>
    </w:p>
    <w:p w14:paraId="36F1053D" w14:textId="77777777" w:rsidR="00330EB0" w:rsidRDefault="00330EB0">
      <w:pPr>
        <w:spacing w:line="240" w:lineRule="auto"/>
        <w:ind w:firstLineChars="0" w:firstLine="0"/>
        <w:jc w:val="center"/>
      </w:pPr>
    </w:p>
    <w:p w14:paraId="5762C5A2" w14:textId="77777777" w:rsidR="00330EB0" w:rsidRDefault="00CF2792">
      <w:pPr>
        <w:spacing w:line="240" w:lineRule="auto"/>
        <w:ind w:firstLineChars="0" w:firstLine="0"/>
        <w:jc w:val="center"/>
        <w:rPr>
          <w:rStyle w:val="-4"/>
          <w:szCs w:val="28"/>
        </w:rPr>
      </w:pPr>
      <w:r>
        <w:rPr>
          <w:rStyle w:val="-4"/>
          <w:rFonts w:hint="eastAsia"/>
          <w:szCs w:val="28"/>
        </w:rPr>
        <w:t>北京交通大学</w:t>
      </w:r>
    </w:p>
    <w:p w14:paraId="0344B4D7" w14:textId="77777777" w:rsidR="00330EB0" w:rsidRDefault="00330EB0">
      <w:pPr>
        <w:spacing w:line="240" w:lineRule="auto"/>
        <w:ind w:firstLineChars="0" w:firstLine="0"/>
        <w:jc w:val="center"/>
        <w:rPr>
          <w:rStyle w:val="-4"/>
          <w:b/>
          <w:szCs w:val="30"/>
        </w:rPr>
      </w:pPr>
    </w:p>
    <w:p w14:paraId="7DDA5F8A" w14:textId="656E259B" w:rsidR="00330EB0" w:rsidRDefault="00CF2792">
      <w:pPr>
        <w:spacing w:line="240" w:lineRule="auto"/>
        <w:ind w:firstLineChars="0" w:firstLine="0"/>
        <w:jc w:val="center"/>
        <w:rPr>
          <w:rStyle w:val="-5"/>
          <w:rFonts w:ascii="宋体" w:hAnsi="宋体"/>
        </w:rPr>
        <w:sectPr w:rsidR="00330EB0">
          <w:headerReference w:type="even" r:id="rId11"/>
          <w:headerReference w:type="default" r:id="rId12"/>
          <w:footerReference w:type="even" r:id="rId13"/>
          <w:footerReference w:type="default" r:id="rId14"/>
          <w:headerReference w:type="first" r:id="rId15"/>
          <w:footerReference w:type="first" r:id="rId16"/>
          <w:pgSz w:w="11905" w:h="16838"/>
          <w:pgMar w:top="1701" w:right="1417" w:bottom="1417" w:left="1417" w:header="907" w:footer="850" w:gutter="567"/>
          <w:paperSrc w:first="31096" w:other="31096"/>
          <w:cols w:space="0"/>
          <w:docGrid w:type="lines" w:linePitch="335"/>
        </w:sectPr>
      </w:pPr>
      <w:r>
        <w:rPr>
          <w:rStyle w:val="-5"/>
          <w:rFonts w:ascii="宋体" w:hAnsi="宋体"/>
        </w:rPr>
        <w:fldChar w:fldCharType="begin"/>
      </w:r>
      <w:r>
        <w:rPr>
          <w:rStyle w:val="-5"/>
          <w:rFonts w:ascii="宋体" w:hAnsi="宋体"/>
        </w:rPr>
        <w:instrText xml:space="preserve"> </w:instrText>
      </w:r>
      <w:r>
        <w:rPr>
          <w:rStyle w:val="-5"/>
          <w:rFonts w:ascii="宋体" w:hAnsi="宋体" w:hint="eastAsia"/>
        </w:rPr>
        <w:instrText>DATE \@ "yyyy年M月" \* MERGEFORMAT</w:instrText>
      </w:r>
      <w:r>
        <w:rPr>
          <w:rStyle w:val="-5"/>
          <w:rFonts w:ascii="宋体" w:hAnsi="宋体"/>
        </w:rPr>
        <w:instrText xml:space="preserve"> </w:instrText>
      </w:r>
      <w:r>
        <w:rPr>
          <w:rStyle w:val="-5"/>
          <w:rFonts w:ascii="宋体" w:hAnsi="宋体"/>
        </w:rPr>
        <w:fldChar w:fldCharType="separate"/>
      </w:r>
      <w:r w:rsidR="00835F82">
        <w:rPr>
          <w:rStyle w:val="-5"/>
          <w:rFonts w:ascii="宋体" w:hAnsi="宋体"/>
          <w:noProof/>
        </w:rPr>
        <w:t>2020年6月</w:t>
      </w:r>
      <w:r>
        <w:rPr>
          <w:rStyle w:val="-5"/>
          <w:rFonts w:ascii="宋体" w:hAnsi="宋体"/>
        </w:rPr>
        <w:fldChar w:fldCharType="end"/>
      </w:r>
    </w:p>
    <w:p w14:paraId="3D901D42" w14:textId="1E546FCE" w:rsidR="00330EB0" w:rsidRDefault="00CF2792">
      <w:pPr>
        <w:pStyle w:val="aff"/>
        <w:ind w:firstLine="480"/>
      </w:pPr>
      <w:bookmarkStart w:id="7" w:name="封2"/>
      <w:bookmarkEnd w:id="7"/>
      <w:r>
        <w:rPr>
          <w:rFonts w:hint="eastAsia"/>
        </w:rPr>
        <w:lastRenderedPageBreak/>
        <w:t>学位论文版权使用授权书</w:t>
      </w:r>
    </w:p>
    <w:p w14:paraId="5CBF3B93" w14:textId="57BB35F1" w:rsidR="00330EB0" w:rsidRDefault="00CF2792">
      <w:pPr>
        <w:ind w:firstLine="480"/>
      </w:pPr>
      <w:r>
        <w:rPr>
          <w:rFonts w:hint="eastAsia"/>
        </w:rPr>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2F5D64FF" w14:textId="04028503" w:rsidR="00330EB0" w:rsidRDefault="00CF2792">
      <w:pPr>
        <w:ind w:firstLine="480"/>
      </w:pPr>
      <w:r>
        <w:rPr>
          <w:rFonts w:hint="eastAsia"/>
        </w:rPr>
        <w:t>（保密的学位论文在解密后适用本授权说明）</w:t>
      </w:r>
    </w:p>
    <w:p w14:paraId="2CF86860" w14:textId="4189035D" w:rsidR="00330EB0" w:rsidRDefault="00330EB0">
      <w:pPr>
        <w:ind w:firstLine="480"/>
      </w:pPr>
    </w:p>
    <w:p w14:paraId="50C8E744" w14:textId="35421F6A" w:rsidR="00330EB0" w:rsidRDefault="00330EB0">
      <w:pPr>
        <w:ind w:firstLine="480"/>
      </w:pPr>
    </w:p>
    <w:p w14:paraId="465D04FA" w14:textId="5D44AEA9" w:rsidR="00330EB0" w:rsidRDefault="004F166B">
      <w:pPr>
        <w:ind w:firstLine="480"/>
      </w:pPr>
      <w:r>
        <w:rPr>
          <w:rFonts w:hint="eastAsia"/>
          <w:noProof/>
        </w:rPr>
        <w:drawing>
          <wp:anchor distT="0" distB="0" distL="114300" distR="114300" simplePos="0" relativeHeight="251815936" behindDoc="0" locked="0" layoutInCell="1" allowOverlap="1" wp14:anchorId="176C472D" wp14:editId="7CF4B4EF">
            <wp:simplePos x="0" y="0"/>
            <wp:positionH relativeFrom="margin">
              <wp:posOffset>1900374</wp:posOffset>
            </wp:positionH>
            <wp:positionV relativeFrom="paragraph">
              <wp:posOffset>228237</wp:posOffset>
            </wp:positionV>
            <wp:extent cx="792590" cy="1257435"/>
            <wp:effectExtent l="0" t="3810" r="3810" b="381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图片_20200612134931.jpg"/>
                    <pic:cNvPicPr/>
                  </pic:nvPicPr>
                  <pic:blipFill rotWithShape="1">
                    <a:blip r:embed="rId17">
                      <a:biLevel thresh="50000"/>
                    </a:blip>
                    <a:srcRect l="20387" t="18666" b="25278"/>
                    <a:stretch/>
                  </pic:blipFill>
                  <pic:spPr bwMode="auto">
                    <a:xfrm rot="16200000">
                      <a:off x="0" y="0"/>
                      <a:ext cx="792590" cy="1257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4CC86" w14:textId="18416D27" w:rsidR="00330EB0" w:rsidRDefault="00330EB0">
      <w:pPr>
        <w:ind w:firstLine="480"/>
      </w:pPr>
    </w:p>
    <w:p w14:paraId="5C772B7C" w14:textId="1FF9C101" w:rsidR="00330EB0" w:rsidRDefault="00330EB0">
      <w:pPr>
        <w:ind w:firstLine="480"/>
      </w:pPr>
    </w:p>
    <w:p w14:paraId="62CC2928" w14:textId="6256EFF3" w:rsidR="00330EB0" w:rsidRDefault="00CF2792" w:rsidP="004F166B">
      <w:pPr>
        <w:spacing w:line="240" w:lineRule="auto"/>
        <w:ind w:firstLine="480"/>
      </w:pPr>
      <w:r>
        <w:rPr>
          <w:rFonts w:hint="eastAsia"/>
        </w:rPr>
        <w:t>学位论文作者签名：</w:t>
      </w:r>
      <w:r>
        <w:rPr>
          <w:rFonts w:hint="eastAsia"/>
        </w:rPr>
        <w:t xml:space="preserve">                      </w:t>
      </w:r>
      <w:r>
        <w:rPr>
          <w:rFonts w:hint="eastAsia"/>
        </w:rPr>
        <w:t>导师签名：</w:t>
      </w:r>
    </w:p>
    <w:p w14:paraId="4D53E010" w14:textId="5F64E29E" w:rsidR="00330EB0" w:rsidRDefault="00330EB0">
      <w:pPr>
        <w:ind w:firstLine="480"/>
      </w:pPr>
    </w:p>
    <w:p w14:paraId="25C79B4F" w14:textId="77777777" w:rsidR="00330EB0" w:rsidRDefault="00CF2792">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759DE2D6" w14:textId="77777777" w:rsidR="00330EB0" w:rsidRDefault="00330EB0">
      <w:pPr>
        <w:ind w:firstLine="480"/>
      </w:pPr>
    </w:p>
    <w:p w14:paraId="45143456" w14:textId="77777777" w:rsidR="00330EB0" w:rsidRPr="00835F82" w:rsidRDefault="00330EB0">
      <w:pPr>
        <w:ind w:firstLineChars="0" w:firstLine="0"/>
        <w:sectPr w:rsidR="00330EB0" w:rsidRPr="00835F82">
          <w:footerReference w:type="even" r:id="rId18"/>
          <w:footerReference w:type="default" r:id="rId19"/>
          <w:pgSz w:w="11905" w:h="16838"/>
          <w:pgMar w:top="1701" w:right="1417" w:bottom="1417" w:left="1417" w:header="907" w:footer="850" w:gutter="567"/>
          <w:paperSrc w:first="31096" w:other="31096"/>
          <w:cols w:space="0"/>
          <w:docGrid w:type="lines" w:linePitch="335"/>
        </w:sectPr>
      </w:pPr>
    </w:p>
    <w:p w14:paraId="397BEB82" w14:textId="5458BB47" w:rsidR="00330EB0" w:rsidRPr="00FD5692" w:rsidRDefault="00CF2792">
      <w:pPr>
        <w:spacing w:line="240" w:lineRule="auto"/>
        <w:ind w:firstLineChars="0" w:firstLine="0"/>
        <w:jc w:val="left"/>
        <w:rPr>
          <w:rStyle w:val="-8"/>
          <w:rFonts w:ascii="宋体" w:hAnsi="宋体"/>
        </w:rPr>
        <w:sectPr w:rsidR="00330EB0" w:rsidRPr="00FD5692">
          <w:footerReference w:type="even" r:id="rId20"/>
          <w:footerReference w:type="default" r:id="rId21"/>
          <w:pgSz w:w="11905" w:h="16838"/>
          <w:pgMar w:top="1701" w:right="1417" w:bottom="1417" w:left="1417" w:header="907" w:footer="850" w:gutter="567"/>
          <w:paperSrc w:first="31096" w:other="31096"/>
          <w:pgNumType w:fmt="lowerRoman" w:start="1"/>
          <w:cols w:space="0"/>
          <w:docGrid w:type="lines" w:linePitch="335"/>
        </w:sectPr>
      </w:pPr>
      <w:bookmarkStart w:id="8" w:name="题名页"/>
      <w:bookmarkEnd w:id="8"/>
      <w:r>
        <w:rPr>
          <w:rStyle w:val="5"/>
          <w:rFonts w:ascii="宋体" w:hAnsi="宋体" w:hint="eastAsia"/>
        </w:rPr>
        <w:lastRenderedPageBreak/>
        <w:t>学校代码：10004</w:t>
      </w:r>
      <w:r w:rsidR="00FD5692">
        <w:rPr>
          <w:rStyle w:val="-7"/>
          <w:rFonts w:ascii="宋体" w:hAnsi="宋体" w:hint="eastAsia"/>
        </w:rPr>
        <w:t xml:space="preserve"> </w:t>
      </w:r>
      <w:r w:rsidR="00FD5692">
        <w:rPr>
          <w:rStyle w:val="-7"/>
          <w:rFonts w:ascii="宋体" w:hAnsi="宋体"/>
        </w:rPr>
        <w:t xml:space="preserve">                                                     </w:t>
      </w:r>
      <w:r>
        <w:rPr>
          <w:rStyle w:val="5"/>
          <w:rFonts w:ascii="宋体" w:hAnsi="宋体" w:hint="eastAsia"/>
        </w:rPr>
        <w:t>密级：</w:t>
      </w:r>
      <w:r>
        <w:rPr>
          <w:rStyle w:val="-8"/>
          <w:rFonts w:ascii="宋体" w:hAnsi="宋体"/>
        </w:rPr>
        <w:fldChar w:fldCharType="begin"/>
      </w:r>
      <w:r>
        <w:rPr>
          <w:rStyle w:val="-8"/>
          <w:rFonts w:ascii="宋体" w:hAnsi="宋体"/>
        </w:rPr>
        <w:instrText xml:space="preserve"> </w:instrText>
      </w:r>
      <w:r>
        <w:rPr>
          <w:rStyle w:val="-8"/>
          <w:rFonts w:ascii="宋体" w:hAnsi="宋体" w:hint="eastAsia"/>
        </w:rPr>
        <w:instrText>MACROBUTTON NoMacro 公开</w:instrText>
      </w:r>
      <w:r>
        <w:rPr>
          <w:rStyle w:val="-8"/>
          <w:rFonts w:ascii="宋体" w:hAnsi="宋体"/>
        </w:rPr>
        <w:instrText xml:space="preserve"> </w:instrText>
      </w:r>
      <w:r>
        <w:rPr>
          <w:rStyle w:val="-8"/>
          <w:rFonts w:ascii="宋体" w:hAnsi="宋体"/>
        </w:rPr>
        <w:fldChar w:fldCharType="end"/>
      </w:r>
    </w:p>
    <w:p w14:paraId="6206A7ED" w14:textId="77777777" w:rsidR="00330EB0" w:rsidRDefault="00330EB0">
      <w:pPr>
        <w:spacing w:line="240" w:lineRule="auto"/>
        <w:ind w:firstLineChars="0" w:firstLine="0"/>
        <w:jc w:val="left"/>
        <w:rPr>
          <w:rStyle w:val="-8"/>
        </w:rPr>
      </w:pPr>
    </w:p>
    <w:p w14:paraId="346516CD" w14:textId="77777777" w:rsidR="00330EB0" w:rsidRDefault="00330EB0">
      <w:pPr>
        <w:spacing w:line="240" w:lineRule="auto"/>
        <w:ind w:firstLineChars="0" w:firstLine="0"/>
        <w:jc w:val="left"/>
        <w:rPr>
          <w:rStyle w:val="-8"/>
        </w:rPr>
      </w:pPr>
    </w:p>
    <w:p w14:paraId="252878F0" w14:textId="6B1577F2" w:rsidR="00330EB0" w:rsidRDefault="00330EB0">
      <w:pPr>
        <w:spacing w:line="240" w:lineRule="auto"/>
        <w:ind w:firstLineChars="0" w:firstLine="0"/>
        <w:jc w:val="left"/>
        <w:rPr>
          <w:rStyle w:val="-8"/>
        </w:rPr>
      </w:pPr>
    </w:p>
    <w:p w14:paraId="31A76C76" w14:textId="77777777" w:rsidR="00FD5692" w:rsidRDefault="00FD5692">
      <w:pPr>
        <w:spacing w:line="240" w:lineRule="auto"/>
        <w:ind w:firstLineChars="0" w:firstLine="0"/>
        <w:jc w:val="left"/>
        <w:rPr>
          <w:rStyle w:val="-8"/>
        </w:rPr>
      </w:pPr>
    </w:p>
    <w:p w14:paraId="1CB44716" w14:textId="77777777" w:rsidR="00330EB0" w:rsidRDefault="00CF2792">
      <w:pPr>
        <w:spacing w:line="240" w:lineRule="auto"/>
        <w:ind w:firstLineChars="0" w:firstLine="0"/>
        <w:jc w:val="center"/>
        <w:rPr>
          <w:rStyle w:val="-9"/>
        </w:rPr>
      </w:pPr>
      <w:r>
        <w:rPr>
          <w:rStyle w:val="-9"/>
          <w:rFonts w:hint="eastAsia"/>
        </w:rPr>
        <w:t>北京交通大学</w:t>
      </w:r>
    </w:p>
    <w:p w14:paraId="4B17DDCD" w14:textId="77777777" w:rsidR="00330EB0" w:rsidRDefault="00CF2792">
      <w:pPr>
        <w:spacing w:line="240" w:lineRule="auto"/>
        <w:ind w:firstLineChars="0" w:firstLine="0"/>
        <w:jc w:val="center"/>
        <w:rPr>
          <w:rStyle w:val="22"/>
          <w:b/>
        </w:rPr>
      </w:pPr>
      <w:r>
        <w:rPr>
          <w:rStyle w:val="22"/>
          <w:rFonts w:hint="eastAsia"/>
          <w:b/>
        </w:rPr>
        <w:t>硕士专业学位论文</w:t>
      </w:r>
    </w:p>
    <w:p w14:paraId="6DA4CDE6" w14:textId="77777777" w:rsidR="00330EB0" w:rsidRDefault="00330EB0">
      <w:pPr>
        <w:spacing w:line="240" w:lineRule="auto"/>
        <w:ind w:firstLineChars="0" w:firstLine="0"/>
        <w:jc w:val="center"/>
        <w:rPr>
          <w:rStyle w:val="22"/>
        </w:rPr>
      </w:pPr>
    </w:p>
    <w:p w14:paraId="667BD4E2" w14:textId="77777777" w:rsidR="00330EB0" w:rsidRDefault="00330EB0">
      <w:pPr>
        <w:spacing w:line="240" w:lineRule="auto"/>
        <w:ind w:firstLineChars="0" w:firstLine="0"/>
        <w:jc w:val="center"/>
        <w:rPr>
          <w:rStyle w:val="22"/>
        </w:rPr>
      </w:pPr>
    </w:p>
    <w:p w14:paraId="37A2C455" w14:textId="77777777" w:rsidR="00330EB0" w:rsidRDefault="00CF2792">
      <w:pPr>
        <w:spacing w:line="240" w:lineRule="auto"/>
        <w:ind w:firstLineChars="0" w:firstLine="0"/>
        <w:jc w:val="center"/>
        <w:rPr>
          <w:rStyle w:val="-a"/>
        </w:rPr>
      </w:pPr>
      <w:bookmarkStart w:id="9" w:name="_Hlk41404429"/>
      <w:r>
        <w:rPr>
          <w:rStyle w:val="-a"/>
          <w:rFonts w:hint="eastAsia"/>
        </w:rPr>
        <w:t>基于深度学习的</w:t>
      </w:r>
      <w:r w:rsidRPr="0059631A">
        <w:rPr>
          <w:rStyle w:val="-a"/>
          <w:rFonts w:ascii="Times New Roman" w:hAnsi="Times New Roman"/>
        </w:rPr>
        <w:t>RSSI</w:t>
      </w:r>
      <w:r>
        <w:rPr>
          <w:rStyle w:val="-a"/>
          <w:rFonts w:hint="eastAsia"/>
        </w:rPr>
        <w:t>室内指纹定位研究</w:t>
      </w:r>
    </w:p>
    <w:bookmarkEnd w:id="9"/>
    <w:p w14:paraId="7A52CFBC" w14:textId="77777777" w:rsidR="00330EB0" w:rsidRDefault="00330EB0">
      <w:pPr>
        <w:ind w:firstLine="600"/>
        <w:rPr>
          <w:rStyle w:val="-a"/>
        </w:rPr>
      </w:pPr>
    </w:p>
    <w:p w14:paraId="55F85DDA" w14:textId="7F719FD9" w:rsidR="00E91718" w:rsidRDefault="00AF4406" w:rsidP="00E91718">
      <w:pPr>
        <w:spacing w:line="240" w:lineRule="auto"/>
        <w:ind w:firstLineChars="0" w:firstLine="0"/>
        <w:jc w:val="center"/>
        <w:rPr>
          <w:rStyle w:val="-b"/>
        </w:rPr>
      </w:pPr>
      <w:r w:rsidRPr="00A44922">
        <w:rPr>
          <w:rStyle w:val="-b"/>
        </w:rPr>
        <w:t xml:space="preserve">Deep Learning </w:t>
      </w:r>
      <w:r>
        <w:rPr>
          <w:rStyle w:val="-b"/>
          <w:rFonts w:hint="eastAsia"/>
        </w:rPr>
        <w:t>based</w:t>
      </w:r>
      <w:r w:rsidRPr="00A44922">
        <w:rPr>
          <w:rStyle w:val="-b"/>
        </w:rPr>
        <w:t xml:space="preserve"> </w:t>
      </w:r>
      <w:r w:rsidR="00E91718" w:rsidRPr="00A44922">
        <w:rPr>
          <w:rStyle w:val="-b"/>
        </w:rPr>
        <w:t>Indoor Fingerprint Loca</w:t>
      </w:r>
      <w:r w:rsidR="00E91718">
        <w:rPr>
          <w:rStyle w:val="-b"/>
          <w:rFonts w:hint="eastAsia"/>
        </w:rPr>
        <w:t>lization</w:t>
      </w:r>
      <w:r w:rsidRPr="00AF4406">
        <w:rPr>
          <w:rFonts w:hint="eastAsia"/>
        </w:rPr>
        <w:t xml:space="preserve"> </w:t>
      </w:r>
      <w:r>
        <w:rPr>
          <w:rStyle w:val="-b"/>
          <w:rFonts w:hint="eastAsia"/>
        </w:rPr>
        <w:t>with</w:t>
      </w:r>
      <w:r w:rsidR="00E91718" w:rsidRPr="00A44922">
        <w:rPr>
          <w:rStyle w:val="-b"/>
        </w:rPr>
        <w:t xml:space="preserve"> RSSI </w:t>
      </w:r>
    </w:p>
    <w:p w14:paraId="34354618" w14:textId="77777777" w:rsidR="00330EB0" w:rsidRPr="00AF4406" w:rsidRDefault="00330EB0">
      <w:pPr>
        <w:ind w:firstLine="600"/>
        <w:rPr>
          <w:rStyle w:val="-b"/>
        </w:rPr>
      </w:pPr>
    </w:p>
    <w:p w14:paraId="7ACECEA6" w14:textId="57A58DF0" w:rsidR="00330EB0" w:rsidRDefault="00330EB0">
      <w:pPr>
        <w:ind w:firstLine="600"/>
        <w:rPr>
          <w:rStyle w:val="-b"/>
        </w:rPr>
      </w:pPr>
    </w:p>
    <w:p w14:paraId="0543114D" w14:textId="77777777" w:rsidR="004B7953" w:rsidRPr="00901EE6" w:rsidRDefault="004B7953">
      <w:pPr>
        <w:ind w:firstLine="600"/>
        <w:rPr>
          <w:rStyle w:val="-b"/>
        </w:rPr>
      </w:pPr>
    </w:p>
    <w:p w14:paraId="6ADA9E87" w14:textId="77777777" w:rsidR="00330EB0" w:rsidRDefault="00330EB0">
      <w:pPr>
        <w:ind w:firstLine="600"/>
        <w:rPr>
          <w:rStyle w:val="-b"/>
        </w:rPr>
      </w:pPr>
    </w:p>
    <w:p w14:paraId="6000945B" w14:textId="77777777" w:rsidR="00330EB0" w:rsidRDefault="00CF2792">
      <w:pPr>
        <w:spacing w:line="240" w:lineRule="auto"/>
        <w:ind w:firstLineChars="0" w:firstLine="0"/>
        <w:jc w:val="left"/>
        <w:rPr>
          <w:rStyle w:val="-d"/>
          <w:szCs w:val="28"/>
        </w:rPr>
      </w:pPr>
      <w:r>
        <w:rPr>
          <w:rStyle w:val="42"/>
          <w:rFonts w:ascii="宋体" w:hAnsi="宋体" w:hint="eastAsia"/>
          <w:szCs w:val="28"/>
        </w:rPr>
        <w:t>作者姓名：</w:t>
      </w:r>
      <w:r>
        <w:rPr>
          <w:rStyle w:val="-c"/>
          <w:rFonts w:ascii="宋体" w:hAnsi="宋体" w:hint="eastAsia"/>
          <w:szCs w:val="28"/>
        </w:rPr>
        <w:t>王玉环</w:t>
      </w:r>
      <w:r>
        <w:rPr>
          <w:rStyle w:val="-c"/>
          <w:rFonts w:ascii="宋体" w:hAnsi="宋体" w:hint="eastAsia"/>
          <w:szCs w:val="28"/>
        </w:rPr>
        <w:tab/>
      </w:r>
      <w:r>
        <w:rPr>
          <w:rStyle w:val="-c"/>
          <w:rFonts w:ascii="宋体" w:hAnsi="宋体" w:hint="eastAsia"/>
          <w:szCs w:val="28"/>
        </w:rPr>
        <w:tab/>
      </w:r>
      <w:r>
        <w:rPr>
          <w:rStyle w:val="-c"/>
          <w:rFonts w:ascii="宋体" w:hAnsi="宋体" w:hint="eastAsia"/>
          <w:szCs w:val="28"/>
        </w:rPr>
        <w:tab/>
      </w:r>
      <w:r>
        <w:rPr>
          <w:rStyle w:val="-c"/>
          <w:rFonts w:ascii="宋体" w:hAnsi="宋体" w:hint="eastAsia"/>
          <w:szCs w:val="28"/>
        </w:rPr>
        <w:tab/>
      </w:r>
      <w:r>
        <w:rPr>
          <w:rStyle w:val="-c"/>
          <w:rFonts w:ascii="宋体" w:hAnsi="宋体" w:hint="eastAsia"/>
          <w:szCs w:val="28"/>
        </w:rPr>
        <w:tab/>
      </w:r>
      <w:r>
        <w:rPr>
          <w:rStyle w:val="-c"/>
          <w:rFonts w:ascii="宋体" w:hAnsi="宋体" w:hint="eastAsia"/>
          <w:szCs w:val="28"/>
        </w:rPr>
        <w:tab/>
        <w:t xml:space="preserve"> </w:t>
      </w:r>
      <w:r>
        <w:rPr>
          <w:rStyle w:val="42"/>
          <w:rFonts w:ascii="宋体" w:hAnsi="宋体" w:hint="eastAsia"/>
          <w:szCs w:val="28"/>
        </w:rPr>
        <w:t>学    号：</w:t>
      </w:r>
      <w:r>
        <w:rPr>
          <w:rStyle w:val="-d"/>
          <w:rFonts w:hint="eastAsia"/>
          <w:szCs w:val="28"/>
        </w:rPr>
        <w:t>18125064</w:t>
      </w:r>
    </w:p>
    <w:p w14:paraId="114855E1" w14:textId="77777777" w:rsidR="00330EB0" w:rsidRDefault="00330EB0">
      <w:pPr>
        <w:ind w:firstLine="560"/>
        <w:rPr>
          <w:rStyle w:val="-c"/>
          <w:rFonts w:ascii="宋体" w:hAnsi="宋体"/>
          <w:szCs w:val="28"/>
        </w:rPr>
      </w:pPr>
    </w:p>
    <w:p w14:paraId="1F136505" w14:textId="77777777" w:rsidR="00330EB0" w:rsidRDefault="00CF2792">
      <w:pPr>
        <w:spacing w:line="240" w:lineRule="auto"/>
        <w:ind w:firstLineChars="0" w:firstLine="0"/>
        <w:jc w:val="left"/>
        <w:rPr>
          <w:rStyle w:val="-f4"/>
          <w:rFonts w:ascii="宋体" w:hAnsi="宋体"/>
          <w:szCs w:val="28"/>
        </w:rPr>
      </w:pPr>
      <w:r>
        <w:rPr>
          <w:rStyle w:val="42"/>
          <w:rFonts w:ascii="宋体" w:hAnsi="宋体" w:hint="eastAsia"/>
          <w:szCs w:val="28"/>
        </w:rPr>
        <w:t>导师姓名：</w:t>
      </w:r>
      <w:r>
        <w:rPr>
          <w:rStyle w:val="-f3"/>
          <w:rFonts w:ascii="宋体" w:hAnsi="宋体" w:hint="eastAsia"/>
          <w:szCs w:val="28"/>
        </w:rPr>
        <w:t>张立军</w:t>
      </w:r>
      <w:r>
        <w:rPr>
          <w:rStyle w:val="-d"/>
          <w:szCs w:val="28"/>
        </w:rPr>
        <w:t xml:space="preserve">                   </w:t>
      </w:r>
      <w:r>
        <w:rPr>
          <w:rStyle w:val="42"/>
          <w:rFonts w:ascii="宋体" w:hAnsi="宋体" w:hint="eastAsia"/>
          <w:szCs w:val="28"/>
        </w:rPr>
        <w:t>职    称：</w:t>
      </w:r>
      <w:r>
        <w:rPr>
          <w:rStyle w:val="-f4"/>
          <w:rFonts w:ascii="宋体" w:hAnsi="宋体" w:hint="eastAsia"/>
          <w:szCs w:val="28"/>
        </w:rPr>
        <w:t>副教授</w:t>
      </w:r>
    </w:p>
    <w:p w14:paraId="461720D8" w14:textId="77777777" w:rsidR="00330EB0" w:rsidRDefault="00330EB0">
      <w:pPr>
        <w:ind w:firstLine="560"/>
        <w:rPr>
          <w:rStyle w:val="-e"/>
          <w:rFonts w:ascii="宋体" w:hAnsi="宋体"/>
          <w:szCs w:val="28"/>
        </w:rPr>
      </w:pPr>
    </w:p>
    <w:p w14:paraId="0053E8DF" w14:textId="77777777" w:rsidR="00330EB0" w:rsidRDefault="00CF2792">
      <w:pPr>
        <w:spacing w:line="240" w:lineRule="auto"/>
        <w:ind w:firstLineChars="0" w:firstLine="0"/>
        <w:jc w:val="left"/>
        <w:rPr>
          <w:rStyle w:val="-f0"/>
          <w:rFonts w:ascii="宋体" w:hAnsi="宋体"/>
          <w:szCs w:val="28"/>
        </w:rPr>
      </w:pPr>
      <w:r>
        <w:rPr>
          <w:rStyle w:val="42"/>
          <w:rFonts w:ascii="宋体" w:hAnsi="宋体" w:hint="eastAsia"/>
          <w:szCs w:val="28"/>
        </w:rPr>
        <w:t>专业学位类别：</w:t>
      </w:r>
      <w:r>
        <w:rPr>
          <w:rStyle w:val="-f2"/>
          <w:rFonts w:ascii="宋体" w:hAnsi="宋体" w:hint="eastAsia"/>
          <w:szCs w:val="28"/>
        </w:rPr>
        <w:t>电子与通信工程</w:t>
      </w:r>
      <w:r>
        <w:rPr>
          <w:rStyle w:val="-f"/>
          <w:rFonts w:ascii="宋体" w:hAnsi="宋体"/>
          <w:szCs w:val="28"/>
        </w:rPr>
        <w:t xml:space="preserve">       </w:t>
      </w:r>
      <w:r>
        <w:rPr>
          <w:rStyle w:val="42"/>
          <w:rFonts w:ascii="宋体" w:hAnsi="宋体" w:hint="eastAsia"/>
          <w:szCs w:val="28"/>
        </w:rPr>
        <w:t>学位级别：</w:t>
      </w:r>
      <w:r>
        <w:rPr>
          <w:rStyle w:val="-f5"/>
          <w:rFonts w:ascii="宋体" w:hAnsi="宋体" w:hint="eastAsia"/>
          <w:szCs w:val="28"/>
        </w:rPr>
        <w:t>硕士</w:t>
      </w:r>
      <w:r>
        <w:rPr>
          <w:rStyle w:val="-f0"/>
          <w:rFonts w:ascii="宋体" w:hAnsi="宋体"/>
          <w:szCs w:val="28"/>
        </w:rPr>
        <w:t xml:space="preserve"> </w:t>
      </w:r>
    </w:p>
    <w:p w14:paraId="2E1963CB" w14:textId="77777777" w:rsidR="00330EB0" w:rsidRDefault="00330EB0">
      <w:pPr>
        <w:spacing w:line="240" w:lineRule="auto"/>
        <w:ind w:firstLineChars="0" w:firstLine="0"/>
        <w:jc w:val="left"/>
        <w:rPr>
          <w:rFonts w:ascii="宋体" w:hAnsi="宋体"/>
        </w:rPr>
      </w:pPr>
    </w:p>
    <w:p w14:paraId="1F161FBE" w14:textId="77777777" w:rsidR="00330EB0" w:rsidRDefault="00330EB0">
      <w:pPr>
        <w:spacing w:line="240" w:lineRule="auto"/>
        <w:ind w:firstLineChars="0" w:firstLine="0"/>
        <w:jc w:val="left"/>
        <w:rPr>
          <w:rFonts w:ascii="宋体" w:hAnsi="宋体"/>
          <w:sz w:val="28"/>
          <w:szCs w:val="28"/>
        </w:rPr>
      </w:pPr>
    </w:p>
    <w:p w14:paraId="2ECC7858" w14:textId="77777777" w:rsidR="00330EB0" w:rsidRDefault="00330EB0">
      <w:pPr>
        <w:spacing w:line="240" w:lineRule="auto"/>
        <w:ind w:firstLineChars="0" w:firstLine="0"/>
        <w:jc w:val="left"/>
        <w:rPr>
          <w:highlight w:val="yellow"/>
        </w:rPr>
      </w:pPr>
    </w:p>
    <w:p w14:paraId="753183E9" w14:textId="77777777" w:rsidR="00330EB0" w:rsidRDefault="00330EB0">
      <w:pPr>
        <w:spacing w:line="240" w:lineRule="auto"/>
        <w:ind w:firstLineChars="0" w:firstLine="0"/>
        <w:jc w:val="left"/>
      </w:pPr>
    </w:p>
    <w:p w14:paraId="079E677A" w14:textId="77777777" w:rsidR="00330EB0" w:rsidRDefault="00330EB0">
      <w:pPr>
        <w:spacing w:line="240" w:lineRule="auto"/>
        <w:ind w:firstLineChars="0" w:firstLine="0"/>
        <w:jc w:val="left"/>
      </w:pPr>
    </w:p>
    <w:p w14:paraId="62F4611A" w14:textId="77777777" w:rsidR="00330EB0" w:rsidRDefault="00330EB0">
      <w:pPr>
        <w:spacing w:line="240" w:lineRule="auto"/>
        <w:ind w:firstLineChars="0" w:firstLine="0"/>
        <w:jc w:val="left"/>
      </w:pPr>
    </w:p>
    <w:p w14:paraId="543DFB9C" w14:textId="77777777" w:rsidR="00330EB0" w:rsidRDefault="00330EB0">
      <w:pPr>
        <w:spacing w:line="240" w:lineRule="auto"/>
        <w:ind w:firstLineChars="0" w:firstLine="0"/>
        <w:jc w:val="left"/>
      </w:pPr>
    </w:p>
    <w:p w14:paraId="68EA6F5A" w14:textId="77777777" w:rsidR="00330EB0" w:rsidRDefault="00330EB0">
      <w:pPr>
        <w:spacing w:line="240" w:lineRule="auto"/>
        <w:ind w:firstLineChars="0" w:firstLine="0"/>
        <w:jc w:val="left"/>
      </w:pPr>
    </w:p>
    <w:p w14:paraId="04BECE2E" w14:textId="77777777" w:rsidR="00330EB0" w:rsidRDefault="00330EB0">
      <w:pPr>
        <w:spacing w:line="240" w:lineRule="auto"/>
        <w:ind w:firstLineChars="0" w:firstLine="0"/>
        <w:jc w:val="left"/>
      </w:pPr>
    </w:p>
    <w:p w14:paraId="26F85F34" w14:textId="77777777" w:rsidR="00330EB0" w:rsidRDefault="00330EB0">
      <w:pPr>
        <w:spacing w:line="240" w:lineRule="auto"/>
        <w:ind w:firstLineChars="0" w:firstLine="0"/>
        <w:jc w:val="left"/>
      </w:pPr>
    </w:p>
    <w:p w14:paraId="216912FA" w14:textId="77777777" w:rsidR="00330EB0" w:rsidRDefault="00330EB0">
      <w:pPr>
        <w:spacing w:line="240" w:lineRule="auto"/>
        <w:ind w:firstLineChars="0" w:firstLine="0"/>
        <w:jc w:val="left"/>
      </w:pPr>
    </w:p>
    <w:p w14:paraId="5709C66D" w14:textId="77777777" w:rsidR="00330EB0" w:rsidRDefault="00330EB0">
      <w:pPr>
        <w:spacing w:line="240" w:lineRule="auto"/>
        <w:ind w:firstLineChars="0" w:firstLine="0"/>
        <w:jc w:val="left"/>
      </w:pPr>
    </w:p>
    <w:p w14:paraId="2D0E39FC" w14:textId="77777777" w:rsidR="00330EB0" w:rsidRDefault="00330EB0">
      <w:pPr>
        <w:spacing w:line="240" w:lineRule="auto"/>
        <w:ind w:firstLineChars="0" w:firstLine="0"/>
        <w:jc w:val="left"/>
      </w:pPr>
    </w:p>
    <w:p w14:paraId="15D35217" w14:textId="77777777" w:rsidR="00330EB0" w:rsidRDefault="00330EB0">
      <w:pPr>
        <w:spacing w:line="240" w:lineRule="auto"/>
        <w:ind w:firstLineChars="0" w:firstLine="0"/>
        <w:jc w:val="left"/>
      </w:pPr>
    </w:p>
    <w:p w14:paraId="6700F227" w14:textId="77777777" w:rsidR="00330EB0" w:rsidRDefault="00CF2792">
      <w:pPr>
        <w:spacing w:line="240" w:lineRule="auto"/>
        <w:ind w:firstLineChars="0" w:firstLine="0"/>
        <w:jc w:val="center"/>
        <w:rPr>
          <w:rStyle w:val="-f"/>
        </w:rPr>
      </w:pPr>
      <w:r>
        <w:rPr>
          <w:rStyle w:val="-f"/>
          <w:rFonts w:hint="eastAsia"/>
        </w:rPr>
        <w:t>北京交通大学</w:t>
      </w:r>
    </w:p>
    <w:p w14:paraId="2A56AC0B" w14:textId="77777777" w:rsidR="00330EB0" w:rsidRDefault="00330EB0">
      <w:pPr>
        <w:spacing w:line="240" w:lineRule="auto"/>
        <w:ind w:firstLineChars="0" w:firstLine="0"/>
        <w:jc w:val="center"/>
      </w:pPr>
    </w:p>
    <w:p w14:paraId="5A12EEB9" w14:textId="43023781" w:rsidR="00330EB0" w:rsidRDefault="00CF2792">
      <w:pPr>
        <w:pStyle w:val="a8"/>
        <w:ind w:leftChars="0" w:left="1" w:firstLineChars="0" w:hanging="1"/>
        <w:jc w:val="center"/>
        <w:rPr>
          <w:rStyle w:val="-f1"/>
          <w:rFonts w:ascii="宋体" w:hAnsi="宋体"/>
        </w:rPr>
      </w:pPr>
      <w:r>
        <w:rPr>
          <w:rStyle w:val="-f1"/>
          <w:rFonts w:ascii="宋体" w:hAnsi="宋体"/>
        </w:rPr>
        <w:fldChar w:fldCharType="begin"/>
      </w:r>
      <w:r>
        <w:rPr>
          <w:rStyle w:val="-f1"/>
          <w:rFonts w:ascii="宋体" w:hAnsi="宋体"/>
        </w:rPr>
        <w:instrText xml:space="preserve"> </w:instrText>
      </w:r>
      <w:r>
        <w:rPr>
          <w:rStyle w:val="-f1"/>
          <w:rFonts w:ascii="宋体" w:hAnsi="宋体" w:hint="eastAsia"/>
        </w:rPr>
        <w:instrText>DATE \@ "yyyy年M月" \* MERGEFORMAT</w:instrText>
      </w:r>
      <w:r>
        <w:rPr>
          <w:rStyle w:val="-f1"/>
          <w:rFonts w:ascii="宋体" w:hAnsi="宋体"/>
        </w:rPr>
        <w:instrText xml:space="preserve"> </w:instrText>
      </w:r>
      <w:r>
        <w:rPr>
          <w:rStyle w:val="-f1"/>
          <w:rFonts w:ascii="宋体" w:hAnsi="宋体"/>
        </w:rPr>
        <w:fldChar w:fldCharType="separate"/>
      </w:r>
      <w:r w:rsidR="00835F82">
        <w:rPr>
          <w:rStyle w:val="-f1"/>
          <w:rFonts w:ascii="宋体" w:hAnsi="宋体"/>
          <w:noProof/>
        </w:rPr>
        <w:t>2020年6月</w:t>
      </w:r>
      <w:r>
        <w:rPr>
          <w:rStyle w:val="-f1"/>
          <w:rFonts w:ascii="宋体" w:hAnsi="宋体"/>
        </w:rPr>
        <w:fldChar w:fldCharType="end"/>
      </w:r>
      <w:bookmarkStart w:id="10" w:name="封3"/>
      <w:bookmarkEnd w:id="10"/>
    </w:p>
    <w:p w14:paraId="235D090C" w14:textId="77777777" w:rsidR="00330EB0" w:rsidRDefault="00330EB0">
      <w:pPr>
        <w:pStyle w:val="aff"/>
        <w:ind w:firstLine="480"/>
        <w:sectPr w:rsidR="00330EB0">
          <w:footerReference w:type="even" r:id="rId22"/>
          <w:footerReference w:type="default" r:id="rId23"/>
          <w:type w:val="continuous"/>
          <w:pgSz w:w="11905" w:h="16838"/>
          <w:pgMar w:top="1701" w:right="1417" w:bottom="1417" w:left="1417" w:header="907" w:footer="850" w:gutter="567"/>
          <w:paperSrc w:first="31096" w:other="31096"/>
          <w:cols w:space="0"/>
          <w:docGrid w:type="lines" w:linePitch="335"/>
        </w:sectPr>
      </w:pPr>
    </w:p>
    <w:p w14:paraId="4330E308" w14:textId="77777777" w:rsidR="00330EB0" w:rsidRDefault="00CF2792">
      <w:pPr>
        <w:pStyle w:val="aff"/>
        <w:ind w:firstLine="480"/>
      </w:pPr>
      <w:r>
        <w:rPr>
          <w:rFonts w:hint="eastAsia"/>
        </w:rPr>
        <w:lastRenderedPageBreak/>
        <w:t>致谢</w:t>
      </w:r>
    </w:p>
    <w:p w14:paraId="4582834C" w14:textId="6E8319CF" w:rsidR="00330EB0" w:rsidRDefault="00CF2792">
      <w:pPr>
        <w:ind w:firstLineChars="0" w:firstLine="0"/>
      </w:pPr>
      <w:r>
        <w:rPr>
          <w:rFonts w:hint="eastAsia"/>
        </w:rPr>
        <w:t xml:space="preserve"> </w:t>
      </w:r>
      <w:r>
        <w:t xml:space="preserve">   </w:t>
      </w:r>
      <w:r>
        <w:rPr>
          <w:rFonts w:hint="eastAsia"/>
        </w:rPr>
        <w:t>这是我学生时代所写的最后一篇论文，行文至此最后落笔之处，也意味着两年的研究生阶段即将闭幕。始于</w:t>
      </w:r>
      <w:r>
        <w:rPr>
          <w:rFonts w:hint="eastAsia"/>
        </w:rPr>
        <w:t>2018</w:t>
      </w:r>
      <w:r>
        <w:rPr>
          <w:rFonts w:hint="eastAsia"/>
        </w:rPr>
        <w:t>年初秋，终于</w:t>
      </w:r>
      <w:r>
        <w:rPr>
          <w:rFonts w:hint="eastAsia"/>
        </w:rPr>
        <w:t>2020</w:t>
      </w:r>
      <w:r w:rsidR="007B5707">
        <w:rPr>
          <w:rFonts w:hint="eastAsia"/>
        </w:rPr>
        <w:t>年</w:t>
      </w:r>
      <w:r>
        <w:rPr>
          <w:rFonts w:hint="eastAsia"/>
        </w:rPr>
        <w:t>盛夏，时间转瞬即逝，入学之时恍然昨日，回首过去，百感交集。在这座充满历史厚重感的百年老校中，曾有过困顿、有过低落、有过未来的迷茫，但也有过坚定、有过认可与关怀。即有万般不舍，但仍心怀感激。</w:t>
      </w:r>
    </w:p>
    <w:p w14:paraId="3AF3C8D6" w14:textId="3A352A88" w:rsidR="00330EB0" w:rsidRDefault="00CF2792">
      <w:pPr>
        <w:ind w:firstLineChars="0" w:firstLine="0"/>
        <w:rPr>
          <w:rFonts w:ascii="宋体" w:hAnsi="宋体"/>
        </w:rPr>
      </w:pPr>
      <w:r>
        <w:rPr>
          <w:rFonts w:hint="eastAsia"/>
        </w:rPr>
        <w:t xml:space="preserve"> </w:t>
      </w:r>
      <w:r>
        <w:t xml:space="preserve">   </w:t>
      </w:r>
      <w:r>
        <w:rPr>
          <w:rFonts w:hint="eastAsia"/>
        </w:rPr>
        <w:t>经师易遇，人师难遭。首先要感谢的是我的导师张立军老师。从有幸进入有线组到最后可以独立完成任务，张老师一路指导谆谆教诲。在疫情期间，张老师仍一丝不苟审阅修改我的论文。除了</w:t>
      </w:r>
      <w:r w:rsidR="00A46044">
        <w:rPr>
          <w:rFonts w:hint="eastAsia"/>
        </w:rPr>
        <w:t>两年来的传道授业解惑</w:t>
      </w:r>
      <w:r>
        <w:rPr>
          <w:rFonts w:hint="eastAsia"/>
        </w:rPr>
        <w:t>，更教导我为人处世使我受用终生。再次感谢</w:t>
      </w:r>
      <w:r w:rsidR="00ED1711">
        <w:rPr>
          <w:rFonts w:hint="eastAsia"/>
        </w:rPr>
        <w:t>胡师舜、</w:t>
      </w:r>
      <w:r w:rsidR="00A46044">
        <w:rPr>
          <w:rFonts w:hint="eastAsia"/>
        </w:rPr>
        <w:t>郭宇春、陈一帅、</w:t>
      </w:r>
      <w:r w:rsidR="00A46044" w:rsidRPr="00A46044">
        <w:rPr>
          <w:rFonts w:hint="eastAsia"/>
        </w:rPr>
        <w:t>赵永祥、李纯喜、郑宏云、孙强、</w:t>
      </w:r>
      <w:r w:rsidR="00A46044" w:rsidRPr="00A46044">
        <w:rPr>
          <w:rFonts w:hint="eastAsia"/>
        </w:rPr>
        <w:t xml:space="preserve"> </w:t>
      </w:r>
      <w:r w:rsidR="00A46044" w:rsidRPr="00A46044">
        <w:rPr>
          <w:rFonts w:hint="eastAsia"/>
        </w:rPr>
        <w:t>张梅</w:t>
      </w:r>
      <w:r w:rsidR="008F3F89">
        <w:rPr>
          <w:rFonts w:hint="eastAsia"/>
        </w:rPr>
        <w:t>老师</w:t>
      </w:r>
      <w:r>
        <w:rPr>
          <w:rFonts w:hint="eastAsia"/>
        </w:rPr>
        <w:t>及所有教导我的老师们，给了我踏入交大的机会，饮其流时思其源，成吾学时念吾师。谨此一并表达我的谢意。</w:t>
      </w:r>
    </w:p>
    <w:p w14:paraId="356C857F" w14:textId="423A27F8" w:rsidR="00330EB0" w:rsidRDefault="00CF2792">
      <w:pPr>
        <w:ind w:firstLine="480"/>
      </w:pPr>
      <w:r>
        <w:rPr>
          <w:rFonts w:hint="eastAsia"/>
        </w:rPr>
        <w:t>感恩一顾君，同来京城陌。感谢我的实验室同窗，感谢翔哥、巩浩在学习上给予我无数的鼓励与引导，让我更加明白学无止境；感谢晶晶、薛会，在我困顿失落时刻的开导及指引，让我找回自己的主航线，愈加勇敢；感谢佳慧、程蕾、周伟</w:t>
      </w:r>
      <w:r w:rsidR="00610C36">
        <w:rPr>
          <w:rFonts w:hint="eastAsia"/>
        </w:rPr>
        <w:t>、红娜、梦菲</w:t>
      </w:r>
      <w:r>
        <w:rPr>
          <w:rFonts w:hint="eastAsia"/>
        </w:rPr>
        <w:t>对我的帮助与陪伴，让我度过了实验室的轻松时光；感谢鲁丹、沛林</w:t>
      </w:r>
      <w:r w:rsidR="00FC61D6">
        <w:rPr>
          <w:rFonts w:hint="eastAsia"/>
        </w:rPr>
        <w:t>、馨馨</w:t>
      </w:r>
      <w:r>
        <w:rPr>
          <w:rFonts w:hint="eastAsia"/>
        </w:rPr>
        <w:t>作为多年挚友，一直在生活中给我时时刻刻的帮助与安慰；感谢我的宿舍朋友们王萱、慧婷、亚珊、雨蒙</w:t>
      </w:r>
      <w:r w:rsidR="00390558">
        <w:rPr>
          <w:rFonts w:hint="eastAsia"/>
        </w:rPr>
        <w:t>等</w:t>
      </w:r>
      <w:r>
        <w:rPr>
          <w:rFonts w:hint="eastAsia"/>
        </w:rPr>
        <w:t>等，我们一起走过了科研、娱乐和对未来的努力时光。愿我们有前程可奔赴，亦有岁月共回首。其次感谢所有帮助过我的朋友，在临别之际，祝大家前程似锦，未来可期。</w:t>
      </w:r>
    </w:p>
    <w:p w14:paraId="1F4A251E" w14:textId="77777777" w:rsidR="00330EB0" w:rsidRDefault="00CF2792">
      <w:pPr>
        <w:ind w:firstLine="480"/>
      </w:pPr>
      <w:r>
        <w:rPr>
          <w:rFonts w:hint="eastAsia"/>
        </w:rPr>
        <w:t>父母之爱子，则为之计深远，借此机会，特别感谢我的父母及我的姐姐。二十余载求学之路，全乃父母默默付出。在我人生困惑时指点迷津，包容我、支持我、爱护我，成为我最坚强的后盾。祝愿家人身体健康，幸福常伴，再次感谢父母的无私付出与鼎力支持。</w:t>
      </w:r>
    </w:p>
    <w:p w14:paraId="7A7EAA6A" w14:textId="7D612749" w:rsidR="00330EB0" w:rsidRDefault="00CF2792">
      <w:pPr>
        <w:ind w:firstLine="480"/>
      </w:pPr>
      <w:r>
        <w:rPr>
          <w:rFonts w:hint="eastAsia"/>
        </w:rPr>
        <w:t>冬季的黑暗尽管漫长，但永远遮挡不住黎明的曙光。纵然山河有恙，不敌世间盛情。春</w:t>
      </w:r>
      <w:r w:rsidR="00FC61D6">
        <w:rPr>
          <w:rFonts w:hint="eastAsia"/>
        </w:rPr>
        <w:t>已</w:t>
      </w:r>
      <w:r>
        <w:rPr>
          <w:rFonts w:hint="eastAsia"/>
        </w:rPr>
        <w:t>至，花已开，国泰民安，祥和人间。在此最后向此次逆行者们致以最崇高的敬意，幸得有你，山河无恙。在撰写本文期间，深感祖国之强大，为祖国骄傲，祝愿祖国繁荣昌盛，与祖国一同成长！</w:t>
      </w:r>
    </w:p>
    <w:p w14:paraId="685C9F63" w14:textId="77777777" w:rsidR="00330EB0" w:rsidRDefault="00330EB0">
      <w:pPr>
        <w:ind w:firstLine="480"/>
      </w:pPr>
    </w:p>
    <w:p w14:paraId="445B94F9" w14:textId="77777777" w:rsidR="00330EB0" w:rsidRDefault="00CF2792">
      <w:pPr>
        <w:ind w:firstLine="480"/>
      </w:pPr>
      <w:r>
        <w:t xml:space="preserve"> </w:t>
      </w:r>
    </w:p>
    <w:p w14:paraId="086EDF8A" w14:textId="77777777" w:rsidR="00330EB0" w:rsidRDefault="00330EB0">
      <w:pPr>
        <w:ind w:firstLine="480"/>
        <w:sectPr w:rsidR="00330EB0">
          <w:footerReference w:type="even" r:id="rId24"/>
          <w:footerReference w:type="default" r:id="rId25"/>
          <w:pgSz w:w="11905" w:h="16838"/>
          <w:pgMar w:top="1701" w:right="1417" w:bottom="1417" w:left="1417" w:header="907" w:footer="850" w:gutter="567"/>
          <w:paperSrc w:first="31096" w:other="31096"/>
          <w:pgNumType w:fmt="lowerRoman" w:start="2"/>
          <w:cols w:space="0"/>
          <w:docGrid w:type="lines" w:linePitch="335"/>
        </w:sectPr>
      </w:pPr>
    </w:p>
    <w:p w14:paraId="208264C3" w14:textId="77777777" w:rsidR="00330EB0" w:rsidRDefault="00330EB0">
      <w:pPr>
        <w:pStyle w:val="aff"/>
        <w:ind w:firstLine="480"/>
        <w:sectPr w:rsidR="00330EB0">
          <w:footerReference w:type="even" r:id="rId26"/>
          <w:footerReference w:type="default" r:id="rId27"/>
          <w:type w:val="continuous"/>
          <w:pgSz w:w="11905" w:h="16838"/>
          <w:pgMar w:top="1701" w:right="1417" w:bottom="1417" w:left="1417" w:header="907" w:footer="850" w:gutter="567"/>
          <w:paperSrc w:first="31096" w:other="31096"/>
          <w:cols w:space="0"/>
          <w:docGrid w:type="lines" w:linePitch="335"/>
        </w:sectPr>
      </w:pPr>
    </w:p>
    <w:p w14:paraId="45604616" w14:textId="77777777" w:rsidR="00330EB0" w:rsidRDefault="00CF2792">
      <w:pPr>
        <w:pStyle w:val="af8"/>
        <w:ind w:firstLine="360"/>
      </w:pPr>
      <w:bookmarkStart w:id="11" w:name="_Toc39680811"/>
      <w:bookmarkStart w:id="12" w:name="_Toc40095300"/>
      <w:bookmarkStart w:id="13" w:name="_Hlk39415526"/>
      <w:r>
        <w:rPr>
          <w:rFonts w:hint="eastAsia"/>
        </w:rPr>
        <w:lastRenderedPageBreak/>
        <w:t>摘要</w:t>
      </w:r>
      <w:bookmarkEnd w:id="11"/>
      <w:bookmarkEnd w:id="12"/>
    </w:p>
    <w:p w14:paraId="77FC105E" w14:textId="77777777" w:rsidR="00DC3C47" w:rsidRDefault="00DC3C47" w:rsidP="00DC3C47">
      <w:pPr>
        <w:ind w:firstLine="480"/>
      </w:pPr>
      <w:bookmarkStart w:id="14" w:name="_Toc385763053"/>
      <w:bookmarkStart w:id="15" w:name="_Toc385763021"/>
      <w:bookmarkStart w:id="16" w:name="_Toc385763093"/>
      <w:bookmarkStart w:id="17" w:name="_Toc385763151"/>
      <w:bookmarkStart w:id="18" w:name="_Toc385762747"/>
      <w:r>
        <w:rPr>
          <w:rFonts w:hint="eastAsia"/>
        </w:rPr>
        <w:t>近年来，基于位置的应用发展迅速，已成为物联网时代的重要特征。</w:t>
      </w:r>
      <w:r>
        <w:t>Wi-Fi</w:t>
      </w:r>
      <w:r>
        <w:rPr>
          <w:rFonts w:hint="eastAsia"/>
        </w:rPr>
        <w:t>设施部署简单、成本低廉且信号易得，这使得</w:t>
      </w:r>
      <w:r>
        <w:t>Wi-Fi</w:t>
      </w:r>
      <w:r>
        <w:rPr>
          <w:rFonts w:hint="eastAsia"/>
        </w:rPr>
        <w:t>指纹定位成为室内定位的有力竞争者。然而由于室内环境复杂多变，</w:t>
      </w:r>
      <w:r>
        <w:t>Wi-Fi</w:t>
      </w:r>
      <w:r>
        <w:rPr>
          <w:rFonts w:hint="eastAsia"/>
        </w:rPr>
        <w:t>信号传输中产生反射、散射、折射，其信号具有很强的时变性及非线性，采用传统室内定位方法难以捕捉信号的变化规律，定位精度较差。本文将深度学习方法用于室内定位，</w:t>
      </w:r>
      <w:bookmarkStart w:id="19" w:name="_Hlk41404721"/>
      <w:r>
        <w:rPr>
          <w:rFonts w:hint="eastAsia"/>
        </w:rPr>
        <w:t>针对提高定位精度及应对</w:t>
      </w:r>
      <w:r>
        <w:t>AP</w:t>
      </w:r>
      <w:r>
        <w:rPr>
          <w:rFonts w:hint="eastAsia"/>
        </w:rPr>
        <w:t>故障造成的数据缺失两个方面，设计定位方案。</w:t>
      </w:r>
    </w:p>
    <w:p w14:paraId="1C0CD857" w14:textId="77777777" w:rsidR="00DC3C47" w:rsidRDefault="00DC3C47" w:rsidP="00DC3C47">
      <w:pPr>
        <w:ind w:firstLine="480"/>
        <w:rPr>
          <w:color w:val="FF0000"/>
        </w:rPr>
      </w:pPr>
      <w:bookmarkStart w:id="20" w:name="_Hlk41404843"/>
      <w:bookmarkEnd w:id="19"/>
      <w:r>
        <w:rPr>
          <w:rFonts w:hint="eastAsia"/>
        </w:rPr>
        <w:t>首先，基于实测数据集进行定位试验，验证机器学习用于定位的可行性。在北京交通大学某教室内，信号采集指纹点间隔</w:t>
      </w:r>
      <w:r>
        <w:t>0.6 m</w:t>
      </w:r>
      <w:r>
        <w:rPr>
          <w:rFonts w:hint="eastAsia"/>
        </w:rPr>
        <w:t>，共收集到</w:t>
      </w:r>
      <w:r>
        <w:t>224</w:t>
      </w:r>
      <w:r>
        <w:rPr>
          <w:rFonts w:hint="eastAsia"/>
        </w:rPr>
        <w:t>个参考点下的数据计</w:t>
      </w:r>
      <w:r>
        <w:t>6,720</w:t>
      </w:r>
      <w:r>
        <w:rPr>
          <w:rFonts w:hint="eastAsia"/>
        </w:rPr>
        <w:t>条。利用</w:t>
      </w:r>
      <w:r>
        <w:t>kNN</w:t>
      </w:r>
      <w:r>
        <w:rPr>
          <w:rFonts w:hint="eastAsia"/>
        </w:rPr>
        <w:t>、随机森林等机器学习算法进行了定位实验，定位精度最高可达</w:t>
      </w:r>
      <w:r>
        <w:t>1.62 m</w:t>
      </w:r>
      <w:r>
        <w:rPr>
          <w:rFonts w:hint="eastAsia"/>
        </w:rPr>
        <w:t>。</w:t>
      </w:r>
    </w:p>
    <w:bookmarkEnd w:id="20"/>
    <w:p w14:paraId="33D4548D" w14:textId="6280E0E2" w:rsidR="00DC3C47" w:rsidRDefault="00DC3C47" w:rsidP="00DC3C47">
      <w:pPr>
        <w:ind w:firstLine="480"/>
      </w:pPr>
      <w:r>
        <w:rPr>
          <w:rFonts w:hint="eastAsia"/>
        </w:rPr>
        <w:t>其次，</w:t>
      </w:r>
      <w:bookmarkStart w:id="21" w:name="_Hlk41407319"/>
      <w:r>
        <w:rPr>
          <w:rFonts w:hint="eastAsia"/>
        </w:rPr>
        <w:t>基于</w:t>
      </w:r>
      <w:r>
        <w:t>UJIIndoorLoc</w:t>
      </w:r>
      <w:r>
        <w:rPr>
          <w:rFonts w:hint="eastAsia"/>
        </w:rPr>
        <w:t>公开数据集，构建</w:t>
      </w:r>
      <w:r>
        <w:t>RSSI</w:t>
      </w:r>
      <w:r>
        <w:rPr>
          <w:rFonts w:hint="eastAsia"/>
        </w:rPr>
        <w:t>图像，提出了</w:t>
      </w:r>
      <w:r>
        <w:t>CNN-IMG</w:t>
      </w:r>
      <w:r>
        <w:rPr>
          <w:rFonts w:hint="eastAsia"/>
        </w:rPr>
        <w:t>定位方案。结果表明，该方案在建筑物及楼层定位中表现一般，房间经纬度定位精度为</w:t>
      </w:r>
      <w:r>
        <w:t>8.6 m</w:t>
      </w:r>
      <w:r>
        <w:rPr>
          <w:rFonts w:hint="eastAsia"/>
        </w:rPr>
        <w:t>。考虑到</w:t>
      </w:r>
      <w:r>
        <w:t>RSSI</w:t>
      </w:r>
      <w:r>
        <w:rPr>
          <w:rFonts w:hint="eastAsia"/>
        </w:rPr>
        <w:t>的单次读数误差</w:t>
      </w:r>
      <w:r w:rsidR="00BE2438">
        <w:rPr>
          <w:rFonts w:hint="eastAsia"/>
        </w:rPr>
        <w:t>的不稳定性</w:t>
      </w:r>
      <w:r>
        <w:rPr>
          <w:rFonts w:hint="eastAsia"/>
        </w:rPr>
        <w:t>，基于一维时间序列提出了</w:t>
      </w:r>
      <w:r>
        <w:t>1D-ResNet</w:t>
      </w:r>
      <w:r>
        <w:rPr>
          <w:rFonts w:hint="eastAsia"/>
        </w:rPr>
        <w:t>定位方案。该方案在建筑物及楼层定位上均实现了</w:t>
      </w:r>
      <w:r>
        <w:t>100%</w:t>
      </w:r>
      <w:r>
        <w:rPr>
          <w:rFonts w:hint="eastAsia"/>
        </w:rPr>
        <w:t>的分类准确率，且房间经纬度的定位精度达到了</w:t>
      </w:r>
      <w:r>
        <w:t>3.45 m</w:t>
      </w:r>
      <w:r>
        <w:rPr>
          <w:rFonts w:hint="eastAsia"/>
        </w:rPr>
        <w:t>，均优于现有论文中的最佳定位性能。同时，将该定位方案应用于前述的实测数据集中，定位精度为</w:t>
      </w:r>
      <w:r>
        <w:t>1.53 m</w:t>
      </w:r>
      <w:r>
        <w:rPr>
          <w:rFonts w:hint="eastAsia"/>
        </w:rPr>
        <w:t>，较机器学习算法稍有改善。</w:t>
      </w:r>
      <w:bookmarkEnd w:id="21"/>
    </w:p>
    <w:p w14:paraId="46CA2F3D" w14:textId="06C865D7" w:rsidR="00330EB0" w:rsidRDefault="00DC3C47" w:rsidP="00DC3C47">
      <w:pPr>
        <w:spacing w:line="400" w:lineRule="atLeast"/>
        <w:ind w:firstLine="480"/>
      </w:pPr>
      <w:r>
        <w:rPr>
          <w:rFonts w:hint="eastAsia"/>
        </w:rPr>
        <w:t>最后，</w:t>
      </w:r>
      <w:bookmarkStart w:id="22" w:name="_Hlk41407359"/>
      <w:r>
        <w:rPr>
          <w:rFonts w:hint="eastAsia"/>
        </w:rPr>
        <w:t>针对</w:t>
      </w:r>
      <w:r>
        <w:t>AP</w:t>
      </w:r>
      <w:r>
        <w:rPr>
          <w:rFonts w:hint="eastAsia"/>
        </w:rPr>
        <w:t>故障导致的数据缺失问题，提出了故障</w:t>
      </w:r>
      <w:r>
        <w:t>AP</w:t>
      </w:r>
      <w:r>
        <w:rPr>
          <w:rFonts w:hint="eastAsia"/>
        </w:rPr>
        <w:t>检测与数据修补算法。基于轻量级网络</w:t>
      </w:r>
      <w:r>
        <w:t>ShuffleNetV1</w:t>
      </w:r>
      <w:r>
        <w:rPr>
          <w:rFonts w:hint="eastAsia"/>
        </w:rPr>
        <w:t>检测故障</w:t>
      </w:r>
      <w:r>
        <w:t>AP</w:t>
      </w:r>
      <w:r>
        <w:rPr>
          <w:rFonts w:hint="eastAsia"/>
        </w:rPr>
        <w:t>，在非时间序列及时间序列两种输入数据格式下，检测准确率分别达到</w:t>
      </w:r>
      <w:r>
        <w:t>77.8%</w:t>
      </w:r>
      <w:r>
        <w:rPr>
          <w:rFonts w:hint="eastAsia"/>
        </w:rPr>
        <w:t>及</w:t>
      </w:r>
      <w:r>
        <w:t>85.07%</w:t>
      </w:r>
      <w:r>
        <w:rPr>
          <w:rFonts w:hint="eastAsia"/>
        </w:rPr>
        <w:t>。采用</w:t>
      </w:r>
      <w:r>
        <w:t>RSSI</w:t>
      </w:r>
      <w:r>
        <w:rPr>
          <w:rFonts w:hint="eastAsia"/>
        </w:rPr>
        <w:t>均值补全</w:t>
      </w:r>
      <w:r w:rsidR="00CE5D0A">
        <w:rPr>
          <w:rFonts w:hint="eastAsia"/>
        </w:rPr>
        <w:t>AP</w:t>
      </w:r>
      <w:r>
        <w:rPr>
          <w:rFonts w:hint="eastAsia"/>
        </w:rPr>
        <w:t>缺失数据后，再由</w:t>
      </w:r>
      <w:r>
        <w:t>ResNet</w:t>
      </w:r>
      <w:r>
        <w:rPr>
          <w:rFonts w:hint="eastAsia"/>
        </w:rPr>
        <w:t>进行定位。结果表明，与未进行缺失数据补全的方案相比，数据补全后的定位误差最高可降低约</w:t>
      </w:r>
      <w:r>
        <w:t>0.95 m</w:t>
      </w:r>
      <w:bookmarkEnd w:id="22"/>
      <w:r w:rsidR="00E24393" w:rsidRPr="00215F2A">
        <w:t>。</w:t>
      </w:r>
    </w:p>
    <w:p w14:paraId="55831BCA" w14:textId="77777777" w:rsidR="00330EB0" w:rsidRDefault="00CF2792">
      <w:pPr>
        <w:ind w:firstLineChars="0" w:firstLine="0"/>
        <w:sectPr w:rsidR="00330EB0">
          <w:headerReference w:type="even" r:id="rId28"/>
          <w:headerReference w:type="default" r:id="rId29"/>
          <w:footerReference w:type="even" r:id="rId30"/>
          <w:footerReference w:type="default" r:id="rId31"/>
          <w:pgSz w:w="11905" w:h="16838"/>
          <w:pgMar w:top="1701" w:right="1417" w:bottom="1417" w:left="1417" w:header="907" w:footer="850" w:gutter="567"/>
          <w:paperSrc w:first="31096" w:other="31096"/>
          <w:pgNumType w:fmt="lowerRoman" w:start="3"/>
          <w:cols w:space="0"/>
          <w:docGrid w:type="lines" w:linePitch="335"/>
        </w:sectPr>
      </w:pPr>
      <w:r>
        <w:rPr>
          <w:rFonts w:hint="eastAsia"/>
          <w:b/>
        </w:rPr>
        <w:t>关键词：</w:t>
      </w:r>
      <w:r w:rsidR="00983FFD">
        <w:rPr>
          <w:rFonts w:hint="eastAsia"/>
        </w:rPr>
        <w:t>RSSI</w:t>
      </w:r>
      <w:r>
        <w:rPr>
          <w:rFonts w:hint="eastAsia"/>
        </w:rPr>
        <w:t>；位置指纹；室内定位；深度学习</w:t>
      </w:r>
    </w:p>
    <w:p w14:paraId="21CDEC0D" w14:textId="77777777" w:rsidR="00330EB0" w:rsidRDefault="00CF2792">
      <w:pPr>
        <w:pStyle w:val="af8"/>
        <w:ind w:firstLine="360"/>
      </w:pPr>
      <w:bookmarkStart w:id="23" w:name="_Toc39680812"/>
      <w:bookmarkStart w:id="24" w:name="_Toc40095301"/>
      <w:r>
        <w:lastRenderedPageBreak/>
        <w:t>ABSTRACT</w:t>
      </w:r>
      <w:bookmarkEnd w:id="14"/>
      <w:bookmarkEnd w:id="15"/>
      <w:bookmarkEnd w:id="16"/>
      <w:bookmarkEnd w:id="17"/>
      <w:bookmarkEnd w:id="18"/>
      <w:bookmarkEnd w:id="23"/>
      <w:bookmarkEnd w:id="24"/>
    </w:p>
    <w:p w14:paraId="73E57620" w14:textId="77777777" w:rsidR="00C8503B" w:rsidRPr="009766C1" w:rsidRDefault="00C8503B" w:rsidP="00C8503B">
      <w:pPr>
        <w:ind w:firstLine="480"/>
      </w:pPr>
      <w:r w:rsidRPr="009766C1">
        <w:t>In recent years, location-based applications are developing rapidly which has become an important feature of the Internet of Things era.</w:t>
      </w:r>
      <w:r w:rsidRPr="009766C1">
        <w:rPr>
          <w:rFonts w:hint="eastAsia"/>
        </w:rPr>
        <w:t xml:space="preserve"> Wi-Fi fingerprint localization </w:t>
      </w:r>
      <w:r>
        <w:rPr>
          <w:rFonts w:hint="eastAsia"/>
        </w:rPr>
        <w:t xml:space="preserve">has shown </w:t>
      </w:r>
      <w:r w:rsidRPr="009766C1">
        <w:rPr>
          <w:rFonts w:hint="eastAsia"/>
        </w:rPr>
        <w:t xml:space="preserve">strong </w:t>
      </w:r>
      <w:r w:rsidRPr="002B5B20">
        <w:t>competitiveness</w:t>
      </w:r>
      <w:r w:rsidRPr="009766C1">
        <w:rPr>
          <w:rFonts w:hint="eastAsia"/>
        </w:rPr>
        <w:t xml:space="preserve"> for indoor localization</w:t>
      </w:r>
      <w:r>
        <w:rPr>
          <w:rFonts w:hint="eastAsia"/>
        </w:rPr>
        <w:t xml:space="preserve"> because of simple</w:t>
      </w:r>
      <w:r w:rsidRPr="009766C1">
        <w:rPr>
          <w:rFonts w:hint="eastAsia"/>
        </w:rPr>
        <w:t xml:space="preserve"> deployment</w:t>
      </w:r>
      <w:r>
        <w:rPr>
          <w:rFonts w:hint="eastAsia"/>
        </w:rPr>
        <w:t>, low cost, and easily available signal.</w:t>
      </w:r>
      <w:r w:rsidRPr="009766C1">
        <w:rPr>
          <w:rFonts w:hint="eastAsia"/>
        </w:rPr>
        <w:t xml:space="preserve"> </w:t>
      </w:r>
      <w:r>
        <w:rPr>
          <w:rFonts w:hint="eastAsia"/>
        </w:rPr>
        <w:t xml:space="preserve">Unfortunately, </w:t>
      </w:r>
      <w:r w:rsidRPr="009766C1">
        <w:rPr>
          <w:rFonts w:hint="eastAsia"/>
        </w:rPr>
        <w:t>the compl</w:t>
      </w:r>
      <w:r>
        <w:rPr>
          <w:rFonts w:hint="eastAsia"/>
        </w:rPr>
        <w:t>icated</w:t>
      </w:r>
      <w:r w:rsidRPr="009766C1">
        <w:rPr>
          <w:rFonts w:hint="eastAsia"/>
        </w:rPr>
        <w:t xml:space="preserve"> and ever-changing indoor environment</w:t>
      </w:r>
      <w:r>
        <w:rPr>
          <w:rFonts w:hint="eastAsia"/>
        </w:rPr>
        <w:t xml:space="preserve"> incurs</w:t>
      </w:r>
      <w:r w:rsidRPr="002B5B20">
        <w:rPr>
          <w:rFonts w:hint="eastAsia"/>
        </w:rPr>
        <w:t xml:space="preserve"> </w:t>
      </w:r>
      <w:r w:rsidRPr="009766C1">
        <w:rPr>
          <w:rFonts w:hint="eastAsia"/>
        </w:rPr>
        <w:t>reflection, scattering, and refraction</w:t>
      </w:r>
      <w:r>
        <w:rPr>
          <w:rFonts w:hint="eastAsia"/>
        </w:rPr>
        <w:t xml:space="preserve"> of signal</w:t>
      </w:r>
      <w:r w:rsidRPr="009766C1">
        <w:rPr>
          <w:rFonts w:hint="eastAsia"/>
        </w:rPr>
        <w:t xml:space="preserve">, </w:t>
      </w:r>
      <w:r>
        <w:rPr>
          <w:rFonts w:hint="eastAsia"/>
        </w:rPr>
        <w:t xml:space="preserve">which </w:t>
      </w:r>
      <w:r w:rsidRPr="009766C1">
        <w:rPr>
          <w:rFonts w:hint="eastAsia"/>
        </w:rPr>
        <w:t>lead</w:t>
      </w:r>
      <w:r>
        <w:rPr>
          <w:rFonts w:hint="eastAsia"/>
        </w:rPr>
        <w:t>s</w:t>
      </w:r>
      <w:r w:rsidRPr="009766C1">
        <w:rPr>
          <w:rFonts w:hint="eastAsia"/>
        </w:rPr>
        <w:t xml:space="preserve"> </w:t>
      </w:r>
      <w:r>
        <w:rPr>
          <w:rFonts w:hint="eastAsia"/>
        </w:rPr>
        <w:t xml:space="preserve">to </w:t>
      </w:r>
      <w:r w:rsidRPr="009766C1">
        <w:rPr>
          <w:rFonts w:hint="eastAsia"/>
        </w:rPr>
        <w:t>highly time-varying and non-linear</w:t>
      </w:r>
      <w:r>
        <w:rPr>
          <w:rFonts w:hint="eastAsia"/>
        </w:rPr>
        <w:t xml:space="preserve"> characteristics of signal</w:t>
      </w:r>
      <w:r w:rsidRPr="009766C1">
        <w:rPr>
          <w:rFonts w:hint="eastAsia"/>
        </w:rPr>
        <w:t xml:space="preserve">. It is difficult to capture the signal </w:t>
      </w:r>
      <w:r>
        <w:rPr>
          <w:rFonts w:hint="eastAsia"/>
        </w:rPr>
        <w:t>features</w:t>
      </w:r>
      <w:r w:rsidRPr="009766C1">
        <w:rPr>
          <w:rFonts w:hint="eastAsia"/>
        </w:rPr>
        <w:t xml:space="preserve"> using traditional indoor localization methods, </w:t>
      </w:r>
      <w:r>
        <w:rPr>
          <w:rFonts w:hint="eastAsia"/>
        </w:rPr>
        <w:t xml:space="preserve">thus causing poor </w:t>
      </w:r>
      <w:r w:rsidRPr="009766C1">
        <w:rPr>
          <w:rFonts w:hint="eastAsia"/>
        </w:rPr>
        <w:t>localization accuracy</w:t>
      </w:r>
      <w:r>
        <w:rPr>
          <w:rFonts w:hint="eastAsia"/>
        </w:rPr>
        <w:t>.</w:t>
      </w:r>
      <w:r w:rsidRPr="009766C1">
        <w:rPr>
          <w:rFonts w:hint="eastAsia"/>
        </w:rPr>
        <w:t xml:space="preserve"> </w:t>
      </w:r>
      <w:r>
        <w:rPr>
          <w:rFonts w:hint="eastAsia"/>
        </w:rPr>
        <w:t>In this thesis, d</w:t>
      </w:r>
      <w:r w:rsidRPr="009766C1">
        <w:rPr>
          <w:rFonts w:hint="eastAsia"/>
        </w:rPr>
        <w:t xml:space="preserve">eep learning methods </w:t>
      </w:r>
      <w:r>
        <w:rPr>
          <w:rFonts w:hint="eastAsia"/>
        </w:rPr>
        <w:t xml:space="preserve">are adopted in </w:t>
      </w:r>
      <w:r w:rsidRPr="009766C1">
        <w:rPr>
          <w:rFonts w:hint="eastAsia"/>
        </w:rPr>
        <w:t xml:space="preserve">indoor localization, </w:t>
      </w:r>
      <w:r>
        <w:rPr>
          <w:rFonts w:hint="eastAsia"/>
        </w:rPr>
        <w:t>even in the case where some A</w:t>
      </w:r>
      <w:r>
        <w:t xml:space="preserve">Ps </w:t>
      </w:r>
      <w:r>
        <w:rPr>
          <w:rFonts w:hint="eastAsia"/>
        </w:rPr>
        <w:t>malfunction.</w:t>
      </w:r>
      <w:r w:rsidRPr="009766C1">
        <w:t xml:space="preserve"> </w:t>
      </w:r>
    </w:p>
    <w:p w14:paraId="44F1ADCC" w14:textId="2957E4CA" w:rsidR="00C8503B" w:rsidRPr="009766C1" w:rsidRDefault="00C8503B" w:rsidP="00C8503B">
      <w:pPr>
        <w:ind w:firstLine="480"/>
      </w:pPr>
      <w:r w:rsidRPr="009766C1">
        <w:rPr>
          <w:rFonts w:hint="eastAsia"/>
        </w:rPr>
        <w:t xml:space="preserve">First of all, </w:t>
      </w:r>
      <w:r w:rsidRPr="009766C1">
        <w:t>based on the measured dataset, we conduct experiments to verify the feasibility of machine learning for localization</w:t>
      </w:r>
      <w:r w:rsidRPr="009766C1">
        <w:rPr>
          <w:rFonts w:hint="eastAsia"/>
        </w:rPr>
        <w:t xml:space="preserve">. </w:t>
      </w:r>
      <w:r w:rsidRPr="009766C1">
        <w:t xml:space="preserve">In a classroom </w:t>
      </w:r>
      <w:r>
        <w:rPr>
          <w:rFonts w:hint="eastAsia"/>
        </w:rPr>
        <w:t>of</w:t>
      </w:r>
      <w:r w:rsidRPr="009766C1">
        <w:t xml:space="preserve"> Beijing Jiaotong University, we set up signal collection fingerprint point 0.6 m apart</w:t>
      </w:r>
      <w:r>
        <w:rPr>
          <w:rFonts w:hint="eastAsia"/>
        </w:rPr>
        <w:t xml:space="preserve"> each.</w:t>
      </w:r>
      <w:r w:rsidRPr="009766C1">
        <w:t xml:space="preserve"> </w:t>
      </w:r>
      <w:r>
        <w:rPr>
          <w:rFonts w:hint="eastAsia"/>
        </w:rPr>
        <w:t>In</w:t>
      </w:r>
      <w:r w:rsidRPr="009766C1">
        <w:t xml:space="preserve"> total</w:t>
      </w:r>
      <w:r>
        <w:rPr>
          <w:rFonts w:hint="eastAsia"/>
        </w:rPr>
        <w:t>,</w:t>
      </w:r>
      <w:r w:rsidRPr="009766C1">
        <w:t xml:space="preserve"> 6,720 pieces of data </w:t>
      </w:r>
      <w:r>
        <w:rPr>
          <w:rFonts w:hint="eastAsia"/>
        </w:rPr>
        <w:t xml:space="preserve">are </w:t>
      </w:r>
      <w:r w:rsidRPr="009766C1">
        <w:t xml:space="preserve">collected </w:t>
      </w:r>
      <w:r>
        <w:rPr>
          <w:rFonts w:hint="eastAsia"/>
        </w:rPr>
        <w:t>at</w:t>
      </w:r>
      <w:r w:rsidRPr="009766C1">
        <w:t xml:space="preserve"> 224 reference points.</w:t>
      </w:r>
      <w:r w:rsidRPr="009766C1">
        <w:rPr>
          <w:rFonts w:hint="eastAsia"/>
        </w:rPr>
        <w:t xml:space="preserve"> </w:t>
      </w:r>
      <w:r w:rsidRPr="009766C1">
        <w:t xml:space="preserve">Then we performed </w:t>
      </w:r>
      <w:r w:rsidRPr="009766C1">
        <w:rPr>
          <w:rFonts w:hint="eastAsia"/>
        </w:rPr>
        <w:t>localization</w:t>
      </w:r>
      <w:r w:rsidRPr="009766C1">
        <w:t xml:space="preserve"> experiments using machine learning algorithms such as kNN and random forest</w:t>
      </w:r>
      <w:r w:rsidRPr="009766C1">
        <w:rPr>
          <w:rFonts w:hint="eastAsia"/>
        </w:rPr>
        <w:t xml:space="preserve">, </w:t>
      </w:r>
      <w:r>
        <w:rPr>
          <w:rFonts w:hint="eastAsia"/>
        </w:rPr>
        <w:t xml:space="preserve">and </w:t>
      </w:r>
      <w:r w:rsidRPr="009766C1">
        <w:t>localization</w:t>
      </w:r>
      <w:r w:rsidRPr="009766C1">
        <w:rPr>
          <w:rFonts w:hint="eastAsia"/>
        </w:rPr>
        <w:t xml:space="preserve"> accuracy up to 1.62 m</w:t>
      </w:r>
      <w:r>
        <w:rPr>
          <w:rFonts w:hint="eastAsia"/>
        </w:rPr>
        <w:t xml:space="preserve"> can be achieved</w:t>
      </w:r>
      <w:r w:rsidRPr="009766C1">
        <w:rPr>
          <w:rFonts w:hint="eastAsia"/>
        </w:rPr>
        <w:t>.</w:t>
      </w:r>
    </w:p>
    <w:p w14:paraId="06A554D6" w14:textId="2D3EE617" w:rsidR="00C8503B" w:rsidRPr="009766C1" w:rsidRDefault="00C8503B" w:rsidP="00C8503B">
      <w:pPr>
        <w:ind w:firstLine="480"/>
      </w:pPr>
      <w:r w:rsidRPr="009766C1">
        <w:rPr>
          <w:rFonts w:hint="eastAsia"/>
        </w:rPr>
        <w:t xml:space="preserve">Secondly, </w:t>
      </w:r>
      <w:r>
        <w:rPr>
          <w:rFonts w:hint="eastAsia"/>
        </w:rPr>
        <w:t xml:space="preserve">according to </w:t>
      </w:r>
      <w:r w:rsidRPr="009766C1">
        <w:rPr>
          <w:rFonts w:hint="eastAsia"/>
        </w:rPr>
        <w:t>UJIIndoorLoc public dataset</w:t>
      </w:r>
      <w:r>
        <w:rPr>
          <w:rFonts w:hint="eastAsia"/>
        </w:rPr>
        <w:t xml:space="preserve">, </w:t>
      </w:r>
      <w:r w:rsidRPr="009766C1">
        <w:rPr>
          <w:rFonts w:hint="eastAsia"/>
        </w:rPr>
        <w:t xml:space="preserve">data </w:t>
      </w:r>
      <w:r>
        <w:rPr>
          <w:rFonts w:hint="eastAsia"/>
        </w:rPr>
        <w:t>are constructed</w:t>
      </w:r>
      <w:r w:rsidRPr="009766C1">
        <w:rPr>
          <w:rFonts w:hint="eastAsia"/>
        </w:rPr>
        <w:t xml:space="preserve"> to construct RSSI image</w:t>
      </w:r>
      <w:r>
        <w:rPr>
          <w:rFonts w:hint="eastAsia"/>
        </w:rPr>
        <w:t>.</w:t>
      </w:r>
      <w:r w:rsidRPr="009766C1">
        <w:rPr>
          <w:rFonts w:hint="eastAsia"/>
        </w:rPr>
        <w:t xml:space="preserve"> </w:t>
      </w:r>
      <w:r>
        <w:rPr>
          <w:rFonts w:hint="eastAsia"/>
        </w:rPr>
        <w:t>A</w:t>
      </w:r>
      <w:r w:rsidRPr="009766C1">
        <w:rPr>
          <w:rFonts w:hint="eastAsia"/>
        </w:rPr>
        <w:t xml:space="preserve"> CNN-IMG localization scheme</w:t>
      </w:r>
      <w:r>
        <w:rPr>
          <w:rFonts w:hint="eastAsia"/>
        </w:rPr>
        <w:t xml:space="preserve"> is</w:t>
      </w:r>
      <w:r w:rsidRPr="009766C1">
        <w:rPr>
          <w:rFonts w:hint="eastAsia"/>
        </w:rPr>
        <w:t xml:space="preserve"> proposed. The results showed that the scheme had an average performance in the localization of buildings and floors. </w:t>
      </w:r>
      <w:r w:rsidR="00CE5D0A">
        <w:rPr>
          <w:rFonts w:hint="eastAsia"/>
        </w:rPr>
        <w:t>T</w:t>
      </w:r>
      <w:r w:rsidR="00CE5D0A" w:rsidRPr="009766C1">
        <w:rPr>
          <w:rFonts w:hint="eastAsia"/>
        </w:rPr>
        <w:t>he localization accuracy of the latitude and longitude of the room</w:t>
      </w:r>
      <w:r w:rsidRPr="009766C1">
        <w:rPr>
          <w:rFonts w:hint="eastAsia"/>
        </w:rPr>
        <w:t xml:space="preserve"> </w:t>
      </w:r>
      <w:r w:rsidR="00CE5D0A">
        <w:rPr>
          <w:rFonts w:hint="eastAsia"/>
        </w:rPr>
        <w:t>reached</w:t>
      </w:r>
      <w:r w:rsidRPr="009766C1">
        <w:rPr>
          <w:rFonts w:hint="eastAsia"/>
        </w:rPr>
        <w:t xml:space="preserve"> 8.6 m. Considering the </w:t>
      </w:r>
      <w:r w:rsidR="00BE2438">
        <w:rPr>
          <w:rFonts w:hint="eastAsia"/>
        </w:rPr>
        <w:t>i</w:t>
      </w:r>
      <w:r w:rsidR="00BE2438" w:rsidRPr="00BE2438">
        <w:t>nstability</w:t>
      </w:r>
      <w:r w:rsidRPr="009766C1">
        <w:rPr>
          <w:rFonts w:hint="eastAsia"/>
        </w:rPr>
        <w:t xml:space="preserve"> of RSSI single reading, we proposed a 1D-ResNet localization scheme based on the one-dimensional time </w:t>
      </w:r>
      <w:r>
        <w:rPr>
          <w:rFonts w:hint="eastAsia"/>
        </w:rPr>
        <w:t>sequenc</w:t>
      </w:r>
      <w:r>
        <w:t>e</w:t>
      </w:r>
      <w:r w:rsidRPr="009766C1">
        <w:rPr>
          <w:rFonts w:hint="eastAsia"/>
        </w:rPr>
        <w:t xml:space="preserve">, which </w:t>
      </w:r>
      <w:r>
        <w:rPr>
          <w:rFonts w:hint="eastAsia"/>
        </w:rPr>
        <w:t xml:space="preserve">can </w:t>
      </w:r>
      <w:r w:rsidRPr="009766C1">
        <w:rPr>
          <w:rFonts w:hint="eastAsia"/>
        </w:rPr>
        <w:t>achieve 100% classification accuracy on building and floor localization. And the localization accuracy of the latitude and longitude of the room reached 3.</w:t>
      </w:r>
      <w:r w:rsidR="000B7672">
        <w:rPr>
          <w:rFonts w:hint="eastAsia"/>
        </w:rPr>
        <w:t>45</w:t>
      </w:r>
      <w:r w:rsidRPr="009766C1">
        <w:rPr>
          <w:rFonts w:hint="eastAsia"/>
        </w:rPr>
        <w:t xml:space="preserve"> m, which </w:t>
      </w:r>
      <w:r>
        <w:rPr>
          <w:rFonts w:hint="eastAsia"/>
        </w:rPr>
        <w:t>outperforms the state-of-</w:t>
      </w:r>
      <w:r>
        <w:t>the</w:t>
      </w:r>
      <w:r>
        <w:rPr>
          <w:rFonts w:hint="eastAsia"/>
        </w:rPr>
        <w:t>-art counterparts</w:t>
      </w:r>
      <w:r w:rsidRPr="009766C1">
        <w:rPr>
          <w:rFonts w:hint="eastAsia"/>
        </w:rPr>
        <w:t>.</w:t>
      </w:r>
      <w:r w:rsidRPr="009766C1">
        <w:t xml:space="preserve"> </w:t>
      </w:r>
      <w:r>
        <w:rPr>
          <w:rFonts w:hint="eastAsia"/>
        </w:rPr>
        <w:t>Furthermore</w:t>
      </w:r>
      <w:r w:rsidRPr="009766C1">
        <w:t xml:space="preserve">, </w:t>
      </w:r>
      <w:r>
        <w:rPr>
          <w:rFonts w:hint="eastAsia"/>
        </w:rPr>
        <w:t>the</w:t>
      </w:r>
      <w:r w:rsidRPr="009766C1">
        <w:t xml:space="preserve"> localization scheme</w:t>
      </w:r>
      <w:r>
        <w:rPr>
          <w:rFonts w:hint="eastAsia"/>
        </w:rPr>
        <w:t xml:space="preserve"> is also used on</w:t>
      </w:r>
      <w:r w:rsidRPr="009766C1">
        <w:t xml:space="preserve"> the aforementioned measured dataset, </w:t>
      </w:r>
      <w:r>
        <w:rPr>
          <w:rFonts w:hint="eastAsia"/>
        </w:rPr>
        <w:t>and the</w:t>
      </w:r>
      <w:r>
        <w:t xml:space="preserve"> </w:t>
      </w:r>
      <w:r w:rsidRPr="009766C1">
        <w:t>localization accuracy of 1.53 m</w:t>
      </w:r>
      <w:r>
        <w:rPr>
          <w:rFonts w:hint="eastAsia"/>
        </w:rPr>
        <w:t xml:space="preserve"> can be acquired,</w:t>
      </w:r>
      <w:r w:rsidRPr="009766C1">
        <w:t xml:space="preserve"> which is slight</w:t>
      </w:r>
      <w:r>
        <w:rPr>
          <w:rFonts w:hint="eastAsia"/>
        </w:rPr>
        <w:t>ly better than</w:t>
      </w:r>
      <w:r w:rsidRPr="009766C1">
        <w:t xml:space="preserve"> machine learning algorithms.</w:t>
      </w:r>
    </w:p>
    <w:p w14:paraId="0FB45489" w14:textId="5E61C72A" w:rsidR="00C8503B" w:rsidRPr="009766C1" w:rsidRDefault="00C8503B" w:rsidP="00C8503B">
      <w:pPr>
        <w:ind w:firstLine="480"/>
      </w:pPr>
      <w:r>
        <w:rPr>
          <w:rFonts w:hint="eastAsia"/>
        </w:rPr>
        <w:t xml:space="preserve">Finally, </w:t>
      </w:r>
      <w:r w:rsidRPr="009766C1">
        <w:t>data incompleteness</w:t>
      </w:r>
      <w:r w:rsidRPr="009766C1" w:rsidDel="00847329">
        <w:t xml:space="preserve"> </w:t>
      </w:r>
      <w:r w:rsidRPr="009766C1">
        <w:t>caused by AP failure</w:t>
      </w:r>
      <w:r>
        <w:rPr>
          <w:rFonts w:hint="eastAsia"/>
        </w:rPr>
        <w:t xml:space="preserve"> is a challenge in localization. The</w:t>
      </w:r>
      <w:r w:rsidRPr="009766C1">
        <w:t xml:space="preserve"> detection</w:t>
      </w:r>
      <w:r>
        <w:rPr>
          <w:rFonts w:hint="eastAsia"/>
        </w:rPr>
        <w:t xml:space="preserve"> of</w:t>
      </w:r>
      <w:r w:rsidRPr="009766C1">
        <w:t xml:space="preserve"> fault</w:t>
      </w:r>
      <w:r>
        <w:rPr>
          <w:rFonts w:hint="eastAsia"/>
        </w:rPr>
        <w:t>y</w:t>
      </w:r>
      <w:r w:rsidRPr="009766C1">
        <w:t xml:space="preserve"> AP</w:t>
      </w:r>
      <w:r>
        <w:rPr>
          <w:rFonts w:hint="eastAsia"/>
        </w:rPr>
        <w:t>s</w:t>
      </w:r>
      <w:r w:rsidRPr="009766C1">
        <w:t xml:space="preserve"> </w:t>
      </w:r>
      <w:r>
        <w:rPr>
          <w:rFonts w:hint="eastAsia"/>
        </w:rPr>
        <w:t>as well as data completion is proposed.</w:t>
      </w:r>
      <w:r w:rsidRPr="009766C1">
        <w:rPr>
          <w:rFonts w:hint="eastAsia"/>
        </w:rPr>
        <w:t xml:space="preserve"> </w:t>
      </w:r>
      <w:r>
        <w:rPr>
          <w:rFonts w:hint="eastAsia"/>
        </w:rPr>
        <w:t>T</w:t>
      </w:r>
      <w:r w:rsidRPr="009766C1">
        <w:t>he lightweight network ShuffleNetV1</w:t>
      </w:r>
      <w:r>
        <w:rPr>
          <w:rFonts w:hint="eastAsia"/>
        </w:rPr>
        <w:t xml:space="preserve"> can </w:t>
      </w:r>
      <w:r w:rsidRPr="009766C1">
        <w:t>detect fault</w:t>
      </w:r>
      <w:r>
        <w:rPr>
          <w:rFonts w:hint="eastAsia"/>
        </w:rPr>
        <w:t>y</w:t>
      </w:r>
      <w:r w:rsidRPr="009766C1">
        <w:t xml:space="preserve"> A</w:t>
      </w:r>
      <w:r>
        <w:t>P</w:t>
      </w:r>
      <w:r w:rsidRPr="009766C1">
        <w:t>s</w:t>
      </w:r>
      <w:r>
        <w:rPr>
          <w:rFonts w:hint="eastAsia"/>
        </w:rPr>
        <w:t xml:space="preserve"> at </w:t>
      </w:r>
      <w:r w:rsidRPr="009766C1">
        <w:t>accuracy rate</w:t>
      </w:r>
      <w:r>
        <w:rPr>
          <w:rFonts w:hint="eastAsia"/>
        </w:rPr>
        <w:t>s of</w:t>
      </w:r>
      <w:r w:rsidRPr="009766C1">
        <w:t xml:space="preserve"> </w:t>
      </w:r>
      <w:r w:rsidR="000B7672">
        <w:rPr>
          <w:rFonts w:hint="eastAsia"/>
        </w:rPr>
        <w:t>77</w:t>
      </w:r>
      <w:r w:rsidRPr="009766C1">
        <w:t xml:space="preserve">.8% and 85.07% </w:t>
      </w:r>
      <w:r>
        <w:rPr>
          <w:rFonts w:hint="eastAsia"/>
        </w:rPr>
        <w:t>for the</w:t>
      </w:r>
      <w:r w:rsidRPr="009766C1">
        <w:t xml:space="preserve"> non-time </w:t>
      </w:r>
      <w:r>
        <w:rPr>
          <w:rFonts w:hint="eastAsia"/>
        </w:rPr>
        <w:t xml:space="preserve">sequence and </w:t>
      </w:r>
      <w:r w:rsidRPr="009766C1">
        <w:t xml:space="preserve">time </w:t>
      </w:r>
      <w:r>
        <w:rPr>
          <w:rFonts w:hint="eastAsia"/>
        </w:rPr>
        <w:t>sequence, respectively</w:t>
      </w:r>
      <w:r w:rsidRPr="009766C1">
        <w:rPr>
          <w:rFonts w:hint="eastAsia"/>
        </w:rPr>
        <w:t>.</w:t>
      </w:r>
      <w:r w:rsidRPr="009766C1">
        <w:t xml:space="preserve"> </w:t>
      </w:r>
      <w:r>
        <w:rPr>
          <w:rFonts w:hint="eastAsia"/>
        </w:rPr>
        <w:t>T</w:t>
      </w:r>
      <w:r w:rsidRPr="009766C1">
        <w:t>he average RSSI</w:t>
      </w:r>
      <w:r>
        <w:rPr>
          <w:rFonts w:hint="eastAsia"/>
        </w:rPr>
        <w:t xml:space="preserve"> is filled in lieu of the faulty AP data to </w:t>
      </w:r>
      <w:r w:rsidRPr="009766C1">
        <w:t>complete the data</w:t>
      </w:r>
      <w:r>
        <w:rPr>
          <w:rFonts w:hint="eastAsia"/>
        </w:rPr>
        <w:t>set.</w:t>
      </w:r>
      <w:r w:rsidRPr="009766C1">
        <w:t xml:space="preserve"> </w:t>
      </w:r>
      <w:r>
        <w:rPr>
          <w:rFonts w:hint="eastAsia"/>
        </w:rPr>
        <w:t xml:space="preserve">The </w:t>
      </w:r>
      <w:r w:rsidRPr="009766C1">
        <w:t>ResNet</w:t>
      </w:r>
      <w:r>
        <w:rPr>
          <w:rFonts w:hint="eastAsia"/>
        </w:rPr>
        <w:t xml:space="preserve"> is then used in subsequent localization </w:t>
      </w:r>
      <w:r>
        <w:rPr>
          <w:rFonts w:hint="eastAsia"/>
        </w:rPr>
        <w:lastRenderedPageBreak/>
        <w:t>process.</w:t>
      </w:r>
      <w:r w:rsidRPr="009766C1">
        <w:rPr>
          <w:rFonts w:hint="eastAsia"/>
        </w:rPr>
        <w:t xml:space="preserve"> </w:t>
      </w:r>
      <w:r w:rsidRPr="009766C1">
        <w:t xml:space="preserve">The results show that the localization error after data completion can be reduced </w:t>
      </w:r>
      <w:r w:rsidR="001654FC">
        <w:rPr>
          <w:rFonts w:hint="eastAsia"/>
        </w:rPr>
        <w:t>up</w:t>
      </w:r>
      <w:r w:rsidR="001654FC">
        <w:t xml:space="preserve"> </w:t>
      </w:r>
      <w:r w:rsidR="001654FC">
        <w:rPr>
          <w:rFonts w:hint="eastAsia"/>
        </w:rPr>
        <w:t>to</w:t>
      </w:r>
      <w:r w:rsidR="00340BD4" w:rsidRPr="00340BD4">
        <w:t xml:space="preserve"> </w:t>
      </w:r>
      <w:r w:rsidRPr="009766C1">
        <w:t>0.</w:t>
      </w:r>
      <w:r w:rsidR="001654FC">
        <w:rPr>
          <w:rFonts w:hint="eastAsia"/>
        </w:rPr>
        <w:t>9</w:t>
      </w:r>
      <w:r w:rsidRPr="009766C1">
        <w:t xml:space="preserve"> m</w:t>
      </w:r>
      <w:r>
        <w:rPr>
          <w:rFonts w:hint="eastAsia"/>
        </w:rPr>
        <w:t xml:space="preserve"> in </w:t>
      </w:r>
      <w:r w:rsidRPr="009766C1">
        <w:t>compar</w:t>
      </w:r>
      <w:r>
        <w:rPr>
          <w:rFonts w:hint="eastAsia"/>
        </w:rPr>
        <w:t>ison</w:t>
      </w:r>
      <w:r w:rsidRPr="009766C1">
        <w:t xml:space="preserve"> with the scheme </w:t>
      </w:r>
      <w:r>
        <w:rPr>
          <w:rFonts w:hint="eastAsia"/>
        </w:rPr>
        <w:t>of incomplete dataset.</w:t>
      </w:r>
    </w:p>
    <w:p w14:paraId="141BC77E" w14:textId="77777777" w:rsidR="00C8503B" w:rsidRPr="00EE47DB" w:rsidRDefault="00C8503B" w:rsidP="00C8503B">
      <w:pPr>
        <w:ind w:firstLineChars="0" w:firstLine="0"/>
      </w:pPr>
      <w:r w:rsidRPr="009766C1">
        <w:rPr>
          <w:rFonts w:hint="eastAsia"/>
          <w:b/>
          <w:bCs/>
        </w:rPr>
        <w:t>KEYWORDS</w:t>
      </w:r>
      <w:r w:rsidRPr="009766C1">
        <w:rPr>
          <w:rFonts w:hint="eastAsia"/>
          <w:b/>
          <w:bCs/>
        </w:rPr>
        <w:t>：</w:t>
      </w:r>
      <w:r w:rsidRPr="009766C1">
        <w:rPr>
          <w:rFonts w:hint="eastAsia"/>
        </w:rPr>
        <w:t>RSSI</w:t>
      </w:r>
      <w:r w:rsidRPr="009766C1">
        <w:t>; location fingerprint; indoor localization; deep learnin</w:t>
      </w:r>
      <w:r w:rsidRPr="009766C1">
        <w:rPr>
          <w:rFonts w:hint="eastAsia"/>
        </w:rPr>
        <w:t>g</w:t>
      </w:r>
    </w:p>
    <w:p w14:paraId="08C0D756" w14:textId="77777777" w:rsidR="00A03EAB" w:rsidRDefault="00A03EAB">
      <w:pPr>
        <w:ind w:firstLineChars="0" w:firstLine="0"/>
      </w:pPr>
      <w:r>
        <w:br w:type="page"/>
      </w:r>
    </w:p>
    <w:p w14:paraId="6911B84F" w14:textId="77777777" w:rsidR="00330EB0" w:rsidRDefault="00330EB0">
      <w:pPr>
        <w:ind w:firstLineChars="0" w:firstLine="0"/>
        <w:sectPr w:rsidR="00330EB0">
          <w:headerReference w:type="even" r:id="rId32"/>
          <w:headerReference w:type="default" r:id="rId33"/>
          <w:footerReference w:type="even" r:id="rId34"/>
          <w:footerReference w:type="default" r:id="rId35"/>
          <w:pgSz w:w="11905" w:h="16838"/>
          <w:pgMar w:top="1701" w:right="1417" w:bottom="1417" w:left="1417" w:header="907" w:footer="850" w:gutter="567"/>
          <w:paperSrc w:first="31096" w:other="31096"/>
          <w:pgNumType w:fmt="lowerRoman" w:start="4"/>
          <w:cols w:space="0"/>
          <w:docGrid w:type="lines" w:linePitch="335"/>
        </w:sectPr>
      </w:pPr>
    </w:p>
    <w:bookmarkEnd w:id="13"/>
    <w:p w14:paraId="67D8A622" w14:textId="77777777" w:rsidR="00894302" w:rsidRPr="00B92D81" w:rsidRDefault="00B92D81" w:rsidP="00894302">
      <w:pPr>
        <w:pStyle w:val="aff"/>
        <w:tabs>
          <w:tab w:val="center" w:pos="4492"/>
          <w:tab w:val="left" w:pos="6171"/>
        </w:tabs>
        <w:ind w:firstLine="360"/>
        <w:jc w:val="left"/>
        <w:rPr>
          <w:rFonts w:ascii="黑体" w:hAnsi="黑体"/>
          <w:szCs w:val="32"/>
        </w:rPr>
      </w:pPr>
      <w:r>
        <w:rPr>
          <w:rFonts w:ascii="黑体" w:hAnsi="黑体"/>
          <w:szCs w:val="32"/>
        </w:rPr>
        <w:lastRenderedPageBreak/>
        <w:tab/>
      </w:r>
      <w:bookmarkEnd w:id="1"/>
      <w:bookmarkEnd w:id="2"/>
      <w:bookmarkEnd w:id="3"/>
      <w:bookmarkEnd w:id="4"/>
      <w:bookmarkEnd w:id="5"/>
      <w:r w:rsidR="00894302" w:rsidRPr="00B92D81">
        <w:rPr>
          <w:rFonts w:ascii="黑体" w:hAnsi="黑体"/>
          <w:szCs w:val="32"/>
        </w:rPr>
        <w:t>目录</w:t>
      </w:r>
      <w:r w:rsidR="00894302">
        <w:rPr>
          <w:rFonts w:ascii="黑体" w:hAnsi="黑体"/>
          <w:szCs w:val="32"/>
        </w:rPr>
        <w:tab/>
      </w:r>
    </w:p>
    <w:p w14:paraId="7D6A54B8" w14:textId="0C51BCA2" w:rsidR="009E6619" w:rsidRPr="009E6619" w:rsidRDefault="00894302" w:rsidP="00A93282">
      <w:pPr>
        <w:pStyle w:val="TOC1"/>
        <w:tabs>
          <w:tab w:val="right" w:leader="dot" w:pos="8494"/>
        </w:tabs>
        <w:spacing w:after="0" w:line="240" w:lineRule="auto"/>
        <w:ind w:firstLine="480"/>
        <w:rPr>
          <w:rFonts w:ascii="Times New Roman" w:hAnsi="Times New Roman"/>
          <w:b w:val="0"/>
          <w:bCs w:val="0"/>
          <w:noProof/>
          <w:sz w:val="24"/>
          <w:szCs w:val="24"/>
        </w:rPr>
      </w:pPr>
      <w:r w:rsidRPr="009E6619">
        <w:rPr>
          <w:rFonts w:ascii="Times New Roman" w:hAnsi="Times New Roman"/>
          <w:b w:val="0"/>
          <w:bCs w:val="0"/>
          <w:caps/>
          <w:sz w:val="24"/>
          <w:szCs w:val="24"/>
        </w:rPr>
        <w:fldChar w:fldCharType="begin"/>
      </w:r>
      <w:r w:rsidRPr="009E6619">
        <w:rPr>
          <w:rFonts w:ascii="Times New Roman" w:hAnsi="Times New Roman"/>
          <w:b w:val="0"/>
          <w:bCs w:val="0"/>
          <w:caps/>
          <w:sz w:val="24"/>
          <w:szCs w:val="24"/>
        </w:rPr>
        <w:instrText xml:space="preserve"> TOC \o "1-3" \h \z \u </w:instrText>
      </w:r>
      <w:r w:rsidRPr="009E6619">
        <w:rPr>
          <w:rFonts w:ascii="Times New Roman" w:hAnsi="Times New Roman"/>
          <w:b w:val="0"/>
          <w:bCs w:val="0"/>
          <w:caps/>
          <w:sz w:val="24"/>
          <w:szCs w:val="24"/>
        </w:rPr>
        <w:fldChar w:fldCharType="separate"/>
      </w:r>
      <w:hyperlink w:anchor="_Toc40095300" w:history="1">
        <w:r w:rsidR="009E6619" w:rsidRPr="009E6619">
          <w:rPr>
            <w:rStyle w:val="af7"/>
            <w:rFonts w:ascii="Times New Roman" w:hAnsi="Times New Roman"/>
            <w:b w:val="0"/>
            <w:bCs w:val="0"/>
            <w:noProof/>
            <w:sz w:val="24"/>
            <w:szCs w:val="24"/>
          </w:rPr>
          <w:t>摘要</w:t>
        </w:r>
        <w:r w:rsidR="009E6619" w:rsidRPr="009E6619">
          <w:rPr>
            <w:rFonts w:ascii="Times New Roman" w:hAnsi="Times New Roman"/>
            <w:b w:val="0"/>
            <w:bCs w:val="0"/>
            <w:noProof/>
            <w:webHidden/>
            <w:sz w:val="24"/>
            <w:szCs w:val="24"/>
          </w:rPr>
          <w:tab/>
        </w:r>
        <w:r w:rsidR="009E6619" w:rsidRPr="009E6619">
          <w:rPr>
            <w:rFonts w:ascii="Times New Roman" w:hAnsi="Times New Roman"/>
            <w:b w:val="0"/>
            <w:bCs w:val="0"/>
            <w:noProof/>
            <w:webHidden/>
            <w:sz w:val="24"/>
            <w:szCs w:val="24"/>
          </w:rPr>
          <w:fldChar w:fldCharType="begin"/>
        </w:r>
        <w:r w:rsidR="009E6619" w:rsidRPr="009E6619">
          <w:rPr>
            <w:rFonts w:ascii="Times New Roman" w:hAnsi="Times New Roman"/>
            <w:b w:val="0"/>
            <w:bCs w:val="0"/>
            <w:noProof/>
            <w:webHidden/>
            <w:sz w:val="24"/>
            <w:szCs w:val="24"/>
          </w:rPr>
          <w:instrText xml:space="preserve"> PAGEREF _Toc40095300 \h </w:instrText>
        </w:r>
        <w:r w:rsidR="009E6619" w:rsidRPr="009E6619">
          <w:rPr>
            <w:rFonts w:ascii="Times New Roman" w:hAnsi="Times New Roman"/>
            <w:b w:val="0"/>
            <w:bCs w:val="0"/>
            <w:noProof/>
            <w:webHidden/>
            <w:sz w:val="24"/>
            <w:szCs w:val="24"/>
          </w:rPr>
        </w:r>
        <w:r w:rsidR="009E6619" w:rsidRPr="009E6619">
          <w:rPr>
            <w:rFonts w:ascii="Times New Roman" w:hAnsi="Times New Roman"/>
            <w:b w:val="0"/>
            <w:bCs w:val="0"/>
            <w:noProof/>
            <w:webHidden/>
            <w:sz w:val="24"/>
            <w:szCs w:val="24"/>
          </w:rPr>
          <w:fldChar w:fldCharType="separate"/>
        </w:r>
        <w:r w:rsidR="00835F82">
          <w:rPr>
            <w:rFonts w:ascii="Times New Roman" w:hAnsi="Times New Roman"/>
            <w:b w:val="0"/>
            <w:bCs w:val="0"/>
            <w:noProof/>
            <w:webHidden/>
            <w:sz w:val="24"/>
            <w:szCs w:val="24"/>
          </w:rPr>
          <w:t>iii</w:t>
        </w:r>
        <w:r w:rsidR="009E6619" w:rsidRPr="009E6619">
          <w:rPr>
            <w:rFonts w:ascii="Times New Roman" w:hAnsi="Times New Roman"/>
            <w:b w:val="0"/>
            <w:bCs w:val="0"/>
            <w:noProof/>
            <w:webHidden/>
            <w:sz w:val="24"/>
            <w:szCs w:val="24"/>
          </w:rPr>
          <w:fldChar w:fldCharType="end"/>
        </w:r>
      </w:hyperlink>
    </w:p>
    <w:p w14:paraId="73410609" w14:textId="3AF08975" w:rsidR="009E6619" w:rsidRPr="009E6619" w:rsidRDefault="00E1132B" w:rsidP="00A93282">
      <w:pPr>
        <w:pStyle w:val="TOC1"/>
        <w:tabs>
          <w:tab w:val="right" w:leader="dot" w:pos="8494"/>
        </w:tabs>
        <w:spacing w:after="0" w:line="240" w:lineRule="auto"/>
        <w:ind w:firstLine="402"/>
        <w:rPr>
          <w:rFonts w:ascii="Times New Roman" w:hAnsi="Times New Roman"/>
          <w:b w:val="0"/>
          <w:bCs w:val="0"/>
          <w:noProof/>
          <w:sz w:val="24"/>
          <w:szCs w:val="24"/>
        </w:rPr>
      </w:pPr>
      <w:hyperlink w:anchor="_Toc40095301" w:history="1">
        <w:r w:rsidR="009E6619" w:rsidRPr="009E6619">
          <w:rPr>
            <w:rStyle w:val="af7"/>
            <w:rFonts w:ascii="Times New Roman" w:hAnsi="Times New Roman"/>
            <w:b w:val="0"/>
            <w:bCs w:val="0"/>
            <w:noProof/>
            <w:sz w:val="24"/>
            <w:szCs w:val="24"/>
          </w:rPr>
          <w:t>ABSTRACT</w:t>
        </w:r>
        <w:r w:rsidR="009E6619" w:rsidRPr="009E6619">
          <w:rPr>
            <w:rFonts w:ascii="Times New Roman" w:hAnsi="Times New Roman"/>
            <w:b w:val="0"/>
            <w:bCs w:val="0"/>
            <w:noProof/>
            <w:webHidden/>
            <w:sz w:val="24"/>
            <w:szCs w:val="24"/>
          </w:rPr>
          <w:tab/>
        </w:r>
        <w:r w:rsidR="009E6619" w:rsidRPr="009E6619">
          <w:rPr>
            <w:rFonts w:ascii="Times New Roman" w:hAnsi="Times New Roman"/>
            <w:b w:val="0"/>
            <w:bCs w:val="0"/>
            <w:noProof/>
            <w:webHidden/>
            <w:sz w:val="24"/>
            <w:szCs w:val="24"/>
          </w:rPr>
          <w:fldChar w:fldCharType="begin"/>
        </w:r>
        <w:r w:rsidR="009E6619" w:rsidRPr="009E6619">
          <w:rPr>
            <w:rFonts w:ascii="Times New Roman" w:hAnsi="Times New Roman"/>
            <w:b w:val="0"/>
            <w:bCs w:val="0"/>
            <w:noProof/>
            <w:webHidden/>
            <w:sz w:val="24"/>
            <w:szCs w:val="24"/>
          </w:rPr>
          <w:instrText xml:space="preserve"> PAGEREF _Toc40095301 \h </w:instrText>
        </w:r>
        <w:r w:rsidR="009E6619" w:rsidRPr="009E6619">
          <w:rPr>
            <w:rFonts w:ascii="Times New Roman" w:hAnsi="Times New Roman"/>
            <w:b w:val="0"/>
            <w:bCs w:val="0"/>
            <w:noProof/>
            <w:webHidden/>
            <w:sz w:val="24"/>
            <w:szCs w:val="24"/>
          </w:rPr>
        </w:r>
        <w:r w:rsidR="009E6619" w:rsidRPr="009E6619">
          <w:rPr>
            <w:rFonts w:ascii="Times New Roman" w:hAnsi="Times New Roman"/>
            <w:b w:val="0"/>
            <w:bCs w:val="0"/>
            <w:noProof/>
            <w:webHidden/>
            <w:sz w:val="24"/>
            <w:szCs w:val="24"/>
          </w:rPr>
          <w:fldChar w:fldCharType="separate"/>
        </w:r>
        <w:r w:rsidR="00835F82">
          <w:rPr>
            <w:rFonts w:ascii="Times New Roman" w:hAnsi="Times New Roman"/>
            <w:b w:val="0"/>
            <w:bCs w:val="0"/>
            <w:noProof/>
            <w:webHidden/>
            <w:sz w:val="24"/>
            <w:szCs w:val="24"/>
          </w:rPr>
          <w:t>iv</w:t>
        </w:r>
        <w:r w:rsidR="009E6619" w:rsidRPr="009E6619">
          <w:rPr>
            <w:rFonts w:ascii="Times New Roman" w:hAnsi="Times New Roman"/>
            <w:b w:val="0"/>
            <w:bCs w:val="0"/>
            <w:noProof/>
            <w:webHidden/>
            <w:sz w:val="24"/>
            <w:szCs w:val="24"/>
          </w:rPr>
          <w:fldChar w:fldCharType="end"/>
        </w:r>
      </w:hyperlink>
    </w:p>
    <w:p w14:paraId="20917664" w14:textId="0AA78D08" w:rsidR="009E6619" w:rsidRPr="009E6619" w:rsidRDefault="00E1132B" w:rsidP="00A93282">
      <w:pPr>
        <w:pStyle w:val="TOC1"/>
        <w:tabs>
          <w:tab w:val="right" w:leader="dot" w:pos="8494"/>
        </w:tabs>
        <w:spacing w:after="0" w:line="240" w:lineRule="auto"/>
        <w:ind w:firstLine="402"/>
        <w:rPr>
          <w:rFonts w:ascii="Times New Roman" w:hAnsi="Times New Roman"/>
          <w:b w:val="0"/>
          <w:bCs w:val="0"/>
          <w:noProof/>
          <w:sz w:val="24"/>
          <w:szCs w:val="24"/>
        </w:rPr>
      </w:pPr>
      <w:hyperlink w:anchor="_Toc40095302" w:history="1">
        <w:r w:rsidR="009E6619" w:rsidRPr="009E6619">
          <w:rPr>
            <w:rStyle w:val="af7"/>
            <w:rFonts w:ascii="Times New Roman" w:hAnsi="Times New Roman"/>
            <w:b w:val="0"/>
            <w:bCs w:val="0"/>
            <w:noProof/>
            <w:sz w:val="24"/>
            <w:szCs w:val="24"/>
          </w:rPr>
          <w:t xml:space="preserve">1  </w:t>
        </w:r>
        <w:r w:rsidR="009E6619" w:rsidRPr="009E6619">
          <w:rPr>
            <w:rStyle w:val="af7"/>
            <w:rFonts w:ascii="Times New Roman" w:hAnsi="Times New Roman"/>
            <w:b w:val="0"/>
            <w:bCs w:val="0"/>
            <w:noProof/>
            <w:sz w:val="24"/>
            <w:szCs w:val="24"/>
          </w:rPr>
          <w:t>引言</w:t>
        </w:r>
        <w:r w:rsidR="009E6619" w:rsidRPr="009E6619">
          <w:rPr>
            <w:rFonts w:ascii="Times New Roman" w:hAnsi="Times New Roman"/>
            <w:b w:val="0"/>
            <w:bCs w:val="0"/>
            <w:noProof/>
            <w:webHidden/>
            <w:sz w:val="24"/>
            <w:szCs w:val="24"/>
          </w:rPr>
          <w:tab/>
        </w:r>
        <w:r w:rsidR="009E6619" w:rsidRPr="009E6619">
          <w:rPr>
            <w:rFonts w:ascii="Times New Roman" w:hAnsi="Times New Roman"/>
            <w:b w:val="0"/>
            <w:bCs w:val="0"/>
            <w:noProof/>
            <w:webHidden/>
            <w:sz w:val="24"/>
            <w:szCs w:val="24"/>
          </w:rPr>
          <w:fldChar w:fldCharType="begin"/>
        </w:r>
        <w:r w:rsidR="009E6619" w:rsidRPr="009E6619">
          <w:rPr>
            <w:rFonts w:ascii="Times New Roman" w:hAnsi="Times New Roman"/>
            <w:b w:val="0"/>
            <w:bCs w:val="0"/>
            <w:noProof/>
            <w:webHidden/>
            <w:sz w:val="24"/>
            <w:szCs w:val="24"/>
          </w:rPr>
          <w:instrText xml:space="preserve"> PAGEREF _Toc40095302 \h </w:instrText>
        </w:r>
        <w:r w:rsidR="009E6619" w:rsidRPr="009E6619">
          <w:rPr>
            <w:rFonts w:ascii="Times New Roman" w:hAnsi="Times New Roman"/>
            <w:b w:val="0"/>
            <w:bCs w:val="0"/>
            <w:noProof/>
            <w:webHidden/>
            <w:sz w:val="24"/>
            <w:szCs w:val="24"/>
          </w:rPr>
        </w:r>
        <w:r w:rsidR="009E6619" w:rsidRPr="009E6619">
          <w:rPr>
            <w:rFonts w:ascii="Times New Roman" w:hAnsi="Times New Roman"/>
            <w:b w:val="0"/>
            <w:bCs w:val="0"/>
            <w:noProof/>
            <w:webHidden/>
            <w:sz w:val="24"/>
            <w:szCs w:val="24"/>
          </w:rPr>
          <w:fldChar w:fldCharType="separate"/>
        </w:r>
        <w:r w:rsidR="00835F82">
          <w:rPr>
            <w:rFonts w:ascii="Times New Roman" w:hAnsi="Times New Roman"/>
            <w:b w:val="0"/>
            <w:bCs w:val="0"/>
            <w:noProof/>
            <w:webHidden/>
            <w:sz w:val="24"/>
            <w:szCs w:val="24"/>
          </w:rPr>
          <w:t>1</w:t>
        </w:r>
        <w:r w:rsidR="009E6619" w:rsidRPr="009E6619">
          <w:rPr>
            <w:rFonts w:ascii="Times New Roman" w:hAnsi="Times New Roman"/>
            <w:b w:val="0"/>
            <w:bCs w:val="0"/>
            <w:noProof/>
            <w:webHidden/>
            <w:sz w:val="24"/>
            <w:szCs w:val="24"/>
          </w:rPr>
          <w:fldChar w:fldCharType="end"/>
        </w:r>
      </w:hyperlink>
    </w:p>
    <w:p w14:paraId="07779C32" w14:textId="44BBCFB6"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03" w:history="1">
        <w:r w:rsidR="009E6619" w:rsidRPr="009E6619">
          <w:rPr>
            <w:rStyle w:val="af7"/>
            <w:rFonts w:ascii="Times New Roman" w:hAnsi="Times New Roman"/>
            <w:noProof/>
            <w:sz w:val="24"/>
            <w:szCs w:val="24"/>
          </w:rPr>
          <w:t xml:space="preserve">1.1  </w:t>
        </w:r>
        <w:r w:rsidR="009E6619" w:rsidRPr="009E6619">
          <w:rPr>
            <w:rStyle w:val="af7"/>
            <w:rFonts w:ascii="Times New Roman" w:hAnsi="Times New Roman"/>
            <w:noProof/>
            <w:sz w:val="24"/>
            <w:szCs w:val="24"/>
          </w:rPr>
          <w:t>研究背景及意义</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_Toc40095303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1</w:t>
        </w:r>
        <w:r w:rsidR="009E6619" w:rsidRPr="009E6619">
          <w:rPr>
            <w:rFonts w:ascii="Times New Roman" w:hAnsi="Times New Roman"/>
            <w:noProof/>
            <w:webHidden/>
            <w:sz w:val="24"/>
            <w:szCs w:val="24"/>
          </w:rPr>
          <w:fldChar w:fldCharType="end"/>
        </w:r>
      </w:hyperlink>
    </w:p>
    <w:p w14:paraId="12AFD0AE" w14:textId="7D2038C0"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04" w:history="1">
        <w:r w:rsidR="009E6619" w:rsidRPr="009E6619">
          <w:rPr>
            <w:rStyle w:val="af7"/>
            <w:rFonts w:ascii="Times New Roman" w:hAnsi="Times New Roman"/>
            <w:noProof/>
            <w:sz w:val="24"/>
            <w:szCs w:val="24"/>
          </w:rPr>
          <w:t xml:space="preserve">1.2  </w:t>
        </w:r>
        <w:r w:rsidR="009E6619" w:rsidRPr="009E6619">
          <w:rPr>
            <w:rStyle w:val="af7"/>
            <w:rFonts w:ascii="Times New Roman" w:hAnsi="Times New Roman"/>
            <w:noProof/>
            <w:sz w:val="24"/>
            <w:szCs w:val="24"/>
          </w:rPr>
          <w:t>室内定位技术的国内外研究现状</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_Toc40095304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2</w:t>
        </w:r>
        <w:r w:rsidR="009E6619" w:rsidRPr="009E6619">
          <w:rPr>
            <w:rFonts w:ascii="Times New Roman" w:hAnsi="Times New Roman"/>
            <w:noProof/>
            <w:webHidden/>
            <w:sz w:val="24"/>
            <w:szCs w:val="24"/>
          </w:rPr>
          <w:fldChar w:fldCharType="end"/>
        </w:r>
      </w:hyperlink>
    </w:p>
    <w:p w14:paraId="7DE5649F" w14:textId="7C7968CC" w:rsidR="009E6619" w:rsidRPr="009E6619" w:rsidRDefault="00E1132B" w:rsidP="00A93282">
      <w:pPr>
        <w:pStyle w:val="TOC3"/>
        <w:rPr>
          <w:i w:val="0"/>
          <w:iCs w:val="0"/>
          <w:noProof/>
        </w:rPr>
      </w:pPr>
      <w:hyperlink w:anchor="_Toc40095305" w:history="1">
        <w:r w:rsidR="009E6619" w:rsidRPr="009E6619">
          <w:rPr>
            <w:rStyle w:val="af7"/>
            <w:i w:val="0"/>
            <w:iCs w:val="0"/>
            <w:noProof/>
          </w:rPr>
          <w:t xml:space="preserve">1.2.1  </w:t>
        </w:r>
        <w:r w:rsidR="009E6619" w:rsidRPr="009E6619">
          <w:rPr>
            <w:rStyle w:val="af7"/>
            <w:i w:val="0"/>
            <w:iCs w:val="0"/>
            <w:noProof/>
          </w:rPr>
          <w:t>室内定位技术简介</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_Toc40095305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2</w:t>
        </w:r>
        <w:r w:rsidR="009E6619" w:rsidRPr="009E6619">
          <w:rPr>
            <w:i w:val="0"/>
            <w:iCs w:val="0"/>
            <w:noProof/>
            <w:webHidden/>
          </w:rPr>
          <w:fldChar w:fldCharType="end"/>
        </w:r>
      </w:hyperlink>
    </w:p>
    <w:p w14:paraId="6452178E" w14:textId="66D31F76" w:rsidR="009E6619" w:rsidRPr="009E6619" w:rsidRDefault="00E1132B" w:rsidP="00A93282">
      <w:pPr>
        <w:pStyle w:val="TOC3"/>
        <w:rPr>
          <w:i w:val="0"/>
          <w:iCs w:val="0"/>
          <w:noProof/>
        </w:rPr>
      </w:pPr>
      <w:hyperlink w:anchor="_Toc40095306" w:history="1">
        <w:r w:rsidR="009E6619" w:rsidRPr="009E6619">
          <w:rPr>
            <w:rStyle w:val="af7"/>
            <w:i w:val="0"/>
            <w:iCs w:val="0"/>
            <w:noProof/>
          </w:rPr>
          <w:t xml:space="preserve">1.2.2  </w:t>
        </w:r>
        <w:r w:rsidR="009E6619" w:rsidRPr="009E6619">
          <w:rPr>
            <w:rStyle w:val="af7"/>
            <w:i w:val="0"/>
            <w:iCs w:val="0"/>
            <w:noProof/>
          </w:rPr>
          <w:t>指纹定位技术的国内外研究现状</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_Toc40095306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4</w:t>
        </w:r>
        <w:r w:rsidR="009E6619" w:rsidRPr="009E6619">
          <w:rPr>
            <w:i w:val="0"/>
            <w:iCs w:val="0"/>
            <w:noProof/>
            <w:webHidden/>
          </w:rPr>
          <w:fldChar w:fldCharType="end"/>
        </w:r>
      </w:hyperlink>
    </w:p>
    <w:p w14:paraId="3C5E7CBA" w14:textId="390FC52D"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07" w:history="1">
        <w:r w:rsidR="009E6619" w:rsidRPr="009E6619">
          <w:rPr>
            <w:rStyle w:val="af7"/>
            <w:rFonts w:ascii="Times New Roman" w:hAnsi="Times New Roman"/>
            <w:noProof/>
            <w:sz w:val="24"/>
            <w:szCs w:val="24"/>
          </w:rPr>
          <w:t xml:space="preserve">1.3  </w:t>
        </w:r>
        <w:r w:rsidR="009E6619" w:rsidRPr="009E6619">
          <w:rPr>
            <w:rStyle w:val="af7"/>
            <w:rFonts w:ascii="Times New Roman" w:hAnsi="Times New Roman"/>
            <w:noProof/>
            <w:sz w:val="24"/>
            <w:szCs w:val="24"/>
          </w:rPr>
          <w:t>创新点及结构安排</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_Toc40095307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7</w:t>
        </w:r>
        <w:r w:rsidR="009E6619" w:rsidRPr="009E6619">
          <w:rPr>
            <w:rFonts w:ascii="Times New Roman" w:hAnsi="Times New Roman"/>
            <w:noProof/>
            <w:webHidden/>
            <w:sz w:val="24"/>
            <w:szCs w:val="24"/>
          </w:rPr>
          <w:fldChar w:fldCharType="end"/>
        </w:r>
      </w:hyperlink>
    </w:p>
    <w:p w14:paraId="0FE3B2C1" w14:textId="4486DFC7" w:rsidR="009E6619" w:rsidRPr="009E6619" w:rsidRDefault="00E1132B" w:rsidP="00A93282">
      <w:pPr>
        <w:pStyle w:val="TOC1"/>
        <w:tabs>
          <w:tab w:val="right" w:leader="dot" w:pos="8494"/>
        </w:tabs>
        <w:spacing w:after="0" w:line="240" w:lineRule="auto"/>
        <w:ind w:firstLine="402"/>
        <w:rPr>
          <w:rFonts w:ascii="Times New Roman" w:hAnsi="Times New Roman"/>
          <w:b w:val="0"/>
          <w:bCs w:val="0"/>
          <w:noProof/>
          <w:sz w:val="24"/>
          <w:szCs w:val="24"/>
        </w:rPr>
      </w:pPr>
      <w:hyperlink w:anchor="_Toc40095308" w:history="1">
        <w:r w:rsidR="009E6619" w:rsidRPr="009E6619">
          <w:rPr>
            <w:rStyle w:val="af7"/>
            <w:rFonts w:ascii="Times New Roman" w:hAnsi="Times New Roman"/>
            <w:b w:val="0"/>
            <w:bCs w:val="0"/>
            <w:noProof/>
            <w:sz w:val="24"/>
            <w:szCs w:val="24"/>
          </w:rPr>
          <w:t>2  RSSI</w:t>
        </w:r>
        <w:r w:rsidR="009E6619" w:rsidRPr="009E6619">
          <w:rPr>
            <w:rStyle w:val="af7"/>
            <w:rFonts w:ascii="Times New Roman" w:hAnsi="Times New Roman"/>
            <w:b w:val="0"/>
            <w:bCs w:val="0"/>
            <w:noProof/>
            <w:sz w:val="24"/>
            <w:szCs w:val="24"/>
          </w:rPr>
          <w:t>室内指纹定位</w:t>
        </w:r>
        <w:r w:rsidR="009E6619" w:rsidRPr="009E6619">
          <w:rPr>
            <w:rFonts w:ascii="Times New Roman" w:hAnsi="Times New Roman"/>
            <w:b w:val="0"/>
            <w:bCs w:val="0"/>
            <w:noProof/>
            <w:webHidden/>
            <w:sz w:val="24"/>
            <w:szCs w:val="24"/>
          </w:rPr>
          <w:tab/>
        </w:r>
        <w:r w:rsidR="009E6619" w:rsidRPr="009E6619">
          <w:rPr>
            <w:rFonts w:ascii="Times New Roman" w:hAnsi="Times New Roman"/>
            <w:b w:val="0"/>
            <w:bCs w:val="0"/>
            <w:noProof/>
            <w:webHidden/>
            <w:sz w:val="24"/>
            <w:szCs w:val="24"/>
          </w:rPr>
          <w:fldChar w:fldCharType="begin"/>
        </w:r>
        <w:r w:rsidR="009E6619" w:rsidRPr="009E6619">
          <w:rPr>
            <w:rFonts w:ascii="Times New Roman" w:hAnsi="Times New Roman"/>
            <w:b w:val="0"/>
            <w:bCs w:val="0"/>
            <w:noProof/>
            <w:webHidden/>
            <w:sz w:val="24"/>
            <w:szCs w:val="24"/>
          </w:rPr>
          <w:instrText xml:space="preserve"> PAGEREF _Toc40095308 \h </w:instrText>
        </w:r>
        <w:r w:rsidR="009E6619" w:rsidRPr="009E6619">
          <w:rPr>
            <w:rFonts w:ascii="Times New Roman" w:hAnsi="Times New Roman"/>
            <w:b w:val="0"/>
            <w:bCs w:val="0"/>
            <w:noProof/>
            <w:webHidden/>
            <w:sz w:val="24"/>
            <w:szCs w:val="24"/>
          </w:rPr>
        </w:r>
        <w:r w:rsidR="009E6619" w:rsidRPr="009E6619">
          <w:rPr>
            <w:rFonts w:ascii="Times New Roman" w:hAnsi="Times New Roman"/>
            <w:b w:val="0"/>
            <w:bCs w:val="0"/>
            <w:noProof/>
            <w:webHidden/>
            <w:sz w:val="24"/>
            <w:szCs w:val="24"/>
          </w:rPr>
          <w:fldChar w:fldCharType="separate"/>
        </w:r>
        <w:r w:rsidR="00835F82">
          <w:rPr>
            <w:rFonts w:ascii="Times New Roman" w:hAnsi="Times New Roman"/>
            <w:b w:val="0"/>
            <w:bCs w:val="0"/>
            <w:noProof/>
            <w:webHidden/>
            <w:sz w:val="24"/>
            <w:szCs w:val="24"/>
          </w:rPr>
          <w:t>9</w:t>
        </w:r>
        <w:r w:rsidR="009E6619" w:rsidRPr="009E6619">
          <w:rPr>
            <w:rFonts w:ascii="Times New Roman" w:hAnsi="Times New Roman"/>
            <w:b w:val="0"/>
            <w:bCs w:val="0"/>
            <w:noProof/>
            <w:webHidden/>
            <w:sz w:val="24"/>
            <w:szCs w:val="24"/>
          </w:rPr>
          <w:fldChar w:fldCharType="end"/>
        </w:r>
      </w:hyperlink>
    </w:p>
    <w:p w14:paraId="2D4D5F05" w14:textId="0E9A346F"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09" w:history="1">
        <w:r w:rsidR="009E6619" w:rsidRPr="009E6619">
          <w:rPr>
            <w:rStyle w:val="af7"/>
            <w:rFonts w:ascii="Times New Roman" w:hAnsi="Times New Roman"/>
            <w:noProof/>
            <w:sz w:val="24"/>
            <w:szCs w:val="24"/>
          </w:rPr>
          <w:t xml:space="preserve">2.1  </w:t>
        </w:r>
        <w:r w:rsidR="009E6619" w:rsidRPr="009E6619">
          <w:rPr>
            <w:rStyle w:val="af7"/>
            <w:rFonts w:ascii="Times New Roman" w:hAnsi="Times New Roman"/>
            <w:noProof/>
            <w:sz w:val="24"/>
            <w:szCs w:val="24"/>
          </w:rPr>
          <w:t>指纹定位相关介绍</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_Toc40095309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9</w:t>
        </w:r>
        <w:r w:rsidR="009E6619" w:rsidRPr="009E6619">
          <w:rPr>
            <w:rFonts w:ascii="Times New Roman" w:hAnsi="Times New Roman"/>
            <w:noProof/>
            <w:webHidden/>
            <w:sz w:val="24"/>
            <w:szCs w:val="24"/>
          </w:rPr>
          <w:fldChar w:fldCharType="end"/>
        </w:r>
      </w:hyperlink>
    </w:p>
    <w:p w14:paraId="0C43128B" w14:textId="6D638290" w:rsidR="009E6619" w:rsidRPr="009E6619" w:rsidRDefault="00E1132B" w:rsidP="00A93282">
      <w:pPr>
        <w:pStyle w:val="TOC3"/>
        <w:rPr>
          <w:i w:val="0"/>
          <w:iCs w:val="0"/>
          <w:noProof/>
        </w:rPr>
      </w:pPr>
      <w:hyperlink w:anchor="_Toc40095310" w:history="1">
        <w:r w:rsidR="009E6619" w:rsidRPr="009E6619">
          <w:rPr>
            <w:rStyle w:val="af7"/>
            <w:i w:val="0"/>
            <w:iCs w:val="0"/>
            <w:noProof/>
          </w:rPr>
          <w:t xml:space="preserve">2.1.1  </w:t>
        </w:r>
        <w:r w:rsidR="009E6619" w:rsidRPr="009E6619">
          <w:rPr>
            <w:rStyle w:val="af7"/>
            <w:i w:val="0"/>
            <w:iCs w:val="0"/>
            <w:noProof/>
          </w:rPr>
          <w:t>定位原理</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_Toc40095310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9</w:t>
        </w:r>
        <w:r w:rsidR="009E6619" w:rsidRPr="009E6619">
          <w:rPr>
            <w:i w:val="0"/>
            <w:iCs w:val="0"/>
            <w:noProof/>
            <w:webHidden/>
          </w:rPr>
          <w:fldChar w:fldCharType="end"/>
        </w:r>
      </w:hyperlink>
    </w:p>
    <w:p w14:paraId="042B1C2B" w14:textId="6C70C190" w:rsidR="009E6619" w:rsidRPr="009E6619" w:rsidRDefault="00E1132B" w:rsidP="00A93282">
      <w:pPr>
        <w:pStyle w:val="TOC3"/>
        <w:rPr>
          <w:i w:val="0"/>
          <w:iCs w:val="0"/>
          <w:noProof/>
        </w:rPr>
      </w:pPr>
      <w:hyperlink w:anchor="_Toc40095311" w:history="1">
        <w:r w:rsidR="009E6619" w:rsidRPr="009E6619">
          <w:rPr>
            <w:rStyle w:val="af7"/>
            <w:i w:val="0"/>
            <w:iCs w:val="0"/>
            <w:noProof/>
          </w:rPr>
          <w:t xml:space="preserve">2.1.2  </w:t>
        </w:r>
        <w:r w:rsidR="009E6619" w:rsidRPr="009E6619">
          <w:rPr>
            <w:rStyle w:val="af7"/>
            <w:i w:val="0"/>
            <w:iCs w:val="0"/>
            <w:noProof/>
          </w:rPr>
          <w:t>定位流程</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_Toc40095311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10</w:t>
        </w:r>
        <w:r w:rsidR="009E6619" w:rsidRPr="009E6619">
          <w:rPr>
            <w:i w:val="0"/>
            <w:iCs w:val="0"/>
            <w:noProof/>
            <w:webHidden/>
          </w:rPr>
          <w:fldChar w:fldCharType="end"/>
        </w:r>
      </w:hyperlink>
    </w:p>
    <w:p w14:paraId="04E43D8B" w14:textId="79009A0B" w:rsidR="009E6619" w:rsidRPr="009E6619" w:rsidRDefault="00E1132B" w:rsidP="00A93282">
      <w:pPr>
        <w:pStyle w:val="TOC3"/>
        <w:rPr>
          <w:i w:val="0"/>
          <w:iCs w:val="0"/>
          <w:noProof/>
        </w:rPr>
      </w:pPr>
      <w:hyperlink w:anchor="_Toc40095312" w:history="1">
        <w:r w:rsidR="009E6619" w:rsidRPr="009E6619">
          <w:rPr>
            <w:rStyle w:val="af7"/>
            <w:i w:val="0"/>
            <w:iCs w:val="0"/>
            <w:noProof/>
          </w:rPr>
          <w:t xml:space="preserve">2.1.3  </w:t>
        </w:r>
        <w:r w:rsidR="009E6619" w:rsidRPr="009E6619">
          <w:rPr>
            <w:rStyle w:val="af7"/>
            <w:i w:val="0"/>
            <w:iCs w:val="0"/>
            <w:noProof/>
          </w:rPr>
          <w:t>定位性能的评价标准</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_Toc40095312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12</w:t>
        </w:r>
        <w:r w:rsidR="009E6619" w:rsidRPr="009E6619">
          <w:rPr>
            <w:i w:val="0"/>
            <w:iCs w:val="0"/>
            <w:noProof/>
            <w:webHidden/>
          </w:rPr>
          <w:fldChar w:fldCharType="end"/>
        </w:r>
      </w:hyperlink>
    </w:p>
    <w:p w14:paraId="4319BF82" w14:textId="7183F8E5"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13" w:history="1">
        <w:r w:rsidR="009E6619" w:rsidRPr="009E6619">
          <w:rPr>
            <w:rStyle w:val="af7"/>
            <w:rFonts w:ascii="Times New Roman" w:hAnsi="Times New Roman"/>
            <w:noProof/>
            <w:sz w:val="24"/>
            <w:szCs w:val="24"/>
          </w:rPr>
          <w:t xml:space="preserve">2.2  </w:t>
        </w:r>
        <w:r w:rsidR="009E6619" w:rsidRPr="009E6619">
          <w:rPr>
            <w:rStyle w:val="af7"/>
            <w:rFonts w:ascii="Times New Roman" w:hAnsi="Times New Roman"/>
            <w:noProof/>
            <w:sz w:val="24"/>
            <w:szCs w:val="24"/>
          </w:rPr>
          <w:t>实验平台介绍</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_Toc40095313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13</w:t>
        </w:r>
        <w:r w:rsidR="009E6619" w:rsidRPr="009E6619">
          <w:rPr>
            <w:rFonts w:ascii="Times New Roman" w:hAnsi="Times New Roman"/>
            <w:noProof/>
            <w:webHidden/>
            <w:sz w:val="24"/>
            <w:szCs w:val="24"/>
          </w:rPr>
          <w:fldChar w:fldCharType="end"/>
        </w:r>
      </w:hyperlink>
    </w:p>
    <w:p w14:paraId="4DD4B90A" w14:textId="1644CDD2"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14" w:history="1">
        <w:r w:rsidR="009E6619" w:rsidRPr="009E6619">
          <w:rPr>
            <w:rStyle w:val="af7"/>
            <w:rFonts w:ascii="Times New Roman" w:hAnsi="Times New Roman"/>
            <w:noProof/>
            <w:sz w:val="24"/>
            <w:szCs w:val="24"/>
          </w:rPr>
          <w:t xml:space="preserve">2.3  </w:t>
        </w:r>
        <w:r w:rsidR="009E6619" w:rsidRPr="009E6619">
          <w:rPr>
            <w:rStyle w:val="af7"/>
            <w:rFonts w:ascii="Times New Roman" w:hAnsi="Times New Roman"/>
            <w:noProof/>
            <w:sz w:val="24"/>
            <w:szCs w:val="24"/>
          </w:rPr>
          <w:t>本章小结</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_Toc40095314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14</w:t>
        </w:r>
        <w:r w:rsidR="009E6619" w:rsidRPr="009E6619">
          <w:rPr>
            <w:rFonts w:ascii="Times New Roman" w:hAnsi="Times New Roman"/>
            <w:noProof/>
            <w:webHidden/>
            <w:sz w:val="24"/>
            <w:szCs w:val="24"/>
          </w:rPr>
          <w:fldChar w:fldCharType="end"/>
        </w:r>
      </w:hyperlink>
    </w:p>
    <w:p w14:paraId="74CB942A" w14:textId="4437B664" w:rsidR="009E6619" w:rsidRPr="009E6619" w:rsidRDefault="00E1132B" w:rsidP="00A93282">
      <w:pPr>
        <w:pStyle w:val="TOC1"/>
        <w:tabs>
          <w:tab w:val="right" w:leader="dot" w:pos="8494"/>
        </w:tabs>
        <w:spacing w:after="0" w:line="240" w:lineRule="auto"/>
        <w:ind w:firstLine="402"/>
        <w:rPr>
          <w:rFonts w:ascii="Times New Roman" w:hAnsi="Times New Roman"/>
          <w:b w:val="0"/>
          <w:bCs w:val="0"/>
          <w:noProof/>
          <w:sz w:val="24"/>
          <w:szCs w:val="24"/>
        </w:rPr>
      </w:pPr>
      <w:hyperlink w:anchor="_Toc40095315" w:history="1">
        <w:r w:rsidR="009E6619" w:rsidRPr="009E6619">
          <w:rPr>
            <w:rStyle w:val="af7"/>
            <w:rFonts w:ascii="Times New Roman" w:hAnsi="Times New Roman"/>
            <w:b w:val="0"/>
            <w:bCs w:val="0"/>
            <w:noProof/>
            <w:sz w:val="24"/>
            <w:szCs w:val="24"/>
          </w:rPr>
          <w:t xml:space="preserve">3  </w:t>
        </w:r>
        <w:r w:rsidR="009E6619" w:rsidRPr="009E6619">
          <w:rPr>
            <w:rStyle w:val="af7"/>
            <w:rFonts w:ascii="Times New Roman" w:hAnsi="Times New Roman"/>
            <w:b w:val="0"/>
            <w:bCs w:val="0"/>
            <w:noProof/>
            <w:sz w:val="24"/>
            <w:szCs w:val="24"/>
          </w:rPr>
          <w:t>数据集分析</w:t>
        </w:r>
        <w:r w:rsidR="009E6619" w:rsidRPr="009E6619">
          <w:rPr>
            <w:rFonts w:ascii="Times New Roman" w:hAnsi="Times New Roman"/>
            <w:b w:val="0"/>
            <w:bCs w:val="0"/>
            <w:noProof/>
            <w:webHidden/>
            <w:sz w:val="24"/>
            <w:szCs w:val="24"/>
          </w:rPr>
          <w:tab/>
        </w:r>
        <w:r w:rsidR="009E6619" w:rsidRPr="009E6619">
          <w:rPr>
            <w:rFonts w:ascii="Times New Roman" w:hAnsi="Times New Roman"/>
            <w:b w:val="0"/>
            <w:bCs w:val="0"/>
            <w:noProof/>
            <w:webHidden/>
            <w:sz w:val="24"/>
            <w:szCs w:val="24"/>
          </w:rPr>
          <w:fldChar w:fldCharType="begin"/>
        </w:r>
        <w:r w:rsidR="009E6619" w:rsidRPr="009E6619">
          <w:rPr>
            <w:rFonts w:ascii="Times New Roman" w:hAnsi="Times New Roman"/>
            <w:b w:val="0"/>
            <w:bCs w:val="0"/>
            <w:noProof/>
            <w:webHidden/>
            <w:sz w:val="24"/>
            <w:szCs w:val="24"/>
          </w:rPr>
          <w:instrText xml:space="preserve"> PAGEREF _Toc40095315 \h </w:instrText>
        </w:r>
        <w:r w:rsidR="009E6619" w:rsidRPr="009E6619">
          <w:rPr>
            <w:rFonts w:ascii="Times New Roman" w:hAnsi="Times New Roman"/>
            <w:b w:val="0"/>
            <w:bCs w:val="0"/>
            <w:noProof/>
            <w:webHidden/>
            <w:sz w:val="24"/>
            <w:szCs w:val="24"/>
          </w:rPr>
        </w:r>
        <w:r w:rsidR="009E6619" w:rsidRPr="009E6619">
          <w:rPr>
            <w:rFonts w:ascii="Times New Roman" w:hAnsi="Times New Roman"/>
            <w:b w:val="0"/>
            <w:bCs w:val="0"/>
            <w:noProof/>
            <w:webHidden/>
            <w:sz w:val="24"/>
            <w:szCs w:val="24"/>
          </w:rPr>
          <w:fldChar w:fldCharType="separate"/>
        </w:r>
        <w:r w:rsidR="00835F82">
          <w:rPr>
            <w:rFonts w:ascii="Times New Roman" w:hAnsi="Times New Roman"/>
            <w:b w:val="0"/>
            <w:bCs w:val="0"/>
            <w:noProof/>
            <w:webHidden/>
            <w:sz w:val="24"/>
            <w:szCs w:val="24"/>
          </w:rPr>
          <w:t>15</w:t>
        </w:r>
        <w:r w:rsidR="009E6619" w:rsidRPr="009E6619">
          <w:rPr>
            <w:rFonts w:ascii="Times New Roman" w:hAnsi="Times New Roman"/>
            <w:b w:val="0"/>
            <w:bCs w:val="0"/>
            <w:noProof/>
            <w:webHidden/>
            <w:sz w:val="24"/>
            <w:szCs w:val="24"/>
          </w:rPr>
          <w:fldChar w:fldCharType="end"/>
        </w:r>
      </w:hyperlink>
    </w:p>
    <w:p w14:paraId="40FFFFCD" w14:textId="10D0AA24"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16" w:history="1">
        <w:r w:rsidR="009E6619" w:rsidRPr="009E6619">
          <w:rPr>
            <w:rStyle w:val="af7"/>
            <w:rFonts w:ascii="Times New Roman" w:hAnsi="Times New Roman"/>
            <w:noProof/>
            <w:sz w:val="24"/>
            <w:szCs w:val="24"/>
          </w:rPr>
          <w:t xml:space="preserve">3.1  </w:t>
        </w:r>
        <w:r w:rsidR="009E6619" w:rsidRPr="009E6619">
          <w:rPr>
            <w:rStyle w:val="af7"/>
            <w:rFonts w:ascii="Times New Roman" w:hAnsi="Times New Roman"/>
            <w:noProof/>
            <w:sz w:val="24"/>
            <w:szCs w:val="24"/>
          </w:rPr>
          <w:t>实测数据集</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_Toc40095316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15</w:t>
        </w:r>
        <w:r w:rsidR="009E6619" w:rsidRPr="009E6619">
          <w:rPr>
            <w:rFonts w:ascii="Times New Roman" w:hAnsi="Times New Roman"/>
            <w:noProof/>
            <w:webHidden/>
            <w:sz w:val="24"/>
            <w:szCs w:val="24"/>
          </w:rPr>
          <w:fldChar w:fldCharType="end"/>
        </w:r>
      </w:hyperlink>
    </w:p>
    <w:p w14:paraId="38052EB8" w14:textId="39A1B3FB" w:rsidR="009E6619" w:rsidRPr="009E6619" w:rsidRDefault="00E1132B" w:rsidP="00A93282">
      <w:pPr>
        <w:pStyle w:val="TOC3"/>
        <w:rPr>
          <w:i w:val="0"/>
          <w:iCs w:val="0"/>
          <w:noProof/>
        </w:rPr>
      </w:pPr>
      <w:hyperlink w:anchor="_Toc40095317" w:history="1">
        <w:r w:rsidR="009E6619" w:rsidRPr="009E6619">
          <w:rPr>
            <w:rStyle w:val="af7"/>
            <w:i w:val="0"/>
            <w:iCs w:val="0"/>
            <w:noProof/>
          </w:rPr>
          <w:t xml:space="preserve">3.1.1  </w:t>
        </w:r>
        <w:r w:rsidR="009E6619" w:rsidRPr="009E6619">
          <w:rPr>
            <w:rStyle w:val="af7"/>
            <w:i w:val="0"/>
            <w:iCs w:val="0"/>
            <w:noProof/>
          </w:rPr>
          <w:t>数据采集及处理</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_Toc40095317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15</w:t>
        </w:r>
        <w:r w:rsidR="009E6619" w:rsidRPr="009E6619">
          <w:rPr>
            <w:i w:val="0"/>
            <w:iCs w:val="0"/>
            <w:noProof/>
            <w:webHidden/>
          </w:rPr>
          <w:fldChar w:fldCharType="end"/>
        </w:r>
      </w:hyperlink>
    </w:p>
    <w:p w14:paraId="39DE1B1E" w14:textId="2629D4E0" w:rsidR="009E6619" w:rsidRPr="009E6619" w:rsidRDefault="00E1132B" w:rsidP="00A93282">
      <w:pPr>
        <w:pStyle w:val="TOC3"/>
        <w:rPr>
          <w:i w:val="0"/>
          <w:iCs w:val="0"/>
          <w:noProof/>
        </w:rPr>
      </w:pPr>
      <w:hyperlink w:anchor="_Toc40095318" w:history="1">
        <w:r w:rsidR="009E6619" w:rsidRPr="009E6619">
          <w:rPr>
            <w:rStyle w:val="af7"/>
            <w:i w:val="0"/>
            <w:iCs w:val="0"/>
            <w:noProof/>
          </w:rPr>
          <w:t xml:space="preserve">3.1.2  </w:t>
        </w:r>
        <w:r w:rsidR="009E6619" w:rsidRPr="009E6619">
          <w:rPr>
            <w:rStyle w:val="af7"/>
            <w:i w:val="0"/>
            <w:iCs w:val="0"/>
            <w:noProof/>
          </w:rPr>
          <w:t>路径损耗模型验证</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_Toc40095318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17</w:t>
        </w:r>
        <w:r w:rsidR="009E6619" w:rsidRPr="009E6619">
          <w:rPr>
            <w:i w:val="0"/>
            <w:iCs w:val="0"/>
            <w:noProof/>
            <w:webHidden/>
          </w:rPr>
          <w:fldChar w:fldCharType="end"/>
        </w:r>
      </w:hyperlink>
    </w:p>
    <w:p w14:paraId="18C31250" w14:textId="5E109DA0" w:rsidR="009E6619" w:rsidRPr="009E6619" w:rsidRDefault="00E1132B" w:rsidP="00A93282">
      <w:pPr>
        <w:pStyle w:val="TOC3"/>
        <w:rPr>
          <w:i w:val="0"/>
          <w:iCs w:val="0"/>
          <w:noProof/>
        </w:rPr>
      </w:pPr>
      <w:hyperlink w:anchor="_Toc40095319" w:history="1">
        <w:r w:rsidR="009E6619" w:rsidRPr="009E6619">
          <w:rPr>
            <w:rStyle w:val="af7"/>
            <w:i w:val="0"/>
            <w:iCs w:val="0"/>
            <w:noProof/>
          </w:rPr>
          <w:t>3.1.3  AP</w:t>
        </w:r>
        <w:r w:rsidR="009E6619" w:rsidRPr="009E6619">
          <w:rPr>
            <w:rStyle w:val="af7"/>
            <w:i w:val="0"/>
            <w:iCs w:val="0"/>
            <w:noProof/>
          </w:rPr>
          <w:t>数量对定位精度的影响</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_Toc40095319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18</w:t>
        </w:r>
        <w:r w:rsidR="009E6619" w:rsidRPr="009E6619">
          <w:rPr>
            <w:i w:val="0"/>
            <w:iCs w:val="0"/>
            <w:noProof/>
            <w:webHidden/>
          </w:rPr>
          <w:fldChar w:fldCharType="end"/>
        </w:r>
      </w:hyperlink>
    </w:p>
    <w:p w14:paraId="0EA23453" w14:textId="30B08337" w:rsidR="009E6619" w:rsidRPr="009E6619" w:rsidRDefault="00E1132B" w:rsidP="00A93282">
      <w:pPr>
        <w:pStyle w:val="TOC3"/>
        <w:rPr>
          <w:i w:val="0"/>
          <w:iCs w:val="0"/>
          <w:noProof/>
        </w:rPr>
      </w:pPr>
      <w:hyperlink w:anchor="_Toc40095320" w:history="1">
        <w:r w:rsidR="009E6619" w:rsidRPr="009E6619">
          <w:rPr>
            <w:rStyle w:val="af7"/>
            <w:i w:val="0"/>
            <w:iCs w:val="0"/>
            <w:noProof/>
          </w:rPr>
          <w:t xml:space="preserve">3.1.4  </w:t>
        </w:r>
        <w:r w:rsidR="009E6619" w:rsidRPr="009E6619">
          <w:rPr>
            <w:rStyle w:val="af7"/>
            <w:i w:val="0"/>
            <w:iCs w:val="0"/>
            <w:noProof/>
          </w:rPr>
          <w:t>定位性能</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_Toc40095320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19</w:t>
        </w:r>
        <w:r w:rsidR="009E6619" w:rsidRPr="009E6619">
          <w:rPr>
            <w:i w:val="0"/>
            <w:iCs w:val="0"/>
            <w:noProof/>
            <w:webHidden/>
          </w:rPr>
          <w:fldChar w:fldCharType="end"/>
        </w:r>
      </w:hyperlink>
    </w:p>
    <w:p w14:paraId="7FBDFC89" w14:textId="58A22196"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21" w:history="1">
        <w:r w:rsidR="009E6619" w:rsidRPr="009E6619">
          <w:rPr>
            <w:rStyle w:val="af7"/>
            <w:rFonts w:ascii="Times New Roman" w:hAnsi="Times New Roman"/>
            <w:noProof/>
            <w:sz w:val="24"/>
            <w:szCs w:val="24"/>
          </w:rPr>
          <w:t xml:space="preserve">3.2  </w:t>
        </w:r>
        <w:r w:rsidR="009E6619" w:rsidRPr="009E6619">
          <w:rPr>
            <w:rStyle w:val="af7"/>
            <w:rFonts w:ascii="Times New Roman" w:hAnsi="Times New Roman"/>
            <w:smallCaps w:val="0"/>
            <w:noProof/>
            <w:sz w:val="24"/>
            <w:szCs w:val="24"/>
          </w:rPr>
          <w:t>UJIIndoorLoc</w:t>
        </w:r>
        <w:r w:rsidR="009E6619" w:rsidRPr="009E6619">
          <w:rPr>
            <w:rStyle w:val="af7"/>
            <w:rFonts w:ascii="Times New Roman" w:hAnsi="Times New Roman"/>
            <w:noProof/>
            <w:sz w:val="24"/>
            <w:szCs w:val="24"/>
          </w:rPr>
          <w:t>公开数据集</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_Toc40095321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20</w:t>
        </w:r>
        <w:r w:rsidR="009E6619" w:rsidRPr="009E6619">
          <w:rPr>
            <w:rFonts w:ascii="Times New Roman" w:hAnsi="Times New Roman"/>
            <w:noProof/>
            <w:webHidden/>
            <w:sz w:val="24"/>
            <w:szCs w:val="24"/>
          </w:rPr>
          <w:fldChar w:fldCharType="end"/>
        </w:r>
      </w:hyperlink>
    </w:p>
    <w:p w14:paraId="368E104D" w14:textId="1D9D00BA"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22" w:history="1">
        <w:r w:rsidR="009E6619" w:rsidRPr="009E6619">
          <w:rPr>
            <w:rStyle w:val="af7"/>
            <w:rFonts w:ascii="Times New Roman" w:hAnsi="Times New Roman"/>
            <w:noProof/>
            <w:sz w:val="24"/>
            <w:szCs w:val="24"/>
          </w:rPr>
          <w:t xml:space="preserve">3.3  </w:t>
        </w:r>
        <w:r w:rsidR="009E6619" w:rsidRPr="009E6619">
          <w:rPr>
            <w:rStyle w:val="af7"/>
            <w:rFonts w:ascii="Times New Roman" w:hAnsi="Times New Roman"/>
            <w:noProof/>
            <w:sz w:val="24"/>
            <w:szCs w:val="24"/>
          </w:rPr>
          <w:t>本章小结</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_Toc40095322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21</w:t>
        </w:r>
        <w:r w:rsidR="009E6619" w:rsidRPr="009E6619">
          <w:rPr>
            <w:rFonts w:ascii="Times New Roman" w:hAnsi="Times New Roman"/>
            <w:noProof/>
            <w:webHidden/>
            <w:sz w:val="24"/>
            <w:szCs w:val="24"/>
          </w:rPr>
          <w:fldChar w:fldCharType="end"/>
        </w:r>
      </w:hyperlink>
    </w:p>
    <w:p w14:paraId="03142F9F" w14:textId="2986B227" w:rsidR="009E6619" w:rsidRPr="009E6619" w:rsidRDefault="00E1132B" w:rsidP="00A93282">
      <w:pPr>
        <w:pStyle w:val="TOC1"/>
        <w:tabs>
          <w:tab w:val="right" w:leader="dot" w:pos="8494"/>
        </w:tabs>
        <w:spacing w:after="0" w:line="240" w:lineRule="auto"/>
        <w:ind w:firstLine="402"/>
        <w:rPr>
          <w:rFonts w:ascii="Times New Roman" w:hAnsi="Times New Roman"/>
          <w:b w:val="0"/>
          <w:bCs w:val="0"/>
          <w:noProof/>
          <w:sz w:val="24"/>
          <w:szCs w:val="24"/>
        </w:rPr>
      </w:pPr>
      <w:hyperlink w:anchor="_Toc40095323" w:history="1">
        <w:r w:rsidR="009E6619" w:rsidRPr="009E6619">
          <w:rPr>
            <w:rStyle w:val="af7"/>
            <w:rFonts w:ascii="Times New Roman" w:hAnsi="Times New Roman"/>
            <w:b w:val="0"/>
            <w:bCs w:val="0"/>
            <w:noProof/>
            <w:sz w:val="24"/>
            <w:szCs w:val="24"/>
          </w:rPr>
          <w:t xml:space="preserve">4  </w:t>
        </w:r>
        <w:r w:rsidR="009E6619" w:rsidRPr="009E6619">
          <w:rPr>
            <w:rStyle w:val="af7"/>
            <w:rFonts w:ascii="Times New Roman" w:hAnsi="Times New Roman"/>
            <w:b w:val="0"/>
            <w:bCs w:val="0"/>
            <w:noProof/>
            <w:sz w:val="24"/>
            <w:szCs w:val="24"/>
          </w:rPr>
          <w:t>基于卷积神经网络的指纹定位方案</w:t>
        </w:r>
        <w:r w:rsidR="009E6619" w:rsidRPr="009E6619">
          <w:rPr>
            <w:rFonts w:ascii="Times New Roman" w:hAnsi="Times New Roman"/>
            <w:b w:val="0"/>
            <w:bCs w:val="0"/>
            <w:noProof/>
            <w:webHidden/>
            <w:sz w:val="24"/>
            <w:szCs w:val="24"/>
          </w:rPr>
          <w:tab/>
        </w:r>
        <w:r w:rsidR="009E6619" w:rsidRPr="009E6619">
          <w:rPr>
            <w:rFonts w:ascii="Times New Roman" w:hAnsi="Times New Roman"/>
            <w:b w:val="0"/>
            <w:bCs w:val="0"/>
            <w:noProof/>
            <w:webHidden/>
            <w:sz w:val="24"/>
            <w:szCs w:val="24"/>
          </w:rPr>
          <w:fldChar w:fldCharType="begin"/>
        </w:r>
        <w:r w:rsidR="009E6619" w:rsidRPr="009E6619">
          <w:rPr>
            <w:rFonts w:ascii="Times New Roman" w:hAnsi="Times New Roman"/>
            <w:b w:val="0"/>
            <w:bCs w:val="0"/>
            <w:noProof/>
            <w:webHidden/>
            <w:sz w:val="24"/>
            <w:szCs w:val="24"/>
          </w:rPr>
          <w:instrText xml:space="preserve"> PAGEREF _Toc40095323 \h </w:instrText>
        </w:r>
        <w:r w:rsidR="009E6619" w:rsidRPr="009E6619">
          <w:rPr>
            <w:rFonts w:ascii="Times New Roman" w:hAnsi="Times New Roman"/>
            <w:b w:val="0"/>
            <w:bCs w:val="0"/>
            <w:noProof/>
            <w:webHidden/>
            <w:sz w:val="24"/>
            <w:szCs w:val="24"/>
          </w:rPr>
        </w:r>
        <w:r w:rsidR="009E6619" w:rsidRPr="009E6619">
          <w:rPr>
            <w:rFonts w:ascii="Times New Roman" w:hAnsi="Times New Roman"/>
            <w:b w:val="0"/>
            <w:bCs w:val="0"/>
            <w:noProof/>
            <w:webHidden/>
            <w:sz w:val="24"/>
            <w:szCs w:val="24"/>
          </w:rPr>
          <w:fldChar w:fldCharType="separate"/>
        </w:r>
        <w:r w:rsidR="00835F82">
          <w:rPr>
            <w:rFonts w:ascii="Times New Roman" w:hAnsi="Times New Roman"/>
            <w:b w:val="0"/>
            <w:bCs w:val="0"/>
            <w:noProof/>
            <w:webHidden/>
            <w:sz w:val="24"/>
            <w:szCs w:val="24"/>
          </w:rPr>
          <w:t>22</w:t>
        </w:r>
        <w:r w:rsidR="009E6619" w:rsidRPr="009E6619">
          <w:rPr>
            <w:rFonts w:ascii="Times New Roman" w:hAnsi="Times New Roman"/>
            <w:b w:val="0"/>
            <w:bCs w:val="0"/>
            <w:noProof/>
            <w:webHidden/>
            <w:sz w:val="24"/>
            <w:szCs w:val="24"/>
          </w:rPr>
          <w:fldChar w:fldCharType="end"/>
        </w:r>
      </w:hyperlink>
    </w:p>
    <w:p w14:paraId="38738B7A" w14:textId="0D703871"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24" w:history="1">
        <w:r w:rsidR="009E6619" w:rsidRPr="009E6619">
          <w:rPr>
            <w:rStyle w:val="af7"/>
            <w:rFonts w:ascii="Times New Roman" w:hAnsi="Times New Roman"/>
            <w:noProof/>
            <w:sz w:val="24"/>
            <w:szCs w:val="24"/>
          </w:rPr>
          <w:t xml:space="preserve">4.1  </w:t>
        </w:r>
        <w:r w:rsidR="009E6619" w:rsidRPr="009E6619">
          <w:rPr>
            <w:rStyle w:val="af7"/>
            <w:rFonts w:ascii="Times New Roman" w:hAnsi="Times New Roman"/>
            <w:noProof/>
            <w:sz w:val="24"/>
            <w:szCs w:val="24"/>
          </w:rPr>
          <w:t>基于二维</w:t>
        </w:r>
        <w:r w:rsidR="009E6619" w:rsidRPr="009E6619">
          <w:rPr>
            <w:rStyle w:val="af7"/>
            <w:rFonts w:ascii="Times New Roman" w:hAnsi="Times New Roman"/>
            <w:noProof/>
            <w:sz w:val="24"/>
            <w:szCs w:val="24"/>
          </w:rPr>
          <w:t>RSSI</w:t>
        </w:r>
        <w:r w:rsidR="009E6619" w:rsidRPr="009E6619">
          <w:rPr>
            <w:rStyle w:val="af7"/>
            <w:rFonts w:ascii="Times New Roman" w:hAnsi="Times New Roman"/>
            <w:noProof/>
            <w:sz w:val="24"/>
            <w:szCs w:val="24"/>
          </w:rPr>
          <w:t>图像的定位方案</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_Toc40095324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22</w:t>
        </w:r>
        <w:r w:rsidR="009E6619" w:rsidRPr="009E6619">
          <w:rPr>
            <w:rFonts w:ascii="Times New Roman" w:hAnsi="Times New Roman"/>
            <w:noProof/>
            <w:webHidden/>
            <w:sz w:val="24"/>
            <w:szCs w:val="24"/>
          </w:rPr>
          <w:fldChar w:fldCharType="end"/>
        </w:r>
      </w:hyperlink>
    </w:p>
    <w:p w14:paraId="43BAA150" w14:textId="0AB80F75" w:rsidR="009E6619" w:rsidRPr="009E6619" w:rsidRDefault="00E1132B" w:rsidP="00A93282">
      <w:pPr>
        <w:pStyle w:val="TOC3"/>
        <w:rPr>
          <w:i w:val="0"/>
          <w:iCs w:val="0"/>
          <w:noProof/>
        </w:rPr>
      </w:pPr>
      <w:hyperlink w:anchor="_Toc40095325" w:history="1">
        <w:r w:rsidR="009E6619" w:rsidRPr="009E6619">
          <w:rPr>
            <w:rStyle w:val="af7"/>
            <w:i w:val="0"/>
            <w:iCs w:val="0"/>
            <w:noProof/>
          </w:rPr>
          <w:t xml:space="preserve">4.1.1  </w:t>
        </w:r>
        <w:r w:rsidR="009E6619" w:rsidRPr="009E6619">
          <w:rPr>
            <w:rStyle w:val="af7"/>
            <w:i w:val="0"/>
            <w:iCs w:val="0"/>
            <w:noProof/>
          </w:rPr>
          <w:t>卷积神经网络相关理论</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_Toc40095325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22</w:t>
        </w:r>
        <w:r w:rsidR="009E6619" w:rsidRPr="009E6619">
          <w:rPr>
            <w:i w:val="0"/>
            <w:iCs w:val="0"/>
            <w:noProof/>
            <w:webHidden/>
          </w:rPr>
          <w:fldChar w:fldCharType="end"/>
        </w:r>
      </w:hyperlink>
    </w:p>
    <w:p w14:paraId="69CB4A4F" w14:textId="72529029" w:rsidR="009E6619" w:rsidRPr="009E6619" w:rsidRDefault="00E1132B" w:rsidP="00A93282">
      <w:pPr>
        <w:pStyle w:val="TOC3"/>
        <w:rPr>
          <w:i w:val="0"/>
          <w:iCs w:val="0"/>
          <w:noProof/>
        </w:rPr>
      </w:pPr>
      <w:hyperlink w:anchor="_Toc40095326" w:history="1">
        <w:r w:rsidR="009E6619" w:rsidRPr="009E6619">
          <w:rPr>
            <w:rStyle w:val="af7"/>
            <w:i w:val="0"/>
            <w:iCs w:val="0"/>
            <w:noProof/>
          </w:rPr>
          <w:t>4.1.2  CNN-IMG</w:t>
        </w:r>
        <w:r w:rsidR="009E6619" w:rsidRPr="009E6619">
          <w:rPr>
            <w:rStyle w:val="af7"/>
            <w:i w:val="0"/>
            <w:iCs w:val="0"/>
            <w:noProof/>
          </w:rPr>
          <w:t>定位模型设计</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_Toc40095326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25</w:t>
        </w:r>
        <w:r w:rsidR="009E6619" w:rsidRPr="009E6619">
          <w:rPr>
            <w:i w:val="0"/>
            <w:iCs w:val="0"/>
            <w:noProof/>
            <w:webHidden/>
          </w:rPr>
          <w:fldChar w:fldCharType="end"/>
        </w:r>
      </w:hyperlink>
    </w:p>
    <w:p w14:paraId="36EEA725" w14:textId="6E80DF04" w:rsidR="009E6619" w:rsidRPr="009E6619" w:rsidRDefault="00E1132B" w:rsidP="00A93282">
      <w:pPr>
        <w:pStyle w:val="TOC3"/>
        <w:rPr>
          <w:i w:val="0"/>
          <w:iCs w:val="0"/>
          <w:noProof/>
        </w:rPr>
      </w:pPr>
      <w:hyperlink w:anchor="_Toc40095327" w:history="1">
        <w:r w:rsidR="009E6619" w:rsidRPr="009E6619">
          <w:rPr>
            <w:rStyle w:val="af7"/>
            <w:i w:val="0"/>
            <w:iCs w:val="0"/>
            <w:noProof/>
          </w:rPr>
          <w:t xml:space="preserve">4.1.3  </w:t>
        </w:r>
        <w:r w:rsidR="009E6619" w:rsidRPr="009E6619">
          <w:rPr>
            <w:rStyle w:val="af7"/>
            <w:i w:val="0"/>
            <w:iCs w:val="0"/>
            <w:noProof/>
          </w:rPr>
          <w:t>性能评价</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_Toc40095327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27</w:t>
        </w:r>
        <w:r w:rsidR="009E6619" w:rsidRPr="009E6619">
          <w:rPr>
            <w:i w:val="0"/>
            <w:iCs w:val="0"/>
            <w:noProof/>
            <w:webHidden/>
          </w:rPr>
          <w:fldChar w:fldCharType="end"/>
        </w:r>
      </w:hyperlink>
    </w:p>
    <w:p w14:paraId="7C8F063D" w14:textId="3D59824C"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28" w:history="1">
        <w:r w:rsidR="009E6619" w:rsidRPr="009E6619">
          <w:rPr>
            <w:rStyle w:val="af7"/>
            <w:rFonts w:ascii="Times New Roman" w:hAnsi="Times New Roman"/>
            <w:noProof/>
            <w:sz w:val="24"/>
            <w:szCs w:val="24"/>
          </w:rPr>
          <w:t xml:space="preserve">4.2  </w:t>
        </w:r>
        <w:r w:rsidR="009E6619" w:rsidRPr="009E6619">
          <w:rPr>
            <w:rStyle w:val="af7"/>
            <w:rFonts w:ascii="Times New Roman" w:hAnsi="Times New Roman"/>
            <w:noProof/>
            <w:sz w:val="24"/>
            <w:szCs w:val="24"/>
          </w:rPr>
          <w:t>基于一维</w:t>
        </w:r>
        <w:r w:rsidR="009E6619" w:rsidRPr="009E6619">
          <w:rPr>
            <w:rStyle w:val="af7"/>
            <w:rFonts w:ascii="Times New Roman" w:hAnsi="Times New Roman"/>
            <w:noProof/>
            <w:sz w:val="24"/>
            <w:szCs w:val="24"/>
          </w:rPr>
          <w:t>RSSI</w:t>
        </w:r>
        <w:r w:rsidR="009E6619" w:rsidRPr="009E6619">
          <w:rPr>
            <w:rStyle w:val="af7"/>
            <w:rFonts w:ascii="Times New Roman" w:hAnsi="Times New Roman"/>
            <w:noProof/>
            <w:sz w:val="24"/>
            <w:szCs w:val="24"/>
          </w:rPr>
          <w:t>时间序列的定位方案</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_Toc40095328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28</w:t>
        </w:r>
        <w:r w:rsidR="009E6619" w:rsidRPr="009E6619">
          <w:rPr>
            <w:rFonts w:ascii="Times New Roman" w:hAnsi="Times New Roman"/>
            <w:noProof/>
            <w:webHidden/>
            <w:sz w:val="24"/>
            <w:szCs w:val="24"/>
          </w:rPr>
          <w:fldChar w:fldCharType="end"/>
        </w:r>
      </w:hyperlink>
    </w:p>
    <w:p w14:paraId="15EF3D29" w14:textId="4A43E810" w:rsidR="009E6619" w:rsidRPr="009E6619" w:rsidRDefault="00E1132B" w:rsidP="00A93282">
      <w:pPr>
        <w:pStyle w:val="TOC3"/>
        <w:rPr>
          <w:i w:val="0"/>
          <w:iCs w:val="0"/>
          <w:noProof/>
        </w:rPr>
      </w:pPr>
      <w:hyperlink w:anchor="_Toc40095329" w:history="1">
        <w:r w:rsidR="009E6619" w:rsidRPr="009E6619">
          <w:rPr>
            <w:rStyle w:val="af7"/>
            <w:i w:val="0"/>
            <w:iCs w:val="0"/>
            <w:noProof/>
          </w:rPr>
          <w:t xml:space="preserve">4.2.1  </w:t>
        </w:r>
        <w:r w:rsidR="009E6619" w:rsidRPr="009E6619">
          <w:rPr>
            <w:rStyle w:val="af7"/>
            <w:i w:val="0"/>
            <w:iCs w:val="0"/>
            <w:noProof/>
          </w:rPr>
          <w:t>一维卷积及残差网络相关理论</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_Toc40095329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28</w:t>
        </w:r>
        <w:r w:rsidR="009E6619" w:rsidRPr="009E6619">
          <w:rPr>
            <w:i w:val="0"/>
            <w:iCs w:val="0"/>
            <w:noProof/>
            <w:webHidden/>
          </w:rPr>
          <w:fldChar w:fldCharType="end"/>
        </w:r>
      </w:hyperlink>
    </w:p>
    <w:p w14:paraId="160A100F" w14:textId="3AB75975" w:rsidR="009E6619" w:rsidRPr="009E6619" w:rsidRDefault="00E1132B" w:rsidP="00A93282">
      <w:pPr>
        <w:pStyle w:val="TOC3"/>
        <w:rPr>
          <w:i w:val="0"/>
          <w:iCs w:val="0"/>
          <w:noProof/>
        </w:rPr>
      </w:pPr>
      <w:hyperlink w:anchor="_Toc40095330" w:history="1">
        <w:r w:rsidR="009E6619" w:rsidRPr="009E6619">
          <w:rPr>
            <w:rStyle w:val="af7"/>
            <w:i w:val="0"/>
            <w:iCs w:val="0"/>
            <w:noProof/>
          </w:rPr>
          <w:t xml:space="preserve">4.2.2  </w:t>
        </w:r>
        <w:r w:rsidR="009E6619" w:rsidRPr="009E6619">
          <w:rPr>
            <w:rStyle w:val="af7"/>
            <w:i w:val="0"/>
            <w:iCs w:val="0"/>
            <w:noProof/>
          </w:rPr>
          <w:t>时间序列提取</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_Toc40095330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31</w:t>
        </w:r>
        <w:r w:rsidR="009E6619" w:rsidRPr="009E6619">
          <w:rPr>
            <w:i w:val="0"/>
            <w:iCs w:val="0"/>
            <w:noProof/>
            <w:webHidden/>
          </w:rPr>
          <w:fldChar w:fldCharType="end"/>
        </w:r>
      </w:hyperlink>
    </w:p>
    <w:p w14:paraId="1B16D1D7" w14:textId="51A7C730" w:rsidR="009E6619" w:rsidRPr="009E6619" w:rsidRDefault="00E1132B" w:rsidP="00A93282">
      <w:pPr>
        <w:pStyle w:val="TOC3"/>
        <w:rPr>
          <w:i w:val="0"/>
          <w:iCs w:val="0"/>
          <w:noProof/>
        </w:rPr>
      </w:pPr>
      <w:hyperlink w:anchor="_Toc40095331" w:history="1">
        <w:r w:rsidR="009E6619" w:rsidRPr="009E6619">
          <w:rPr>
            <w:rStyle w:val="af7"/>
            <w:i w:val="0"/>
            <w:iCs w:val="0"/>
            <w:noProof/>
          </w:rPr>
          <w:t>4.2.3  1D-ResNet</w:t>
        </w:r>
        <w:r w:rsidR="009E6619" w:rsidRPr="009E6619">
          <w:rPr>
            <w:rStyle w:val="af7"/>
            <w:i w:val="0"/>
            <w:iCs w:val="0"/>
            <w:noProof/>
          </w:rPr>
          <w:t>定位模型设计</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_Toc40095331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32</w:t>
        </w:r>
        <w:r w:rsidR="009E6619" w:rsidRPr="009E6619">
          <w:rPr>
            <w:i w:val="0"/>
            <w:iCs w:val="0"/>
            <w:noProof/>
            <w:webHidden/>
          </w:rPr>
          <w:fldChar w:fldCharType="end"/>
        </w:r>
      </w:hyperlink>
    </w:p>
    <w:p w14:paraId="557CD608" w14:textId="608D7D9B" w:rsidR="009E6619" w:rsidRPr="009E6619" w:rsidRDefault="00E1132B" w:rsidP="00A93282">
      <w:pPr>
        <w:pStyle w:val="TOC3"/>
        <w:rPr>
          <w:i w:val="0"/>
          <w:iCs w:val="0"/>
          <w:noProof/>
        </w:rPr>
      </w:pPr>
      <w:hyperlink w:anchor="_Toc40095332" w:history="1">
        <w:r w:rsidR="009E6619" w:rsidRPr="009E6619">
          <w:rPr>
            <w:rStyle w:val="af7"/>
            <w:i w:val="0"/>
            <w:iCs w:val="0"/>
            <w:noProof/>
          </w:rPr>
          <w:t xml:space="preserve">4.2.4  </w:t>
        </w:r>
        <w:r w:rsidR="009E6619" w:rsidRPr="009E6619">
          <w:rPr>
            <w:rStyle w:val="af7"/>
            <w:i w:val="0"/>
            <w:iCs w:val="0"/>
            <w:noProof/>
          </w:rPr>
          <w:t>模型参数优化及性能评价</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_Toc40095332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33</w:t>
        </w:r>
        <w:r w:rsidR="009E6619" w:rsidRPr="009E6619">
          <w:rPr>
            <w:i w:val="0"/>
            <w:iCs w:val="0"/>
            <w:noProof/>
            <w:webHidden/>
          </w:rPr>
          <w:fldChar w:fldCharType="end"/>
        </w:r>
      </w:hyperlink>
    </w:p>
    <w:p w14:paraId="312BE233" w14:textId="5E515541"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33" w:history="1">
        <w:r w:rsidR="009E6619" w:rsidRPr="009E6619">
          <w:rPr>
            <w:rStyle w:val="af7"/>
            <w:rFonts w:ascii="Times New Roman" w:hAnsi="Times New Roman"/>
            <w:noProof/>
            <w:sz w:val="24"/>
            <w:szCs w:val="24"/>
          </w:rPr>
          <w:t xml:space="preserve">4.3  </w:t>
        </w:r>
        <w:r w:rsidR="009E6619" w:rsidRPr="009E6619">
          <w:rPr>
            <w:rStyle w:val="af7"/>
            <w:rFonts w:ascii="Times New Roman" w:hAnsi="Times New Roman"/>
            <w:noProof/>
            <w:sz w:val="24"/>
            <w:szCs w:val="24"/>
          </w:rPr>
          <w:t>实测数据集模型应用</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_Toc40095333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37</w:t>
        </w:r>
        <w:r w:rsidR="009E6619" w:rsidRPr="009E6619">
          <w:rPr>
            <w:rFonts w:ascii="Times New Roman" w:hAnsi="Times New Roman"/>
            <w:noProof/>
            <w:webHidden/>
            <w:sz w:val="24"/>
            <w:szCs w:val="24"/>
          </w:rPr>
          <w:fldChar w:fldCharType="end"/>
        </w:r>
      </w:hyperlink>
    </w:p>
    <w:p w14:paraId="7B918A94" w14:textId="520923EC" w:rsidR="009E6619" w:rsidRPr="009E6619" w:rsidRDefault="00E1132B" w:rsidP="00A93282">
      <w:pPr>
        <w:pStyle w:val="TOC3"/>
        <w:rPr>
          <w:i w:val="0"/>
          <w:iCs w:val="0"/>
          <w:noProof/>
        </w:rPr>
      </w:pPr>
      <w:hyperlink w:anchor="_Toc40095334" w:history="1">
        <w:r w:rsidR="009E6619" w:rsidRPr="009E6619">
          <w:rPr>
            <w:rStyle w:val="af7"/>
            <w:i w:val="0"/>
            <w:iCs w:val="0"/>
            <w:noProof/>
          </w:rPr>
          <w:t xml:space="preserve">4.3.1  </w:t>
        </w:r>
        <w:r w:rsidR="009E6619" w:rsidRPr="009E6619">
          <w:rPr>
            <w:rStyle w:val="af7"/>
            <w:i w:val="0"/>
            <w:iCs w:val="0"/>
            <w:noProof/>
          </w:rPr>
          <w:t>数据增强</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_Toc40095334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37</w:t>
        </w:r>
        <w:r w:rsidR="009E6619" w:rsidRPr="009E6619">
          <w:rPr>
            <w:i w:val="0"/>
            <w:iCs w:val="0"/>
            <w:noProof/>
            <w:webHidden/>
          </w:rPr>
          <w:fldChar w:fldCharType="end"/>
        </w:r>
      </w:hyperlink>
    </w:p>
    <w:p w14:paraId="197E379E" w14:textId="6B58321A" w:rsidR="009E6619" w:rsidRPr="009E6619" w:rsidRDefault="00E1132B" w:rsidP="00A93282">
      <w:pPr>
        <w:pStyle w:val="TOC3"/>
        <w:rPr>
          <w:i w:val="0"/>
          <w:iCs w:val="0"/>
          <w:noProof/>
        </w:rPr>
      </w:pPr>
      <w:hyperlink w:anchor="_Toc40095335" w:history="1">
        <w:r w:rsidR="009E6619" w:rsidRPr="009E6619">
          <w:rPr>
            <w:rStyle w:val="af7"/>
            <w:i w:val="0"/>
            <w:iCs w:val="0"/>
            <w:noProof/>
          </w:rPr>
          <w:t xml:space="preserve">4.3.2  </w:t>
        </w:r>
        <w:r w:rsidR="009E6619" w:rsidRPr="009E6619">
          <w:rPr>
            <w:rStyle w:val="af7"/>
            <w:i w:val="0"/>
            <w:iCs w:val="0"/>
            <w:noProof/>
          </w:rPr>
          <w:t>时间序列模型验证</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_Toc40095335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37</w:t>
        </w:r>
        <w:r w:rsidR="009E6619" w:rsidRPr="009E6619">
          <w:rPr>
            <w:i w:val="0"/>
            <w:iCs w:val="0"/>
            <w:noProof/>
            <w:webHidden/>
          </w:rPr>
          <w:fldChar w:fldCharType="end"/>
        </w:r>
      </w:hyperlink>
    </w:p>
    <w:p w14:paraId="1A2878F3" w14:textId="2502E9F8"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36" w:history="1">
        <w:r w:rsidR="009E6619" w:rsidRPr="009E6619">
          <w:rPr>
            <w:rStyle w:val="af7"/>
            <w:rFonts w:ascii="Times New Roman" w:hAnsi="Times New Roman"/>
            <w:noProof/>
            <w:sz w:val="24"/>
            <w:szCs w:val="24"/>
          </w:rPr>
          <w:t xml:space="preserve">4.4  </w:t>
        </w:r>
        <w:r w:rsidR="009E6619" w:rsidRPr="009E6619">
          <w:rPr>
            <w:rStyle w:val="af7"/>
            <w:rFonts w:ascii="Times New Roman" w:hAnsi="Times New Roman"/>
            <w:noProof/>
            <w:sz w:val="24"/>
            <w:szCs w:val="24"/>
          </w:rPr>
          <w:t>本章小结</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_Toc40095336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38</w:t>
        </w:r>
        <w:r w:rsidR="009E6619" w:rsidRPr="009E6619">
          <w:rPr>
            <w:rFonts w:ascii="Times New Roman" w:hAnsi="Times New Roman"/>
            <w:noProof/>
            <w:webHidden/>
            <w:sz w:val="24"/>
            <w:szCs w:val="24"/>
          </w:rPr>
          <w:fldChar w:fldCharType="end"/>
        </w:r>
      </w:hyperlink>
    </w:p>
    <w:p w14:paraId="1DB4BFDF" w14:textId="70CEBC06" w:rsidR="009E6619" w:rsidRPr="009E6619" w:rsidRDefault="00E1132B" w:rsidP="00A93282">
      <w:pPr>
        <w:pStyle w:val="TOC1"/>
        <w:tabs>
          <w:tab w:val="right" w:leader="dot" w:pos="8494"/>
        </w:tabs>
        <w:spacing w:after="0" w:line="240" w:lineRule="auto"/>
        <w:ind w:firstLine="402"/>
        <w:rPr>
          <w:rFonts w:ascii="Times New Roman" w:hAnsi="Times New Roman"/>
          <w:b w:val="0"/>
          <w:bCs w:val="0"/>
          <w:noProof/>
          <w:sz w:val="24"/>
          <w:szCs w:val="24"/>
        </w:rPr>
      </w:pPr>
      <w:hyperlink w:anchor="_Toc40095337" w:history="1">
        <w:r w:rsidR="009E6619" w:rsidRPr="009E6619">
          <w:rPr>
            <w:rStyle w:val="af7"/>
            <w:rFonts w:ascii="Times New Roman" w:hAnsi="Times New Roman"/>
            <w:b w:val="0"/>
            <w:bCs w:val="0"/>
            <w:noProof/>
            <w:sz w:val="24"/>
            <w:szCs w:val="24"/>
          </w:rPr>
          <w:t xml:space="preserve">5  </w:t>
        </w:r>
        <w:r w:rsidR="009E6619" w:rsidRPr="009E6619">
          <w:rPr>
            <w:rStyle w:val="af7"/>
            <w:rFonts w:ascii="Times New Roman" w:hAnsi="Times New Roman"/>
            <w:b w:val="0"/>
            <w:bCs w:val="0"/>
            <w:noProof/>
            <w:sz w:val="24"/>
            <w:szCs w:val="24"/>
          </w:rPr>
          <w:t>部分</w:t>
        </w:r>
        <w:r w:rsidR="009E6619" w:rsidRPr="009E6619">
          <w:rPr>
            <w:rStyle w:val="af7"/>
            <w:rFonts w:ascii="Times New Roman" w:hAnsi="Times New Roman"/>
            <w:b w:val="0"/>
            <w:bCs w:val="0"/>
            <w:noProof/>
            <w:sz w:val="24"/>
            <w:szCs w:val="24"/>
          </w:rPr>
          <w:t>AP</w:t>
        </w:r>
        <w:r w:rsidR="009E6619" w:rsidRPr="009E6619">
          <w:rPr>
            <w:rStyle w:val="af7"/>
            <w:rFonts w:ascii="Times New Roman" w:hAnsi="Times New Roman"/>
            <w:b w:val="0"/>
            <w:bCs w:val="0"/>
            <w:noProof/>
            <w:sz w:val="24"/>
            <w:szCs w:val="24"/>
          </w:rPr>
          <w:t>数据缺失下的指纹定位</w:t>
        </w:r>
        <w:r w:rsidR="009E6619" w:rsidRPr="009E6619">
          <w:rPr>
            <w:rFonts w:ascii="Times New Roman" w:hAnsi="Times New Roman"/>
            <w:b w:val="0"/>
            <w:bCs w:val="0"/>
            <w:noProof/>
            <w:webHidden/>
            <w:sz w:val="24"/>
            <w:szCs w:val="24"/>
          </w:rPr>
          <w:tab/>
        </w:r>
        <w:r w:rsidR="009E6619" w:rsidRPr="009E6619">
          <w:rPr>
            <w:rFonts w:ascii="Times New Roman" w:hAnsi="Times New Roman"/>
            <w:b w:val="0"/>
            <w:bCs w:val="0"/>
            <w:noProof/>
            <w:webHidden/>
            <w:sz w:val="24"/>
            <w:szCs w:val="24"/>
          </w:rPr>
          <w:fldChar w:fldCharType="begin"/>
        </w:r>
        <w:r w:rsidR="009E6619" w:rsidRPr="009E6619">
          <w:rPr>
            <w:rFonts w:ascii="Times New Roman" w:hAnsi="Times New Roman"/>
            <w:b w:val="0"/>
            <w:bCs w:val="0"/>
            <w:noProof/>
            <w:webHidden/>
            <w:sz w:val="24"/>
            <w:szCs w:val="24"/>
          </w:rPr>
          <w:instrText xml:space="preserve"> PAGEREF _Toc40095337 \h </w:instrText>
        </w:r>
        <w:r w:rsidR="009E6619" w:rsidRPr="009E6619">
          <w:rPr>
            <w:rFonts w:ascii="Times New Roman" w:hAnsi="Times New Roman"/>
            <w:b w:val="0"/>
            <w:bCs w:val="0"/>
            <w:noProof/>
            <w:webHidden/>
            <w:sz w:val="24"/>
            <w:szCs w:val="24"/>
          </w:rPr>
        </w:r>
        <w:r w:rsidR="009E6619" w:rsidRPr="009E6619">
          <w:rPr>
            <w:rFonts w:ascii="Times New Roman" w:hAnsi="Times New Roman"/>
            <w:b w:val="0"/>
            <w:bCs w:val="0"/>
            <w:noProof/>
            <w:webHidden/>
            <w:sz w:val="24"/>
            <w:szCs w:val="24"/>
          </w:rPr>
          <w:fldChar w:fldCharType="separate"/>
        </w:r>
        <w:r w:rsidR="00835F82">
          <w:rPr>
            <w:rFonts w:ascii="Times New Roman" w:hAnsi="Times New Roman"/>
            <w:b w:val="0"/>
            <w:bCs w:val="0"/>
            <w:noProof/>
            <w:webHidden/>
            <w:sz w:val="24"/>
            <w:szCs w:val="24"/>
          </w:rPr>
          <w:t>39</w:t>
        </w:r>
        <w:r w:rsidR="009E6619" w:rsidRPr="009E6619">
          <w:rPr>
            <w:rFonts w:ascii="Times New Roman" w:hAnsi="Times New Roman"/>
            <w:b w:val="0"/>
            <w:bCs w:val="0"/>
            <w:noProof/>
            <w:webHidden/>
            <w:sz w:val="24"/>
            <w:szCs w:val="24"/>
          </w:rPr>
          <w:fldChar w:fldCharType="end"/>
        </w:r>
      </w:hyperlink>
    </w:p>
    <w:p w14:paraId="3A318D54" w14:textId="772D228D"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38" w:history="1">
        <w:r w:rsidR="009E6619" w:rsidRPr="009E6619">
          <w:rPr>
            <w:rStyle w:val="af7"/>
            <w:rFonts w:ascii="Times New Roman" w:hAnsi="Times New Roman"/>
            <w:noProof/>
            <w:sz w:val="24"/>
            <w:szCs w:val="24"/>
          </w:rPr>
          <w:t xml:space="preserve">5.1  </w:t>
        </w:r>
        <w:r w:rsidR="009E6619" w:rsidRPr="009E6619">
          <w:rPr>
            <w:rStyle w:val="af7"/>
            <w:rFonts w:ascii="Times New Roman" w:hAnsi="Times New Roman"/>
            <w:noProof/>
            <w:sz w:val="24"/>
            <w:szCs w:val="24"/>
          </w:rPr>
          <w:t>整体方案阐述</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_Toc40095338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39</w:t>
        </w:r>
        <w:r w:rsidR="009E6619" w:rsidRPr="009E6619">
          <w:rPr>
            <w:rFonts w:ascii="Times New Roman" w:hAnsi="Times New Roman"/>
            <w:noProof/>
            <w:webHidden/>
            <w:sz w:val="24"/>
            <w:szCs w:val="24"/>
          </w:rPr>
          <w:fldChar w:fldCharType="end"/>
        </w:r>
      </w:hyperlink>
    </w:p>
    <w:p w14:paraId="1A0795A7" w14:textId="492C7F58"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39" w:history="1">
        <w:r w:rsidR="009E6619" w:rsidRPr="009E6619">
          <w:rPr>
            <w:rStyle w:val="af7"/>
            <w:rFonts w:ascii="Times New Roman" w:hAnsi="Times New Roman"/>
            <w:noProof/>
            <w:sz w:val="24"/>
            <w:szCs w:val="24"/>
          </w:rPr>
          <w:t xml:space="preserve">5.2  </w:t>
        </w:r>
        <w:r w:rsidR="009E6619" w:rsidRPr="009E6619">
          <w:rPr>
            <w:rStyle w:val="af7"/>
            <w:rFonts w:ascii="Times New Roman" w:hAnsi="Times New Roman"/>
            <w:noProof/>
            <w:sz w:val="24"/>
            <w:szCs w:val="24"/>
          </w:rPr>
          <w:t>故障</w:t>
        </w:r>
        <w:r w:rsidR="009E6619" w:rsidRPr="009E6619">
          <w:rPr>
            <w:rStyle w:val="af7"/>
            <w:rFonts w:ascii="Times New Roman" w:hAnsi="Times New Roman"/>
            <w:noProof/>
            <w:sz w:val="24"/>
            <w:szCs w:val="24"/>
          </w:rPr>
          <w:t>AP</w:t>
        </w:r>
        <w:r w:rsidR="009E6619" w:rsidRPr="009E6619">
          <w:rPr>
            <w:rStyle w:val="af7"/>
            <w:rFonts w:ascii="Times New Roman" w:hAnsi="Times New Roman"/>
            <w:noProof/>
            <w:sz w:val="24"/>
            <w:szCs w:val="24"/>
          </w:rPr>
          <w:t>检测模型的数据集构建</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_Toc40095339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39</w:t>
        </w:r>
        <w:r w:rsidR="009E6619" w:rsidRPr="009E6619">
          <w:rPr>
            <w:rFonts w:ascii="Times New Roman" w:hAnsi="Times New Roman"/>
            <w:noProof/>
            <w:webHidden/>
            <w:sz w:val="24"/>
            <w:szCs w:val="24"/>
          </w:rPr>
          <w:fldChar w:fldCharType="end"/>
        </w:r>
      </w:hyperlink>
    </w:p>
    <w:p w14:paraId="3004DBBF" w14:textId="5E4E0285" w:rsidR="009E6619" w:rsidRPr="009E6619" w:rsidRDefault="00E1132B" w:rsidP="00A93282">
      <w:pPr>
        <w:pStyle w:val="TOC3"/>
        <w:rPr>
          <w:i w:val="0"/>
          <w:iCs w:val="0"/>
          <w:noProof/>
        </w:rPr>
      </w:pPr>
      <w:hyperlink w:anchor="_Toc40095340" w:history="1">
        <w:r w:rsidR="009E6619" w:rsidRPr="009E6619">
          <w:rPr>
            <w:rStyle w:val="af7"/>
            <w:i w:val="0"/>
            <w:iCs w:val="0"/>
            <w:noProof/>
          </w:rPr>
          <w:t xml:space="preserve">5.2.1  </w:t>
        </w:r>
        <w:r w:rsidR="009E6619" w:rsidRPr="009E6619">
          <w:rPr>
            <w:rStyle w:val="af7"/>
            <w:i w:val="0"/>
            <w:iCs w:val="0"/>
            <w:noProof/>
          </w:rPr>
          <w:t>基于非时间序列的故障</w:t>
        </w:r>
        <w:r w:rsidR="009E6619" w:rsidRPr="009E6619">
          <w:rPr>
            <w:rStyle w:val="af7"/>
            <w:i w:val="0"/>
            <w:iCs w:val="0"/>
            <w:noProof/>
          </w:rPr>
          <w:t>AP</w:t>
        </w:r>
        <w:r w:rsidR="009E6619" w:rsidRPr="009E6619">
          <w:rPr>
            <w:rStyle w:val="af7"/>
            <w:i w:val="0"/>
            <w:iCs w:val="0"/>
            <w:noProof/>
          </w:rPr>
          <w:t>数据构建</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_Toc40095340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40</w:t>
        </w:r>
        <w:r w:rsidR="009E6619" w:rsidRPr="009E6619">
          <w:rPr>
            <w:i w:val="0"/>
            <w:iCs w:val="0"/>
            <w:noProof/>
            <w:webHidden/>
          </w:rPr>
          <w:fldChar w:fldCharType="end"/>
        </w:r>
      </w:hyperlink>
    </w:p>
    <w:p w14:paraId="456EEB14" w14:textId="7450EB1B" w:rsidR="009E6619" w:rsidRPr="009E6619" w:rsidRDefault="00E1132B" w:rsidP="00A93282">
      <w:pPr>
        <w:pStyle w:val="TOC3"/>
        <w:rPr>
          <w:i w:val="0"/>
          <w:iCs w:val="0"/>
          <w:noProof/>
        </w:rPr>
      </w:pPr>
      <w:hyperlink w:anchor="_Toc40095341" w:history="1">
        <w:r w:rsidR="009E6619" w:rsidRPr="009E6619">
          <w:rPr>
            <w:rStyle w:val="af7"/>
            <w:i w:val="0"/>
            <w:iCs w:val="0"/>
            <w:noProof/>
          </w:rPr>
          <w:t xml:space="preserve">5.2.2  </w:t>
        </w:r>
        <w:r w:rsidR="009E6619" w:rsidRPr="009E6619">
          <w:rPr>
            <w:rStyle w:val="af7"/>
            <w:i w:val="0"/>
            <w:iCs w:val="0"/>
            <w:noProof/>
          </w:rPr>
          <w:t>基于时间序列的故障</w:t>
        </w:r>
        <w:r w:rsidR="009E6619" w:rsidRPr="009E6619">
          <w:rPr>
            <w:rStyle w:val="af7"/>
            <w:i w:val="0"/>
            <w:iCs w:val="0"/>
            <w:noProof/>
          </w:rPr>
          <w:t>AP</w:t>
        </w:r>
        <w:r w:rsidR="009E6619" w:rsidRPr="009E6619">
          <w:rPr>
            <w:rStyle w:val="af7"/>
            <w:i w:val="0"/>
            <w:iCs w:val="0"/>
            <w:noProof/>
          </w:rPr>
          <w:t>数据构建</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_Toc40095341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41</w:t>
        </w:r>
        <w:r w:rsidR="009E6619" w:rsidRPr="009E6619">
          <w:rPr>
            <w:i w:val="0"/>
            <w:iCs w:val="0"/>
            <w:noProof/>
            <w:webHidden/>
          </w:rPr>
          <w:fldChar w:fldCharType="end"/>
        </w:r>
      </w:hyperlink>
    </w:p>
    <w:p w14:paraId="4B3D3D0D" w14:textId="5C92B4E8"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42" w:history="1">
        <w:r w:rsidR="009E6619" w:rsidRPr="009E6619">
          <w:rPr>
            <w:rStyle w:val="af7"/>
            <w:rFonts w:ascii="Times New Roman" w:hAnsi="Times New Roman"/>
            <w:noProof/>
            <w:sz w:val="24"/>
            <w:szCs w:val="24"/>
          </w:rPr>
          <w:t xml:space="preserve">5.3  </w:t>
        </w:r>
        <w:r w:rsidR="009E6619" w:rsidRPr="009E6619">
          <w:rPr>
            <w:rStyle w:val="af7"/>
            <w:rFonts w:ascii="Times New Roman" w:hAnsi="Times New Roman"/>
            <w:noProof/>
            <w:sz w:val="24"/>
            <w:szCs w:val="24"/>
          </w:rPr>
          <w:t>基于</w:t>
        </w:r>
        <w:r w:rsidR="009E6619" w:rsidRPr="009E6619">
          <w:rPr>
            <w:rStyle w:val="af7"/>
            <w:rFonts w:ascii="Times New Roman" w:hAnsi="Times New Roman"/>
            <w:smallCaps w:val="0"/>
            <w:noProof/>
            <w:sz w:val="24"/>
            <w:szCs w:val="24"/>
          </w:rPr>
          <w:t>ShuffleNetV1</w:t>
        </w:r>
        <w:r w:rsidR="009E6619" w:rsidRPr="009E6619">
          <w:rPr>
            <w:rStyle w:val="af7"/>
            <w:rFonts w:ascii="Times New Roman" w:hAnsi="Times New Roman"/>
            <w:noProof/>
            <w:sz w:val="24"/>
            <w:szCs w:val="24"/>
          </w:rPr>
          <w:t>的故障</w:t>
        </w:r>
        <w:r w:rsidR="009E6619" w:rsidRPr="009E6619">
          <w:rPr>
            <w:rStyle w:val="af7"/>
            <w:rFonts w:ascii="Times New Roman" w:hAnsi="Times New Roman"/>
            <w:noProof/>
            <w:sz w:val="24"/>
            <w:szCs w:val="24"/>
          </w:rPr>
          <w:t>AP</w:t>
        </w:r>
        <w:r w:rsidR="009E6619" w:rsidRPr="009E6619">
          <w:rPr>
            <w:rStyle w:val="af7"/>
            <w:rFonts w:ascii="Times New Roman" w:hAnsi="Times New Roman"/>
            <w:noProof/>
            <w:sz w:val="24"/>
            <w:szCs w:val="24"/>
          </w:rPr>
          <w:t>检测</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_Toc40095342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42</w:t>
        </w:r>
        <w:r w:rsidR="009E6619" w:rsidRPr="009E6619">
          <w:rPr>
            <w:rFonts w:ascii="Times New Roman" w:hAnsi="Times New Roman"/>
            <w:noProof/>
            <w:webHidden/>
            <w:sz w:val="24"/>
            <w:szCs w:val="24"/>
          </w:rPr>
          <w:fldChar w:fldCharType="end"/>
        </w:r>
      </w:hyperlink>
    </w:p>
    <w:p w14:paraId="075BECF3" w14:textId="58E7B9C8" w:rsidR="009E6619" w:rsidRPr="009E6619" w:rsidRDefault="00E1132B" w:rsidP="00A93282">
      <w:pPr>
        <w:pStyle w:val="TOC3"/>
        <w:rPr>
          <w:i w:val="0"/>
          <w:iCs w:val="0"/>
          <w:noProof/>
        </w:rPr>
      </w:pPr>
      <w:hyperlink w:anchor="_Toc40095343" w:history="1">
        <w:r w:rsidR="009E6619" w:rsidRPr="009E6619">
          <w:rPr>
            <w:rStyle w:val="af7"/>
            <w:i w:val="0"/>
            <w:iCs w:val="0"/>
            <w:noProof/>
          </w:rPr>
          <w:t xml:space="preserve">5.3.1  </w:t>
        </w:r>
        <w:r w:rsidR="009E6619" w:rsidRPr="009E6619">
          <w:rPr>
            <w:rStyle w:val="af7"/>
            <w:i w:val="0"/>
            <w:iCs w:val="0"/>
            <w:noProof/>
          </w:rPr>
          <w:t>轻量级网络</w:t>
        </w:r>
        <w:r w:rsidR="009E6619" w:rsidRPr="009E6619">
          <w:rPr>
            <w:rStyle w:val="af7"/>
            <w:i w:val="0"/>
            <w:iCs w:val="0"/>
            <w:noProof/>
          </w:rPr>
          <w:t>ShuffleNet</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_Toc40095343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42</w:t>
        </w:r>
        <w:r w:rsidR="009E6619" w:rsidRPr="009E6619">
          <w:rPr>
            <w:i w:val="0"/>
            <w:iCs w:val="0"/>
            <w:noProof/>
            <w:webHidden/>
          </w:rPr>
          <w:fldChar w:fldCharType="end"/>
        </w:r>
      </w:hyperlink>
    </w:p>
    <w:p w14:paraId="6C9DD5DB" w14:textId="41BDA981" w:rsidR="009E6619" w:rsidRPr="009E6619" w:rsidRDefault="00E1132B" w:rsidP="00A93282">
      <w:pPr>
        <w:pStyle w:val="TOC3"/>
        <w:rPr>
          <w:i w:val="0"/>
          <w:iCs w:val="0"/>
          <w:noProof/>
        </w:rPr>
      </w:pPr>
      <w:hyperlink w:anchor="_Toc40095344" w:history="1">
        <w:r w:rsidR="009E6619" w:rsidRPr="009E6619">
          <w:rPr>
            <w:rStyle w:val="af7"/>
            <w:i w:val="0"/>
            <w:iCs w:val="0"/>
            <w:noProof/>
          </w:rPr>
          <w:t xml:space="preserve">5.3.2  </w:t>
        </w:r>
        <w:r w:rsidR="009E6619" w:rsidRPr="009E6619">
          <w:rPr>
            <w:rStyle w:val="af7"/>
            <w:i w:val="0"/>
            <w:iCs w:val="0"/>
            <w:noProof/>
          </w:rPr>
          <w:t>故障检测网络设计</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_Toc40095344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45</w:t>
        </w:r>
        <w:r w:rsidR="009E6619" w:rsidRPr="009E6619">
          <w:rPr>
            <w:i w:val="0"/>
            <w:iCs w:val="0"/>
            <w:noProof/>
            <w:webHidden/>
          </w:rPr>
          <w:fldChar w:fldCharType="end"/>
        </w:r>
      </w:hyperlink>
    </w:p>
    <w:p w14:paraId="7E221982" w14:textId="77277463" w:rsidR="009E6619" w:rsidRPr="009E6619" w:rsidRDefault="00E1132B" w:rsidP="00A93282">
      <w:pPr>
        <w:pStyle w:val="TOC3"/>
        <w:rPr>
          <w:i w:val="0"/>
          <w:iCs w:val="0"/>
          <w:noProof/>
        </w:rPr>
      </w:pPr>
      <w:hyperlink w:anchor="_Toc40095345" w:history="1">
        <w:r w:rsidR="009E6619" w:rsidRPr="009E6619">
          <w:rPr>
            <w:rStyle w:val="af7"/>
            <w:i w:val="0"/>
            <w:iCs w:val="0"/>
            <w:noProof/>
          </w:rPr>
          <w:t xml:space="preserve">5.3.3  </w:t>
        </w:r>
        <w:r w:rsidR="009E6619" w:rsidRPr="009E6619">
          <w:rPr>
            <w:rStyle w:val="af7"/>
            <w:i w:val="0"/>
            <w:iCs w:val="0"/>
            <w:noProof/>
          </w:rPr>
          <w:t>网络参数优化及评价</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_Toc40095345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46</w:t>
        </w:r>
        <w:r w:rsidR="009E6619" w:rsidRPr="009E6619">
          <w:rPr>
            <w:i w:val="0"/>
            <w:iCs w:val="0"/>
            <w:noProof/>
            <w:webHidden/>
          </w:rPr>
          <w:fldChar w:fldCharType="end"/>
        </w:r>
      </w:hyperlink>
    </w:p>
    <w:p w14:paraId="7D39803E" w14:textId="501F1A8A"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46" w:history="1">
        <w:r w:rsidR="009E6619" w:rsidRPr="009E6619">
          <w:rPr>
            <w:rStyle w:val="af7"/>
            <w:rFonts w:ascii="Times New Roman" w:hAnsi="Times New Roman"/>
            <w:noProof/>
            <w:sz w:val="24"/>
            <w:szCs w:val="24"/>
          </w:rPr>
          <w:t xml:space="preserve">5.4  </w:t>
        </w:r>
        <w:r w:rsidR="009E6619" w:rsidRPr="009E6619">
          <w:rPr>
            <w:rStyle w:val="af7"/>
            <w:rFonts w:ascii="Times New Roman" w:hAnsi="Times New Roman"/>
            <w:noProof/>
            <w:sz w:val="24"/>
            <w:szCs w:val="24"/>
          </w:rPr>
          <w:t>缺失数据修补</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_Toc40095346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47</w:t>
        </w:r>
        <w:r w:rsidR="009E6619" w:rsidRPr="009E6619">
          <w:rPr>
            <w:rFonts w:ascii="Times New Roman" w:hAnsi="Times New Roman"/>
            <w:noProof/>
            <w:webHidden/>
            <w:sz w:val="24"/>
            <w:szCs w:val="24"/>
          </w:rPr>
          <w:fldChar w:fldCharType="end"/>
        </w:r>
      </w:hyperlink>
    </w:p>
    <w:p w14:paraId="21F9B9A5" w14:textId="37B69839"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47" w:history="1">
        <w:r w:rsidR="009E6619" w:rsidRPr="009E6619">
          <w:rPr>
            <w:rStyle w:val="af7"/>
            <w:rFonts w:ascii="Times New Roman" w:hAnsi="Times New Roman"/>
            <w:noProof/>
            <w:sz w:val="24"/>
            <w:szCs w:val="24"/>
          </w:rPr>
          <w:t xml:space="preserve">5.5  </w:t>
        </w:r>
        <w:r w:rsidR="009E6619" w:rsidRPr="009E6619">
          <w:rPr>
            <w:rStyle w:val="af7"/>
            <w:rFonts w:ascii="Times New Roman" w:hAnsi="Times New Roman"/>
            <w:noProof/>
            <w:sz w:val="24"/>
            <w:szCs w:val="24"/>
          </w:rPr>
          <w:t>定位模型及性能评价</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_Toc40095347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48</w:t>
        </w:r>
        <w:r w:rsidR="009E6619" w:rsidRPr="009E6619">
          <w:rPr>
            <w:rFonts w:ascii="Times New Roman" w:hAnsi="Times New Roman"/>
            <w:noProof/>
            <w:webHidden/>
            <w:sz w:val="24"/>
            <w:szCs w:val="24"/>
          </w:rPr>
          <w:fldChar w:fldCharType="end"/>
        </w:r>
      </w:hyperlink>
    </w:p>
    <w:p w14:paraId="0453B0CF" w14:textId="0F6385EE" w:rsidR="009E6619" w:rsidRPr="009E6619" w:rsidRDefault="00E1132B" w:rsidP="00A93282">
      <w:pPr>
        <w:pStyle w:val="TOC3"/>
        <w:rPr>
          <w:i w:val="0"/>
          <w:iCs w:val="0"/>
          <w:noProof/>
        </w:rPr>
      </w:pPr>
      <w:hyperlink w:anchor="_Toc40095348" w:history="1">
        <w:r w:rsidR="009E6619" w:rsidRPr="009E6619">
          <w:rPr>
            <w:rStyle w:val="af7"/>
            <w:i w:val="0"/>
            <w:iCs w:val="0"/>
            <w:noProof/>
          </w:rPr>
          <w:t xml:space="preserve">5.5.1  </w:t>
        </w:r>
        <w:r w:rsidR="009E6619" w:rsidRPr="009E6619">
          <w:rPr>
            <w:rStyle w:val="af7"/>
            <w:i w:val="0"/>
            <w:iCs w:val="0"/>
            <w:noProof/>
          </w:rPr>
          <w:t>基于非时间序列的补全数据定位</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_Toc40095348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48</w:t>
        </w:r>
        <w:r w:rsidR="009E6619" w:rsidRPr="009E6619">
          <w:rPr>
            <w:i w:val="0"/>
            <w:iCs w:val="0"/>
            <w:noProof/>
            <w:webHidden/>
          </w:rPr>
          <w:fldChar w:fldCharType="end"/>
        </w:r>
      </w:hyperlink>
    </w:p>
    <w:p w14:paraId="19B29BB7" w14:textId="71249308" w:rsidR="009E6619" w:rsidRPr="009E6619" w:rsidRDefault="00E1132B" w:rsidP="00A93282">
      <w:pPr>
        <w:pStyle w:val="TOC3"/>
        <w:rPr>
          <w:i w:val="0"/>
          <w:iCs w:val="0"/>
          <w:noProof/>
        </w:rPr>
      </w:pPr>
      <w:hyperlink w:anchor="_Toc40095349" w:history="1">
        <w:r w:rsidR="009E6619" w:rsidRPr="009E6619">
          <w:rPr>
            <w:rStyle w:val="af7"/>
            <w:i w:val="0"/>
            <w:iCs w:val="0"/>
            <w:noProof/>
          </w:rPr>
          <w:t xml:space="preserve">5.5.2  </w:t>
        </w:r>
        <w:r w:rsidR="009E6619" w:rsidRPr="009E6619">
          <w:rPr>
            <w:rStyle w:val="af7"/>
            <w:i w:val="0"/>
            <w:iCs w:val="0"/>
            <w:noProof/>
          </w:rPr>
          <w:t>基于时间序列的补全数据定位</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_Toc40095349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49</w:t>
        </w:r>
        <w:r w:rsidR="009E6619" w:rsidRPr="009E6619">
          <w:rPr>
            <w:i w:val="0"/>
            <w:iCs w:val="0"/>
            <w:noProof/>
            <w:webHidden/>
          </w:rPr>
          <w:fldChar w:fldCharType="end"/>
        </w:r>
      </w:hyperlink>
    </w:p>
    <w:p w14:paraId="740C7CE4" w14:textId="0C9A067A" w:rsidR="009E6619" w:rsidRPr="009E6619" w:rsidRDefault="00E1132B" w:rsidP="00A93282">
      <w:pPr>
        <w:pStyle w:val="TOC3"/>
        <w:rPr>
          <w:i w:val="0"/>
          <w:iCs w:val="0"/>
          <w:noProof/>
        </w:rPr>
      </w:pPr>
      <w:hyperlink w:anchor="_Toc40095350" w:history="1">
        <w:r w:rsidR="009E6619" w:rsidRPr="009E6619">
          <w:rPr>
            <w:rStyle w:val="af7"/>
            <w:i w:val="0"/>
            <w:iCs w:val="0"/>
            <w:noProof/>
          </w:rPr>
          <w:t xml:space="preserve">5.5.3  </w:t>
        </w:r>
        <w:r w:rsidR="009E6619" w:rsidRPr="009E6619">
          <w:rPr>
            <w:rStyle w:val="af7"/>
            <w:i w:val="0"/>
            <w:iCs w:val="0"/>
            <w:noProof/>
          </w:rPr>
          <w:t>实验总结</w:t>
        </w:r>
        <w:r w:rsidR="009E6619" w:rsidRPr="009E6619">
          <w:rPr>
            <w:i w:val="0"/>
            <w:iCs w:val="0"/>
            <w:noProof/>
            <w:webHidden/>
          </w:rPr>
          <w:tab/>
        </w:r>
        <w:r w:rsidR="009E6619" w:rsidRPr="009E6619">
          <w:rPr>
            <w:i w:val="0"/>
            <w:iCs w:val="0"/>
            <w:noProof/>
            <w:webHidden/>
          </w:rPr>
          <w:fldChar w:fldCharType="begin"/>
        </w:r>
        <w:r w:rsidR="009E6619" w:rsidRPr="009E6619">
          <w:rPr>
            <w:i w:val="0"/>
            <w:iCs w:val="0"/>
            <w:noProof/>
            <w:webHidden/>
          </w:rPr>
          <w:instrText xml:space="preserve"> PAGEREF _Toc40095350 \h </w:instrText>
        </w:r>
        <w:r w:rsidR="009E6619" w:rsidRPr="009E6619">
          <w:rPr>
            <w:i w:val="0"/>
            <w:iCs w:val="0"/>
            <w:noProof/>
            <w:webHidden/>
          </w:rPr>
        </w:r>
        <w:r w:rsidR="009E6619" w:rsidRPr="009E6619">
          <w:rPr>
            <w:i w:val="0"/>
            <w:iCs w:val="0"/>
            <w:noProof/>
            <w:webHidden/>
          </w:rPr>
          <w:fldChar w:fldCharType="separate"/>
        </w:r>
        <w:r w:rsidR="00835F82">
          <w:rPr>
            <w:i w:val="0"/>
            <w:iCs w:val="0"/>
            <w:noProof/>
            <w:webHidden/>
          </w:rPr>
          <w:t>50</w:t>
        </w:r>
        <w:r w:rsidR="009E6619" w:rsidRPr="009E6619">
          <w:rPr>
            <w:i w:val="0"/>
            <w:iCs w:val="0"/>
            <w:noProof/>
            <w:webHidden/>
          </w:rPr>
          <w:fldChar w:fldCharType="end"/>
        </w:r>
      </w:hyperlink>
    </w:p>
    <w:p w14:paraId="1E2026A0" w14:textId="23956E16" w:rsidR="009E6619" w:rsidRPr="009E6619" w:rsidRDefault="00E1132B" w:rsidP="00A93282">
      <w:pPr>
        <w:pStyle w:val="TOC2"/>
        <w:tabs>
          <w:tab w:val="right" w:leader="dot" w:pos="8494"/>
        </w:tabs>
        <w:spacing w:before="120" w:line="240" w:lineRule="auto"/>
        <w:ind w:firstLine="400"/>
        <w:rPr>
          <w:rFonts w:ascii="Times New Roman" w:hAnsi="Times New Roman"/>
          <w:smallCaps w:val="0"/>
          <w:noProof/>
          <w:sz w:val="24"/>
          <w:szCs w:val="24"/>
        </w:rPr>
      </w:pPr>
      <w:hyperlink w:anchor="_Toc40095351" w:history="1">
        <w:r w:rsidR="009E6619" w:rsidRPr="009E6619">
          <w:rPr>
            <w:rStyle w:val="af7"/>
            <w:rFonts w:ascii="Times New Roman" w:hAnsi="Times New Roman"/>
            <w:noProof/>
            <w:sz w:val="24"/>
            <w:szCs w:val="24"/>
          </w:rPr>
          <w:t xml:space="preserve">5.6  </w:t>
        </w:r>
        <w:r w:rsidR="009E6619" w:rsidRPr="009E6619">
          <w:rPr>
            <w:rStyle w:val="af7"/>
            <w:rFonts w:ascii="Times New Roman" w:hAnsi="Times New Roman"/>
            <w:noProof/>
            <w:sz w:val="24"/>
            <w:szCs w:val="24"/>
          </w:rPr>
          <w:t>本章小结</w:t>
        </w:r>
        <w:r w:rsidR="009E6619" w:rsidRPr="009E6619">
          <w:rPr>
            <w:rFonts w:ascii="Times New Roman" w:hAnsi="Times New Roman"/>
            <w:noProof/>
            <w:webHidden/>
            <w:sz w:val="24"/>
            <w:szCs w:val="24"/>
          </w:rPr>
          <w:tab/>
        </w:r>
        <w:r w:rsidR="009E6619" w:rsidRPr="009E6619">
          <w:rPr>
            <w:rFonts w:ascii="Times New Roman" w:hAnsi="Times New Roman"/>
            <w:noProof/>
            <w:webHidden/>
            <w:sz w:val="24"/>
            <w:szCs w:val="24"/>
          </w:rPr>
          <w:fldChar w:fldCharType="begin"/>
        </w:r>
        <w:r w:rsidR="009E6619" w:rsidRPr="009E6619">
          <w:rPr>
            <w:rFonts w:ascii="Times New Roman" w:hAnsi="Times New Roman"/>
            <w:noProof/>
            <w:webHidden/>
            <w:sz w:val="24"/>
            <w:szCs w:val="24"/>
          </w:rPr>
          <w:instrText xml:space="preserve"> PAGEREF _Toc40095351 \h </w:instrText>
        </w:r>
        <w:r w:rsidR="009E6619" w:rsidRPr="009E6619">
          <w:rPr>
            <w:rFonts w:ascii="Times New Roman" w:hAnsi="Times New Roman"/>
            <w:noProof/>
            <w:webHidden/>
            <w:sz w:val="24"/>
            <w:szCs w:val="24"/>
          </w:rPr>
        </w:r>
        <w:r w:rsidR="009E6619" w:rsidRPr="009E6619">
          <w:rPr>
            <w:rFonts w:ascii="Times New Roman" w:hAnsi="Times New Roman"/>
            <w:noProof/>
            <w:webHidden/>
            <w:sz w:val="24"/>
            <w:szCs w:val="24"/>
          </w:rPr>
          <w:fldChar w:fldCharType="separate"/>
        </w:r>
        <w:r w:rsidR="00835F82">
          <w:rPr>
            <w:rFonts w:ascii="Times New Roman" w:hAnsi="Times New Roman"/>
            <w:noProof/>
            <w:webHidden/>
            <w:sz w:val="24"/>
            <w:szCs w:val="24"/>
          </w:rPr>
          <w:t>52</w:t>
        </w:r>
        <w:r w:rsidR="009E6619" w:rsidRPr="009E6619">
          <w:rPr>
            <w:rFonts w:ascii="Times New Roman" w:hAnsi="Times New Roman"/>
            <w:noProof/>
            <w:webHidden/>
            <w:sz w:val="24"/>
            <w:szCs w:val="24"/>
          </w:rPr>
          <w:fldChar w:fldCharType="end"/>
        </w:r>
      </w:hyperlink>
    </w:p>
    <w:p w14:paraId="52767BE6" w14:textId="26939446" w:rsidR="009E6619" w:rsidRPr="009E6619" w:rsidRDefault="00E1132B" w:rsidP="00A93282">
      <w:pPr>
        <w:pStyle w:val="TOC1"/>
        <w:tabs>
          <w:tab w:val="right" w:leader="dot" w:pos="8494"/>
        </w:tabs>
        <w:spacing w:after="0" w:line="240" w:lineRule="auto"/>
        <w:ind w:firstLine="402"/>
        <w:rPr>
          <w:rFonts w:ascii="Times New Roman" w:hAnsi="Times New Roman"/>
          <w:b w:val="0"/>
          <w:bCs w:val="0"/>
          <w:noProof/>
          <w:sz w:val="24"/>
          <w:szCs w:val="24"/>
        </w:rPr>
      </w:pPr>
      <w:hyperlink w:anchor="_Toc40095352" w:history="1">
        <w:r w:rsidR="009E6619" w:rsidRPr="009E6619">
          <w:rPr>
            <w:rStyle w:val="af7"/>
            <w:rFonts w:ascii="Times New Roman" w:hAnsi="Times New Roman"/>
            <w:b w:val="0"/>
            <w:bCs w:val="0"/>
            <w:noProof/>
            <w:sz w:val="24"/>
            <w:szCs w:val="24"/>
          </w:rPr>
          <w:t xml:space="preserve">6 </w:t>
        </w:r>
        <w:r w:rsidR="009E6619" w:rsidRPr="009E6619">
          <w:rPr>
            <w:rStyle w:val="af7"/>
            <w:rFonts w:ascii="Times New Roman" w:hAnsi="Times New Roman"/>
            <w:b w:val="0"/>
            <w:bCs w:val="0"/>
            <w:noProof/>
            <w:sz w:val="24"/>
            <w:szCs w:val="24"/>
          </w:rPr>
          <w:t>结论</w:t>
        </w:r>
        <w:r w:rsidR="009E6619" w:rsidRPr="009E6619">
          <w:rPr>
            <w:rFonts w:ascii="Times New Roman" w:hAnsi="Times New Roman"/>
            <w:b w:val="0"/>
            <w:bCs w:val="0"/>
            <w:noProof/>
            <w:webHidden/>
            <w:sz w:val="24"/>
            <w:szCs w:val="24"/>
          </w:rPr>
          <w:tab/>
        </w:r>
        <w:r w:rsidR="009E6619" w:rsidRPr="009E6619">
          <w:rPr>
            <w:rFonts w:ascii="Times New Roman" w:hAnsi="Times New Roman"/>
            <w:b w:val="0"/>
            <w:bCs w:val="0"/>
            <w:noProof/>
            <w:webHidden/>
            <w:sz w:val="24"/>
            <w:szCs w:val="24"/>
          </w:rPr>
          <w:fldChar w:fldCharType="begin"/>
        </w:r>
        <w:r w:rsidR="009E6619" w:rsidRPr="009E6619">
          <w:rPr>
            <w:rFonts w:ascii="Times New Roman" w:hAnsi="Times New Roman"/>
            <w:b w:val="0"/>
            <w:bCs w:val="0"/>
            <w:noProof/>
            <w:webHidden/>
            <w:sz w:val="24"/>
            <w:szCs w:val="24"/>
          </w:rPr>
          <w:instrText xml:space="preserve"> PAGEREF _Toc40095352 \h </w:instrText>
        </w:r>
        <w:r w:rsidR="009E6619" w:rsidRPr="009E6619">
          <w:rPr>
            <w:rFonts w:ascii="Times New Roman" w:hAnsi="Times New Roman"/>
            <w:b w:val="0"/>
            <w:bCs w:val="0"/>
            <w:noProof/>
            <w:webHidden/>
            <w:sz w:val="24"/>
            <w:szCs w:val="24"/>
          </w:rPr>
        </w:r>
        <w:r w:rsidR="009E6619" w:rsidRPr="009E6619">
          <w:rPr>
            <w:rFonts w:ascii="Times New Roman" w:hAnsi="Times New Roman"/>
            <w:b w:val="0"/>
            <w:bCs w:val="0"/>
            <w:noProof/>
            <w:webHidden/>
            <w:sz w:val="24"/>
            <w:szCs w:val="24"/>
          </w:rPr>
          <w:fldChar w:fldCharType="separate"/>
        </w:r>
        <w:r w:rsidR="00835F82">
          <w:rPr>
            <w:rFonts w:ascii="Times New Roman" w:hAnsi="Times New Roman"/>
            <w:b w:val="0"/>
            <w:bCs w:val="0"/>
            <w:noProof/>
            <w:webHidden/>
            <w:sz w:val="24"/>
            <w:szCs w:val="24"/>
          </w:rPr>
          <w:t>53</w:t>
        </w:r>
        <w:r w:rsidR="009E6619" w:rsidRPr="009E6619">
          <w:rPr>
            <w:rFonts w:ascii="Times New Roman" w:hAnsi="Times New Roman"/>
            <w:b w:val="0"/>
            <w:bCs w:val="0"/>
            <w:noProof/>
            <w:webHidden/>
            <w:sz w:val="24"/>
            <w:szCs w:val="24"/>
          </w:rPr>
          <w:fldChar w:fldCharType="end"/>
        </w:r>
      </w:hyperlink>
    </w:p>
    <w:p w14:paraId="267C141A" w14:textId="1026BFB4" w:rsidR="009E6619" w:rsidRPr="009E6619" w:rsidRDefault="00E1132B" w:rsidP="00A93282">
      <w:pPr>
        <w:pStyle w:val="TOC1"/>
        <w:tabs>
          <w:tab w:val="right" w:leader="dot" w:pos="8494"/>
        </w:tabs>
        <w:spacing w:after="0" w:line="240" w:lineRule="auto"/>
        <w:ind w:firstLine="402"/>
        <w:rPr>
          <w:rFonts w:ascii="Times New Roman" w:hAnsi="Times New Roman"/>
          <w:b w:val="0"/>
          <w:bCs w:val="0"/>
          <w:noProof/>
          <w:sz w:val="24"/>
          <w:szCs w:val="24"/>
        </w:rPr>
      </w:pPr>
      <w:hyperlink w:anchor="_Toc40095353" w:history="1">
        <w:r w:rsidR="009E6619" w:rsidRPr="009E6619">
          <w:rPr>
            <w:rStyle w:val="af7"/>
            <w:rFonts w:ascii="Times New Roman" w:hAnsi="Times New Roman"/>
            <w:b w:val="0"/>
            <w:bCs w:val="0"/>
            <w:noProof/>
            <w:sz w:val="24"/>
            <w:szCs w:val="24"/>
          </w:rPr>
          <w:t>参考文献</w:t>
        </w:r>
        <w:r w:rsidR="009E6619" w:rsidRPr="009E6619">
          <w:rPr>
            <w:rFonts w:ascii="Times New Roman" w:hAnsi="Times New Roman"/>
            <w:b w:val="0"/>
            <w:bCs w:val="0"/>
            <w:noProof/>
            <w:webHidden/>
            <w:sz w:val="24"/>
            <w:szCs w:val="24"/>
          </w:rPr>
          <w:tab/>
        </w:r>
        <w:r w:rsidR="009E6619" w:rsidRPr="009E6619">
          <w:rPr>
            <w:rFonts w:ascii="Times New Roman" w:hAnsi="Times New Roman"/>
            <w:b w:val="0"/>
            <w:bCs w:val="0"/>
            <w:noProof/>
            <w:webHidden/>
            <w:sz w:val="24"/>
            <w:szCs w:val="24"/>
          </w:rPr>
          <w:fldChar w:fldCharType="begin"/>
        </w:r>
        <w:r w:rsidR="009E6619" w:rsidRPr="009E6619">
          <w:rPr>
            <w:rFonts w:ascii="Times New Roman" w:hAnsi="Times New Roman"/>
            <w:b w:val="0"/>
            <w:bCs w:val="0"/>
            <w:noProof/>
            <w:webHidden/>
            <w:sz w:val="24"/>
            <w:szCs w:val="24"/>
          </w:rPr>
          <w:instrText xml:space="preserve"> PAGEREF _Toc40095353 \h </w:instrText>
        </w:r>
        <w:r w:rsidR="009E6619" w:rsidRPr="009E6619">
          <w:rPr>
            <w:rFonts w:ascii="Times New Roman" w:hAnsi="Times New Roman"/>
            <w:b w:val="0"/>
            <w:bCs w:val="0"/>
            <w:noProof/>
            <w:webHidden/>
            <w:sz w:val="24"/>
            <w:szCs w:val="24"/>
          </w:rPr>
        </w:r>
        <w:r w:rsidR="009E6619" w:rsidRPr="009E6619">
          <w:rPr>
            <w:rFonts w:ascii="Times New Roman" w:hAnsi="Times New Roman"/>
            <w:b w:val="0"/>
            <w:bCs w:val="0"/>
            <w:noProof/>
            <w:webHidden/>
            <w:sz w:val="24"/>
            <w:szCs w:val="24"/>
          </w:rPr>
          <w:fldChar w:fldCharType="separate"/>
        </w:r>
        <w:r w:rsidR="00835F82">
          <w:rPr>
            <w:rFonts w:ascii="Times New Roman" w:hAnsi="Times New Roman"/>
            <w:b w:val="0"/>
            <w:bCs w:val="0"/>
            <w:noProof/>
            <w:webHidden/>
            <w:sz w:val="24"/>
            <w:szCs w:val="24"/>
          </w:rPr>
          <w:t>55</w:t>
        </w:r>
        <w:r w:rsidR="009E6619" w:rsidRPr="009E6619">
          <w:rPr>
            <w:rFonts w:ascii="Times New Roman" w:hAnsi="Times New Roman"/>
            <w:b w:val="0"/>
            <w:bCs w:val="0"/>
            <w:noProof/>
            <w:webHidden/>
            <w:sz w:val="24"/>
            <w:szCs w:val="24"/>
          </w:rPr>
          <w:fldChar w:fldCharType="end"/>
        </w:r>
      </w:hyperlink>
    </w:p>
    <w:p w14:paraId="011BF25B" w14:textId="2799DD4B" w:rsidR="009E6619" w:rsidRPr="009E6619" w:rsidRDefault="00E1132B" w:rsidP="00A93282">
      <w:pPr>
        <w:pStyle w:val="TOC1"/>
        <w:tabs>
          <w:tab w:val="right" w:leader="dot" w:pos="8494"/>
        </w:tabs>
        <w:spacing w:after="0" w:line="240" w:lineRule="auto"/>
        <w:ind w:firstLine="402"/>
        <w:rPr>
          <w:rFonts w:ascii="Times New Roman" w:hAnsi="Times New Roman"/>
          <w:b w:val="0"/>
          <w:bCs w:val="0"/>
          <w:noProof/>
          <w:sz w:val="24"/>
          <w:szCs w:val="24"/>
        </w:rPr>
      </w:pPr>
      <w:hyperlink w:anchor="_Toc40095354" w:history="1">
        <w:r w:rsidR="009E6619" w:rsidRPr="009E6619">
          <w:rPr>
            <w:rStyle w:val="af7"/>
            <w:rFonts w:ascii="Times New Roman" w:hAnsi="Times New Roman"/>
            <w:b w:val="0"/>
            <w:bCs w:val="0"/>
            <w:noProof/>
            <w:sz w:val="24"/>
            <w:szCs w:val="24"/>
          </w:rPr>
          <w:t>作者简历及攻读硕士</w:t>
        </w:r>
        <w:r w:rsidR="009E6619" w:rsidRPr="009E6619">
          <w:rPr>
            <w:rStyle w:val="af7"/>
            <w:rFonts w:ascii="Times New Roman" w:hAnsi="Times New Roman"/>
            <w:b w:val="0"/>
            <w:bCs w:val="0"/>
            <w:noProof/>
            <w:sz w:val="24"/>
            <w:szCs w:val="24"/>
          </w:rPr>
          <w:t>/</w:t>
        </w:r>
        <w:r w:rsidR="009E6619" w:rsidRPr="009E6619">
          <w:rPr>
            <w:rStyle w:val="af7"/>
            <w:rFonts w:ascii="Times New Roman" w:hAnsi="Times New Roman"/>
            <w:b w:val="0"/>
            <w:bCs w:val="0"/>
            <w:noProof/>
            <w:sz w:val="24"/>
            <w:szCs w:val="24"/>
          </w:rPr>
          <w:t>博士学位期间取得的研究成果</w:t>
        </w:r>
        <w:r w:rsidR="009E6619" w:rsidRPr="009E6619">
          <w:rPr>
            <w:rFonts w:ascii="Times New Roman" w:hAnsi="Times New Roman"/>
            <w:b w:val="0"/>
            <w:bCs w:val="0"/>
            <w:noProof/>
            <w:webHidden/>
            <w:sz w:val="24"/>
            <w:szCs w:val="24"/>
          </w:rPr>
          <w:tab/>
        </w:r>
        <w:r w:rsidR="009E6619" w:rsidRPr="009E6619">
          <w:rPr>
            <w:rFonts w:ascii="Times New Roman" w:hAnsi="Times New Roman"/>
            <w:b w:val="0"/>
            <w:bCs w:val="0"/>
            <w:noProof/>
            <w:webHidden/>
            <w:sz w:val="24"/>
            <w:szCs w:val="24"/>
          </w:rPr>
          <w:fldChar w:fldCharType="begin"/>
        </w:r>
        <w:r w:rsidR="009E6619" w:rsidRPr="009E6619">
          <w:rPr>
            <w:rFonts w:ascii="Times New Roman" w:hAnsi="Times New Roman"/>
            <w:b w:val="0"/>
            <w:bCs w:val="0"/>
            <w:noProof/>
            <w:webHidden/>
            <w:sz w:val="24"/>
            <w:szCs w:val="24"/>
          </w:rPr>
          <w:instrText xml:space="preserve"> PAGEREF _Toc40095354 \h </w:instrText>
        </w:r>
        <w:r w:rsidR="009E6619" w:rsidRPr="009E6619">
          <w:rPr>
            <w:rFonts w:ascii="Times New Roman" w:hAnsi="Times New Roman"/>
            <w:b w:val="0"/>
            <w:bCs w:val="0"/>
            <w:noProof/>
            <w:webHidden/>
            <w:sz w:val="24"/>
            <w:szCs w:val="24"/>
          </w:rPr>
        </w:r>
        <w:r w:rsidR="009E6619" w:rsidRPr="009E6619">
          <w:rPr>
            <w:rFonts w:ascii="Times New Roman" w:hAnsi="Times New Roman"/>
            <w:b w:val="0"/>
            <w:bCs w:val="0"/>
            <w:noProof/>
            <w:webHidden/>
            <w:sz w:val="24"/>
            <w:szCs w:val="24"/>
          </w:rPr>
          <w:fldChar w:fldCharType="separate"/>
        </w:r>
        <w:r w:rsidR="00835F82">
          <w:rPr>
            <w:rFonts w:ascii="Times New Roman" w:hAnsi="Times New Roman"/>
            <w:b w:val="0"/>
            <w:bCs w:val="0"/>
            <w:noProof/>
            <w:webHidden/>
            <w:sz w:val="24"/>
            <w:szCs w:val="24"/>
          </w:rPr>
          <w:t>59</w:t>
        </w:r>
        <w:r w:rsidR="009E6619" w:rsidRPr="009E6619">
          <w:rPr>
            <w:rFonts w:ascii="Times New Roman" w:hAnsi="Times New Roman"/>
            <w:b w:val="0"/>
            <w:bCs w:val="0"/>
            <w:noProof/>
            <w:webHidden/>
            <w:sz w:val="24"/>
            <w:szCs w:val="24"/>
          </w:rPr>
          <w:fldChar w:fldCharType="end"/>
        </w:r>
      </w:hyperlink>
    </w:p>
    <w:p w14:paraId="282D366C" w14:textId="1049BACE" w:rsidR="009E6619" w:rsidRPr="009E6619" w:rsidRDefault="00E1132B" w:rsidP="00A93282">
      <w:pPr>
        <w:pStyle w:val="TOC1"/>
        <w:tabs>
          <w:tab w:val="right" w:leader="dot" w:pos="8494"/>
        </w:tabs>
        <w:spacing w:after="0" w:line="240" w:lineRule="auto"/>
        <w:ind w:firstLine="402"/>
        <w:rPr>
          <w:rFonts w:ascii="Times New Roman" w:hAnsi="Times New Roman"/>
          <w:b w:val="0"/>
          <w:bCs w:val="0"/>
          <w:noProof/>
          <w:sz w:val="24"/>
          <w:szCs w:val="24"/>
        </w:rPr>
      </w:pPr>
      <w:hyperlink w:anchor="_Toc40095355" w:history="1">
        <w:r w:rsidR="009E6619" w:rsidRPr="009E6619">
          <w:rPr>
            <w:rStyle w:val="af7"/>
            <w:rFonts w:ascii="Times New Roman" w:hAnsi="Times New Roman"/>
            <w:b w:val="0"/>
            <w:bCs w:val="0"/>
            <w:noProof/>
            <w:sz w:val="24"/>
            <w:szCs w:val="24"/>
          </w:rPr>
          <w:t>独创性声明</w:t>
        </w:r>
        <w:r w:rsidR="009E6619" w:rsidRPr="009E6619">
          <w:rPr>
            <w:rFonts w:ascii="Times New Roman" w:hAnsi="Times New Roman"/>
            <w:b w:val="0"/>
            <w:bCs w:val="0"/>
            <w:noProof/>
            <w:webHidden/>
            <w:sz w:val="24"/>
            <w:szCs w:val="24"/>
          </w:rPr>
          <w:tab/>
        </w:r>
        <w:r w:rsidR="00B942F8">
          <w:rPr>
            <w:rFonts w:ascii="Times New Roman" w:hAnsi="Times New Roman" w:hint="eastAsia"/>
            <w:b w:val="0"/>
            <w:bCs w:val="0"/>
            <w:noProof/>
            <w:webHidden/>
            <w:sz w:val="24"/>
            <w:szCs w:val="24"/>
          </w:rPr>
          <w:t>60</w:t>
        </w:r>
      </w:hyperlink>
    </w:p>
    <w:p w14:paraId="698D8AE6" w14:textId="192F1DCC" w:rsidR="009E6619" w:rsidRPr="009E6619" w:rsidRDefault="00E1132B" w:rsidP="00A93282">
      <w:pPr>
        <w:pStyle w:val="TOC1"/>
        <w:tabs>
          <w:tab w:val="right" w:leader="dot" w:pos="8494"/>
        </w:tabs>
        <w:spacing w:after="0" w:line="240" w:lineRule="auto"/>
        <w:ind w:firstLine="402"/>
        <w:rPr>
          <w:rFonts w:ascii="Times New Roman" w:hAnsi="Times New Roman"/>
          <w:b w:val="0"/>
          <w:bCs w:val="0"/>
          <w:noProof/>
          <w:sz w:val="24"/>
          <w:szCs w:val="24"/>
        </w:rPr>
      </w:pPr>
      <w:hyperlink w:anchor="_Toc40095356" w:history="1">
        <w:r w:rsidR="009E6619" w:rsidRPr="009E6619">
          <w:rPr>
            <w:rStyle w:val="af7"/>
            <w:rFonts w:ascii="Times New Roman" w:hAnsi="Times New Roman"/>
            <w:b w:val="0"/>
            <w:bCs w:val="0"/>
            <w:noProof/>
            <w:sz w:val="24"/>
            <w:szCs w:val="24"/>
          </w:rPr>
          <w:t>学位论文数据集</w:t>
        </w:r>
        <w:r w:rsidR="009E6619" w:rsidRPr="009E6619">
          <w:rPr>
            <w:rFonts w:ascii="Times New Roman" w:hAnsi="Times New Roman"/>
            <w:b w:val="0"/>
            <w:bCs w:val="0"/>
            <w:noProof/>
            <w:webHidden/>
            <w:sz w:val="24"/>
            <w:szCs w:val="24"/>
          </w:rPr>
          <w:tab/>
        </w:r>
        <w:r w:rsidR="009E6619" w:rsidRPr="009E6619">
          <w:rPr>
            <w:rFonts w:ascii="Times New Roman" w:hAnsi="Times New Roman"/>
            <w:b w:val="0"/>
            <w:bCs w:val="0"/>
            <w:noProof/>
            <w:webHidden/>
            <w:sz w:val="24"/>
            <w:szCs w:val="24"/>
          </w:rPr>
          <w:fldChar w:fldCharType="begin"/>
        </w:r>
        <w:r w:rsidR="009E6619" w:rsidRPr="009E6619">
          <w:rPr>
            <w:rFonts w:ascii="Times New Roman" w:hAnsi="Times New Roman"/>
            <w:b w:val="0"/>
            <w:bCs w:val="0"/>
            <w:noProof/>
            <w:webHidden/>
            <w:sz w:val="24"/>
            <w:szCs w:val="24"/>
          </w:rPr>
          <w:instrText xml:space="preserve"> PAGEREF _Toc40095356 \h </w:instrText>
        </w:r>
        <w:r w:rsidR="009E6619" w:rsidRPr="009E6619">
          <w:rPr>
            <w:rFonts w:ascii="Times New Roman" w:hAnsi="Times New Roman"/>
            <w:b w:val="0"/>
            <w:bCs w:val="0"/>
            <w:noProof/>
            <w:webHidden/>
            <w:sz w:val="24"/>
            <w:szCs w:val="24"/>
          </w:rPr>
        </w:r>
        <w:r w:rsidR="009E6619" w:rsidRPr="009E6619">
          <w:rPr>
            <w:rFonts w:ascii="Times New Roman" w:hAnsi="Times New Roman"/>
            <w:b w:val="0"/>
            <w:bCs w:val="0"/>
            <w:noProof/>
            <w:webHidden/>
            <w:sz w:val="24"/>
            <w:szCs w:val="24"/>
          </w:rPr>
          <w:fldChar w:fldCharType="separate"/>
        </w:r>
        <w:r w:rsidR="00835F82">
          <w:rPr>
            <w:rFonts w:ascii="Times New Roman" w:hAnsi="Times New Roman"/>
            <w:b w:val="0"/>
            <w:bCs w:val="0"/>
            <w:noProof/>
            <w:webHidden/>
            <w:sz w:val="24"/>
            <w:szCs w:val="24"/>
          </w:rPr>
          <w:t>61</w:t>
        </w:r>
        <w:r w:rsidR="009E6619" w:rsidRPr="009E6619">
          <w:rPr>
            <w:rFonts w:ascii="Times New Roman" w:hAnsi="Times New Roman"/>
            <w:b w:val="0"/>
            <w:bCs w:val="0"/>
            <w:noProof/>
            <w:webHidden/>
            <w:sz w:val="24"/>
            <w:szCs w:val="24"/>
          </w:rPr>
          <w:fldChar w:fldCharType="end"/>
        </w:r>
      </w:hyperlink>
    </w:p>
    <w:p w14:paraId="761691B3" w14:textId="77777777" w:rsidR="00894302" w:rsidRPr="009E6619" w:rsidRDefault="00894302" w:rsidP="00A93282">
      <w:pPr>
        <w:pStyle w:val="TOC1"/>
        <w:tabs>
          <w:tab w:val="right" w:leader="dot" w:pos="8494"/>
        </w:tabs>
        <w:spacing w:after="0" w:line="240" w:lineRule="auto"/>
        <w:ind w:firstLine="480"/>
        <w:jc w:val="both"/>
        <w:rPr>
          <w:rFonts w:ascii="Times New Roman" w:hAnsi="Times New Roman"/>
          <w:b w:val="0"/>
          <w:bCs w:val="0"/>
          <w:sz w:val="24"/>
          <w:szCs w:val="24"/>
        </w:rPr>
        <w:sectPr w:rsidR="00894302" w:rsidRPr="009E6619" w:rsidSect="008453F4">
          <w:headerReference w:type="even" r:id="rId36"/>
          <w:headerReference w:type="default" r:id="rId37"/>
          <w:footerReference w:type="even" r:id="rId38"/>
          <w:footerReference w:type="default" r:id="rId39"/>
          <w:pgSz w:w="11905" w:h="16838"/>
          <w:pgMar w:top="1701" w:right="1417" w:bottom="1417" w:left="1417" w:header="907" w:footer="850" w:gutter="567"/>
          <w:paperSrc w:first="31096" w:other="31096"/>
          <w:pgNumType w:fmt="lowerRoman" w:start="6"/>
          <w:cols w:space="0"/>
          <w:docGrid w:type="lines" w:linePitch="335"/>
        </w:sectPr>
      </w:pPr>
      <w:r w:rsidRPr="009E6619">
        <w:rPr>
          <w:rFonts w:ascii="Times New Roman" w:hAnsi="Times New Roman"/>
          <w:b w:val="0"/>
          <w:bCs w:val="0"/>
          <w:caps/>
          <w:sz w:val="24"/>
          <w:szCs w:val="24"/>
        </w:rPr>
        <w:fldChar w:fldCharType="end"/>
      </w:r>
    </w:p>
    <w:p w14:paraId="5AE07703" w14:textId="77777777" w:rsidR="00330EB0" w:rsidRDefault="00CF2792" w:rsidP="00894302">
      <w:pPr>
        <w:pStyle w:val="aff"/>
        <w:tabs>
          <w:tab w:val="center" w:pos="4492"/>
          <w:tab w:val="left" w:pos="6171"/>
        </w:tabs>
        <w:ind w:firstLine="482"/>
        <w:outlineLvl w:val="0"/>
      </w:pPr>
      <w:bookmarkStart w:id="25" w:name="_Toc40095302"/>
      <w:r>
        <w:lastRenderedPageBreak/>
        <w:t xml:space="preserve">1  </w:t>
      </w:r>
      <w:r>
        <w:t>引言</w:t>
      </w:r>
      <w:bookmarkEnd w:id="25"/>
    </w:p>
    <w:p w14:paraId="70429903" w14:textId="77777777" w:rsidR="00894302" w:rsidRDefault="00894302" w:rsidP="00894302">
      <w:pPr>
        <w:spacing w:before="480" w:after="360" w:line="240" w:lineRule="auto"/>
        <w:ind w:firstLineChars="0" w:firstLine="0"/>
        <w:outlineLvl w:val="1"/>
        <w:rPr>
          <w:rFonts w:eastAsia="黑体"/>
          <w:sz w:val="30"/>
        </w:rPr>
      </w:pPr>
      <w:bookmarkStart w:id="26" w:name="_Toc40095303"/>
      <w:bookmarkStart w:id="27" w:name="_Toc385763024"/>
      <w:bookmarkStart w:id="28" w:name="_Toc385763056"/>
      <w:bookmarkStart w:id="29" w:name="_Toc385763154"/>
      <w:bookmarkStart w:id="30" w:name="_Toc385763096"/>
      <w:r>
        <w:rPr>
          <w:rFonts w:eastAsia="黑体" w:hint="eastAsia"/>
          <w:sz w:val="30"/>
        </w:rPr>
        <w:t>1.1</w:t>
      </w:r>
      <w:r>
        <w:rPr>
          <w:rFonts w:eastAsia="黑体"/>
          <w:sz w:val="30"/>
        </w:rPr>
        <w:t xml:space="preserve">  </w:t>
      </w:r>
      <w:bookmarkStart w:id="31" w:name="_Hlk35013067"/>
      <w:r>
        <w:rPr>
          <w:rFonts w:eastAsia="黑体" w:hint="eastAsia"/>
          <w:sz w:val="30"/>
        </w:rPr>
        <w:t>研究背景及意义</w:t>
      </w:r>
      <w:bookmarkEnd w:id="26"/>
    </w:p>
    <w:p w14:paraId="45F4E9A5" w14:textId="54C1CE77" w:rsidR="00894302" w:rsidRDefault="00894302" w:rsidP="00894302">
      <w:pPr>
        <w:ind w:firstLine="480"/>
        <w:rPr>
          <w:rFonts w:ascii="宋体" w:hAnsi="宋体"/>
          <w:color w:val="FF0000"/>
        </w:rPr>
      </w:pPr>
      <w:bookmarkStart w:id="32" w:name="_Hlk38457489"/>
      <w:r>
        <w:rPr>
          <w:rFonts w:ascii="宋体" w:hAnsi="宋体" w:hint="eastAsia"/>
          <w:color w:val="000000"/>
        </w:rPr>
        <w:t>近年来,随着科学技术的不断进步以及人民生活水平的日益提高，移动电话、智能手表、平板电脑等智能设备应用爆炸式增长，人们对基于位置的服务（</w:t>
      </w:r>
      <w:r>
        <w:rPr>
          <w:rFonts w:hint="eastAsia"/>
          <w:color w:val="000000"/>
        </w:rPr>
        <w:t>l</w:t>
      </w:r>
      <w:r>
        <w:rPr>
          <w:color w:val="000000"/>
        </w:rPr>
        <w:t xml:space="preserve">ocalization based </w:t>
      </w:r>
      <w:r>
        <w:rPr>
          <w:rFonts w:hint="eastAsia"/>
          <w:color w:val="000000"/>
        </w:rPr>
        <w:t>s</w:t>
      </w:r>
      <w:r>
        <w:rPr>
          <w:color w:val="000000"/>
        </w:rPr>
        <w:t>ervice</w:t>
      </w:r>
      <w:r>
        <w:rPr>
          <w:rFonts w:hint="eastAsia"/>
          <w:color w:val="000000"/>
        </w:rPr>
        <w:t>，</w:t>
      </w:r>
      <w:r>
        <w:rPr>
          <w:color w:val="000000"/>
        </w:rPr>
        <w:t>LBS</w:t>
      </w:r>
      <w:r>
        <w:rPr>
          <w:rFonts w:ascii="宋体" w:hAnsi="宋体" w:hint="eastAsia"/>
          <w:color w:val="000000"/>
        </w:rPr>
        <w:t>）的要求越来越高。基于位置的服务是一种移动通信与导航融合的服务形式</w:t>
      </w:r>
      <w:r>
        <w:rPr>
          <w:color w:val="000000"/>
          <w:vertAlign w:val="superscript"/>
        </w:rPr>
        <w:fldChar w:fldCharType="begin"/>
      </w:r>
      <w:r>
        <w:rPr>
          <w:color w:val="000000"/>
          <w:vertAlign w:val="superscript"/>
        </w:rPr>
        <w:instrText xml:space="preserve"> REF _Ref38842208 \r \h  \* MERGEFORMAT </w:instrText>
      </w:r>
      <w:r>
        <w:rPr>
          <w:color w:val="000000"/>
          <w:vertAlign w:val="superscript"/>
        </w:rPr>
      </w:r>
      <w:r>
        <w:rPr>
          <w:color w:val="000000"/>
          <w:vertAlign w:val="superscript"/>
        </w:rPr>
        <w:fldChar w:fldCharType="separate"/>
      </w:r>
      <w:r w:rsidR="00835F82">
        <w:rPr>
          <w:color w:val="000000"/>
          <w:vertAlign w:val="superscript"/>
        </w:rPr>
        <w:t>[1]</w:t>
      </w:r>
      <w:r>
        <w:rPr>
          <w:color w:val="000000"/>
          <w:vertAlign w:val="superscript"/>
        </w:rPr>
        <w:fldChar w:fldCharType="end"/>
      </w:r>
      <w:r>
        <w:rPr>
          <w:rFonts w:ascii="宋体" w:hAnsi="宋体" w:hint="eastAsia"/>
          <w:color w:val="000000"/>
        </w:rPr>
        <w:t>，在移动网络和移动终端的配合下，确定移动用户真实的地理位置，从而为用户提供个性化的位置服务信息。早期的位置服务主要应用于安全营救部门对于求救者的位置查询，随着无线通信技术及互联网的快速发展，位置服务的应用逐渐普及，定位技术是位置服务的重要一环。</w:t>
      </w:r>
      <w:r>
        <w:rPr>
          <w:rFonts w:ascii="宋体" w:hAnsi="宋体"/>
          <w:color w:val="000000"/>
        </w:rPr>
        <w:t>根据统计数据，人们将大部分时间都花在建筑物内,由于大多数蜂窝电话和数据连接都来自室内，因此对高精度室内定位系统的需求不断增长</w:t>
      </w:r>
      <w:r>
        <w:rPr>
          <w:color w:val="000000"/>
          <w:vertAlign w:val="superscript"/>
        </w:rPr>
        <w:fldChar w:fldCharType="begin"/>
      </w:r>
      <w:r>
        <w:rPr>
          <w:color w:val="000000"/>
          <w:vertAlign w:val="superscript"/>
        </w:rPr>
        <w:instrText xml:space="preserve"> REF _Ref39616145 \r \h  \* MERGEFORMAT </w:instrText>
      </w:r>
      <w:r>
        <w:rPr>
          <w:color w:val="000000"/>
          <w:vertAlign w:val="superscript"/>
        </w:rPr>
      </w:r>
      <w:r>
        <w:rPr>
          <w:color w:val="000000"/>
          <w:vertAlign w:val="superscript"/>
        </w:rPr>
        <w:fldChar w:fldCharType="separate"/>
      </w:r>
      <w:r w:rsidR="00835F82">
        <w:rPr>
          <w:color w:val="000000"/>
          <w:vertAlign w:val="superscript"/>
        </w:rPr>
        <w:t>[2]</w:t>
      </w:r>
      <w:r>
        <w:rPr>
          <w:color w:val="000000"/>
          <w:vertAlign w:val="superscript"/>
        </w:rPr>
        <w:fldChar w:fldCharType="end"/>
      </w:r>
      <w:r>
        <w:rPr>
          <w:rFonts w:ascii="宋体" w:hAnsi="宋体"/>
          <w:color w:val="000000"/>
        </w:rPr>
        <w:t>。</w:t>
      </w:r>
      <w:r>
        <w:rPr>
          <w:rFonts w:ascii="宋体" w:hAnsi="宋体" w:hint="eastAsia"/>
          <w:color w:val="000000"/>
        </w:rPr>
        <w:t>目前，基于室内位置的服务在广告推送、导航服务以及特殊场所监控等以下领域都有着极大需求：</w:t>
      </w:r>
    </w:p>
    <w:p w14:paraId="5FB44BF6" w14:textId="77777777" w:rsidR="00894302" w:rsidRDefault="00894302" w:rsidP="00894302">
      <w:pPr>
        <w:ind w:firstLine="480"/>
        <w:rPr>
          <w:rFonts w:ascii="宋体" w:hAnsi="宋体"/>
          <w:color w:val="000000"/>
        </w:rPr>
      </w:pPr>
      <w:r>
        <w:rPr>
          <w:rFonts w:ascii="宋体" w:hAnsi="宋体" w:hint="eastAsia"/>
          <w:color w:val="000000"/>
        </w:rPr>
        <w:t>（</w:t>
      </w:r>
      <w:r>
        <w:rPr>
          <w:rFonts w:hint="eastAsia"/>
          <w:color w:val="000000"/>
        </w:rPr>
        <w:t>1</w:t>
      </w:r>
      <w:r>
        <w:rPr>
          <w:rFonts w:ascii="宋体" w:hAnsi="宋体" w:hint="eastAsia"/>
          <w:color w:val="000000"/>
        </w:rPr>
        <w:t>）广告推送：在大型商场中，通过对用户所在商铺的精确定位，</w:t>
      </w:r>
      <w:r w:rsidR="00A61099">
        <w:rPr>
          <w:rFonts w:ascii="宋体" w:hAnsi="宋体" w:hint="eastAsia"/>
          <w:color w:val="000000"/>
        </w:rPr>
        <w:t>各商铺</w:t>
      </w:r>
      <w:r>
        <w:rPr>
          <w:rFonts w:ascii="宋体" w:hAnsi="宋体" w:hint="eastAsia"/>
          <w:color w:val="000000"/>
        </w:rPr>
        <w:t>随时向用户的移动设备进行促销活动及特色产品的推送。因此基于室内位置的服务为商家提供了绝佳的广告推销途径。</w:t>
      </w:r>
    </w:p>
    <w:p w14:paraId="22D30139" w14:textId="77777777" w:rsidR="00894302" w:rsidRDefault="00894302" w:rsidP="00894302">
      <w:pPr>
        <w:ind w:firstLine="480"/>
        <w:rPr>
          <w:rFonts w:ascii="宋体" w:hAnsi="宋体"/>
          <w:color w:val="000000"/>
        </w:rPr>
      </w:pPr>
      <w:r>
        <w:rPr>
          <w:rFonts w:ascii="宋体" w:hAnsi="宋体" w:hint="eastAsia"/>
          <w:color w:val="000000"/>
        </w:rPr>
        <w:t>（</w:t>
      </w:r>
      <w:r>
        <w:rPr>
          <w:rFonts w:hint="eastAsia"/>
          <w:color w:val="000000"/>
        </w:rPr>
        <w:t>2</w:t>
      </w:r>
      <w:r>
        <w:rPr>
          <w:rFonts w:ascii="宋体" w:hAnsi="宋体" w:hint="eastAsia"/>
          <w:color w:val="000000"/>
        </w:rPr>
        <w:t>）导航服务：室内大型停车场的导航，大型机场、火车站的位置引导，主要体现在路线的优化服务、停车位的占用情况以及出入口的快速引导，都为人们生活提供了更大的便捷。</w:t>
      </w:r>
    </w:p>
    <w:p w14:paraId="13E2ADEB" w14:textId="77777777" w:rsidR="00894302" w:rsidRDefault="00894302" w:rsidP="00894302">
      <w:pPr>
        <w:ind w:firstLine="480"/>
        <w:rPr>
          <w:rFonts w:ascii="宋体" w:hAnsi="宋体"/>
          <w:color w:val="000000"/>
        </w:rPr>
      </w:pPr>
      <w:r>
        <w:rPr>
          <w:rFonts w:ascii="宋体" w:hAnsi="宋体" w:hint="eastAsia"/>
          <w:color w:val="000000"/>
        </w:rPr>
        <w:t>（</w:t>
      </w:r>
      <w:r>
        <w:rPr>
          <w:rFonts w:hint="eastAsia"/>
          <w:color w:val="000000"/>
        </w:rPr>
        <w:t>3</w:t>
      </w:r>
      <w:r>
        <w:rPr>
          <w:rFonts w:ascii="宋体" w:hAnsi="宋体" w:hint="eastAsia"/>
          <w:color w:val="000000"/>
        </w:rPr>
        <w:t>）特殊场所监控：养老场所中，对于发生意外的老人的位置做出快速判断尤为重要，仓库及医院等对人员及物资的定位需求也对室内位置服务提出了更大要求。</w:t>
      </w:r>
    </w:p>
    <w:p w14:paraId="7A36CB69" w14:textId="6C94B4E1" w:rsidR="00894302" w:rsidRDefault="00894302" w:rsidP="00894302">
      <w:pPr>
        <w:ind w:firstLine="480"/>
        <w:rPr>
          <w:color w:val="FF0000"/>
        </w:rPr>
      </w:pPr>
      <w:r>
        <w:rPr>
          <w:rFonts w:hint="eastAsia"/>
          <w:color w:val="000000"/>
        </w:rPr>
        <w:t>定位技术分为室内定位技术与室外定位技术。</w:t>
      </w:r>
      <w:r>
        <w:rPr>
          <w:color w:val="000000"/>
        </w:rPr>
        <w:t>全球导航卫星系统（</w:t>
      </w:r>
      <w:r w:rsidR="00A93282">
        <w:rPr>
          <w:rFonts w:hint="eastAsia"/>
          <w:color w:val="000000"/>
        </w:rPr>
        <w:t>g</w:t>
      </w:r>
      <w:r>
        <w:rPr>
          <w:color w:val="000000"/>
        </w:rPr>
        <w:t xml:space="preserve">lobal </w:t>
      </w:r>
      <w:r w:rsidR="00A93282">
        <w:rPr>
          <w:rFonts w:hint="eastAsia"/>
          <w:color w:val="000000"/>
        </w:rPr>
        <w:t>n</w:t>
      </w:r>
      <w:r>
        <w:rPr>
          <w:color w:val="000000"/>
        </w:rPr>
        <w:t xml:space="preserve">avigation </w:t>
      </w:r>
      <w:r w:rsidR="00A93282">
        <w:rPr>
          <w:rFonts w:hint="eastAsia"/>
          <w:color w:val="000000"/>
        </w:rPr>
        <w:t>s</w:t>
      </w:r>
      <w:r>
        <w:rPr>
          <w:color w:val="000000"/>
        </w:rPr>
        <w:t>atellit</w:t>
      </w:r>
      <w:r>
        <w:t xml:space="preserve">e </w:t>
      </w:r>
      <w:r w:rsidR="00A93282">
        <w:rPr>
          <w:rFonts w:hint="eastAsia"/>
        </w:rPr>
        <w:t>s</w:t>
      </w:r>
      <w:r>
        <w:t>ystem</w:t>
      </w:r>
      <w:r>
        <w:rPr>
          <w:rFonts w:hint="eastAsia"/>
        </w:rPr>
        <w:t>，</w:t>
      </w:r>
      <w:r>
        <w:rPr>
          <w:color w:val="000000"/>
        </w:rPr>
        <w:t>GNSS</w:t>
      </w:r>
      <w:r>
        <w:rPr>
          <w:color w:val="000000"/>
        </w:rPr>
        <w:t>）是户外定位的默认解决方案</w:t>
      </w:r>
      <w:r>
        <w:rPr>
          <w:rFonts w:hint="eastAsia"/>
          <w:color w:val="000000"/>
        </w:rPr>
        <w:t>，</w:t>
      </w:r>
      <w:r>
        <w:rPr>
          <w:color w:val="000000"/>
        </w:rPr>
        <w:t>但对于</w:t>
      </w:r>
      <w:r>
        <w:rPr>
          <w:color w:val="000000"/>
        </w:rPr>
        <w:t>GNSS</w:t>
      </w:r>
      <w:r>
        <w:rPr>
          <w:color w:val="000000"/>
        </w:rPr>
        <w:t>匮乏的地区，包括密集的城市中心</w:t>
      </w:r>
      <w:r>
        <w:rPr>
          <w:rFonts w:hint="eastAsia"/>
          <w:color w:val="000000"/>
        </w:rPr>
        <w:t>等，</w:t>
      </w:r>
      <w:r>
        <w:rPr>
          <w:color w:val="000000"/>
        </w:rPr>
        <w:t>建筑物内部</w:t>
      </w:r>
      <w:r>
        <w:rPr>
          <w:rFonts w:hint="eastAsia"/>
          <w:color w:val="000000"/>
        </w:rPr>
        <w:t>结构复杂</w:t>
      </w:r>
      <w:r>
        <w:rPr>
          <w:color w:val="000000"/>
        </w:rPr>
        <w:t>，</w:t>
      </w:r>
      <w:r>
        <w:rPr>
          <w:rFonts w:hint="eastAsia"/>
          <w:color w:val="000000"/>
        </w:rPr>
        <w:t>由于其穿透性差，</w:t>
      </w:r>
      <w:r>
        <w:rPr>
          <w:color w:val="000000"/>
        </w:rPr>
        <w:t>卫星信号被严重衰减或完全阻塞，并</w:t>
      </w:r>
      <w:r>
        <w:rPr>
          <w:rFonts w:hint="eastAsia"/>
          <w:color w:val="000000"/>
        </w:rPr>
        <w:t>且会</w:t>
      </w:r>
      <w:r>
        <w:rPr>
          <w:color w:val="000000"/>
        </w:rPr>
        <w:t>受到多径传播的影响</w:t>
      </w:r>
      <w:r>
        <w:rPr>
          <w:rFonts w:hint="eastAsia"/>
          <w:color w:val="000000"/>
        </w:rPr>
        <w:t>，所以</w:t>
      </w:r>
      <w:r>
        <w:rPr>
          <w:color w:val="000000"/>
        </w:rPr>
        <w:t>GNSS</w:t>
      </w:r>
      <w:r>
        <w:rPr>
          <w:rFonts w:hint="eastAsia"/>
          <w:color w:val="000000"/>
        </w:rPr>
        <w:t>无法满足室内定位的需求。研究者们</w:t>
      </w:r>
      <w:r>
        <w:rPr>
          <w:color w:val="000000"/>
        </w:rPr>
        <w:t>已对其他信号进行了</w:t>
      </w:r>
      <w:r>
        <w:rPr>
          <w:rFonts w:hint="eastAsia"/>
          <w:color w:val="000000"/>
        </w:rPr>
        <w:t>室内</w:t>
      </w:r>
      <w:r>
        <w:rPr>
          <w:color w:val="000000"/>
        </w:rPr>
        <w:t>定位</w:t>
      </w:r>
      <w:r>
        <w:rPr>
          <w:rFonts w:hint="eastAsia"/>
          <w:color w:val="000000"/>
        </w:rPr>
        <w:t>性能</w:t>
      </w:r>
      <w:r>
        <w:rPr>
          <w:color w:val="000000"/>
        </w:rPr>
        <w:t>研究</w:t>
      </w:r>
      <w:r>
        <w:rPr>
          <w:rFonts w:hint="eastAsia"/>
          <w:color w:val="000000"/>
        </w:rPr>
        <w:t>，</w:t>
      </w:r>
      <w:r>
        <w:rPr>
          <w:color w:val="000000"/>
        </w:rPr>
        <w:t>此类信</w:t>
      </w:r>
      <w:r>
        <w:t>号包括</w:t>
      </w:r>
      <w:r>
        <w:t>Wi-Fi</w:t>
      </w:r>
      <w:r>
        <w:rPr>
          <w:rFonts w:hint="eastAsia"/>
        </w:rPr>
        <w:t>信号、</w:t>
      </w:r>
      <w:r>
        <w:t>蓝牙</w:t>
      </w:r>
      <w:r>
        <w:rPr>
          <w:rFonts w:hint="eastAsia"/>
        </w:rPr>
        <w:t>信号、调频广播信号、</w:t>
      </w:r>
      <w:r>
        <w:t>射频标识</w:t>
      </w:r>
      <w:r>
        <w:rPr>
          <w:rFonts w:hint="eastAsia"/>
        </w:rPr>
        <w:t>信号、</w:t>
      </w:r>
      <w:r>
        <w:t>光</w:t>
      </w:r>
      <w:r>
        <w:t> </w:t>
      </w:r>
      <w:r>
        <w:rPr>
          <w:rFonts w:hint="eastAsia"/>
        </w:rPr>
        <w:t>、</w:t>
      </w:r>
      <w:r>
        <w:t>磁场等</w:t>
      </w:r>
      <w:r>
        <w:rPr>
          <w:color w:val="000000"/>
          <w:vertAlign w:val="superscript"/>
        </w:rPr>
        <w:fldChar w:fldCharType="begin"/>
      </w:r>
      <w:r>
        <w:rPr>
          <w:color w:val="000000"/>
          <w:vertAlign w:val="superscript"/>
        </w:rPr>
        <w:instrText xml:space="preserve"> REF _Ref38842389 \r \h\#"[0"  \* MERGEFORMAT </w:instrText>
      </w:r>
      <w:r>
        <w:rPr>
          <w:color w:val="000000"/>
          <w:vertAlign w:val="superscript"/>
        </w:rPr>
      </w:r>
      <w:r>
        <w:rPr>
          <w:color w:val="000000"/>
          <w:vertAlign w:val="superscript"/>
        </w:rPr>
        <w:fldChar w:fldCharType="separate"/>
      </w:r>
      <w:r w:rsidR="00835F82" w:rsidRPr="00835F82">
        <w:rPr>
          <w:color w:val="404040"/>
          <w:shd w:val="clear" w:color="auto" w:fill="FFFFFF"/>
          <w:vertAlign w:val="superscript"/>
        </w:rPr>
        <w:t>[3</w:t>
      </w:r>
      <w:r>
        <w:rPr>
          <w:color w:val="000000"/>
          <w:vertAlign w:val="superscript"/>
        </w:rPr>
        <w:fldChar w:fldCharType="end"/>
      </w:r>
      <w:r>
        <w:rPr>
          <w:color w:val="000000"/>
          <w:vertAlign w:val="superscript"/>
        </w:rPr>
        <w:t>-</w:t>
      </w:r>
      <w:r>
        <w:rPr>
          <w:color w:val="404040"/>
          <w:shd w:val="clear" w:color="auto" w:fill="FFFFFF"/>
          <w:vertAlign w:val="superscript"/>
        </w:rPr>
        <w:fldChar w:fldCharType="begin"/>
      </w:r>
      <w:r>
        <w:rPr>
          <w:color w:val="404040"/>
          <w:shd w:val="clear" w:color="auto" w:fill="FFFFFF"/>
          <w:vertAlign w:val="superscript"/>
        </w:rPr>
        <w:instrText xml:space="preserve"> REF _Ref38842396 \r \h\#"0]"  \* MERGEFORMAT </w:instrText>
      </w:r>
      <w:r>
        <w:rPr>
          <w:color w:val="404040"/>
          <w:shd w:val="clear" w:color="auto" w:fill="FFFFFF"/>
          <w:vertAlign w:val="superscript"/>
        </w:rPr>
      </w:r>
      <w:r>
        <w:rPr>
          <w:color w:val="404040"/>
          <w:shd w:val="clear" w:color="auto" w:fill="FFFFFF"/>
          <w:vertAlign w:val="superscript"/>
        </w:rPr>
        <w:fldChar w:fldCharType="separate"/>
      </w:r>
      <w:r w:rsidR="00835F82">
        <w:rPr>
          <w:color w:val="404040"/>
          <w:shd w:val="clear" w:color="auto" w:fill="FFFFFF"/>
          <w:vertAlign w:val="superscript"/>
        </w:rPr>
        <w:t>8]</w:t>
      </w:r>
      <w:r>
        <w:rPr>
          <w:color w:val="404040"/>
          <w:shd w:val="clear" w:color="auto" w:fill="FFFFFF"/>
          <w:vertAlign w:val="superscript"/>
        </w:rPr>
        <w:fldChar w:fldCharType="end"/>
      </w:r>
      <w:r>
        <w:t>。</w:t>
      </w:r>
      <w:r>
        <w:rPr>
          <w:color w:val="000000"/>
        </w:rPr>
        <w:t>在所有这些领域中，</w:t>
      </w:r>
      <w:r>
        <w:rPr>
          <w:rFonts w:hint="eastAsia"/>
          <w:color w:val="000000"/>
        </w:rPr>
        <w:t>由于无线局域网和支持</w:t>
      </w:r>
      <w:r>
        <w:rPr>
          <w:rFonts w:hint="eastAsia"/>
          <w:color w:val="000000"/>
        </w:rPr>
        <w:t>Wi-Fi</w:t>
      </w:r>
      <w:r>
        <w:rPr>
          <w:rFonts w:hint="eastAsia"/>
          <w:color w:val="000000"/>
        </w:rPr>
        <w:t>的移动设备的普及，并且</w:t>
      </w:r>
      <w:r>
        <w:rPr>
          <w:color w:val="000000"/>
        </w:rPr>
        <w:t>无需在建筑物中安装其他设备或向移动设备添加其他部件</w:t>
      </w:r>
      <w:r>
        <w:rPr>
          <w:rFonts w:hint="eastAsia"/>
          <w:color w:val="000000"/>
        </w:rPr>
        <w:t>，</w:t>
      </w:r>
      <w:r>
        <w:rPr>
          <w:color w:val="000000"/>
        </w:rPr>
        <w:t>Wi-F</w:t>
      </w:r>
      <w:r>
        <w:rPr>
          <w:rFonts w:hint="eastAsia"/>
          <w:color w:val="000000"/>
        </w:rPr>
        <w:t>i</w:t>
      </w:r>
      <w:r>
        <w:rPr>
          <w:color w:val="000000"/>
        </w:rPr>
        <w:t>信号的使用已引起学术界</w:t>
      </w:r>
      <w:r>
        <w:rPr>
          <w:rFonts w:hint="eastAsia"/>
          <w:color w:val="000000"/>
        </w:rPr>
        <w:t>和行业内</w:t>
      </w:r>
      <w:r>
        <w:rPr>
          <w:color w:val="000000"/>
        </w:rPr>
        <w:t>的持续关注</w:t>
      </w:r>
      <w:r>
        <w:rPr>
          <w:rFonts w:hint="eastAsia"/>
          <w:color w:val="000000"/>
        </w:rPr>
        <w:t>。</w:t>
      </w:r>
      <w:r>
        <w:rPr>
          <w:rFonts w:hint="eastAsia"/>
        </w:rPr>
        <w:t>Wi-Fi</w:t>
      </w:r>
      <w:r>
        <w:rPr>
          <w:rFonts w:hint="eastAsia"/>
        </w:rPr>
        <w:t>技术被认为是最有前景</w:t>
      </w:r>
      <w:r>
        <w:t>的</w:t>
      </w:r>
      <w:r>
        <w:rPr>
          <w:rFonts w:hint="eastAsia"/>
        </w:rPr>
        <w:t>定位</w:t>
      </w:r>
      <w:r>
        <w:t>技术，不仅是因为无处不在的</w:t>
      </w:r>
      <w:r>
        <w:lastRenderedPageBreak/>
        <w:t>基础架构，</w:t>
      </w:r>
      <w:r>
        <w:rPr>
          <w:rFonts w:hint="eastAsia"/>
        </w:rPr>
        <w:t>更</w:t>
      </w:r>
      <w:r>
        <w:t>重要的是因为它是由第三代合作伙伴计划（</w:t>
      </w:r>
      <w:r>
        <w:t xml:space="preserve">3rd </w:t>
      </w:r>
      <w:r w:rsidR="00A93282">
        <w:rPr>
          <w:rFonts w:hint="eastAsia"/>
        </w:rPr>
        <w:t>g</w:t>
      </w:r>
      <w:r>
        <w:t xml:space="preserve">eneration </w:t>
      </w:r>
      <w:r w:rsidR="00A93282">
        <w:rPr>
          <w:rFonts w:hint="eastAsia"/>
        </w:rPr>
        <w:t>p</w:t>
      </w:r>
      <w:r>
        <w:t>artnership</w:t>
      </w:r>
      <w:r>
        <w:rPr>
          <w:rFonts w:hint="eastAsia"/>
        </w:rPr>
        <w:t xml:space="preserve"> </w:t>
      </w:r>
      <w:r w:rsidR="00A93282">
        <w:rPr>
          <w:rFonts w:hint="eastAsia"/>
        </w:rPr>
        <w:t>p</w:t>
      </w:r>
      <w:r>
        <w:t>roject</w:t>
      </w:r>
      <w:r>
        <w:rPr>
          <w:rFonts w:hint="eastAsia"/>
        </w:rPr>
        <w:t>，</w:t>
      </w:r>
      <w:r>
        <w:t>3GPP</w:t>
      </w:r>
      <w:r>
        <w:t>）</w:t>
      </w:r>
      <w:r>
        <w:rPr>
          <w:rFonts w:hint="eastAsia"/>
        </w:rPr>
        <w:t>提供的</w:t>
      </w:r>
      <w:r>
        <w:t>，</w:t>
      </w:r>
      <w:r>
        <w:rPr>
          <w:rFonts w:hint="eastAsia"/>
        </w:rPr>
        <w:t>该计划是移动通信行业的规范，领导并推动了移动通信标准的发展，</w:t>
      </w:r>
      <w:r>
        <w:t>这为将</w:t>
      </w:r>
      <w:r>
        <w:t>Wi-Fi</w:t>
      </w:r>
      <w:r>
        <w:rPr>
          <w:rFonts w:hint="eastAsia"/>
        </w:rPr>
        <w:t>定位</w:t>
      </w:r>
      <w:r>
        <w:t>技术从实验室中带出或将现场中小型部署带入大规模应用场景中提供了补充</w:t>
      </w:r>
      <w:r>
        <w:rPr>
          <w:color w:val="000000"/>
          <w:vertAlign w:val="superscript"/>
        </w:rPr>
        <w:fldChar w:fldCharType="begin"/>
      </w:r>
      <w:r>
        <w:rPr>
          <w:vertAlign w:val="superscript"/>
        </w:rPr>
        <w:instrText xml:space="preserve"> REF _Ref38842774 \r \h </w:instrText>
      </w:r>
      <w:r>
        <w:rPr>
          <w:color w:val="000000"/>
          <w:vertAlign w:val="superscript"/>
        </w:rPr>
        <w:instrText xml:space="preserve"> \* MERGEFORMAT </w:instrText>
      </w:r>
      <w:r>
        <w:rPr>
          <w:color w:val="000000"/>
          <w:vertAlign w:val="superscript"/>
        </w:rPr>
      </w:r>
      <w:r>
        <w:rPr>
          <w:color w:val="000000"/>
          <w:vertAlign w:val="superscript"/>
        </w:rPr>
        <w:fldChar w:fldCharType="separate"/>
      </w:r>
      <w:r w:rsidR="00835F82">
        <w:rPr>
          <w:vertAlign w:val="superscript"/>
        </w:rPr>
        <w:t>[9]</w:t>
      </w:r>
      <w:r>
        <w:rPr>
          <w:color w:val="000000"/>
          <w:vertAlign w:val="superscript"/>
        </w:rPr>
        <w:fldChar w:fldCharType="end"/>
      </w:r>
      <w:r>
        <w:t>。</w:t>
      </w:r>
    </w:p>
    <w:p w14:paraId="23268072" w14:textId="297C5B0A" w:rsidR="00894302" w:rsidRDefault="00894302" w:rsidP="00894302">
      <w:pPr>
        <w:ind w:firstLine="480"/>
        <w:rPr>
          <w:color w:val="000000"/>
        </w:rPr>
      </w:pPr>
      <w:r>
        <w:rPr>
          <w:rFonts w:hint="eastAsia"/>
          <w:color w:val="000000"/>
        </w:rPr>
        <w:t>目前使用的</w:t>
      </w:r>
      <w:r>
        <w:rPr>
          <w:rFonts w:hint="eastAsia"/>
          <w:color w:val="000000"/>
        </w:rPr>
        <w:t>Wi-Fi</w:t>
      </w:r>
      <w:r>
        <w:rPr>
          <w:rFonts w:hint="eastAsia"/>
          <w:color w:val="000000"/>
        </w:rPr>
        <w:t>信号主要是接收信号强度指示（</w:t>
      </w:r>
      <w:r w:rsidR="00A93282">
        <w:rPr>
          <w:rFonts w:hint="eastAsia"/>
          <w:color w:val="000000"/>
        </w:rPr>
        <w:t>r</w:t>
      </w:r>
      <w:r>
        <w:rPr>
          <w:color w:val="000000"/>
        </w:rPr>
        <w:t xml:space="preserve">eceived </w:t>
      </w:r>
      <w:r w:rsidR="00A93282">
        <w:rPr>
          <w:rFonts w:hint="eastAsia"/>
          <w:color w:val="000000"/>
        </w:rPr>
        <w:t>s</w:t>
      </w:r>
      <w:r>
        <w:rPr>
          <w:color w:val="000000"/>
        </w:rPr>
        <w:t xml:space="preserve">ignal </w:t>
      </w:r>
      <w:r w:rsidR="00A93282">
        <w:rPr>
          <w:rFonts w:hint="eastAsia"/>
          <w:color w:val="000000"/>
        </w:rPr>
        <w:t>s</w:t>
      </w:r>
      <w:r>
        <w:rPr>
          <w:color w:val="000000"/>
        </w:rPr>
        <w:t xml:space="preserve">trength </w:t>
      </w:r>
      <w:r w:rsidR="00A93282">
        <w:rPr>
          <w:rFonts w:hint="eastAsia"/>
          <w:color w:val="000000"/>
        </w:rPr>
        <w:t>i</w:t>
      </w:r>
      <w:r>
        <w:rPr>
          <w:color w:val="000000"/>
        </w:rPr>
        <w:t>ndication</w:t>
      </w:r>
      <w:r>
        <w:rPr>
          <w:rFonts w:hint="eastAsia"/>
          <w:color w:val="000000"/>
        </w:rPr>
        <w:t>，</w:t>
      </w:r>
      <w:r>
        <w:rPr>
          <w:rFonts w:hint="eastAsia"/>
          <w:color w:val="000000"/>
        </w:rPr>
        <w:t>RSSI</w:t>
      </w:r>
      <w:r>
        <w:rPr>
          <w:rFonts w:hint="eastAsia"/>
          <w:color w:val="000000"/>
        </w:rPr>
        <w:t>）及信道状态信息（</w:t>
      </w:r>
      <w:r w:rsidR="00A93282">
        <w:rPr>
          <w:rFonts w:hint="eastAsia"/>
          <w:color w:val="000000"/>
        </w:rPr>
        <w:t>c</w:t>
      </w:r>
      <w:r>
        <w:rPr>
          <w:rFonts w:hint="eastAsia"/>
          <w:color w:val="000000"/>
        </w:rPr>
        <w:t xml:space="preserve">hannel </w:t>
      </w:r>
      <w:r w:rsidR="00A93282">
        <w:rPr>
          <w:rFonts w:hint="eastAsia"/>
          <w:color w:val="000000"/>
        </w:rPr>
        <w:t>s</w:t>
      </w:r>
      <w:r>
        <w:rPr>
          <w:rFonts w:hint="eastAsia"/>
          <w:color w:val="000000"/>
        </w:rPr>
        <w:t xml:space="preserve">tate </w:t>
      </w:r>
      <w:r w:rsidR="00A93282">
        <w:rPr>
          <w:rFonts w:hint="eastAsia"/>
          <w:color w:val="000000"/>
        </w:rPr>
        <w:t>i</w:t>
      </w:r>
      <w:r>
        <w:rPr>
          <w:rFonts w:hint="eastAsia"/>
          <w:color w:val="000000"/>
        </w:rPr>
        <w:t>nformation</w:t>
      </w:r>
      <w:r>
        <w:rPr>
          <w:rFonts w:hint="eastAsia"/>
          <w:color w:val="000000"/>
        </w:rPr>
        <w:t>，</w:t>
      </w:r>
      <w:r>
        <w:rPr>
          <w:rFonts w:hint="eastAsia"/>
          <w:color w:val="000000"/>
        </w:rPr>
        <w:t>CSI</w:t>
      </w:r>
      <w:r>
        <w:rPr>
          <w:rFonts w:hint="eastAsia"/>
          <w:color w:val="000000"/>
        </w:rPr>
        <w:t>），其中</w:t>
      </w:r>
      <w:r>
        <w:rPr>
          <w:rFonts w:hint="eastAsia"/>
          <w:color w:val="000000"/>
        </w:rPr>
        <w:t>RSSI</w:t>
      </w:r>
      <w:r>
        <w:rPr>
          <w:rFonts w:hint="eastAsia"/>
          <w:color w:val="000000"/>
        </w:rPr>
        <w:t>用于粗粒度定位技术，</w:t>
      </w:r>
      <w:r>
        <w:rPr>
          <w:rFonts w:hint="eastAsia"/>
          <w:color w:val="000000"/>
        </w:rPr>
        <w:t>CSI</w:t>
      </w:r>
      <w:r>
        <w:rPr>
          <w:rFonts w:hint="eastAsia"/>
          <w:color w:val="000000"/>
        </w:rPr>
        <w:t>用于细粒度定位技术及手势识别的结合，且</w:t>
      </w:r>
      <w:r>
        <w:rPr>
          <w:rFonts w:hint="eastAsia"/>
          <w:color w:val="000000"/>
        </w:rPr>
        <w:t>CSI</w:t>
      </w:r>
      <w:r>
        <w:rPr>
          <w:rFonts w:hint="eastAsia"/>
          <w:color w:val="000000"/>
        </w:rPr>
        <w:t>的采集需要特殊硬件设备，因此对于成本节约方面，室内定位研究多采用</w:t>
      </w:r>
      <w:r>
        <w:rPr>
          <w:rFonts w:hint="eastAsia"/>
          <w:color w:val="000000"/>
        </w:rPr>
        <w:t>RSSI</w:t>
      </w:r>
      <w:r>
        <w:rPr>
          <w:rFonts w:hint="eastAsia"/>
          <w:color w:val="000000"/>
        </w:rPr>
        <w:t>定位技术。然而在复杂的室内环境中，</w:t>
      </w:r>
      <w:r>
        <w:rPr>
          <w:color w:val="000000"/>
        </w:rPr>
        <w:t>使用</w:t>
      </w:r>
      <w:r>
        <w:rPr>
          <w:rFonts w:hint="eastAsia"/>
          <w:color w:val="000000"/>
        </w:rPr>
        <w:t>Wi-Fi</w:t>
      </w:r>
      <w:r>
        <w:rPr>
          <w:color w:val="000000"/>
        </w:rPr>
        <w:t>基础设施进行</w:t>
      </w:r>
      <w:r>
        <w:rPr>
          <w:rFonts w:hint="eastAsia"/>
          <w:color w:val="000000"/>
        </w:rPr>
        <w:t>精</w:t>
      </w:r>
      <w:r>
        <w:rPr>
          <w:color w:val="000000"/>
        </w:rPr>
        <w:t>确的室内定位</w:t>
      </w:r>
      <w:r>
        <w:rPr>
          <w:rFonts w:hint="eastAsia"/>
          <w:color w:val="000000"/>
        </w:rPr>
        <w:t>仍然</w:t>
      </w:r>
      <w:r>
        <w:rPr>
          <w:color w:val="000000"/>
        </w:rPr>
        <w:t>面临极大困难。</w:t>
      </w:r>
      <w:r>
        <w:rPr>
          <w:rFonts w:hint="eastAsia"/>
          <w:color w:val="000000"/>
        </w:rPr>
        <w:t>主要体现在以下几个方面：</w:t>
      </w:r>
    </w:p>
    <w:p w14:paraId="171A4E4A" w14:textId="77777777" w:rsidR="00894302" w:rsidRDefault="00894302" w:rsidP="00894302">
      <w:pPr>
        <w:ind w:firstLine="480"/>
        <w:rPr>
          <w:color w:val="000000"/>
        </w:rPr>
      </w:pPr>
      <w:r>
        <w:rPr>
          <w:rFonts w:hint="eastAsia"/>
          <w:color w:val="000000"/>
        </w:rPr>
        <w:t>（</w:t>
      </w:r>
      <w:r>
        <w:rPr>
          <w:rFonts w:hint="eastAsia"/>
          <w:color w:val="000000"/>
        </w:rPr>
        <w:t>1</w:t>
      </w:r>
      <w:r>
        <w:rPr>
          <w:rFonts w:hint="eastAsia"/>
          <w:color w:val="000000"/>
        </w:rPr>
        <w:t>）室内环境的复杂性。比如空间的狭小，人员的走动对信号的遮挡，墙壁、桌椅、窗户等都会对</w:t>
      </w:r>
      <w:r>
        <w:rPr>
          <w:rFonts w:hint="eastAsia"/>
          <w:color w:val="000000"/>
        </w:rPr>
        <w:t>Wi-Fi</w:t>
      </w:r>
      <w:r>
        <w:rPr>
          <w:rFonts w:hint="eastAsia"/>
          <w:color w:val="000000"/>
        </w:rPr>
        <w:t>信号产生衍射及折射，导致路径衰减、多径传播效应，从而影响</w:t>
      </w:r>
      <w:r>
        <w:rPr>
          <w:rFonts w:hint="eastAsia"/>
          <w:color w:val="000000"/>
        </w:rPr>
        <w:t>Wi-Fi</w:t>
      </w:r>
      <w:r>
        <w:rPr>
          <w:rFonts w:hint="eastAsia"/>
          <w:color w:val="000000"/>
        </w:rPr>
        <w:t>定位的精确性，传统的定位模型仍有待改进。</w:t>
      </w:r>
    </w:p>
    <w:p w14:paraId="673A1B30" w14:textId="77777777" w:rsidR="00894302" w:rsidRDefault="00894302" w:rsidP="00894302">
      <w:pPr>
        <w:ind w:firstLine="480"/>
        <w:rPr>
          <w:color w:val="000000"/>
        </w:rPr>
      </w:pPr>
      <w:r>
        <w:rPr>
          <w:rFonts w:hint="eastAsia"/>
          <w:color w:val="000000"/>
        </w:rPr>
        <w:t>（</w:t>
      </w:r>
      <w:r>
        <w:rPr>
          <w:rFonts w:hint="eastAsia"/>
          <w:color w:val="000000"/>
        </w:rPr>
        <w:t>2</w:t>
      </w:r>
      <w:r>
        <w:rPr>
          <w:rFonts w:hint="eastAsia"/>
          <w:color w:val="000000"/>
        </w:rPr>
        <w:t>）</w:t>
      </w:r>
      <w:r>
        <w:rPr>
          <w:rFonts w:hint="eastAsia"/>
          <w:color w:val="000000"/>
        </w:rPr>
        <w:t>RSSI</w:t>
      </w:r>
      <w:r>
        <w:rPr>
          <w:rFonts w:hint="eastAsia"/>
          <w:color w:val="000000"/>
        </w:rPr>
        <w:t>具有时变性，</w:t>
      </w:r>
      <w:r>
        <w:rPr>
          <w:color w:val="000000"/>
        </w:rPr>
        <w:t>导致同一位置</w:t>
      </w:r>
      <w:r>
        <w:rPr>
          <w:rFonts w:hint="eastAsia"/>
          <w:color w:val="000000"/>
        </w:rPr>
        <w:t>信号</w:t>
      </w:r>
      <w:r>
        <w:rPr>
          <w:color w:val="000000"/>
        </w:rPr>
        <w:t>随时间变化较大</w:t>
      </w:r>
      <w:r>
        <w:rPr>
          <w:rFonts w:hint="eastAsia"/>
          <w:color w:val="000000"/>
        </w:rPr>
        <w:t>，</w:t>
      </w:r>
      <w:r>
        <w:rPr>
          <w:color w:val="000000"/>
        </w:rPr>
        <w:t>环境</w:t>
      </w:r>
      <w:r>
        <w:rPr>
          <w:rFonts w:hint="eastAsia"/>
          <w:color w:val="000000"/>
        </w:rPr>
        <w:t>的</w:t>
      </w:r>
      <w:r>
        <w:rPr>
          <w:color w:val="000000"/>
        </w:rPr>
        <w:t>频繁</w:t>
      </w:r>
      <w:r>
        <w:rPr>
          <w:rFonts w:hint="eastAsia"/>
          <w:color w:val="000000"/>
        </w:rPr>
        <w:t>改变，比如</w:t>
      </w:r>
      <w:r>
        <w:rPr>
          <w:rFonts w:hint="eastAsia"/>
          <w:color w:val="000000"/>
        </w:rPr>
        <w:t>AP</w:t>
      </w:r>
      <w:r>
        <w:rPr>
          <w:rFonts w:hint="eastAsia"/>
          <w:color w:val="000000"/>
        </w:rPr>
        <w:t>故障等因素，</w:t>
      </w:r>
      <w:r w:rsidR="00DC2085">
        <w:rPr>
          <w:rFonts w:hint="eastAsia"/>
          <w:color w:val="000000"/>
        </w:rPr>
        <w:t>造成数据缺失等改变，使得新采集的指纹与指纹库出现失配问题</w:t>
      </w:r>
      <w:r>
        <w:rPr>
          <w:rFonts w:hint="eastAsia"/>
          <w:color w:val="000000"/>
        </w:rPr>
        <w:t>。</w:t>
      </w:r>
      <w:r w:rsidR="00DC2085">
        <w:rPr>
          <w:rFonts w:hint="eastAsia"/>
          <w:color w:val="000000"/>
        </w:rPr>
        <w:t>而</w:t>
      </w:r>
      <w:r w:rsidR="00DC2085">
        <w:rPr>
          <w:rFonts w:hint="eastAsia"/>
        </w:rPr>
        <w:t>传统室内定位模型不对数据的完整性进行判断，直接将采集的指纹数据输入模型并获得预测结果。当数据存在缺失时，模型定位精度会严重下降。</w:t>
      </w:r>
      <w:r>
        <w:rPr>
          <w:rFonts w:hint="eastAsia"/>
          <w:color w:val="000000"/>
        </w:rPr>
        <w:t>因此，</w:t>
      </w:r>
      <w:r>
        <w:rPr>
          <w:color w:val="000000"/>
        </w:rPr>
        <w:t>指纹识别方法</w:t>
      </w:r>
      <w:r>
        <w:rPr>
          <w:rFonts w:hint="eastAsia"/>
          <w:color w:val="000000"/>
        </w:rPr>
        <w:t>在如何提高模型鲁棒性方面也存在考验。</w:t>
      </w:r>
      <w:r>
        <w:rPr>
          <w:color w:val="000000"/>
        </w:rPr>
        <w:t>这些问题严重影响了</w:t>
      </w:r>
      <w:r>
        <w:rPr>
          <w:rFonts w:hint="eastAsia"/>
          <w:color w:val="000000"/>
        </w:rPr>
        <w:t>Wi-Fi</w:t>
      </w:r>
      <w:r>
        <w:rPr>
          <w:color w:val="000000"/>
        </w:rPr>
        <w:t>室内定位系统的应用</w:t>
      </w:r>
      <w:r>
        <w:rPr>
          <w:rFonts w:hint="eastAsia"/>
          <w:color w:val="000000"/>
        </w:rPr>
        <w:t>。</w:t>
      </w:r>
    </w:p>
    <w:p w14:paraId="3B31E405" w14:textId="77777777" w:rsidR="00894302" w:rsidRDefault="00894302" w:rsidP="00894302">
      <w:pPr>
        <w:ind w:firstLine="480"/>
      </w:pPr>
      <w:r>
        <w:rPr>
          <w:rFonts w:hint="eastAsia"/>
        </w:rPr>
        <w:t>综上所述，</w:t>
      </w:r>
      <w:r>
        <w:rPr>
          <w:rFonts w:hint="eastAsia"/>
        </w:rPr>
        <w:t>Wi-Fi</w:t>
      </w:r>
      <w:r>
        <w:rPr>
          <w:rFonts w:hint="eastAsia"/>
        </w:rPr>
        <w:t>定位方法成为解决复杂室内定位问题的重要技术和解决方案，未来随着智能设备的成熟及物联网的发展及大数据时代的来临，室内定位将发挥更大的潜力。</w:t>
      </w:r>
      <w:r>
        <w:t>诚如上所述</w:t>
      </w:r>
      <w:r>
        <w:rPr>
          <w:rFonts w:hint="eastAsia"/>
        </w:rPr>
        <w:t>，</w:t>
      </w:r>
      <w:r>
        <w:rPr>
          <w:rFonts w:hint="eastAsia"/>
        </w:rPr>
        <w:t>Wi-Fi</w:t>
      </w:r>
      <w:r>
        <w:rPr>
          <w:rFonts w:hint="eastAsia"/>
        </w:rPr>
        <w:t>定位技术还不够成熟，仍然存在诸多挑战，本文将通过算法改进和策略优化迎接上述挑战。</w:t>
      </w:r>
      <w:bookmarkEnd w:id="32"/>
    </w:p>
    <w:p w14:paraId="040556A8" w14:textId="77777777" w:rsidR="00894302" w:rsidRDefault="00894302" w:rsidP="00894302">
      <w:pPr>
        <w:spacing w:before="480" w:after="360" w:line="240" w:lineRule="auto"/>
        <w:ind w:firstLineChars="0" w:firstLine="0"/>
        <w:outlineLvl w:val="1"/>
        <w:rPr>
          <w:rFonts w:eastAsia="黑体"/>
          <w:sz w:val="30"/>
        </w:rPr>
      </w:pPr>
      <w:bookmarkStart w:id="33" w:name="_Toc40095304"/>
      <w:r>
        <w:rPr>
          <w:rFonts w:eastAsia="黑体" w:hint="eastAsia"/>
          <w:sz w:val="30"/>
        </w:rPr>
        <w:t>1.2</w:t>
      </w:r>
      <w:r>
        <w:rPr>
          <w:rFonts w:eastAsia="黑体"/>
          <w:sz w:val="30"/>
        </w:rPr>
        <w:t xml:space="preserve">  </w:t>
      </w:r>
      <w:r>
        <w:rPr>
          <w:rFonts w:eastAsia="黑体" w:hint="eastAsia"/>
          <w:sz w:val="30"/>
        </w:rPr>
        <w:t>室内定位技术的国内外研究现状</w:t>
      </w:r>
      <w:bookmarkEnd w:id="33"/>
    </w:p>
    <w:p w14:paraId="5BDA1F68" w14:textId="77777777" w:rsidR="00894302" w:rsidRDefault="00894302" w:rsidP="00894302">
      <w:pPr>
        <w:spacing w:before="480" w:after="360" w:line="240" w:lineRule="auto"/>
        <w:ind w:firstLineChars="0" w:firstLine="0"/>
        <w:outlineLvl w:val="2"/>
        <w:rPr>
          <w:rFonts w:eastAsia="黑体"/>
          <w:sz w:val="30"/>
        </w:rPr>
      </w:pPr>
      <w:bookmarkStart w:id="34" w:name="_Toc40095305"/>
      <w:bookmarkStart w:id="35" w:name="_Hlk38457618"/>
      <w:r>
        <w:rPr>
          <w:rFonts w:eastAsia="黑体" w:hint="eastAsia"/>
          <w:sz w:val="30"/>
        </w:rPr>
        <w:t>1.2</w:t>
      </w:r>
      <w:r>
        <w:rPr>
          <w:rFonts w:eastAsia="黑体"/>
          <w:sz w:val="30"/>
        </w:rPr>
        <w:t xml:space="preserve">.1  </w:t>
      </w:r>
      <w:r>
        <w:rPr>
          <w:rFonts w:eastAsia="黑体" w:hint="eastAsia"/>
          <w:sz w:val="28"/>
          <w:szCs w:val="28"/>
        </w:rPr>
        <w:t>室内定位技术简介</w:t>
      </w:r>
      <w:bookmarkEnd w:id="34"/>
    </w:p>
    <w:p w14:paraId="59F3B158" w14:textId="77777777" w:rsidR="00894302" w:rsidRDefault="00894302" w:rsidP="00894302">
      <w:pPr>
        <w:ind w:firstLine="480"/>
      </w:pPr>
      <w:r>
        <w:rPr>
          <w:rFonts w:hint="eastAsia"/>
        </w:rPr>
        <w:t>室内定位技术包括基于到达角度法、到达时间法、到达时间差法、</w:t>
      </w:r>
      <w:r>
        <w:rPr>
          <w:rFonts w:hint="eastAsia"/>
        </w:rPr>
        <w:t>RSSI</w:t>
      </w:r>
      <w:r>
        <w:rPr>
          <w:rFonts w:hint="eastAsia"/>
        </w:rPr>
        <w:t>方法等，接下来我们将对这些方法进行简单说明。</w:t>
      </w:r>
    </w:p>
    <w:p w14:paraId="74E771A1" w14:textId="77777777" w:rsidR="00894302" w:rsidRDefault="00894302" w:rsidP="00894302">
      <w:pPr>
        <w:ind w:firstLine="480"/>
      </w:pPr>
      <w:r>
        <w:rPr>
          <w:rFonts w:hint="eastAsia"/>
        </w:rPr>
        <w:t>（</w:t>
      </w:r>
      <w:r>
        <w:rPr>
          <w:rFonts w:hint="eastAsia"/>
        </w:rPr>
        <w:t>1</w:t>
      </w:r>
      <w:r>
        <w:rPr>
          <w:rFonts w:hint="eastAsia"/>
        </w:rPr>
        <w:t>）</w:t>
      </w:r>
      <w:r>
        <w:t>到达角</w:t>
      </w:r>
      <w:r>
        <w:rPr>
          <w:rFonts w:hint="eastAsia"/>
        </w:rPr>
        <w:t>度法</w:t>
      </w:r>
      <w:r>
        <w:t>（</w:t>
      </w:r>
      <w:r>
        <w:rPr>
          <w:rFonts w:hint="eastAsia"/>
        </w:rPr>
        <w:t>angle of arrival</w:t>
      </w:r>
      <w:r>
        <w:rPr>
          <w:rFonts w:hint="eastAsia"/>
        </w:rPr>
        <w:t>，</w:t>
      </w:r>
      <w:r>
        <w:t>AoA</w:t>
      </w:r>
      <w:r>
        <w:t>）</w:t>
      </w:r>
    </w:p>
    <w:p w14:paraId="6DFF2692" w14:textId="40071D94" w:rsidR="00894302" w:rsidRDefault="00894302" w:rsidP="00894302">
      <w:pPr>
        <w:ind w:firstLine="480"/>
      </w:pPr>
      <w:r>
        <w:t>基于到达角的方法</w:t>
      </w:r>
      <w:r>
        <w:rPr>
          <w:rFonts w:hint="eastAsia"/>
        </w:rPr>
        <w:t>在接收端</w:t>
      </w:r>
      <w:r>
        <w:t>使用天线阵列</w:t>
      </w:r>
      <w:r>
        <w:rPr>
          <w:rFonts w:hint="eastAsia"/>
        </w:rPr>
        <w:t>，</w:t>
      </w:r>
      <w:r>
        <w:t>通过计算到达天线阵列的各个元件的</w:t>
      </w:r>
      <w:r>
        <w:rPr>
          <w:rFonts w:hint="eastAsia"/>
        </w:rPr>
        <w:t>时间</w:t>
      </w:r>
      <w:r>
        <w:t>差</w:t>
      </w:r>
      <w:r w:rsidR="00ED427C">
        <w:rPr>
          <w:rFonts w:hint="eastAsia"/>
        </w:rPr>
        <w:t>，</w:t>
      </w:r>
      <w:r>
        <w:t>来估计发射信号</w:t>
      </w:r>
      <w:r>
        <w:rPr>
          <w:rFonts w:hint="eastAsia"/>
        </w:rPr>
        <w:t>在</w:t>
      </w:r>
      <w:r>
        <w:t>接收机上的</w:t>
      </w:r>
      <w:r>
        <w:rPr>
          <w:rFonts w:hint="eastAsia"/>
        </w:rPr>
        <w:t>到达角度</w:t>
      </w:r>
      <w:r>
        <w:rPr>
          <w:color w:val="000000"/>
          <w:vertAlign w:val="superscript"/>
        </w:rPr>
        <w:fldChar w:fldCharType="begin"/>
      </w:r>
      <w:r>
        <w:rPr>
          <w:vertAlign w:val="superscript"/>
        </w:rPr>
        <w:instrText xml:space="preserve"> </w:instrText>
      </w:r>
      <w:r>
        <w:rPr>
          <w:rFonts w:hint="eastAsia"/>
          <w:vertAlign w:val="superscript"/>
        </w:rPr>
        <w:instrText>REF _Ref39616207 \r \h</w:instrText>
      </w:r>
      <w:r>
        <w:rPr>
          <w:vertAlign w:val="superscript"/>
        </w:rPr>
        <w:instrText xml:space="preserve"> </w:instrText>
      </w:r>
      <w:r>
        <w:rPr>
          <w:color w:val="000000"/>
          <w:vertAlign w:val="superscript"/>
        </w:rPr>
        <w:instrText xml:space="preserve"> \* MERGEFORMAT </w:instrText>
      </w:r>
      <w:r>
        <w:rPr>
          <w:color w:val="000000"/>
          <w:vertAlign w:val="superscript"/>
        </w:rPr>
      </w:r>
      <w:r>
        <w:rPr>
          <w:color w:val="000000"/>
          <w:vertAlign w:val="superscript"/>
        </w:rPr>
        <w:fldChar w:fldCharType="separate"/>
      </w:r>
      <w:r w:rsidR="00835F82">
        <w:rPr>
          <w:vertAlign w:val="superscript"/>
        </w:rPr>
        <w:t>[10]</w:t>
      </w:r>
      <w:r>
        <w:rPr>
          <w:color w:val="000000"/>
          <w:vertAlign w:val="superscript"/>
        </w:rPr>
        <w:fldChar w:fldCharType="end"/>
      </w:r>
      <w:r>
        <w:t>。当收发</w:t>
      </w:r>
      <w:r>
        <w:rPr>
          <w:rFonts w:hint="eastAsia"/>
        </w:rPr>
        <w:t>器</w:t>
      </w:r>
      <w:r>
        <w:t>距离较小时，</w:t>
      </w:r>
      <w:r>
        <w:t>AoA</w:t>
      </w:r>
      <w:r>
        <w:t>可以提供准确的估计，</w:t>
      </w:r>
      <w:r>
        <w:rPr>
          <w:rFonts w:hint="eastAsia"/>
        </w:rPr>
        <w:t>但其</w:t>
      </w:r>
      <w:r>
        <w:t>需要更复杂的硬件和</w:t>
      </w:r>
      <w:r>
        <w:rPr>
          <w:rFonts w:hint="eastAsia"/>
        </w:rPr>
        <w:t>细致</w:t>
      </w:r>
      <w:r>
        <w:t>的校准，</w:t>
      </w:r>
      <w:r>
        <w:rPr>
          <w:rFonts w:hint="eastAsia"/>
        </w:rPr>
        <w:t>且</w:t>
      </w:r>
      <w:r>
        <w:t>精度会随着</w:t>
      </w:r>
      <w:r>
        <w:lastRenderedPageBreak/>
        <w:t>收发器距离的增加而降低</w:t>
      </w:r>
      <w:r>
        <w:rPr>
          <w:rFonts w:hint="eastAsia"/>
        </w:rPr>
        <w:t>，并且</w:t>
      </w:r>
      <w:r>
        <w:t>由于室内环境中的多径效应，通常很难</w:t>
      </w:r>
      <w:r>
        <w:rPr>
          <w:rFonts w:hint="eastAsia"/>
        </w:rPr>
        <w:t>运用视距</w:t>
      </w:r>
      <w:r>
        <w:t>（</w:t>
      </w:r>
      <w:r>
        <w:t>LOS</w:t>
      </w:r>
      <w:r>
        <w:t>）方面的</w:t>
      </w:r>
      <w:r>
        <w:t>AoA</w:t>
      </w:r>
      <w:r>
        <w:rPr>
          <w:rFonts w:hint="eastAsia"/>
        </w:rPr>
        <w:t>方法</w:t>
      </w:r>
      <w:r>
        <w:t>。</w:t>
      </w:r>
    </w:p>
    <w:p w14:paraId="70779D42" w14:textId="77777777" w:rsidR="00894302" w:rsidRDefault="00894302" w:rsidP="00894302">
      <w:pPr>
        <w:ind w:firstLine="480"/>
      </w:pPr>
      <w:r>
        <w:rPr>
          <w:rFonts w:hint="eastAsia"/>
        </w:rPr>
        <w:t>（</w:t>
      </w:r>
      <w:r>
        <w:rPr>
          <w:rFonts w:hint="eastAsia"/>
        </w:rPr>
        <w:t>2</w:t>
      </w:r>
      <w:r>
        <w:rPr>
          <w:rFonts w:hint="eastAsia"/>
        </w:rPr>
        <w:t>）到达时间法（</w:t>
      </w:r>
      <w:r>
        <w:rPr>
          <w:rFonts w:hint="eastAsia"/>
        </w:rPr>
        <w:t>time of arrival</w:t>
      </w:r>
      <w:r>
        <w:rPr>
          <w:rFonts w:hint="eastAsia"/>
        </w:rPr>
        <w:t>，</w:t>
      </w:r>
      <w:r>
        <w:rPr>
          <w:rFonts w:hint="eastAsia"/>
        </w:rPr>
        <w:t>ToA</w:t>
      </w:r>
      <w:r>
        <w:rPr>
          <w:rFonts w:hint="eastAsia"/>
        </w:rPr>
        <w:t>）</w:t>
      </w:r>
    </w:p>
    <w:p w14:paraId="37D8CE4F" w14:textId="4FBEA052" w:rsidR="00894302" w:rsidRDefault="00ED427C" w:rsidP="00ED427C">
      <w:pPr>
        <w:ind w:firstLine="480"/>
      </w:pPr>
      <w:r>
        <w:rPr>
          <w:rFonts w:hint="eastAsia"/>
        </w:rPr>
        <w:t>ToA</w:t>
      </w:r>
      <w:r w:rsidR="00894302">
        <w:rPr>
          <w:rFonts w:hint="eastAsia"/>
        </w:rPr>
        <w:t>方法利用信号传播时间来计算发射器与接收器之间的距离</w:t>
      </w:r>
      <w:r w:rsidR="00894302">
        <w:rPr>
          <w:color w:val="000000"/>
          <w:vertAlign w:val="superscript"/>
        </w:rPr>
        <w:fldChar w:fldCharType="begin"/>
      </w:r>
      <w:r w:rsidR="00894302">
        <w:rPr>
          <w:vertAlign w:val="superscript"/>
        </w:rPr>
        <w:instrText xml:space="preserve"> </w:instrText>
      </w:r>
      <w:r w:rsidR="00894302">
        <w:rPr>
          <w:rFonts w:hint="eastAsia"/>
          <w:vertAlign w:val="superscript"/>
        </w:rPr>
        <w:instrText>REF _Ref39616443 \r \h</w:instrText>
      </w:r>
      <w:r w:rsidR="00894302">
        <w:rPr>
          <w:vertAlign w:val="superscript"/>
        </w:rPr>
        <w:instrText xml:space="preserve"> </w:instrText>
      </w:r>
      <w:r w:rsidR="00894302">
        <w:rPr>
          <w:color w:val="000000"/>
          <w:vertAlign w:val="superscript"/>
        </w:rPr>
        <w:instrText xml:space="preserve"> \* MERGEFORMAT </w:instrText>
      </w:r>
      <w:r w:rsidR="00894302">
        <w:rPr>
          <w:color w:val="000000"/>
          <w:vertAlign w:val="superscript"/>
        </w:rPr>
      </w:r>
      <w:r w:rsidR="00894302">
        <w:rPr>
          <w:color w:val="000000"/>
          <w:vertAlign w:val="superscript"/>
        </w:rPr>
        <w:fldChar w:fldCharType="separate"/>
      </w:r>
      <w:r w:rsidR="00835F82">
        <w:rPr>
          <w:vertAlign w:val="superscript"/>
        </w:rPr>
        <w:t>[11]</w:t>
      </w:r>
      <w:r w:rsidR="00894302">
        <w:rPr>
          <w:color w:val="000000"/>
          <w:vertAlign w:val="superscript"/>
        </w:rPr>
        <w:fldChar w:fldCharType="end"/>
      </w:r>
      <w:r w:rsidR="00894302">
        <w:rPr>
          <w:rFonts w:hint="eastAsia"/>
        </w:rPr>
        <w:t>。根据信号传播速度将时间转换为距离，再进行定位。但</w:t>
      </w:r>
      <w:r w:rsidR="00894302">
        <w:rPr>
          <w:rFonts w:hint="eastAsia"/>
        </w:rPr>
        <w:t>ToA</w:t>
      </w:r>
      <w:r w:rsidR="00894302">
        <w:rPr>
          <w:rFonts w:hint="eastAsia"/>
        </w:rPr>
        <w:t>方法至少需要三个基站才可以确定目标的位置。以目标位置到三个基站的距离作为半径，基站作为圆心画圆，三圆交点即为目标位置。</w:t>
      </w:r>
      <w:r w:rsidR="00894302">
        <w:rPr>
          <w:rFonts w:hint="eastAsia"/>
        </w:rPr>
        <w:t>ToA</w:t>
      </w:r>
      <w:r w:rsidR="00894302">
        <w:rPr>
          <w:rFonts w:hint="eastAsia"/>
        </w:rPr>
        <w:t>方法计算较为简单，但室内环境中视距传播会受到阻碍，</w:t>
      </w:r>
      <w:r w:rsidR="00894302">
        <w:rPr>
          <w:rFonts w:hint="eastAsia"/>
        </w:rPr>
        <w:t>ToA</w:t>
      </w:r>
      <w:r w:rsidR="00894302">
        <w:rPr>
          <w:rFonts w:hint="eastAsia"/>
        </w:rPr>
        <w:t>方法</w:t>
      </w:r>
      <w:r>
        <w:rPr>
          <w:rFonts w:hint="eastAsia"/>
        </w:rPr>
        <w:t>会</w:t>
      </w:r>
      <w:r w:rsidR="00894302">
        <w:rPr>
          <w:rFonts w:hint="eastAsia"/>
        </w:rPr>
        <w:t>受到很大影响</w:t>
      </w:r>
      <w:r>
        <w:rPr>
          <w:rFonts w:hint="eastAsia"/>
        </w:rPr>
        <w:t>将</w:t>
      </w:r>
      <w:r w:rsidR="00894302">
        <w:rPr>
          <w:rFonts w:hint="eastAsia"/>
        </w:rPr>
        <w:t>不再适用。</w:t>
      </w:r>
    </w:p>
    <w:p w14:paraId="136F84BE" w14:textId="77777777" w:rsidR="00894302" w:rsidRDefault="00894302" w:rsidP="00894302">
      <w:pPr>
        <w:ind w:firstLineChars="183" w:firstLine="439"/>
      </w:pPr>
      <w:r>
        <w:rPr>
          <w:rFonts w:hint="eastAsia"/>
        </w:rPr>
        <w:t>（</w:t>
      </w:r>
      <w:r>
        <w:rPr>
          <w:rFonts w:hint="eastAsia"/>
        </w:rPr>
        <w:t>3</w:t>
      </w:r>
      <w:r>
        <w:rPr>
          <w:rFonts w:hint="eastAsia"/>
        </w:rPr>
        <w:t>）</w:t>
      </w:r>
      <w:r>
        <w:t>到达</w:t>
      </w:r>
      <w:r>
        <w:rPr>
          <w:rFonts w:hint="eastAsia"/>
        </w:rPr>
        <w:t>时间</w:t>
      </w:r>
      <w:r>
        <w:t>差</w:t>
      </w:r>
      <w:r>
        <w:rPr>
          <w:rFonts w:hint="eastAsia"/>
        </w:rPr>
        <w:t>法</w:t>
      </w:r>
      <w:r>
        <w:t>（</w:t>
      </w:r>
      <w:r>
        <w:rPr>
          <w:rFonts w:hint="eastAsia"/>
        </w:rPr>
        <w:t>time difference of arrival</w:t>
      </w:r>
      <w:r>
        <w:rPr>
          <w:rFonts w:hint="eastAsia"/>
        </w:rPr>
        <w:t>，</w:t>
      </w:r>
      <w:r>
        <w:t>TDoA</w:t>
      </w:r>
      <w:r>
        <w:t>）</w:t>
      </w:r>
    </w:p>
    <w:p w14:paraId="384430E9" w14:textId="6846FD85" w:rsidR="00894302" w:rsidRDefault="00894302" w:rsidP="00894302">
      <w:pPr>
        <w:ind w:firstLine="480"/>
      </w:pPr>
      <w:r>
        <w:t>TDo</w:t>
      </w:r>
      <w:r>
        <w:rPr>
          <w:rFonts w:hint="eastAsia"/>
        </w:rPr>
        <w:t>A</w:t>
      </w:r>
      <w:r>
        <w:rPr>
          <w:rFonts w:hint="eastAsia"/>
        </w:rPr>
        <w:t>方法利用来自不同发射器的信号传播时间的差异，在接收器处进行测量。这与使用绝对信号传播时间的</w:t>
      </w:r>
      <w:r>
        <w:rPr>
          <w:rFonts w:hint="eastAsia"/>
        </w:rPr>
        <w:t>ToA</w:t>
      </w:r>
      <w:r>
        <w:rPr>
          <w:rFonts w:hint="eastAsia"/>
        </w:rPr>
        <w:t>技术不同。在</w:t>
      </w:r>
      <w:r>
        <w:rPr>
          <w:rFonts w:hint="eastAsia"/>
        </w:rPr>
        <w:t>ToA</w:t>
      </w:r>
      <w:r>
        <w:rPr>
          <w:rFonts w:hint="eastAsia"/>
        </w:rPr>
        <w:t>技术中，发射机和接收机之间需要同步，而在</w:t>
      </w:r>
      <w:r>
        <w:rPr>
          <w:rFonts w:hint="eastAsia"/>
        </w:rPr>
        <w:t>TDoA</w:t>
      </w:r>
      <w:r>
        <w:rPr>
          <w:rFonts w:hint="eastAsia"/>
        </w:rPr>
        <w:t>情况下，由于不需要测量信号传播时间，对系统的时间同步要求有所降低，仅需要发射机之间的同步</w:t>
      </w:r>
      <w:r>
        <w:rPr>
          <w:color w:val="000000"/>
          <w:vertAlign w:val="superscript"/>
        </w:rPr>
        <w:fldChar w:fldCharType="begin"/>
      </w:r>
      <w:r>
        <w:rPr>
          <w:vertAlign w:val="superscript"/>
        </w:rPr>
        <w:instrText xml:space="preserve"> </w:instrText>
      </w:r>
      <w:r>
        <w:rPr>
          <w:rFonts w:hint="eastAsia"/>
          <w:vertAlign w:val="superscript"/>
        </w:rPr>
        <w:instrText>REF _Ref38842841 \r \h</w:instrText>
      </w:r>
      <w:r>
        <w:rPr>
          <w:vertAlign w:val="superscript"/>
        </w:rPr>
        <w:instrText xml:space="preserve"> </w:instrText>
      </w:r>
      <w:r>
        <w:rPr>
          <w:color w:val="000000"/>
          <w:vertAlign w:val="superscript"/>
        </w:rPr>
        <w:instrText xml:space="preserve"> \* MERGEFORMAT </w:instrText>
      </w:r>
      <w:r>
        <w:rPr>
          <w:color w:val="000000"/>
          <w:vertAlign w:val="superscript"/>
        </w:rPr>
      </w:r>
      <w:r>
        <w:rPr>
          <w:color w:val="000000"/>
          <w:vertAlign w:val="superscript"/>
        </w:rPr>
        <w:fldChar w:fldCharType="separate"/>
      </w:r>
      <w:r w:rsidR="00835F82">
        <w:rPr>
          <w:vertAlign w:val="superscript"/>
        </w:rPr>
        <w:t>[12]</w:t>
      </w:r>
      <w:r>
        <w:rPr>
          <w:color w:val="000000"/>
          <w:vertAlign w:val="superscript"/>
        </w:rPr>
        <w:fldChar w:fldCharType="end"/>
      </w:r>
      <w:r>
        <w:rPr>
          <w:rFonts w:hint="eastAsia"/>
        </w:rPr>
        <w:t>。</w:t>
      </w:r>
    </w:p>
    <w:p w14:paraId="2B1523DA" w14:textId="77777777" w:rsidR="00894302" w:rsidRDefault="00894302" w:rsidP="00894302">
      <w:pPr>
        <w:ind w:firstLine="480"/>
      </w:pPr>
      <w:r>
        <w:rPr>
          <w:rFonts w:hint="eastAsia"/>
        </w:rPr>
        <w:t>（</w:t>
      </w:r>
      <w:r>
        <w:rPr>
          <w:rFonts w:hint="eastAsia"/>
        </w:rPr>
        <w:t>4</w:t>
      </w:r>
      <w:r>
        <w:rPr>
          <w:rFonts w:hint="eastAsia"/>
        </w:rPr>
        <w:t>）接收信号强度指示（</w:t>
      </w:r>
      <w:r>
        <w:rPr>
          <w:rFonts w:hint="eastAsia"/>
        </w:rPr>
        <w:t>RSSI</w:t>
      </w:r>
      <w:r>
        <w:rPr>
          <w:rFonts w:hint="eastAsia"/>
        </w:rPr>
        <w:t>）</w:t>
      </w:r>
    </w:p>
    <w:p w14:paraId="650D276D" w14:textId="41CB52A3" w:rsidR="00894302" w:rsidRDefault="00894302" w:rsidP="00894302">
      <w:pPr>
        <w:ind w:firstLineChars="0" w:firstLine="480"/>
      </w:pPr>
      <w:r>
        <w:rPr>
          <w:rFonts w:hint="eastAsia"/>
        </w:rPr>
        <w:t>基于</w:t>
      </w:r>
      <w:r>
        <w:rPr>
          <w:rFonts w:hint="eastAsia"/>
        </w:rPr>
        <w:t>RSSI</w:t>
      </w:r>
      <w:r>
        <w:rPr>
          <w:rFonts w:hint="eastAsia"/>
        </w:rPr>
        <w:t>的方法是室内定位最简单且使用</w:t>
      </w:r>
      <w:r w:rsidR="00ED427C">
        <w:rPr>
          <w:rFonts w:hint="eastAsia"/>
        </w:rPr>
        <w:t>最广泛</w:t>
      </w:r>
      <w:r>
        <w:rPr>
          <w:rFonts w:hint="eastAsia"/>
        </w:rPr>
        <w:t>的方法之一。</w:t>
      </w:r>
      <w:r>
        <w:t>在</w:t>
      </w:r>
      <w:r>
        <w:rPr>
          <w:rFonts w:hint="eastAsia"/>
        </w:rPr>
        <w:t>基于</w:t>
      </w:r>
      <w:r>
        <w:rPr>
          <w:rFonts w:hint="eastAsia"/>
        </w:rPr>
        <w:t>RSSI</w:t>
      </w:r>
      <w:r>
        <w:rPr>
          <w:rFonts w:hint="eastAsia"/>
        </w:rPr>
        <w:t>的定位</w:t>
      </w:r>
      <w:r>
        <w:t>研究早期阶段，研究人员使用三角测量技术进行</w:t>
      </w:r>
      <w:r>
        <w:rPr>
          <w:rFonts w:hint="eastAsia"/>
        </w:rPr>
        <w:t>RSSI</w:t>
      </w:r>
      <w:r>
        <w:t>室内定位</w:t>
      </w:r>
      <w:r>
        <w:rPr>
          <w:rFonts w:hint="eastAsia"/>
        </w:rPr>
        <w:t>，</w:t>
      </w:r>
      <w:r w:rsidR="00E50626">
        <w:rPr>
          <w:rFonts w:hint="eastAsia"/>
        </w:rPr>
        <w:t>而</w:t>
      </w:r>
      <w:r>
        <w:rPr>
          <w:rFonts w:hint="eastAsia"/>
        </w:rPr>
        <w:t>三角定位技术最初用于室外定位</w:t>
      </w:r>
      <w:r>
        <w:t>。</w:t>
      </w:r>
      <w:r>
        <w:rPr>
          <w:rFonts w:hint="eastAsia"/>
        </w:rPr>
        <w:t>RSSI</w:t>
      </w:r>
      <w:r>
        <w:rPr>
          <w:rFonts w:hint="eastAsia"/>
        </w:rPr>
        <w:t>是接收器接收到的实际信号功率强度，通常以分贝毫（</w:t>
      </w:r>
      <w:r>
        <w:rPr>
          <w:rFonts w:hint="eastAsia"/>
        </w:rPr>
        <w:t>dBm</w:t>
      </w:r>
      <w:r>
        <w:rPr>
          <w:rFonts w:hint="eastAsia"/>
        </w:rPr>
        <w:t>）或毫瓦（</w:t>
      </w:r>
      <w:r>
        <w:rPr>
          <w:rFonts w:hint="eastAsia"/>
        </w:rPr>
        <w:t>mW</w:t>
      </w:r>
      <w:r>
        <w:rPr>
          <w:rFonts w:hint="eastAsia"/>
        </w:rPr>
        <w:t>）为单位</w:t>
      </w:r>
      <w:r>
        <w:rPr>
          <w:color w:val="000000"/>
          <w:vertAlign w:val="superscript"/>
        </w:rPr>
        <w:fldChar w:fldCharType="begin"/>
      </w:r>
      <w:r>
        <w:rPr>
          <w:vertAlign w:val="superscript"/>
        </w:rPr>
        <w:instrText xml:space="preserve"> </w:instrText>
      </w:r>
      <w:r>
        <w:rPr>
          <w:rFonts w:hint="eastAsia"/>
          <w:vertAlign w:val="superscript"/>
        </w:rPr>
        <w:instrText>REF _Ref38842865 \r \h</w:instrText>
      </w:r>
      <w:r>
        <w:rPr>
          <w:vertAlign w:val="superscript"/>
        </w:rPr>
        <w:instrText xml:space="preserve"> </w:instrText>
      </w:r>
      <w:r>
        <w:rPr>
          <w:color w:val="000000"/>
          <w:vertAlign w:val="superscript"/>
        </w:rPr>
        <w:instrText xml:space="preserve"> \* MERGEFORMAT </w:instrText>
      </w:r>
      <w:r>
        <w:rPr>
          <w:color w:val="000000"/>
          <w:vertAlign w:val="superscript"/>
        </w:rPr>
      </w:r>
      <w:r>
        <w:rPr>
          <w:color w:val="000000"/>
          <w:vertAlign w:val="superscript"/>
        </w:rPr>
        <w:fldChar w:fldCharType="separate"/>
      </w:r>
      <w:r w:rsidR="00835F82">
        <w:rPr>
          <w:vertAlign w:val="superscript"/>
        </w:rPr>
        <w:t>[13]</w:t>
      </w:r>
      <w:r>
        <w:rPr>
          <w:color w:val="000000"/>
          <w:vertAlign w:val="superscript"/>
        </w:rPr>
        <w:fldChar w:fldCharType="end"/>
      </w:r>
      <w:r>
        <w:rPr>
          <w:rFonts w:hint="eastAsia"/>
        </w:rPr>
        <w:t>。当从发射器发射的信号被散射器反射或散射时，原始信号衰减后通过不同的路径到达接收器。</w:t>
      </w:r>
      <w:r>
        <w:rPr>
          <w:rFonts w:hint="eastAsia"/>
        </w:rPr>
        <w:t>RSSI</w:t>
      </w:r>
      <w:r>
        <w:rPr>
          <w:rFonts w:hint="eastAsia"/>
        </w:rPr>
        <w:t>可以用于估计发射器和接收器设备之间的距离，</w:t>
      </w:r>
      <w:r>
        <w:rPr>
          <w:rFonts w:hint="eastAsia"/>
        </w:rPr>
        <w:t>RSSI</w:t>
      </w:r>
      <w:r>
        <w:rPr>
          <w:rFonts w:hint="eastAsia"/>
        </w:rPr>
        <w:t>值越高，发射器和接收器之间的距离越小。</w:t>
      </w:r>
      <w:r>
        <w:rPr>
          <w:rFonts w:hint="eastAsia"/>
        </w:rPr>
        <w:t>RSSI</w:t>
      </w:r>
      <w:r>
        <w:rPr>
          <w:rFonts w:hint="eastAsia"/>
        </w:rPr>
        <w:t>是</w:t>
      </w:r>
      <w:r>
        <w:rPr>
          <w:rFonts w:hint="eastAsia"/>
        </w:rPr>
        <w:t>RSS</w:t>
      </w:r>
      <w:r>
        <w:rPr>
          <w:rFonts w:hint="eastAsia"/>
        </w:rPr>
        <w:t>指示，它是</w:t>
      </w:r>
      <w:r>
        <w:rPr>
          <w:rFonts w:hint="eastAsia"/>
        </w:rPr>
        <w:t>RSS</w:t>
      </w:r>
      <w:r>
        <w:rPr>
          <w:rFonts w:hint="eastAsia"/>
        </w:rPr>
        <w:t>的相对度量，具有任意单位，并且主要由每个芯片供应商定义。例如，</w:t>
      </w:r>
      <w:r>
        <w:rPr>
          <w:rFonts w:hint="eastAsia"/>
        </w:rPr>
        <w:t xml:space="preserve">Atheros </w:t>
      </w:r>
      <w:r>
        <w:rPr>
          <w:rFonts w:hint="eastAsia"/>
        </w:rPr>
        <w:t>的</w:t>
      </w:r>
      <w:r>
        <w:rPr>
          <w:rFonts w:hint="eastAsia"/>
        </w:rPr>
        <w:t>WiFi</w:t>
      </w:r>
      <w:r>
        <w:rPr>
          <w:rFonts w:hint="eastAsia"/>
        </w:rPr>
        <w:t>芯片组使用</w:t>
      </w:r>
      <w:r>
        <w:rPr>
          <w:rFonts w:hint="eastAsia"/>
        </w:rPr>
        <w:t>0</w:t>
      </w:r>
      <w:r>
        <w:rPr>
          <w:rFonts w:hint="eastAsia"/>
        </w:rPr>
        <w:t>到</w:t>
      </w:r>
      <w:r>
        <w:rPr>
          <w:rFonts w:hint="eastAsia"/>
        </w:rPr>
        <w:t>60</w:t>
      </w:r>
      <w:r>
        <w:rPr>
          <w:rFonts w:hint="eastAsia"/>
        </w:rPr>
        <w:t>之间的</w:t>
      </w:r>
      <w:r>
        <w:rPr>
          <w:rFonts w:hint="eastAsia"/>
        </w:rPr>
        <w:t>RSSI</w:t>
      </w:r>
      <w:r>
        <w:rPr>
          <w:rFonts w:hint="eastAsia"/>
        </w:rPr>
        <w:t>值，而</w:t>
      </w:r>
      <w:r>
        <w:rPr>
          <w:rFonts w:hint="eastAsia"/>
        </w:rPr>
        <w:t>Cisco</w:t>
      </w:r>
      <w:r>
        <w:rPr>
          <w:rFonts w:hint="eastAsia"/>
        </w:rPr>
        <w:t>使用</w:t>
      </w:r>
      <w:r>
        <w:rPr>
          <w:rFonts w:hint="eastAsia"/>
        </w:rPr>
        <w:t>0</w:t>
      </w:r>
      <w:r>
        <w:rPr>
          <w:rFonts w:hint="eastAsia"/>
        </w:rPr>
        <w:t>到</w:t>
      </w:r>
      <w:r>
        <w:rPr>
          <w:rFonts w:hint="eastAsia"/>
        </w:rPr>
        <w:t>100</w:t>
      </w:r>
      <w:r>
        <w:rPr>
          <w:rFonts w:hint="eastAsia"/>
        </w:rPr>
        <w:t>之间的范围</w:t>
      </w:r>
      <w:r>
        <w:rPr>
          <w:color w:val="000000"/>
          <w:vertAlign w:val="superscript"/>
        </w:rPr>
        <w:fldChar w:fldCharType="begin"/>
      </w:r>
      <w:r>
        <w:rPr>
          <w:vertAlign w:val="superscript"/>
        </w:rPr>
        <w:instrText xml:space="preserve"> </w:instrText>
      </w:r>
      <w:r>
        <w:rPr>
          <w:rFonts w:hint="eastAsia"/>
          <w:vertAlign w:val="superscript"/>
        </w:rPr>
        <w:instrText>REF _Ref38842887 \r \h</w:instrText>
      </w:r>
      <w:r>
        <w:rPr>
          <w:vertAlign w:val="superscript"/>
        </w:rPr>
        <w:instrText xml:space="preserve"> </w:instrText>
      </w:r>
      <w:r>
        <w:rPr>
          <w:color w:val="000000"/>
          <w:vertAlign w:val="superscript"/>
        </w:rPr>
        <w:instrText xml:space="preserve"> \* MERGEFORMAT </w:instrText>
      </w:r>
      <w:r>
        <w:rPr>
          <w:color w:val="000000"/>
          <w:vertAlign w:val="superscript"/>
        </w:rPr>
      </w:r>
      <w:r>
        <w:rPr>
          <w:color w:val="000000"/>
          <w:vertAlign w:val="superscript"/>
        </w:rPr>
        <w:fldChar w:fldCharType="separate"/>
      </w:r>
      <w:r w:rsidR="00835F82">
        <w:rPr>
          <w:vertAlign w:val="superscript"/>
        </w:rPr>
        <w:t>[14]</w:t>
      </w:r>
      <w:r>
        <w:rPr>
          <w:color w:val="000000"/>
          <w:vertAlign w:val="superscript"/>
        </w:rPr>
        <w:fldChar w:fldCharType="end"/>
      </w:r>
      <w:r>
        <w:rPr>
          <w:rFonts w:hint="eastAsia"/>
        </w:rPr>
        <w:t>。</w:t>
      </w:r>
      <w:r>
        <w:t>三角测量</w:t>
      </w:r>
      <w:r>
        <w:rPr>
          <w:rFonts w:hint="eastAsia"/>
        </w:rPr>
        <w:t>技术</w:t>
      </w:r>
      <w:r>
        <w:t>通过以下过程来</w:t>
      </w:r>
      <w:r>
        <w:rPr>
          <w:rFonts w:hint="eastAsia"/>
        </w:rPr>
        <w:t>估计</w:t>
      </w:r>
      <w:r>
        <w:t>用户的位置。首先用户的移动设备捕获</w:t>
      </w:r>
      <w:r>
        <w:rPr>
          <w:rFonts w:hint="eastAsia"/>
        </w:rPr>
        <w:t>Wi-Fi</w:t>
      </w:r>
      <w:r>
        <w:rPr>
          <w:rFonts w:hint="eastAsia"/>
        </w:rPr>
        <w:t>接入点（</w:t>
      </w:r>
      <w:r>
        <w:rPr>
          <w:rFonts w:hint="eastAsia"/>
        </w:rPr>
        <w:t>access point</w:t>
      </w:r>
      <w:r>
        <w:rPr>
          <w:rFonts w:hint="eastAsia"/>
        </w:rPr>
        <w:t>，</w:t>
      </w:r>
      <w:r>
        <w:rPr>
          <w:rFonts w:hint="eastAsia"/>
        </w:rPr>
        <w:t>AP</w:t>
      </w:r>
      <w:r>
        <w:rPr>
          <w:rFonts w:hint="eastAsia"/>
        </w:rPr>
        <w:t>）</w:t>
      </w:r>
      <w:r>
        <w:t>发出的信号</w:t>
      </w:r>
      <w:r>
        <w:rPr>
          <w:rFonts w:hint="eastAsia"/>
        </w:rPr>
        <w:t>RSSI</w:t>
      </w:r>
      <w:r>
        <w:rPr>
          <w:rFonts w:hint="eastAsia"/>
        </w:rPr>
        <w:t>，</w:t>
      </w:r>
      <w:r>
        <w:t>设备</w:t>
      </w:r>
      <w:r>
        <w:rPr>
          <w:rFonts w:hint="eastAsia"/>
        </w:rPr>
        <w:t>会</w:t>
      </w:r>
      <w:r>
        <w:t>从中选择三个最强的信号</w:t>
      </w:r>
      <w:r>
        <w:rPr>
          <w:rFonts w:hint="eastAsia"/>
        </w:rPr>
        <w:t>，利用信号衰减模型</w:t>
      </w:r>
      <w:r>
        <w:t>计算</w:t>
      </w:r>
      <w:r>
        <w:rPr>
          <w:rFonts w:hint="eastAsia"/>
        </w:rPr>
        <w:t>AP</w:t>
      </w:r>
      <w:r>
        <w:t>与设备之间的距离</w:t>
      </w:r>
      <w:r>
        <w:rPr>
          <w:position w:val="-6"/>
        </w:rPr>
        <w:object w:dxaOrig="224" w:dyaOrig="272" w14:anchorId="26B172B7">
          <v:shape id="_x0000_i1026" type="#_x0000_t75" style="width:11.15pt;height:13.7pt" o:ole="">
            <v:imagedata r:id="rId40" o:title=""/>
          </v:shape>
          <o:OLEObject Type="Embed" ProgID="Equation.DSMT4" ShapeID="_x0000_i1026" DrawAspect="Content" ObjectID="_1653477606" r:id="rId41"/>
        </w:object>
      </w:r>
      <w:r>
        <w:rPr>
          <w:rFonts w:hint="eastAsia"/>
        </w:rPr>
        <w:t>，由公式</w:t>
      </w:r>
      <w:r>
        <w:rPr>
          <w:rFonts w:ascii="宋体" w:hAnsi="宋体"/>
        </w:rPr>
        <w:t>（</w:t>
      </w:r>
      <w:r>
        <w:t>1-1</w:t>
      </w:r>
      <w:r>
        <w:rPr>
          <w:rFonts w:ascii="宋体" w:hAnsi="宋体"/>
        </w:rPr>
        <w:t>）</w:t>
      </w:r>
      <w:r>
        <w:rPr>
          <w:rFonts w:hint="eastAsia"/>
        </w:rPr>
        <w:t>所示：</w:t>
      </w:r>
      <w:r>
        <w:rPr>
          <w:rFonts w:hint="eastAsia"/>
        </w:rPr>
        <w:t xml:space="preserve"> </w:t>
      </w:r>
    </w:p>
    <w:p w14:paraId="44AE7A82" w14:textId="77777777" w:rsidR="00894302" w:rsidRDefault="00894302" w:rsidP="00894302">
      <w:pPr>
        <w:spacing w:line="240" w:lineRule="auto"/>
        <w:ind w:firstLineChars="0" w:firstLine="0"/>
        <w:jc w:val="center"/>
        <w:rPr>
          <w:rFonts w:ascii="宋体" w:hAnsi="宋体"/>
        </w:rPr>
      </w:pPr>
      <w:bookmarkStart w:id="36" w:name="_Hlk38457653"/>
      <w:r>
        <w:t xml:space="preserve">                           </w:t>
      </w:r>
      <w:r>
        <w:rPr>
          <w:position w:val="-12"/>
        </w:rPr>
        <w:object w:dxaOrig="2368" w:dyaOrig="360" w14:anchorId="008A9CC4">
          <v:shape id="_x0000_i1027" type="#_x0000_t75" style="width:118.3pt;height:18pt" o:ole="">
            <v:imagedata r:id="rId42" o:title=""/>
          </v:shape>
          <o:OLEObject Type="Embed" ProgID="Equation.DSMT4" ShapeID="_x0000_i1027" DrawAspect="Content" ObjectID="_1653477607" r:id="rId43"/>
        </w:object>
      </w:r>
      <w:r>
        <w:rPr>
          <w:iCs/>
        </w:rPr>
        <w:t xml:space="preserve">         </w:t>
      </w:r>
      <w:r>
        <w:t xml:space="preserve">        </w:t>
      </w:r>
      <w:r>
        <w:rPr>
          <w:rFonts w:ascii="宋体" w:hAnsi="宋体"/>
        </w:rPr>
        <w:t>（</w:t>
      </w:r>
      <w:r>
        <w:t>1-1</w:t>
      </w:r>
      <w:r>
        <w:rPr>
          <w:rFonts w:ascii="宋体" w:hAnsi="宋体"/>
        </w:rPr>
        <w:t>）</w:t>
      </w:r>
    </w:p>
    <w:p w14:paraId="749E9501" w14:textId="77777777" w:rsidR="00DD3E09" w:rsidRDefault="00DD3E09" w:rsidP="00894302">
      <w:pPr>
        <w:spacing w:line="240" w:lineRule="auto"/>
        <w:ind w:firstLineChars="0" w:firstLine="0"/>
        <w:jc w:val="center"/>
        <w:rPr>
          <w:rFonts w:ascii="宋体" w:hAnsi="宋体"/>
        </w:rPr>
      </w:pPr>
    </w:p>
    <w:bookmarkEnd w:id="36"/>
    <w:p w14:paraId="02C74805" w14:textId="328CD527" w:rsidR="00894302" w:rsidRDefault="00894302" w:rsidP="00894302">
      <w:pPr>
        <w:ind w:firstLineChars="0" w:firstLine="0"/>
      </w:pPr>
      <w:r>
        <w:rPr>
          <w:rFonts w:hint="eastAsia"/>
        </w:rPr>
        <w:t>其中，</w:t>
      </w:r>
      <w:r>
        <w:rPr>
          <w:position w:val="-6"/>
        </w:rPr>
        <w:object w:dxaOrig="208" w:dyaOrig="224" w14:anchorId="60ACCD37">
          <v:shape id="_x0000_i1028" type="#_x0000_t75" style="width:10.7pt;height:11.15pt" o:ole="">
            <v:imagedata r:id="rId44" o:title=""/>
          </v:shape>
          <o:OLEObject Type="Embed" ProgID="Equation.DSMT4" ShapeID="_x0000_i1028" DrawAspect="Content" ObjectID="_1653477608" r:id="rId45"/>
        </w:object>
      </w:r>
      <w:r>
        <w:rPr>
          <w:rFonts w:hint="eastAsia"/>
        </w:rPr>
        <w:t>是路径损耗指数，</w:t>
      </w:r>
      <w:r>
        <w:rPr>
          <w:position w:val="-4"/>
        </w:rPr>
        <w:object w:dxaOrig="240" w:dyaOrig="264" w14:anchorId="604991CB">
          <v:shape id="_x0000_i1029" type="#_x0000_t75" style="width:12pt;height:13.3pt" o:ole="">
            <v:imagedata r:id="rId46" o:title=""/>
          </v:shape>
          <o:OLEObject Type="Embed" ProgID="Equation.DSMT4" ShapeID="_x0000_i1029" DrawAspect="Content" ObjectID="_1653477609" r:id="rId47"/>
        </w:object>
      </w:r>
      <w:r>
        <w:rPr>
          <w:rFonts w:hint="eastAsia"/>
        </w:rPr>
        <w:t>是距接收器参考距离的</w:t>
      </w:r>
      <w:r>
        <w:rPr>
          <w:rFonts w:hint="eastAsia"/>
        </w:rPr>
        <w:t>RSSI</w:t>
      </w:r>
      <w:r>
        <w:rPr>
          <w:rFonts w:hint="eastAsia"/>
        </w:rPr>
        <w:t>值。三角定位技术</w:t>
      </w:r>
      <w:r>
        <w:t>用于大范围</w:t>
      </w:r>
      <w:r>
        <w:rPr>
          <w:rFonts w:hint="eastAsia"/>
        </w:rPr>
        <w:t>位置估计</w:t>
      </w:r>
      <w:r>
        <w:t>时很有效</w:t>
      </w:r>
      <w:r>
        <w:rPr>
          <w:rFonts w:hint="eastAsia"/>
        </w:rPr>
        <w:t>，</w:t>
      </w:r>
      <w:r>
        <w:t>但是</w:t>
      </w:r>
      <w:r>
        <w:rPr>
          <w:rFonts w:hint="eastAsia"/>
        </w:rPr>
        <w:t>该技术应用于室内定位的前提是，必须已知</w:t>
      </w:r>
      <w:r>
        <w:rPr>
          <w:rFonts w:hint="eastAsia"/>
        </w:rPr>
        <w:t>AP</w:t>
      </w:r>
      <w:r>
        <w:rPr>
          <w:rFonts w:hint="eastAsia"/>
        </w:rPr>
        <w:t>位置且测量环境中的</w:t>
      </w:r>
      <w:r>
        <w:rPr>
          <w:rFonts w:hint="eastAsia"/>
        </w:rPr>
        <w:t>AP</w:t>
      </w:r>
      <w:r>
        <w:rPr>
          <w:rFonts w:hint="eastAsia"/>
        </w:rPr>
        <w:t>数必须超过三个，并且定位性能</w:t>
      </w:r>
      <w:r>
        <w:t>取决于信号强度</w:t>
      </w:r>
      <w:r>
        <w:rPr>
          <w:rFonts w:hint="eastAsia"/>
        </w:rPr>
        <w:t>。</w:t>
      </w:r>
      <w:r>
        <w:t>在室内环境中障碍物和</w:t>
      </w:r>
      <w:r>
        <w:rPr>
          <w:rFonts w:hint="eastAsia"/>
        </w:rPr>
        <w:t>墙壁等</w:t>
      </w:r>
      <w:r>
        <w:t>阻碍了信号的顺畅接收和信号强度的准确测量</w:t>
      </w:r>
      <w:r>
        <w:rPr>
          <w:rFonts w:hint="eastAsia"/>
        </w:rPr>
        <w:t>，导致室内位置</w:t>
      </w:r>
      <w:r>
        <w:t>难以通过三角测量精确</w:t>
      </w:r>
      <w:r>
        <w:rPr>
          <w:rFonts w:hint="eastAsia"/>
        </w:rPr>
        <w:t>定位，因此</w:t>
      </w:r>
      <w:r>
        <w:t>研究人员改进</w:t>
      </w:r>
      <w:r>
        <w:rPr>
          <w:rFonts w:hint="eastAsia"/>
        </w:rPr>
        <w:t>了</w:t>
      </w:r>
      <w:r>
        <w:t>三角测量方法</w:t>
      </w:r>
      <w:r>
        <w:rPr>
          <w:color w:val="000000"/>
          <w:vertAlign w:val="superscript"/>
        </w:rPr>
        <w:fldChar w:fldCharType="begin"/>
      </w:r>
      <w:r>
        <w:rPr>
          <w:vertAlign w:val="superscript"/>
        </w:rPr>
        <w:instrText xml:space="preserve"> REF _Ref39175910 \r \h </w:instrText>
      </w:r>
      <w:r>
        <w:rPr>
          <w:color w:val="000000"/>
          <w:vertAlign w:val="superscript"/>
        </w:rPr>
        <w:instrText xml:space="preserve"> \* MERGEFORMAT </w:instrText>
      </w:r>
      <w:r>
        <w:rPr>
          <w:color w:val="000000"/>
          <w:vertAlign w:val="superscript"/>
        </w:rPr>
      </w:r>
      <w:r>
        <w:rPr>
          <w:color w:val="000000"/>
          <w:vertAlign w:val="superscript"/>
        </w:rPr>
        <w:fldChar w:fldCharType="separate"/>
      </w:r>
      <w:r w:rsidR="00835F82">
        <w:rPr>
          <w:vertAlign w:val="superscript"/>
        </w:rPr>
        <w:t>[15]</w:t>
      </w:r>
      <w:r>
        <w:rPr>
          <w:color w:val="000000"/>
          <w:vertAlign w:val="superscript"/>
        </w:rPr>
        <w:fldChar w:fldCharType="end"/>
      </w:r>
      <w:r>
        <w:t>或转向</w:t>
      </w:r>
      <w:r>
        <w:rPr>
          <w:rFonts w:hint="eastAsia"/>
        </w:rPr>
        <w:t>RSSI</w:t>
      </w:r>
      <w:r>
        <w:t>指纹</w:t>
      </w:r>
      <w:r>
        <w:rPr>
          <w:rFonts w:hint="eastAsia"/>
        </w:rPr>
        <w:t>定位</w:t>
      </w:r>
      <w:r>
        <w:t>技术</w:t>
      </w:r>
      <w:r>
        <w:rPr>
          <w:color w:val="000000"/>
          <w:vertAlign w:val="superscript"/>
        </w:rPr>
        <w:fldChar w:fldCharType="begin"/>
      </w:r>
      <w:r>
        <w:rPr>
          <w:vertAlign w:val="superscript"/>
        </w:rPr>
        <w:instrText xml:space="preserve"> REF _Ref39175934 \r \h </w:instrText>
      </w:r>
      <w:r>
        <w:rPr>
          <w:color w:val="000000"/>
          <w:vertAlign w:val="superscript"/>
        </w:rPr>
        <w:instrText xml:space="preserve"> \* MERGEFORMAT </w:instrText>
      </w:r>
      <w:r>
        <w:rPr>
          <w:color w:val="000000"/>
          <w:vertAlign w:val="superscript"/>
        </w:rPr>
      </w:r>
      <w:r>
        <w:rPr>
          <w:color w:val="000000"/>
          <w:vertAlign w:val="superscript"/>
        </w:rPr>
        <w:fldChar w:fldCharType="separate"/>
      </w:r>
      <w:r w:rsidR="00835F82">
        <w:rPr>
          <w:vertAlign w:val="superscript"/>
        </w:rPr>
        <w:t>[16]</w:t>
      </w:r>
      <w:r>
        <w:rPr>
          <w:color w:val="000000"/>
          <w:vertAlign w:val="superscript"/>
        </w:rPr>
        <w:fldChar w:fldCharType="end"/>
      </w:r>
      <w:r>
        <w:t>。指纹</w:t>
      </w:r>
      <w:r>
        <w:rPr>
          <w:rFonts w:hint="eastAsia"/>
        </w:rPr>
        <w:t>定位</w:t>
      </w:r>
      <w:r>
        <w:t>技术比三角测量或其他技术更准确</w:t>
      </w:r>
      <w:r>
        <w:rPr>
          <w:rFonts w:hint="eastAsia"/>
        </w:rPr>
        <w:t>,</w:t>
      </w:r>
      <w:r>
        <w:rPr>
          <w:rFonts w:hint="eastAsia"/>
        </w:rPr>
        <w:t>但是指纹定位技术</w:t>
      </w:r>
      <w:r>
        <w:rPr>
          <w:rFonts w:hint="eastAsia"/>
        </w:rPr>
        <w:lastRenderedPageBreak/>
        <w:t>首先需要构建离线指纹库，而指纹库的构建工作需要耗费大量时间和精力。此外，</w:t>
      </w:r>
      <w:r>
        <w:rPr>
          <w:rFonts w:hint="eastAsia"/>
        </w:rPr>
        <w:t>Wi-Fi</w:t>
      </w:r>
      <w:r>
        <w:rPr>
          <w:rFonts w:hint="eastAsia"/>
        </w:rPr>
        <w:t>接入点发生改变或内部特征发生变化，如墙壁或家具的移动，指纹库都必须重新构建，训练好的模型将不再适用变化后的指纹数据。</w:t>
      </w:r>
    </w:p>
    <w:p w14:paraId="322296A6" w14:textId="77777777" w:rsidR="00894302" w:rsidRDefault="00894302" w:rsidP="00894302">
      <w:pPr>
        <w:spacing w:before="480" w:after="360" w:line="240" w:lineRule="auto"/>
        <w:ind w:firstLineChars="0" w:firstLine="0"/>
        <w:outlineLvl w:val="2"/>
        <w:rPr>
          <w:rFonts w:eastAsia="黑体"/>
          <w:sz w:val="30"/>
        </w:rPr>
      </w:pPr>
      <w:bookmarkStart w:id="37" w:name="_Toc40095306"/>
      <w:bookmarkStart w:id="38" w:name="_Hlk38457894"/>
      <w:bookmarkEnd w:id="35"/>
      <w:r>
        <w:rPr>
          <w:rFonts w:eastAsia="黑体" w:hint="eastAsia"/>
          <w:sz w:val="30"/>
        </w:rPr>
        <w:t>1.2</w:t>
      </w:r>
      <w:r>
        <w:rPr>
          <w:rFonts w:eastAsia="黑体"/>
          <w:sz w:val="30"/>
        </w:rPr>
        <w:t>.</w:t>
      </w:r>
      <w:r>
        <w:rPr>
          <w:rFonts w:eastAsia="黑体" w:hint="eastAsia"/>
          <w:sz w:val="30"/>
        </w:rPr>
        <w:t>2</w:t>
      </w:r>
      <w:r>
        <w:rPr>
          <w:rFonts w:eastAsia="黑体"/>
          <w:sz w:val="30"/>
        </w:rPr>
        <w:t xml:space="preserve">  </w:t>
      </w:r>
      <w:r>
        <w:rPr>
          <w:rFonts w:eastAsia="黑体" w:hint="eastAsia"/>
          <w:sz w:val="28"/>
          <w:szCs w:val="28"/>
        </w:rPr>
        <w:t>指纹定位技术的国内外研究现状</w:t>
      </w:r>
      <w:bookmarkEnd w:id="37"/>
    </w:p>
    <w:p w14:paraId="73FA25F0" w14:textId="4A09FD11" w:rsidR="00894302" w:rsidRDefault="00894302" w:rsidP="00894302">
      <w:pPr>
        <w:ind w:firstLine="480"/>
      </w:pPr>
      <w:r>
        <w:t>在</w:t>
      </w:r>
      <w:r>
        <w:t>2000</w:t>
      </w:r>
      <w:r>
        <w:rPr>
          <w:rFonts w:hint="eastAsia"/>
        </w:rPr>
        <w:t>年微软</w:t>
      </w:r>
      <w:r>
        <w:t>推出了</w:t>
      </w:r>
      <w:r>
        <w:t>RADAR</w:t>
      </w:r>
      <w:r>
        <w:t>定位和跟踪系统之后</w:t>
      </w:r>
      <w:r>
        <w:rPr>
          <w:rFonts w:hint="eastAsia"/>
        </w:rPr>
        <w:t>，</w:t>
      </w:r>
      <w:r>
        <w:t>Bahl</w:t>
      </w:r>
      <w:r>
        <w:rPr>
          <w:rFonts w:hint="eastAsia"/>
        </w:rPr>
        <w:t>等人首次提出指纹定位的概念</w:t>
      </w:r>
      <w:r>
        <w:rPr>
          <w:vertAlign w:val="superscript"/>
        </w:rPr>
        <w:fldChar w:fldCharType="begin"/>
      </w:r>
      <w:r>
        <w:rPr>
          <w:vertAlign w:val="superscript"/>
        </w:rPr>
        <w:instrText xml:space="preserve"> </w:instrText>
      </w:r>
      <w:r>
        <w:rPr>
          <w:rFonts w:hint="eastAsia"/>
          <w:vertAlign w:val="superscript"/>
        </w:rPr>
        <w:instrText>REF _Ref38842389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[3]</w:t>
      </w:r>
      <w:r>
        <w:rPr>
          <w:vertAlign w:val="superscript"/>
        </w:rPr>
        <w:fldChar w:fldCharType="end"/>
      </w:r>
      <w:r>
        <w:rPr>
          <w:rFonts w:hint="eastAsia"/>
        </w:rPr>
        <w:t>，世界各地研究学者提出并设计了许多经典的定位算法。尤其是近几年人工智能的发展，使得机器学习算法越来越多的应用在室内定位技术上，定位精度有了大幅度的提高，促进了室内定位技术的发展。研究者们主要从以下三个方面结合机器学习进行室内定位</w:t>
      </w:r>
      <w:r w:rsidR="00E50626">
        <w:rPr>
          <w:rFonts w:hint="eastAsia"/>
        </w:rPr>
        <w:t>，</w:t>
      </w:r>
      <w:r>
        <w:rPr>
          <w:rFonts w:hint="eastAsia"/>
        </w:rPr>
        <w:t>以提升精度。这三个方面是室内定位的关键部分，既相互独立又相互作用，共同影响室内定位精度。</w:t>
      </w:r>
    </w:p>
    <w:p w14:paraId="5E8E4B8A" w14:textId="77777777" w:rsidR="00894302" w:rsidRDefault="00894302" w:rsidP="00894302">
      <w:pPr>
        <w:ind w:firstLine="480"/>
        <w:rPr>
          <w:color w:val="FF0000"/>
        </w:rPr>
      </w:pPr>
      <w:r>
        <w:rPr>
          <w:rFonts w:hint="eastAsia"/>
        </w:rPr>
        <w:t>（</w:t>
      </w:r>
      <w:r>
        <w:rPr>
          <w:rFonts w:hint="eastAsia"/>
        </w:rPr>
        <w:t>1</w:t>
      </w:r>
      <w:r>
        <w:rPr>
          <w:rFonts w:hint="eastAsia"/>
        </w:rPr>
        <w:t>）建立指纹数据库</w:t>
      </w:r>
    </w:p>
    <w:p w14:paraId="13F4E7F1" w14:textId="6C7A11EC" w:rsidR="00894302" w:rsidRDefault="00894302" w:rsidP="00894302">
      <w:pPr>
        <w:ind w:firstLine="480"/>
      </w:pPr>
      <w:r>
        <w:rPr>
          <w:rFonts w:hint="eastAsia"/>
        </w:rPr>
        <w:t>离线阶段利用采集到的指纹，建立物理位置与</w:t>
      </w:r>
      <w:r>
        <w:rPr>
          <w:rFonts w:hint="eastAsia"/>
        </w:rPr>
        <w:t>Wi-Fi</w:t>
      </w:r>
      <w:r>
        <w:rPr>
          <w:rFonts w:hint="eastAsia"/>
        </w:rPr>
        <w:t>指纹的对应关系，从而建立指纹库。最初指纹数据库的建立依靠人工逐点收集</w:t>
      </w:r>
      <w:r>
        <w:rPr>
          <w:rFonts w:hint="eastAsia"/>
        </w:rPr>
        <w:t>Wi-Fi</w:t>
      </w:r>
      <w:r>
        <w:rPr>
          <w:rFonts w:hint="eastAsia"/>
        </w:rPr>
        <w:t>信号，</w:t>
      </w:r>
      <w:r>
        <w:t>收集足够数量的带有位置标记的训练数据是一项非常繁琐且耗时的任务</w:t>
      </w:r>
      <w:r>
        <w:rPr>
          <w:rFonts w:hint="eastAsia"/>
        </w:rPr>
        <w:t>，</w:t>
      </w:r>
      <w:r>
        <w:t>降低现场</w:t>
      </w:r>
      <w:r>
        <w:rPr>
          <w:rFonts w:hint="eastAsia"/>
        </w:rPr>
        <w:t>采集</w:t>
      </w:r>
      <w:r>
        <w:t>的密度或减少大规模</w:t>
      </w:r>
      <w:r>
        <w:rPr>
          <w:rFonts w:hint="eastAsia"/>
        </w:rPr>
        <w:t>采集</w:t>
      </w:r>
      <w:r>
        <w:t>是当前指纹定位</w:t>
      </w:r>
      <w:r w:rsidR="002B786C">
        <w:rPr>
          <w:rFonts w:hint="eastAsia"/>
        </w:rPr>
        <w:t>面临</w:t>
      </w:r>
      <w:r>
        <w:t>的重要问题</w:t>
      </w:r>
      <w:r>
        <w:rPr>
          <w:rFonts w:hint="eastAsia"/>
        </w:rPr>
        <w:t>。</w:t>
      </w:r>
      <w:r>
        <w:t>文献</w:t>
      </w:r>
      <w:r>
        <w:fldChar w:fldCharType="begin"/>
      </w:r>
      <w:r>
        <w:instrText xml:space="preserve"> REF _Ref39175988 \r \h  \* MERGEFORMAT </w:instrText>
      </w:r>
      <w:r>
        <w:fldChar w:fldCharType="separate"/>
      </w:r>
      <w:r w:rsidR="00835F82">
        <w:t>[6]</w:t>
      </w:r>
      <w:r>
        <w:fldChar w:fldCharType="end"/>
      </w:r>
      <w:r>
        <w:t>中</w:t>
      </w:r>
      <w:r>
        <w:rPr>
          <w:rFonts w:hint="eastAsia"/>
        </w:rPr>
        <w:t>假设全局一致性，</w:t>
      </w:r>
      <w:r>
        <w:t>即相似数据具有相似标签</w:t>
      </w:r>
      <w:r>
        <w:rPr>
          <w:rFonts w:hint="eastAsia"/>
        </w:rPr>
        <w:t>，从而利用</w:t>
      </w:r>
      <w:r>
        <w:t>基于标签传播算法的半监督学习</w:t>
      </w:r>
      <w:r>
        <w:rPr>
          <w:rFonts w:hint="eastAsia"/>
        </w:rPr>
        <w:t>方法，</w:t>
      </w:r>
      <w:r>
        <w:t>减少收集标签数据的工作量</w:t>
      </w:r>
      <w:r>
        <w:rPr>
          <w:rFonts w:hint="eastAsia"/>
        </w:rPr>
        <w:t>。</w:t>
      </w:r>
      <w:r>
        <w:t>HIWL</w:t>
      </w:r>
      <w:r>
        <w:rPr>
          <w:vertAlign w:val="superscript"/>
        </w:rPr>
        <w:fldChar w:fldCharType="begin"/>
      </w:r>
      <w:r>
        <w:rPr>
          <w:vertAlign w:val="superscript"/>
        </w:rPr>
        <w:instrText xml:space="preserve"> REF _Ref39176052 \r \h  \* MERGEFORMAT </w:instrText>
      </w:r>
      <w:r>
        <w:rPr>
          <w:vertAlign w:val="superscript"/>
        </w:rPr>
      </w:r>
      <w:r>
        <w:rPr>
          <w:vertAlign w:val="superscript"/>
        </w:rPr>
        <w:fldChar w:fldCharType="separate"/>
      </w:r>
      <w:r w:rsidR="00835F82">
        <w:rPr>
          <w:vertAlign w:val="superscript"/>
        </w:rPr>
        <w:t>[17]</w:t>
      </w:r>
      <w:r>
        <w:rPr>
          <w:vertAlign w:val="superscript"/>
        </w:rPr>
        <w:fldChar w:fldCharType="end"/>
      </w:r>
      <w:r>
        <w:t>使用隐马尔可夫模型</w:t>
      </w:r>
      <w:r>
        <w:rPr>
          <w:rFonts w:hint="eastAsia"/>
        </w:rPr>
        <w:t>（</w:t>
      </w:r>
      <w:r w:rsidR="00A93282">
        <w:rPr>
          <w:rFonts w:hint="eastAsia"/>
        </w:rPr>
        <w:t>h</w:t>
      </w:r>
      <w:r>
        <w:t xml:space="preserve">idden </w:t>
      </w:r>
      <w:r>
        <w:rPr>
          <w:rFonts w:hint="eastAsia"/>
        </w:rPr>
        <w:t>M</w:t>
      </w:r>
      <w:r>
        <w:t xml:space="preserve">arkov </w:t>
      </w:r>
      <w:r w:rsidR="00A93282">
        <w:rPr>
          <w:rFonts w:hint="eastAsia"/>
        </w:rPr>
        <w:t>m</w:t>
      </w:r>
      <w:r>
        <w:t>ode</w:t>
      </w:r>
      <w:r>
        <w:rPr>
          <w:rFonts w:hint="eastAsia"/>
        </w:rPr>
        <w:t>l</w:t>
      </w:r>
      <w:r>
        <w:rPr>
          <w:rFonts w:hint="eastAsia"/>
        </w:rPr>
        <w:t>，</w:t>
      </w:r>
      <w:r>
        <w:rPr>
          <w:rFonts w:hint="eastAsia"/>
        </w:rPr>
        <w:t>HMM</w:t>
      </w:r>
      <w:r>
        <w:rPr>
          <w:rFonts w:hint="eastAsia"/>
        </w:rPr>
        <w:t>）</w:t>
      </w:r>
      <w:r>
        <w:t>将未标记的信号数据</w:t>
      </w:r>
      <w:r>
        <w:rPr>
          <w:rFonts w:hint="eastAsia"/>
        </w:rPr>
        <w:t>根据已知位置进行分类，</w:t>
      </w:r>
      <w:r>
        <w:t>学习信号分布</w:t>
      </w:r>
      <w:r>
        <w:rPr>
          <w:rFonts w:hint="eastAsia"/>
        </w:rPr>
        <w:t>与地理位置</w:t>
      </w:r>
      <w:r>
        <w:t>中的映射关系</w:t>
      </w:r>
      <w:r>
        <w:rPr>
          <w:rFonts w:hint="eastAsia"/>
        </w:rPr>
        <w:t>，但是在</w:t>
      </w:r>
      <w:r>
        <w:rPr>
          <w:rFonts w:hint="eastAsia"/>
        </w:rPr>
        <w:t>HMM</w:t>
      </w:r>
      <w:r>
        <w:rPr>
          <w:rFonts w:hint="eastAsia"/>
        </w:rPr>
        <w:t>训练阶段，需要确定室内环境中的拓扑信息，另一方面</w:t>
      </w:r>
      <w:r>
        <w:t>训练</w:t>
      </w:r>
      <w:r>
        <w:t>HMM</w:t>
      </w:r>
      <w:r>
        <w:t>会增加系统的计算复杂度</w:t>
      </w:r>
      <w:r>
        <w:rPr>
          <w:rFonts w:hint="eastAsia"/>
        </w:rPr>
        <w:t>，</w:t>
      </w:r>
      <w:r>
        <w:t>并且需要大量的训练数据集以确保学习准确性。</w:t>
      </w:r>
      <w:r>
        <w:rPr>
          <w:rFonts w:hint="eastAsia"/>
        </w:rPr>
        <w:t>以上方法仅减少了位置标记的工作量，但仍需采集大量未标记的指纹信息。</w:t>
      </w:r>
    </w:p>
    <w:p w14:paraId="3572D73A" w14:textId="2D44E247" w:rsidR="00894302" w:rsidRDefault="00894302" w:rsidP="00894302">
      <w:pPr>
        <w:ind w:firstLine="480"/>
      </w:pPr>
      <w:r>
        <w:t>为了解决指纹收集的问题</w:t>
      </w:r>
      <w:r>
        <w:rPr>
          <w:rFonts w:hint="eastAsia"/>
        </w:rPr>
        <w:t>，</w:t>
      </w:r>
      <w:r>
        <w:rPr>
          <w:rFonts w:hint="eastAsia"/>
        </w:rPr>
        <w:t>Zhang</w:t>
      </w:r>
      <w:r>
        <w:rPr>
          <w:rFonts w:hint="eastAsia"/>
        </w:rPr>
        <w:t>等人提出</w:t>
      </w:r>
      <w:r>
        <w:t>了一种基于压缩</w:t>
      </w:r>
      <w:r>
        <w:rPr>
          <w:rFonts w:hint="eastAsia"/>
        </w:rPr>
        <w:t>感知</w:t>
      </w:r>
      <w:r>
        <w:t>的方法</w:t>
      </w:r>
      <w:r>
        <w:rPr>
          <w:rFonts w:hint="eastAsia"/>
        </w:rPr>
        <w:t>，</w:t>
      </w:r>
      <w:r>
        <w:t>来恢复合并矩阵中的缺失数据</w:t>
      </w:r>
      <w:r>
        <w:rPr>
          <w:vertAlign w:val="superscript"/>
        </w:rPr>
        <w:fldChar w:fldCharType="begin"/>
      </w:r>
      <w:r>
        <w:rPr>
          <w:vertAlign w:val="superscript"/>
        </w:rPr>
        <w:instrText xml:space="preserve"> </w:instrText>
      </w:r>
      <w:r>
        <w:rPr>
          <w:rFonts w:hint="eastAsia"/>
          <w:vertAlign w:val="superscript"/>
        </w:rPr>
        <w:instrText>REF _Ref39176071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[18]</w:t>
      </w:r>
      <w:r>
        <w:rPr>
          <w:vertAlign w:val="superscript"/>
        </w:rPr>
        <w:fldChar w:fldCharType="end"/>
      </w:r>
      <w:r>
        <w:rPr>
          <w:rFonts w:hint="eastAsia"/>
        </w:rPr>
        <w:t>，</w:t>
      </w:r>
      <w:r>
        <w:t>该矩阵</w:t>
      </w:r>
      <w:r>
        <w:rPr>
          <w:rFonts w:hint="eastAsia"/>
        </w:rPr>
        <w:t>组合并</w:t>
      </w:r>
      <w:r>
        <w:t>排列</w:t>
      </w:r>
      <w:r>
        <w:rPr>
          <w:rFonts w:hint="eastAsia"/>
        </w:rPr>
        <w:t>了</w:t>
      </w:r>
      <w:r>
        <w:t>在不同位置和不同时间收集的所有</w:t>
      </w:r>
      <w:r>
        <w:t>RSSI</w:t>
      </w:r>
      <w:r>
        <w:t>值</w:t>
      </w:r>
      <w:r>
        <w:rPr>
          <w:rFonts w:hint="eastAsia"/>
        </w:rPr>
        <w:t>，</w:t>
      </w:r>
      <w:r>
        <w:t>使用矩阵的秩来判断压缩感测中的稀疏性</w:t>
      </w:r>
      <w:r>
        <w:rPr>
          <w:rFonts w:hint="eastAsia"/>
        </w:rPr>
        <w:t>。后来</w:t>
      </w:r>
      <w:r>
        <w:rPr>
          <w:rFonts w:ascii="Georgia" w:hAnsi="Georgia" w:hint="eastAsia"/>
          <w:sz w:val="23"/>
          <w:szCs w:val="23"/>
          <w:shd w:val="clear" w:color="auto" w:fill="FFFFFF"/>
        </w:rPr>
        <w:t>研究人员</w:t>
      </w:r>
      <w:r>
        <w:rPr>
          <w:rFonts w:ascii="Georgia" w:hAnsi="Georgia"/>
          <w:sz w:val="23"/>
          <w:szCs w:val="23"/>
          <w:shd w:val="clear" w:color="auto" w:fill="FFFFFF"/>
        </w:rPr>
        <w:t>提出了许多基于众包</w:t>
      </w:r>
      <w:r>
        <w:rPr>
          <w:rFonts w:ascii="Georgia" w:hAnsi="Georgia" w:hint="eastAsia"/>
          <w:sz w:val="23"/>
          <w:szCs w:val="23"/>
          <w:shd w:val="clear" w:color="auto" w:fill="FFFFFF"/>
        </w:rPr>
        <w:t>技术</w:t>
      </w:r>
      <w:r>
        <w:rPr>
          <w:rFonts w:ascii="Georgia" w:hAnsi="Georgia"/>
          <w:sz w:val="23"/>
          <w:szCs w:val="23"/>
          <w:shd w:val="clear" w:color="auto" w:fill="FFFFFF"/>
        </w:rPr>
        <w:t>的解决方案</w:t>
      </w:r>
      <w:r>
        <w:rPr>
          <w:rFonts w:hint="eastAsia"/>
        </w:rPr>
        <w:t>，</w:t>
      </w:r>
      <w:r>
        <w:rPr>
          <w:rFonts w:ascii="Georgia" w:hAnsi="Georgia"/>
          <w:sz w:val="23"/>
          <w:szCs w:val="23"/>
          <w:shd w:val="clear" w:color="auto" w:fill="FFFFFF"/>
        </w:rPr>
        <w:t>基本思想</w:t>
      </w:r>
      <w:r>
        <w:rPr>
          <w:rFonts w:ascii="Georgia" w:hAnsi="Georgia" w:hint="eastAsia"/>
          <w:sz w:val="23"/>
          <w:szCs w:val="23"/>
          <w:shd w:val="clear" w:color="auto" w:fill="FFFFFF"/>
        </w:rPr>
        <w:t>是</w:t>
      </w:r>
      <w:r>
        <w:rPr>
          <w:rFonts w:hint="eastAsia"/>
        </w:rPr>
        <w:t>使</w:t>
      </w:r>
      <w:r>
        <w:t>用众包技术</w:t>
      </w:r>
      <w:r>
        <w:rPr>
          <w:rFonts w:hint="eastAsia"/>
        </w:rPr>
        <w:t>，从多个用户的设备系统实时</w:t>
      </w:r>
      <w:r>
        <w:t>获取数据</w:t>
      </w:r>
      <w:r>
        <w:rPr>
          <w:rFonts w:hint="eastAsia"/>
        </w:rPr>
        <w:t>，再上传到服务器</w:t>
      </w:r>
      <w:r>
        <w:t>来构建</w:t>
      </w:r>
      <w:r>
        <w:rPr>
          <w:rFonts w:hint="eastAsia"/>
        </w:rPr>
        <w:t>指纹库</w:t>
      </w:r>
      <w:r>
        <w:rPr>
          <w:vertAlign w:val="superscript"/>
        </w:rPr>
        <w:fldChar w:fldCharType="begin"/>
      </w:r>
      <w:r>
        <w:rPr>
          <w:vertAlign w:val="superscript"/>
        </w:rPr>
        <w:instrText xml:space="preserve"> </w:instrText>
      </w:r>
      <w:r>
        <w:rPr>
          <w:rFonts w:hint="eastAsia"/>
          <w:vertAlign w:val="superscript"/>
        </w:rPr>
        <w:instrText>REF _Ref39176097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[19]</w:t>
      </w:r>
      <w:r>
        <w:rPr>
          <w:vertAlign w:val="superscript"/>
        </w:rPr>
        <w:fldChar w:fldCharType="end"/>
      </w:r>
      <w:r>
        <w:rPr>
          <w:rFonts w:hint="eastAsia"/>
        </w:rPr>
        <w:t>。目前大多数的众包解决方案采用</w:t>
      </w:r>
      <w:r>
        <w:rPr>
          <w:rFonts w:ascii="Georgia" w:hAnsi="Georgia"/>
          <w:sz w:val="23"/>
          <w:szCs w:val="23"/>
          <w:shd w:val="clear" w:color="auto" w:fill="FFFFFF"/>
        </w:rPr>
        <w:t>路径调查技术</w:t>
      </w:r>
      <w:r>
        <w:rPr>
          <w:rFonts w:ascii="Georgia" w:hAnsi="Georgia" w:hint="eastAsia"/>
          <w:sz w:val="23"/>
          <w:szCs w:val="23"/>
          <w:shd w:val="clear" w:color="auto" w:fill="FFFFFF"/>
        </w:rPr>
        <w:t>，该技术通过获得正常</w:t>
      </w:r>
      <w:r>
        <w:rPr>
          <w:rFonts w:ascii="Georgia" w:hAnsi="Georgia"/>
          <w:sz w:val="23"/>
          <w:szCs w:val="23"/>
          <w:shd w:val="clear" w:color="auto" w:fill="FFFFFF"/>
        </w:rPr>
        <w:t>用户的步行轨迹</w:t>
      </w:r>
      <w:r>
        <w:rPr>
          <w:rFonts w:ascii="Georgia" w:hAnsi="Georgia" w:hint="eastAsia"/>
          <w:sz w:val="23"/>
          <w:szCs w:val="23"/>
          <w:shd w:val="clear" w:color="auto" w:fill="FFFFFF"/>
        </w:rPr>
        <w:t>来采集数据</w:t>
      </w:r>
      <w:r>
        <w:rPr>
          <w:rFonts w:ascii="Georgia" w:hAnsi="Georgia"/>
          <w:sz w:val="23"/>
          <w:szCs w:val="23"/>
          <w:shd w:val="clear" w:color="auto" w:fill="FFFFFF"/>
        </w:rPr>
        <w:t>。</w:t>
      </w:r>
      <w:r>
        <w:t>Zee</w:t>
      </w:r>
      <w:r>
        <w:rPr>
          <w:rFonts w:ascii="Georgia" w:hAnsi="Georgia"/>
          <w:sz w:val="23"/>
          <w:szCs w:val="23"/>
          <w:shd w:val="clear" w:color="auto" w:fill="FFFFFF"/>
        </w:rPr>
        <w:t>使用壁约束粒子滤波器</w:t>
      </w:r>
      <w:r>
        <w:rPr>
          <w:rFonts w:ascii="Georgia" w:hAnsi="Georgia" w:hint="eastAsia"/>
          <w:sz w:val="23"/>
          <w:szCs w:val="23"/>
          <w:shd w:val="clear" w:color="auto" w:fill="FFFFFF"/>
        </w:rPr>
        <w:t>，</w:t>
      </w:r>
      <w:r>
        <w:rPr>
          <w:rFonts w:ascii="Georgia" w:hAnsi="Georgia"/>
          <w:sz w:val="23"/>
          <w:szCs w:val="23"/>
          <w:shd w:val="clear" w:color="auto" w:fill="FFFFFF"/>
        </w:rPr>
        <w:t>通过将相对运动与建筑物平面图融合来估计用户的轨迹，然后将带有位置标</w:t>
      </w:r>
      <w:r>
        <w:t>记的</w:t>
      </w:r>
      <w:r>
        <w:t>Wi-Fi</w:t>
      </w:r>
      <w:r>
        <w:t>信号</w:t>
      </w:r>
      <w:r>
        <w:rPr>
          <w:rFonts w:ascii="Georgia" w:hAnsi="Georgia"/>
          <w:sz w:val="23"/>
          <w:szCs w:val="23"/>
          <w:shd w:val="clear" w:color="auto" w:fill="FFFFFF"/>
        </w:rPr>
        <w:t>指纹用于</w:t>
      </w:r>
      <w:r>
        <w:rPr>
          <w:rFonts w:ascii="Georgia" w:hAnsi="Georgia" w:hint="eastAsia"/>
          <w:sz w:val="23"/>
          <w:szCs w:val="23"/>
          <w:shd w:val="clear" w:color="auto" w:fill="FFFFFF"/>
        </w:rPr>
        <w:t>信号图的</w:t>
      </w:r>
      <w:r>
        <w:rPr>
          <w:rFonts w:ascii="Georgia" w:hAnsi="Georgia"/>
          <w:sz w:val="23"/>
          <w:szCs w:val="23"/>
          <w:shd w:val="clear" w:color="auto" w:fill="FFFFFF"/>
        </w:rPr>
        <w:t>生成</w:t>
      </w:r>
      <w:r>
        <w:rPr>
          <w:vertAlign w:val="superscript"/>
        </w:rPr>
        <w:fldChar w:fldCharType="begin"/>
      </w:r>
      <w:r>
        <w:rPr>
          <w:vertAlign w:val="superscript"/>
        </w:rPr>
        <w:instrText xml:space="preserve"> REF _Ref39176112 \r \h  \* MERGEFORMAT </w:instrText>
      </w:r>
      <w:r>
        <w:rPr>
          <w:vertAlign w:val="superscript"/>
        </w:rPr>
      </w:r>
      <w:r>
        <w:rPr>
          <w:vertAlign w:val="superscript"/>
        </w:rPr>
        <w:fldChar w:fldCharType="separate"/>
      </w:r>
      <w:r w:rsidR="00835F82">
        <w:rPr>
          <w:vertAlign w:val="superscript"/>
        </w:rPr>
        <w:t>[20]</w:t>
      </w:r>
      <w:r>
        <w:rPr>
          <w:vertAlign w:val="superscript"/>
        </w:rPr>
        <w:fldChar w:fldCharType="end"/>
      </w:r>
      <w:r>
        <w:rPr>
          <w:rFonts w:ascii="Georgia" w:hAnsi="Georgia"/>
          <w:sz w:val="23"/>
          <w:szCs w:val="23"/>
          <w:shd w:val="clear" w:color="auto" w:fill="FFFFFF"/>
        </w:rPr>
        <w:t>。</w:t>
      </w:r>
      <w:r>
        <w:rPr>
          <w:rFonts w:hint="eastAsia"/>
        </w:rPr>
        <w:t>UnLoc</w:t>
      </w:r>
      <w:r>
        <w:rPr>
          <w:rFonts w:ascii="Georgia" w:hAnsi="Georgia" w:hint="eastAsia"/>
          <w:sz w:val="23"/>
          <w:szCs w:val="23"/>
          <w:shd w:val="clear" w:color="auto" w:fill="FFFFFF"/>
        </w:rPr>
        <w:t>确定了平面图上目标位置的地标和具有明显信号特征的有机地标，以纠</w:t>
      </w:r>
      <w:r>
        <w:rPr>
          <w:rFonts w:hint="eastAsia"/>
        </w:rPr>
        <w:t>正</w:t>
      </w:r>
      <w:r>
        <w:rPr>
          <w:rFonts w:hint="eastAsia"/>
        </w:rPr>
        <w:t>PDR</w:t>
      </w:r>
      <w:r>
        <w:rPr>
          <w:rFonts w:hint="eastAsia"/>
        </w:rPr>
        <w:t>漂移</w:t>
      </w:r>
      <w:r>
        <w:rPr>
          <w:vertAlign w:val="superscript"/>
        </w:rPr>
        <w:fldChar w:fldCharType="begin"/>
      </w:r>
      <w:r>
        <w:rPr>
          <w:vertAlign w:val="superscript"/>
        </w:rPr>
        <w:instrText xml:space="preserve"> </w:instrText>
      </w:r>
      <w:r>
        <w:rPr>
          <w:rFonts w:hint="eastAsia"/>
          <w:vertAlign w:val="superscript"/>
        </w:rPr>
        <w:instrText>REF _Ref39176146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[21]</w:t>
      </w:r>
      <w:r>
        <w:rPr>
          <w:vertAlign w:val="superscript"/>
        </w:rPr>
        <w:fldChar w:fldCharType="end"/>
      </w:r>
      <w:r>
        <w:rPr>
          <w:rFonts w:hint="eastAsia"/>
        </w:rPr>
        <w:t>。但是出于安全考虑，某些建筑物的物理平面图的可用性可能会成问题。一些研究工作使</w:t>
      </w:r>
      <w:r>
        <w:rPr>
          <w:rFonts w:ascii="Georgia" w:hAnsi="Georgia" w:hint="eastAsia"/>
          <w:sz w:val="23"/>
          <w:szCs w:val="23"/>
          <w:shd w:val="clear" w:color="auto" w:fill="FFFFFF"/>
        </w:rPr>
        <w:t>用众包技术重建平面图的草图，并相应地构建信号图</w:t>
      </w:r>
      <w:r>
        <w:rPr>
          <w:vertAlign w:val="superscript"/>
        </w:rPr>
        <w:fldChar w:fldCharType="begin"/>
      </w:r>
      <w:r>
        <w:rPr>
          <w:vertAlign w:val="superscript"/>
        </w:rPr>
        <w:instrText xml:space="preserve"> </w:instrText>
      </w:r>
      <w:r>
        <w:rPr>
          <w:rFonts w:hint="eastAsia"/>
          <w:vertAlign w:val="superscript"/>
        </w:rPr>
        <w:instrText>REF _Ref39176174 \r \h\#"[0"</w:instrText>
      </w:r>
      <w:r>
        <w:rPr>
          <w:vertAlign w:val="superscript"/>
        </w:rPr>
        <w:instrText xml:space="preserve"> </w:instrText>
      </w:r>
      <w:r>
        <w:rPr>
          <w:vertAlign w:val="superscript"/>
        </w:rPr>
      </w:r>
      <w:r>
        <w:rPr>
          <w:vertAlign w:val="superscript"/>
        </w:rPr>
        <w:fldChar w:fldCharType="separate"/>
      </w:r>
      <w:r w:rsidR="00835F82">
        <w:rPr>
          <w:rFonts w:hint="eastAsia"/>
          <w:vertAlign w:val="superscript"/>
        </w:rPr>
        <w:t>[</w:t>
      </w:r>
      <w:r w:rsidR="00835F82">
        <w:rPr>
          <w:vertAlign w:val="superscript"/>
        </w:rPr>
        <w:t>22</w:t>
      </w:r>
      <w:r>
        <w:rPr>
          <w:vertAlign w:val="superscript"/>
        </w:rPr>
        <w:fldChar w:fldCharType="end"/>
      </w:r>
      <w:r>
        <w:rPr>
          <w:vertAlign w:val="superscript"/>
        </w:rPr>
        <w:t>,</w:t>
      </w:r>
      <w:r>
        <w:rPr>
          <w:vertAlign w:val="superscript"/>
        </w:rPr>
        <w:fldChar w:fldCharType="begin"/>
      </w:r>
      <w:r>
        <w:rPr>
          <w:vertAlign w:val="superscript"/>
        </w:rPr>
        <w:instrText xml:space="preserve"> REF _Ref39176184 \r \h</w:instrText>
      </w:r>
      <w:r>
        <w:rPr>
          <w:rFonts w:hint="eastAsia"/>
          <w:vertAlign w:val="superscript"/>
        </w:rPr>
        <w:instrText>\#"0]"</w:instrText>
      </w:r>
      <w:r>
        <w:rPr>
          <w:vertAlign w:val="superscript"/>
        </w:rPr>
        <w:instrText xml:space="preserve"> </w:instrText>
      </w:r>
      <w:r>
        <w:rPr>
          <w:vertAlign w:val="superscript"/>
        </w:rPr>
      </w:r>
      <w:r>
        <w:rPr>
          <w:vertAlign w:val="superscript"/>
        </w:rPr>
        <w:fldChar w:fldCharType="separate"/>
      </w:r>
      <w:r w:rsidR="00835F82">
        <w:rPr>
          <w:vertAlign w:val="superscript"/>
        </w:rPr>
        <w:t>23</w:t>
      </w:r>
      <w:r w:rsidR="00835F82">
        <w:rPr>
          <w:rFonts w:hint="eastAsia"/>
          <w:vertAlign w:val="superscript"/>
        </w:rPr>
        <w:t>]</w:t>
      </w:r>
      <w:r>
        <w:rPr>
          <w:vertAlign w:val="superscript"/>
        </w:rPr>
        <w:fldChar w:fldCharType="end"/>
      </w:r>
      <w:r>
        <w:rPr>
          <w:rFonts w:ascii="Georgia" w:hAnsi="Georgia" w:hint="eastAsia"/>
          <w:sz w:val="23"/>
          <w:szCs w:val="23"/>
          <w:shd w:val="clear" w:color="auto" w:fill="FFFFFF"/>
        </w:rPr>
        <w:t>。</w:t>
      </w:r>
      <w:r>
        <w:rPr>
          <w:rFonts w:hint="eastAsia"/>
        </w:rPr>
        <w:t>基于</w:t>
      </w:r>
      <w:r>
        <w:t>众包技术</w:t>
      </w:r>
      <w:r>
        <w:rPr>
          <w:rFonts w:hint="eastAsia"/>
        </w:rPr>
        <w:t>的定位系统简化了指纹收集过</w:t>
      </w:r>
      <w:r>
        <w:rPr>
          <w:rFonts w:hint="eastAsia"/>
        </w:rPr>
        <w:lastRenderedPageBreak/>
        <w:t>程</w:t>
      </w:r>
      <w:r>
        <w:t>，但在安全性</w:t>
      </w:r>
      <w:r>
        <w:rPr>
          <w:rFonts w:hint="eastAsia"/>
        </w:rPr>
        <w:t>方面存在隐患，同时异构设备中</w:t>
      </w:r>
      <w:r>
        <w:rPr>
          <w:rFonts w:hint="eastAsia"/>
        </w:rPr>
        <w:t>Wi-Fi</w:t>
      </w:r>
      <w:r>
        <w:rPr>
          <w:rFonts w:hint="eastAsia"/>
        </w:rPr>
        <w:t>芯片的不同对模型的鲁棒性也造成了影响</w:t>
      </w:r>
      <w:r>
        <w:t>。</w:t>
      </w:r>
    </w:p>
    <w:p w14:paraId="11B79B46" w14:textId="77777777" w:rsidR="00894302" w:rsidRDefault="00894302" w:rsidP="00894302">
      <w:pPr>
        <w:ind w:firstLine="480"/>
      </w:pPr>
      <w:r>
        <w:rPr>
          <w:rFonts w:hint="eastAsia"/>
        </w:rPr>
        <w:t>（</w:t>
      </w:r>
      <w:r>
        <w:rPr>
          <w:rFonts w:hint="eastAsia"/>
        </w:rPr>
        <w:t>2</w:t>
      </w:r>
      <w:r>
        <w:rPr>
          <w:rFonts w:hint="eastAsia"/>
        </w:rPr>
        <w:t>）指纹的预处理</w:t>
      </w:r>
    </w:p>
    <w:p w14:paraId="4BCC7FAE" w14:textId="0C0A55F0" w:rsidR="00894302" w:rsidRDefault="00894302" w:rsidP="00894302">
      <w:pPr>
        <w:ind w:firstLine="480"/>
      </w:pPr>
      <w:r>
        <w:rPr>
          <w:rFonts w:hint="eastAsia"/>
        </w:rPr>
        <w:t>指纹的预处理方法主要是</w:t>
      </w:r>
      <w:r>
        <w:rPr>
          <w:rFonts w:hint="eastAsia"/>
        </w:rPr>
        <w:t>AP</w:t>
      </w:r>
      <w:r>
        <w:rPr>
          <w:rFonts w:hint="eastAsia"/>
        </w:rPr>
        <w:t>的选择与特征提取方式。适当的</w:t>
      </w:r>
      <w:r>
        <w:rPr>
          <w:rFonts w:hint="eastAsia"/>
        </w:rPr>
        <w:t>AP</w:t>
      </w:r>
      <w:r>
        <w:rPr>
          <w:rFonts w:hint="eastAsia"/>
        </w:rPr>
        <w:t>选择可以减少计算负担，并且在某些情况下可以提高定位精度。</w:t>
      </w:r>
      <w:r>
        <w:rPr>
          <w:rFonts w:hint="eastAsia"/>
        </w:rPr>
        <w:t>Youssef</w:t>
      </w:r>
      <w:r>
        <w:rPr>
          <w:rFonts w:hint="eastAsia"/>
        </w:rPr>
        <w:t>等人通过在接收到的所有</w:t>
      </w:r>
      <w:r>
        <w:rPr>
          <w:rFonts w:hint="eastAsia"/>
        </w:rPr>
        <w:t>AP</w:t>
      </w:r>
      <w:r>
        <w:rPr>
          <w:rFonts w:hint="eastAsia"/>
        </w:rPr>
        <w:t>中，仅选择具有最强信号的</w:t>
      </w:r>
      <w:r>
        <w:rPr>
          <w:rFonts w:hint="eastAsia"/>
        </w:rPr>
        <w:t>AP</w:t>
      </w:r>
      <w:r>
        <w:rPr>
          <w:rFonts w:hint="eastAsia"/>
        </w:rPr>
        <w:t>子集来降低计算成本，而其他</w:t>
      </w:r>
      <w:r>
        <w:rPr>
          <w:rFonts w:hint="eastAsia"/>
        </w:rPr>
        <w:t>AP</w:t>
      </w:r>
      <w:r>
        <w:rPr>
          <w:rFonts w:hint="eastAsia"/>
        </w:rPr>
        <w:t>将被丢弃</w:t>
      </w:r>
      <w:r>
        <w:rPr>
          <w:vertAlign w:val="superscript"/>
        </w:rPr>
        <w:fldChar w:fldCharType="begin"/>
      </w:r>
      <w:r>
        <w:rPr>
          <w:vertAlign w:val="superscript"/>
        </w:rPr>
        <w:instrText xml:space="preserve"> </w:instrText>
      </w:r>
      <w:r>
        <w:rPr>
          <w:rFonts w:hint="eastAsia"/>
          <w:vertAlign w:val="superscript"/>
        </w:rPr>
        <w:instrText>REF _Ref39176397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[24]</w:t>
      </w:r>
      <w:r>
        <w:rPr>
          <w:vertAlign w:val="superscript"/>
        </w:rPr>
        <w:fldChar w:fldCharType="end"/>
      </w:r>
      <w:r>
        <w:rPr>
          <w:rFonts w:hint="eastAsia"/>
        </w:rPr>
        <w:t>。文献</w:t>
      </w:r>
      <w:r>
        <w:rPr>
          <w:vertAlign w:val="superscript"/>
        </w:rPr>
        <w:fldChar w:fldCharType="begin"/>
      </w:r>
      <w:r>
        <w:instrText xml:space="preserve"> </w:instrText>
      </w:r>
      <w:r>
        <w:rPr>
          <w:rFonts w:hint="eastAsia"/>
        </w:rPr>
        <w:instrText>REF _Ref39176424 \r \h</w:instrText>
      </w:r>
      <w:r>
        <w:instrText xml:space="preserve"> </w:instrText>
      </w:r>
      <w:r>
        <w:rPr>
          <w:vertAlign w:val="superscript"/>
        </w:rPr>
      </w:r>
      <w:r>
        <w:rPr>
          <w:vertAlign w:val="superscript"/>
        </w:rPr>
        <w:fldChar w:fldCharType="separate"/>
      </w:r>
      <w:r w:rsidR="00835F82">
        <w:t>[25]</w:t>
      </w:r>
      <w:r>
        <w:rPr>
          <w:vertAlign w:val="superscript"/>
        </w:rPr>
        <w:fldChar w:fldCharType="end"/>
      </w:r>
      <w:r>
        <w:rPr>
          <w:rFonts w:hint="eastAsia"/>
        </w:rPr>
        <w:t>中采用</w:t>
      </w:r>
      <w:r>
        <w:rPr>
          <w:rFonts w:hint="eastAsia"/>
        </w:rPr>
        <w:t>AP</w:t>
      </w:r>
      <w:r>
        <w:rPr>
          <w:rFonts w:hint="eastAsia"/>
        </w:rPr>
        <w:t>分组方案将</w:t>
      </w:r>
      <w:r>
        <w:rPr>
          <w:rFonts w:hint="eastAsia"/>
        </w:rPr>
        <w:t>AP</w:t>
      </w:r>
      <w:r>
        <w:rPr>
          <w:rFonts w:hint="eastAsia"/>
        </w:rPr>
        <w:t>集合划分为组，并评估每个组对定位的贡献，考虑了</w:t>
      </w:r>
      <w:r>
        <w:rPr>
          <w:rFonts w:hint="eastAsia"/>
        </w:rPr>
        <w:t>AP</w:t>
      </w:r>
      <w:r>
        <w:rPr>
          <w:rFonts w:hint="eastAsia"/>
        </w:rPr>
        <w:t>之间的相关性。</w:t>
      </w:r>
      <w:r>
        <w:rPr>
          <w:rFonts w:hint="eastAsia"/>
        </w:rPr>
        <w:t>Chan</w:t>
      </w:r>
      <w:r>
        <w:rPr>
          <w:rFonts w:hint="eastAsia"/>
        </w:rPr>
        <w:t>认为这种方法的主要问题在于环境的动态变化，从离线训练样本中提取的特定</w:t>
      </w:r>
      <w:r>
        <w:rPr>
          <w:rFonts w:hint="eastAsia"/>
        </w:rPr>
        <w:t>AP</w:t>
      </w:r>
      <w:r>
        <w:rPr>
          <w:rFonts w:hint="eastAsia"/>
        </w:rPr>
        <w:t>及其权重，在在线定位期间可能不是最佳的，即从离线训练样本中得出的</w:t>
      </w:r>
      <w:r>
        <w:rPr>
          <w:rFonts w:hint="eastAsia"/>
        </w:rPr>
        <w:t>AP</w:t>
      </w:r>
      <w:r>
        <w:rPr>
          <w:rFonts w:hint="eastAsia"/>
        </w:rPr>
        <w:t>缩减原理与模型，可能与在线测量所需的</w:t>
      </w:r>
      <w:r>
        <w:rPr>
          <w:rFonts w:hint="eastAsia"/>
        </w:rPr>
        <w:t>AP</w:t>
      </w:r>
      <w:r>
        <w:rPr>
          <w:rFonts w:hint="eastAsia"/>
        </w:rPr>
        <w:t>不同</w:t>
      </w:r>
      <w:r>
        <w:rPr>
          <w:vertAlign w:val="superscript"/>
        </w:rPr>
        <w:fldChar w:fldCharType="begin"/>
      </w:r>
      <w:r>
        <w:rPr>
          <w:vertAlign w:val="superscript"/>
        </w:rPr>
        <w:instrText xml:space="preserve"> </w:instrText>
      </w:r>
      <w:r>
        <w:rPr>
          <w:rFonts w:hint="eastAsia"/>
          <w:vertAlign w:val="superscript"/>
        </w:rPr>
        <w:instrText>REF _Ref39176443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[26]</w:t>
      </w:r>
      <w:r>
        <w:rPr>
          <w:vertAlign w:val="superscript"/>
        </w:rPr>
        <w:fldChar w:fldCharType="end"/>
      </w:r>
      <w:r>
        <w:rPr>
          <w:rFonts w:hint="eastAsia"/>
        </w:rPr>
        <w:t>。为此，</w:t>
      </w:r>
      <w:r>
        <w:rPr>
          <w:rFonts w:hint="eastAsia"/>
        </w:rPr>
        <w:t>Nowicki</w:t>
      </w:r>
      <w:r>
        <w:rPr>
          <w:rFonts w:hint="eastAsia"/>
        </w:rPr>
        <w:t>等人在不改变</w:t>
      </w:r>
      <w:r>
        <w:rPr>
          <w:rFonts w:hint="eastAsia"/>
        </w:rPr>
        <w:t>AP</w:t>
      </w:r>
      <w:r>
        <w:rPr>
          <w:rFonts w:hint="eastAsia"/>
        </w:rPr>
        <w:t>集合的情况下，采用</w:t>
      </w:r>
      <w:r>
        <w:t>堆叠式自动编码器</w:t>
      </w:r>
      <w:r>
        <w:rPr>
          <w:rFonts w:hint="eastAsia"/>
        </w:rPr>
        <w:t>（</w:t>
      </w:r>
      <w:r w:rsidR="00825AF8">
        <w:rPr>
          <w:rFonts w:hint="eastAsia"/>
        </w:rPr>
        <w:t>s</w:t>
      </w:r>
      <w:r>
        <w:rPr>
          <w:rFonts w:hint="eastAsia"/>
        </w:rPr>
        <w:t xml:space="preserve">tacked </w:t>
      </w:r>
      <w:r w:rsidR="00825AF8">
        <w:rPr>
          <w:rFonts w:hint="eastAsia"/>
        </w:rPr>
        <w:t>a</w:t>
      </w:r>
      <w:r>
        <w:rPr>
          <w:rFonts w:hint="eastAsia"/>
        </w:rPr>
        <w:t>utoencoder</w:t>
      </w:r>
      <w:r>
        <w:rPr>
          <w:rFonts w:hint="eastAsia"/>
        </w:rPr>
        <w:t>，</w:t>
      </w:r>
      <w:r>
        <w:rPr>
          <w:rFonts w:hint="eastAsia"/>
        </w:rPr>
        <w:t>SAE</w:t>
      </w:r>
      <w:r>
        <w:rPr>
          <w:rFonts w:hint="eastAsia"/>
        </w:rPr>
        <w:t>）作为</w:t>
      </w:r>
      <w:r>
        <w:t>深层网络的一部分，通过无监督学习原始数据的</w:t>
      </w:r>
      <w:r>
        <w:rPr>
          <w:rFonts w:hint="eastAsia"/>
        </w:rPr>
        <w:t>深层特征，</w:t>
      </w:r>
      <w:r>
        <w:t>来降低输入数据的维数</w:t>
      </w:r>
      <w:r>
        <w:rPr>
          <w:rFonts w:hint="eastAsia"/>
        </w:rPr>
        <w:t>，从而提取深层指纹特征</w:t>
      </w:r>
      <w:r>
        <w:rPr>
          <w:vertAlign w:val="superscript"/>
        </w:rPr>
        <w:fldChar w:fldCharType="begin"/>
      </w:r>
      <w:r>
        <w:rPr>
          <w:vertAlign w:val="superscript"/>
        </w:rPr>
        <w:instrText xml:space="preserve"> </w:instrText>
      </w:r>
      <w:r>
        <w:rPr>
          <w:rFonts w:hint="eastAsia"/>
          <w:vertAlign w:val="superscript"/>
        </w:rPr>
        <w:instrText>REF _Ref39176459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[27]</w:t>
      </w:r>
      <w:r>
        <w:rPr>
          <w:vertAlign w:val="superscript"/>
        </w:rPr>
        <w:fldChar w:fldCharType="end"/>
      </w:r>
      <w:r>
        <w:rPr>
          <w:rFonts w:hint="eastAsia"/>
        </w:rPr>
        <w:t>。</w:t>
      </w:r>
      <w:r>
        <w:t>Meratnia</w:t>
      </w:r>
      <w:r>
        <w:rPr>
          <w:rFonts w:hint="eastAsia"/>
          <w:vertAlign w:val="superscript"/>
        </w:rPr>
        <w:t xml:space="preserve"> </w:t>
      </w:r>
      <w:r>
        <w:rPr>
          <w:rFonts w:hint="eastAsia"/>
        </w:rPr>
        <w:t>等人</w:t>
      </w:r>
      <w:r>
        <w:t>通过堆叠受限玻尔兹曼机器（</w:t>
      </w:r>
      <w:r w:rsidR="00825AF8">
        <w:rPr>
          <w:rFonts w:hint="eastAsia"/>
        </w:rPr>
        <w:t>r</w:t>
      </w:r>
      <w:r>
        <w:rPr>
          <w:rFonts w:hint="eastAsia"/>
        </w:rPr>
        <w:t xml:space="preserve">estricted Boltzmann </w:t>
      </w:r>
      <w:r w:rsidR="00825AF8">
        <w:rPr>
          <w:rFonts w:hint="eastAsia"/>
        </w:rPr>
        <w:t>m</w:t>
      </w:r>
      <w:r>
        <w:rPr>
          <w:rFonts w:hint="eastAsia"/>
        </w:rPr>
        <w:t>achine</w:t>
      </w:r>
      <w:r>
        <w:rPr>
          <w:rFonts w:hint="eastAsia"/>
        </w:rPr>
        <w:t>，</w:t>
      </w:r>
      <w:r>
        <w:t>RBM</w:t>
      </w:r>
      <w:r>
        <w:t>）来构建</w:t>
      </w:r>
      <w:r>
        <w:rPr>
          <w:rFonts w:hint="eastAsia"/>
        </w:rPr>
        <w:t>深度信念网络（</w:t>
      </w:r>
      <w:r w:rsidR="00825AF8">
        <w:rPr>
          <w:rFonts w:hint="eastAsia"/>
        </w:rPr>
        <w:t>d</w:t>
      </w:r>
      <w:r>
        <w:rPr>
          <w:rFonts w:hint="eastAsia"/>
        </w:rPr>
        <w:t>eep</w:t>
      </w:r>
      <w:r>
        <w:t xml:space="preserve"> </w:t>
      </w:r>
      <w:r w:rsidR="00825AF8">
        <w:rPr>
          <w:rFonts w:hint="eastAsia"/>
        </w:rPr>
        <w:t>b</w:t>
      </w:r>
      <w:r>
        <w:rPr>
          <w:rFonts w:hint="eastAsia"/>
        </w:rPr>
        <w:t>elief</w:t>
      </w:r>
      <w:r w:rsidR="001700FC">
        <w:t xml:space="preserve"> </w:t>
      </w:r>
      <w:r w:rsidR="00825AF8">
        <w:rPr>
          <w:rFonts w:hint="eastAsia"/>
        </w:rPr>
        <w:t>n</w:t>
      </w:r>
      <w:r>
        <w:rPr>
          <w:rFonts w:hint="eastAsia"/>
        </w:rPr>
        <w:t>etwork</w:t>
      </w:r>
      <w:r>
        <w:rPr>
          <w:rFonts w:hint="eastAsia"/>
        </w:rPr>
        <w:t>，</w:t>
      </w:r>
      <w:r>
        <w:rPr>
          <w:rFonts w:hint="eastAsia"/>
        </w:rPr>
        <w:t>DBN</w:t>
      </w:r>
      <w:r>
        <w:rPr>
          <w:rFonts w:hint="eastAsia"/>
        </w:rPr>
        <w:t>），使用</w:t>
      </w:r>
      <w:r>
        <w:t>贪婪</w:t>
      </w:r>
      <w:r>
        <w:rPr>
          <w:rFonts w:hint="eastAsia"/>
        </w:rPr>
        <w:t>算法</w:t>
      </w:r>
      <w:r>
        <w:t>训练</w:t>
      </w:r>
      <w:r>
        <w:t>RBM</w:t>
      </w:r>
      <w:r>
        <w:t>堆叠模型以提取训练数据的深层次表示</w:t>
      </w:r>
      <w:r>
        <w:rPr>
          <w:vertAlign w:val="superscript"/>
        </w:rPr>
        <w:fldChar w:fldCharType="begin"/>
      </w:r>
      <w:r>
        <w:rPr>
          <w:vertAlign w:val="superscript"/>
        </w:rPr>
        <w:instrText xml:space="preserve"> REF _Ref39617313 \r \h  \* MERGEFORMAT </w:instrText>
      </w:r>
      <w:r>
        <w:rPr>
          <w:vertAlign w:val="superscript"/>
        </w:rPr>
      </w:r>
      <w:r>
        <w:rPr>
          <w:vertAlign w:val="superscript"/>
        </w:rPr>
        <w:fldChar w:fldCharType="separate"/>
      </w:r>
      <w:r w:rsidR="00835F82">
        <w:rPr>
          <w:vertAlign w:val="superscript"/>
        </w:rPr>
        <w:t>[28]</w:t>
      </w:r>
      <w:r>
        <w:rPr>
          <w:vertAlign w:val="superscript"/>
        </w:rPr>
        <w:fldChar w:fldCharType="end"/>
      </w:r>
      <w:r>
        <w:rPr>
          <w:rFonts w:hint="eastAsia"/>
        </w:rPr>
        <w:t>。实验表明，</w:t>
      </w:r>
      <w:r>
        <w:t>支持向量机结合深度特征学习的</w:t>
      </w:r>
      <w:r>
        <w:rPr>
          <w:rFonts w:hint="eastAsia"/>
        </w:rPr>
        <w:t>DBN</w:t>
      </w:r>
      <w:r>
        <w:rPr>
          <w:rFonts w:hint="eastAsia"/>
        </w:rPr>
        <w:t>方法，</w:t>
      </w:r>
      <w:r>
        <w:t>优于结合浅层特征学习或原始数据的传统方法</w:t>
      </w:r>
      <w:r>
        <w:rPr>
          <w:rFonts w:hint="eastAsia"/>
        </w:rPr>
        <w:t>。</w:t>
      </w:r>
    </w:p>
    <w:p w14:paraId="7F4B1956" w14:textId="77777777" w:rsidR="00894302" w:rsidRDefault="00894302" w:rsidP="00894302">
      <w:pPr>
        <w:ind w:firstLine="480"/>
      </w:pPr>
      <w:r>
        <w:rPr>
          <w:rFonts w:hint="eastAsia"/>
        </w:rPr>
        <w:t>（</w:t>
      </w:r>
      <w:r>
        <w:rPr>
          <w:rFonts w:hint="eastAsia"/>
        </w:rPr>
        <w:t>3</w:t>
      </w:r>
      <w:r>
        <w:rPr>
          <w:rFonts w:hint="eastAsia"/>
        </w:rPr>
        <w:t>）定位算法</w:t>
      </w:r>
    </w:p>
    <w:p w14:paraId="7F18045B" w14:textId="3B8F25A4" w:rsidR="00894302" w:rsidRDefault="00894302" w:rsidP="00894302">
      <w:pPr>
        <w:ind w:firstLine="480"/>
      </w:pPr>
      <w:r>
        <w:rPr>
          <w:rFonts w:hint="eastAsia"/>
        </w:rPr>
        <w:t>定位算法是指纹定位系统中最为重要的环节。</w:t>
      </w:r>
      <w:r>
        <w:t>室内定位算法</w:t>
      </w:r>
      <w:r>
        <w:rPr>
          <w:rFonts w:hint="eastAsia"/>
        </w:rPr>
        <w:t>将室内定位归结于模式匹配的方法</w:t>
      </w:r>
      <w:r w:rsidR="002B786C">
        <w:rPr>
          <w:rFonts w:hint="eastAsia"/>
        </w:rPr>
        <w:t>，</w:t>
      </w:r>
      <w:r>
        <w:t>包括确定性</w:t>
      </w:r>
      <w:r>
        <w:rPr>
          <w:rFonts w:hint="eastAsia"/>
        </w:rPr>
        <w:t>方法</w:t>
      </w:r>
      <w:r>
        <w:t>和概率</w:t>
      </w:r>
      <w:r>
        <w:rPr>
          <w:rFonts w:hint="eastAsia"/>
        </w:rPr>
        <w:t>性</w:t>
      </w:r>
      <w:r>
        <w:t>方法</w:t>
      </w:r>
      <w:r>
        <w:t> </w:t>
      </w:r>
      <w:r w:rsidR="002B786C">
        <w:rPr>
          <w:rFonts w:hint="eastAsia"/>
        </w:rPr>
        <w:t>。</w:t>
      </w:r>
      <w:r>
        <w:rPr>
          <w:rFonts w:ascii="Georgia" w:hAnsi="Georgia"/>
          <w:color w:val="333333"/>
          <w:sz w:val="23"/>
          <w:szCs w:val="23"/>
          <w:shd w:val="clear" w:color="auto" w:fill="FFFFFF"/>
        </w:rPr>
        <w:t>就位置估计的复杂性和准确性而言</w:t>
      </w:r>
      <w:r>
        <w:rPr>
          <w:rFonts w:ascii="Georgia" w:hAnsi="Georgia" w:hint="eastAsia"/>
          <w:color w:val="333333"/>
          <w:sz w:val="23"/>
          <w:szCs w:val="23"/>
          <w:shd w:val="clear" w:color="auto" w:fill="FFFFFF"/>
        </w:rPr>
        <w:t>，两类方法各</w:t>
      </w:r>
      <w:r>
        <w:rPr>
          <w:rFonts w:ascii="Georgia" w:hAnsi="Georgia"/>
          <w:color w:val="333333"/>
          <w:sz w:val="23"/>
          <w:szCs w:val="23"/>
          <w:shd w:val="clear" w:color="auto" w:fill="FFFFFF"/>
        </w:rPr>
        <w:t>有优点和缺点</w:t>
      </w:r>
      <w:r>
        <w:rPr>
          <w:rFonts w:ascii="Georgia" w:hAnsi="Georgia"/>
          <w:sz w:val="23"/>
          <w:szCs w:val="23"/>
          <w:shd w:val="clear" w:color="auto" w:fill="FFFFFF"/>
        </w:rPr>
        <w:t>。在确定性方法中</w:t>
      </w:r>
      <w:r>
        <w:rPr>
          <w:rFonts w:ascii="Georgia" w:hAnsi="Georgia" w:hint="eastAsia"/>
          <w:sz w:val="23"/>
          <w:szCs w:val="23"/>
          <w:shd w:val="clear" w:color="auto" w:fill="FFFFFF"/>
        </w:rPr>
        <w:t>，</w:t>
      </w:r>
      <w:r>
        <w:rPr>
          <w:rFonts w:hint="eastAsia"/>
        </w:rPr>
        <w:t>通过</w:t>
      </w:r>
      <w:r>
        <w:t>使用相似性度量</w:t>
      </w:r>
      <w:r>
        <w:rPr>
          <w:rFonts w:hint="eastAsia"/>
        </w:rPr>
        <w:t>，将用户设备的</w:t>
      </w:r>
      <w:r>
        <w:rPr>
          <w:rFonts w:hint="eastAsia"/>
        </w:rPr>
        <w:t>RSSI</w:t>
      </w:r>
      <w:r>
        <w:rPr>
          <w:rFonts w:hint="eastAsia"/>
        </w:rPr>
        <w:t>指纹直接与指纹库中的每个指纹进行比较，从而找出与物理空间</w:t>
      </w:r>
      <w:r>
        <w:t>中最接近的指纹位置。传统的确定性方法</w:t>
      </w:r>
      <w:r>
        <w:rPr>
          <w:rFonts w:hint="eastAsia"/>
        </w:rPr>
        <w:t>基于</w:t>
      </w:r>
      <w:r>
        <w:rPr>
          <w:rFonts w:hint="eastAsia"/>
          <w:i/>
          <w:iCs/>
        </w:rPr>
        <w:t>k</w:t>
      </w:r>
      <w:r>
        <w:rPr>
          <w:rFonts w:hint="eastAsia"/>
        </w:rPr>
        <w:t>近邻算法（</w:t>
      </w:r>
      <w:r>
        <w:rPr>
          <w:i/>
          <w:iCs/>
        </w:rPr>
        <w:t>k</w:t>
      </w:r>
      <w:r>
        <w:t>-</w:t>
      </w:r>
      <w:r w:rsidR="00E617F7">
        <w:rPr>
          <w:rFonts w:hint="eastAsia"/>
        </w:rPr>
        <w:t>n</w:t>
      </w:r>
      <w:r>
        <w:t xml:space="preserve">earest </w:t>
      </w:r>
      <w:r w:rsidR="00E617F7">
        <w:rPr>
          <w:rFonts w:hint="eastAsia"/>
        </w:rPr>
        <w:t>n</w:t>
      </w:r>
      <w:r>
        <w:t>eighbor</w:t>
      </w:r>
      <w:r>
        <w:t>，</w:t>
      </w:r>
      <w:r>
        <w:t>KNN</w:t>
      </w:r>
      <w:r>
        <w:rPr>
          <w:rFonts w:hint="eastAsia"/>
        </w:rPr>
        <w:t>）实现，以</w:t>
      </w:r>
      <w:r>
        <w:t>欧氏距离</w:t>
      </w:r>
      <w:r>
        <w:rPr>
          <w:rFonts w:hint="eastAsia"/>
        </w:rPr>
        <w:t>、</w:t>
      </w:r>
      <w:r>
        <w:t>余弦相似度和</w:t>
      </w:r>
      <w:r>
        <w:t>Tanimato</w:t>
      </w:r>
      <w:r>
        <w:t>相似度</w:t>
      </w:r>
      <w:r>
        <w:rPr>
          <w:rFonts w:hint="eastAsia"/>
        </w:rPr>
        <w:t>等方法，来度量</w:t>
      </w:r>
      <w:r>
        <w:rPr>
          <w:rFonts w:hint="eastAsia"/>
        </w:rPr>
        <w:t>RSSI</w:t>
      </w:r>
      <w:r>
        <w:rPr>
          <w:rFonts w:hint="eastAsia"/>
        </w:rPr>
        <w:t>指纹的相似性，</w:t>
      </w:r>
      <w:r>
        <w:rPr>
          <w:rFonts w:hint="eastAsia"/>
          <w:i/>
          <w:iCs/>
        </w:rPr>
        <w:t>k</w:t>
      </w:r>
      <w:r>
        <w:rPr>
          <w:rFonts w:ascii="Georgia" w:hAnsi="Georgia" w:hint="eastAsia"/>
          <w:sz w:val="23"/>
          <w:szCs w:val="23"/>
          <w:shd w:val="clear" w:color="auto" w:fill="FFFFFF"/>
        </w:rPr>
        <w:t>个最相似的指纹相应位置的加权质心用于估计未知设备的位置，</w:t>
      </w:r>
      <w:r>
        <w:rPr>
          <w:rFonts w:hint="eastAsia"/>
        </w:rPr>
        <w:t>通过指纹匹配完成位置估计</w:t>
      </w:r>
      <w:r w:rsidR="00D1159B">
        <w:rPr>
          <w:vertAlign w:val="superscript"/>
        </w:rPr>
        <w:fldChar w:fldCharType="begin"/>
      </w:r>
      <w:r w:rsidR="00D1159B" w:rsidRPr="00E32A87">
        <w:rPr>
          <w:vertAlign w:val="superscript"/>
        </w:rPr>
        <w:instrText xml:space="preserve"> </w:instrText>
      </w:r>
      <w:r w:rsidR="00D1159B" w:rsidRPr="00E32A87">
        <w:rPr>
          <w:rFonts w:hint="eastAsia"/>
          <w:vertAlign w:val="superscript"/>
        </w:rPr>
        <w:instrText>REF _Ref39176617 \r \h</w:instrText>
      </w:r>
      <w:r w:rsidR="00D1159B" w:rsidRPr="00E32A87">
        <w:rPr>
          <w:vertAlign w:val="superscript"/>
        </w:rPr>
        <w:instrText xml:space="preserve"> </w:instrText>
      </w:r>
      <w:r w:rsidR="00E32A87">
        <w:rPr>
          <w:vertAlign w:val="superscript"/>
        </w:rPr>
        <w:instrText xml:space="preserve"> </w:instrText>
      </w:r>
      <w:r w:rsidR="00E32A87" w:rsidRPr="00E32A87">
        <w:rPr>
          <w:rFonts w:hint="eastAsia"/>
          <w:vertAlign w:val="superscript"/>
        </w:rPr>
        <w:instrText>\#"[0"</w:instrText>
      </w:r>
      <w:r w:rsidR="00E32A87">
        <w:rPr>
          <w:vertAlign w:val="superscript"/>
        </w:rPr>
        <w:instrText xml:space="preserve"> </w:instrText>
      </w:r>
      <w:r w:rsidR="00D1159B">
        <w:rPr>
          <w:vertAlign w:val="superscript"/>
        </w:rPr>
      </w:r>
      <w:r w:rsidR="00D1159B">
        <w:rPr>
          <w:vertAlign w:val="superscript"/>
        </w:rPr>
        <w:fldChar w:fldCharType="separate"/>
      </w:r>
      <w:r w:rsidR="00835F82" w:rsidRPr="00E32A87">
        <w:rPr>
          <w:rFonts w:hint="eastAsia"/>
          <w:vertAlign w:val="superscript"/>
        </w:rPr>
        <w:t>[</w:t>
      </w:r>
      <w:r w:rsidR="00835F82">
        <w:rPr>
          <w:vertAlign w:val="superscript"/>
        </w:rPr>
        <w:t>29</w:t>
      </w:r>
      <w:r w:rsidR="00D1159B">
        <w:rPr>
          <w:vertAlign w:val="superscript"/>
        </w:rPr>
        <w:fldChar w:fldCharType="end"/>
      </w:r>
      <w:r w:rsidR="00E32A87">
        <w:rPr>
          <w:rFonts w:hint="eastAsia"/>
          <w:vertAlign w:val="superscript"/>
        </w:rPr>
        <w:t>,</w:t>
      </w:r>
      <w:r w:rsidR="00D1159B">
        <w:rPr>
          <w:vertAlign w:val="superscript"/>
        </w:rPr>
        <w:fldChar w:fldCharType="begin"/>
      </w:r>
      <w:r w:rsidR="00D1159B">
        <w:rPr>
          <w:vertAlign w:val="superscript"/>
        </w:rPr>
        <w:instrText xml:space="preserve"> REF _Ref39618026 \r \h</w:instrText>
      </w:r>
      <w:r w:rsidR="00E32A87" w:rsidRPr="00E32A87">
        <w:rPr>
          <w:rFonts w:hint="eastAsia"/>
          <w:vertAlign w:val="superscript"/>
        </w:rPr>
        <w:instrText>\#"0]"</w:instrText>
      </w:r>
      <w:r w:rsidR="00D1159B">
        <w:rPr>
          <w:vertAlign w:val="superscript"/>
        </w:rPr>
        <w:instrText xml:space="preserve"> </w:instrText>
      </w:r>
      <w:r w:rsidR="00D1159B">
        <w:rPr>
          <w:vertAlign w:val="superscript"/>
        </w:rPr>
      </w:r>
      <w:r w:rsidR="00D1159B">
        <w:rPr>
          <w:vertAlign w:val="superscript"/>
        </w:rPr>
        <w:fldChar w:fldCharType="separate"/>
      </w:r>
      <w:r w:rsidR="00835F82">
        <w:rPr>
          <w:vertAlign w:val="superscript"/>
        </w:rPr>
        <w:t>30</w:t>
      </w:r>
      <w:r w:rsidR="00835F82" w:rsidRPr="00E32A87">
        <w:rPr>
          <w:rFonts w:hint="eastAsia"/>
          <w:vertAlign w:val="superscript"/>
        </w:rPr>
        <w:t>]</w:t>
      </w:r>
      <w:r w:rsidR="00D1159B">
        <w:rPr>
          <w:vertAlign w:val="superscript"/>
        </w:rPr>
        <w:fldChar w:fldCharType="end"/>
      </w:r>
      <w:r>
        <w:rPr>
          <w:rFonts w:hint="eastAsia"/>
        </w:rPr>
        <w:t>。</w:t>
      </w:r>
      <w:r>
        <w:rPr>
          <w:rFonts w:ascii="Georgia" w:hAnsi="Georgia"/>
          <w:sz w:val="23"/>
          <w:szCs w:val="23"/>
          <w:shd w:val="clear" w:color="auto" w:fill="FFFFFF"/>
        </w:rPr>
        <w:t>研究表明，使用不同的方法将用户</w:t>
      </w:r>
      <w:r>
        <w:t>的</w:t>
      </w:r>
      <w:r>
        <w:rPr>
          <w:rFonts w:hint="eastAsia"/>
        </w:rPr>
        <w:t>RSSI</w:t>
      </w:r>
      <w:r>
        <w:t>指纹与</w:t>
      </w:r>
      <w:r>
        <w:rPr>
          <w:rFonts w:hint="eastAsia"/>
        </w:rPr>
        <w:t>指纹库</w:t>
      </w:r>
      <w:r>
        <w:t>中的</w:t>
      </w:r>
      <w:r>
        <w:rPr>
          <w:rFonts w:hint="eastAsia"/>
        </w:rPr>
        <w:t>RSSI</w:t>
      </w:r>
      <w:r>
        <w:rPr>
          <w:rFonts w:hint="eastAsia"/>
        </w:rPr>
        <w:t>信息</w:t>
      </w:r>
      <w:r>
        <w:rPr>
          <w:rFonts w:ascii="Georgia" w:hAnsi="Georgia"/>
          <w:sz w:val="23"/>
          <w:szCs w:val="23"/>
          <w:shd w:val="clear" w:color="auto" w:fill="FFFFFF"/>
        </w:rPr>
        <w:t>进行比较</w:t>
      </w:r>
      <w:r>
        <w:rPr>
          <w:rFonts w:ascii="Georgia" w:hAnsi="Georgia" w:hint="eastAsia"/>
          <w:sz w:val="23"/>
          <w:szCs w:val="23"/>
          <w:shd w:val="clear" w:color="auto" w:fill="FFFFFF"/>
        </w:rPr>
        <w:t>，</w:t>
      </w:r>
      <w:r>
        <w:rPr>
          <w:rFonts w:ascii="Georgia" w:hAnsi="Georgia"/>
          <w:sz w:val="23"/>
          <w:szCs w:val="23"/>
          <w:shd w:val="clear" w:color="auto" w:fill="FFFFFF"/>
        </w:rPr>
        <w:t>会对定位精度产生重大影响。</w:t>
      </w:r>
      <w:r w:rsidR="00DC377F">
        <w:rPr>
          <w:rFonts w:ascii="Georgia" w:hAnsi="Georgia" w:hint="eastAsia"/>
          <w:sz w:val="23"/>
          <w:szCs w:val="23"/>
          <w:shd w:val="clear" w:color="auto" w:fill="FFFFFF"/>
        </w:rPr>
        <w:t>文</w:t>
      </w:r>
      <w:r w:rsidR="00DC377F">
        <w:rPr>
          <w:rFonts w:hint="eastAsia"/>
        </w:rPr>
        <w:t>献</w:t>
      </w:r>
      <w:r w:rsidR="00DC377F">
        <w:fldChar w:fldCharType="begin"/>
      </w:r>
      <w:r w:rsidR="00DC377F">
        <w:instrText xml:space="preserve"> </w:instrText>
      </w:r>
      <w:r w:rsidR="00DC377F">
        <w:rPr>
          <w:rFonts w:hint="eastAsia"/>
        </w:rPr>
        <w:instrText>REF _Ref39176951 \r \h</w:instrText>
      </w:r>
      <w:r w:rsidR="00DC377F">
        <w:instrText xml:space="preserve">  \* MERGEFORMAT </w:instrText>
      </w:r>
      <w:r w:rsidR="00DC377F">
        <w:fldChar w:fldCharType="separate"/>
      </w:r>
      <w:r w:rsidR="00835F82">
        <w:t>[31]</w:t>
      </w:r>
      <w:r w:rsidR="00DC377F">
        <w:fldChar w:fldCharType="end"/>
      </w:r>
      <w:r w:rsidR="00DC377F">
        <w:rPr>
          <w:rFonts w:hint="eastAsia"/>
        </w:rPr>
        <w:t>在</w:t>
      </w:r>
      <w:r>
        <w:rPr>
          <w:rFonts w:ascii="Georgia" w:hAnsi="Georgia" w:hint="eastAsia"/>
          <w:sz w:val="23"/>
          <w:szCs w:val="23"/>
          <w:shd w:val="clear" w:color="auto" w:fill="FFFFFF"/>
        </w:rPr>
        <w:t>基于</w:t>
      </w:r>
      <w:r>
        <w:t>GSM</w:t>
      </w:r>
      <w:r>
        <w:t>的地</w:t>
      </w:r>
      <w:r>
        <w:rPr>
          <w:rFonts w:ascii="Georgia" w:hAnsi="Georgia"/>
          <w:sz w:val="23"/>
          <w:szCs w:val="23"/>
          <w:shd w:val="clear" w:color="auto" w:fill="FFFFFF"/>
        </w:rPr>
        <w:t>下定位系统</w:t>
      </w:r>
      <w:r w:rsidR="00DC377F">
        <w:rPr>
          <w:rFonts w:ascii="Georgia" w:hAnsi="Georgia" w:hint="eastAsia"/>
          <w:sz w:val="23"/>
          <w:szCs w:val="23"/>
          <w:shd w:val="clear" w:color="auto" w:fill="FFFFFF"/>
        </w:rPr>
        <w:t>中</w:t>
      </w:r>
      <w:r>
        <w:t>评</w:t>
      </w:r>
      <w:r>
        <w:rPr>
          <w:rFonts w:ascii="Georgia" w:hAnsi="Georgia"/>
          <w:sz w:val="23"/>
          <w:szCs w:val="23"/>
          <w:shd w:val="clear" w:color="auto" w:fill="FFFFFF"/>
        </w:rPr>
        <w:t>估了几种用于指纹</w:t>
      </w:r>
      <w:r>
        <w:rPr>
          <w:rFonts w:ascii="Georgia" w:hAnsi="Georgia" w:hint="eastAsia"/>
          <w:sz w:val="23"/>
          <w:szCs w:val="23"/>
          <w:shd w:val="clear" w:color="auto" w:fill="FFFFFF"/>
        </w:rPr>
        <w:t>匹配</w:t>
      </w:r>
      <w:r>
        <w:rPr>
          <w:rFonts w:ascii="Georgia" w:hAnsi="Georgia"/>
          <w:sz w:val="23"/>
          <w:szCs w:val="23"/>
          <w:shd w:val="clear" w:color="auto" w:fill="FFFFFF"/>
        </w:rPr>
        <w:t>的方法</w:t>
      </w:r>
      <w:r>
        <w:rPr>
          <w:rFonts w:ascii="Georgia" w:hAnsi="Georgia" w:hint="eastAsia"/>
          <w:sz w:val="23"/>
          <w:szCs w:val="23"/>
          <w:shd w:val="clear" w:color="auto" w:fill="FFFFFF"/>
        </w:rPr>
        <w:t>，</w:t>
      </w:r>
      <w:r w:rsidR="00DC377F">
        <w:rPr>
          <w:rFonts w:ascii="Georgia" w:hAnsi="Georgia" w:hint="eastAsia"/>
          <w:sz w:val="23"/>
          <w:szCs w:val="23"/>
          <w:shd w:val="clear" w:color="auto" w:fill="FFFFFF"/>
        </w:rPr>
        <w:t>实验证明</w:t>
      </w:r>
      <w:r>
        <w:rPr>
          <w:rFonts w:ascii="Georgia" w:hAnsi="Georgia" w:hint="eastAsia"/>
          <w:sz w:val="23"/>
          <w:szCs w:val="23"/>
          <w:shd w:val="clear" w:color="auto" w:fill="FFFFFF"/>
        </w:rPr>
        <w:t>欧氏</w:t>
      </w:r>
      <w:r>
        <w:rPr>
          <w:rFonts w:ascii="Georgia" w:hAnsi="Georgia"/>
          <w:sz w:val="23"/>
          <w:szCs w:val="23"/>
          <w:shd w:val="clear" w:color="auto" w:fill="FFFFFF"/>
        </w:rPr>
        <w:t>距离是</w:t>
      </w:r>
      <w:r>
        <w:rPr>
          <w:rFonts w:ascii="Georgia" w:hAnsi="Georgia" w:hint="eastAsia"/>
          <w:sz w:val="23"/>
          <w:szCs w:val="23"/>
          <w:shd w:val="clear" w:color="auto" w:fill="FFFFFF"/>
        </w:rPr>
        <w:t>获得定位精度最高的度量函数</w:t>
      </w:r>
      <w:r>
        <w:rPr>
          <w:rFonts w:ascii="Georgia" w:hAnsi="Georgia"/>
          <w:sz w:val="23"/>
          <w:szCs w:val="23"/>
          <w:shd w:val="clear" w:color="auto" w:fill="FFFFFF"/>
        </w:rPr>
        <w:t>。</w:t>
      </w:r>
      <w:r>
        <w:t>概率</w:t>
      </w:r>
      <w:r>
        <w:rPr>
          <w:rFonts w:hint="eastAsia"/>
        </w:rPr>
        <w:t>性方法</w:t>
      </w:r>
      <w:r>
        <w:rPr>
          <w:rFonts w:ascii="Georgia" w:hAnsi="Georgia"/>
          <w:sz w:val="23"/>
          <w:szCs w:val="23"/>
          <w:shd w:val="clear" w:color="auto" w:fill="FFFFFF"/>
        </w:rPr>
        <w:t>通过</w:t>
      </w:r>
      <w:r>
        <w:rPr>
          <w:rFonts w:ascii="Georgia" w:hAnsi="Georgia" w:hint="eastAsia"/>
          <w:sz w:val="23"/>
          <w:szCs w:val="23"/>
          <w:shd w:val="clear" w:color="auto" w:fill="FFFFFF"/>
        </w:rPr>
        <w:t>计算</w:t>
      </w:r>
      <w:r>
        <w:rPr>
          <w:rFonts w:ascii="Georgia" w:hAnsi="Georgia"/>
          <w:sz w:val="23"/>
          <w:szCs w:val="23"/>
          <w:shd w:val="clear" w:color="auto" w:fill="FFFFFF"/>
        </w:rPr>
        <w:t>整个</w:t>
      </w:r>
      <w:r>
        <w:rPr>
          <w:rFonts w:ascii="Georgia" w:hAnsi="Georgia" w:hint="eastAsia"/>
          <w:sz w:val="23"/>
          <w:szCs w:val="23"/>
          <w:shd w:val="clear" w:color="auto" w:fill="FFFFFF"/>
        </w:rPr>
        <w:t>测量区域</w:t>
      </w:r>
      <w:r>
        <w:rPr>
          <w:rFonts w:ascii="Georgia" w:hAnsi="Georgia"/>
          <w:sz w:val="23"/>
          <w:szCs w:val="23"/>
          <w:shd w:val="clear" w:color="auto" w:fill="FFFFFF"/>
        </w:rPr>
        <w:t>中</w:t>
      </w:r>
      <w:r>
        <w:t>RSSI</w:t>
      </w:r>
      <w:r>
        <w:t>值的分</w:t>
      </w:r>
      <w:r>
        <w:rPr>
          <w:rFonts w:ascii="Georgia" w:hAnsi="Georgia"/>
          <w:sz w:val="23"/>
          <w:szCs w:val="23"/>
          <w:shd w:val="clear" w:color="auto" w:fill="FFFFFF"/>
        </w:rPr>
        <w:t>布</w:t>
      </w:r>
      <w:r>
        <w:rPr>
          <w:rFonts w:ascii="Georgia" w:hAnsi="Georgia" w:hint="eastAsia"/>
          <w:sz w:val="23"/>
          <w:szCs w:val="23"/>
          <w:shd w:val="clear" w:color="auto" w:fill="FFFFFF"/>
        </w:rPr>
        <w:t>，</w:t>
      </w:r>
      <w:r>
        <w:rPr>
          <w:rFonts w:ascii="Georgia" w:hAnsi="Georgia"/>
          <w:sz w:val="23"/>
          <w:szCs w:val="23"/>
          <w:shd w:val="clear" w:color="auto" w:fill="FFFFFF"/>
        </w:rPr>
        <w:t>来计算在每个位置接收</w:t>
      </w:r>
      <w:r>
        <w:t>的</w:t>
      </w:r>
      <w:r>
        <w:t>RSSI</w:t>
      </w:r>
      <w:r>
        <w:t>值的概率</w:t>
      </w:r>
      <w:r>
        <w:rPr>
          <w:rFonts w:hint="eastAsia"/>
        </w:rPr>
        <w:t>，从而</w:t>
      </w:r>
      <w:r>
        <w:t>估计位置。</w:t>
      </w:r>
      <w:r>
        <w:rPr>
          <w:rFonts w:hint="eastAsia"/>
        </w:rPr>
        <w:t>概率性的经典算法包括</w:t>
      </w:r>
      <w:r>
        <w:t>贝叶斯网络</w:t>
      </w:r>
      <w:r>
        <w:rPr>
          <w:rFonts w:hint="eastAsia"/>
        </w:rPr>
        <w:t>、</w:t>
      </w:r>
      <w:r>
        <w:t>期望最大</w:t>
      </w:r>
      <w:r>
        <w:rPr>
          <w:rFonts w:hint="eastAsia"/>
        </w:rPr>
        <w:t>化、</w:t>
      </w:r>
      <w:r>
        <w:t>Kullback-Leibler</w:t>
      </w:r>
      <w:r>
        <w:t>散</w:t>
      </w:r>
      <w:r>
        <w:rPr>
          <w:rFonts w:hint="eastAsia"/>
        </w:rPr>
        <w:t>度、</w:t>
      </w:r>
      <w:r>
        <w:t>HM</w:t>
      </w:r>
      <w:r>
        <w:rPr>
          <w:rFonts w:hint="eastAsia"/>
        </w:rPr>
        <w:t>M</w:t>
      </w:r>
      <w:r>
        <w:rPr>
          <w:rFonts w:hint="eastAsia"/>
        </w:rPr>
        <w:t>和高斯过程等</w:t>
      </w:r>
      <w:r w:rsidRPr="001178A7">
        <w:rPr>
          <w:vertAlign w:val="superscript"/>
        </w:rPr>
        <w:fldChar w:fldCharType="begin"/>
      </w:r>
      <w:r w:rsidRPr="001178A7">
        <w:rPr>
          <w:vertAlign w:val="superscript"/>
        </w:rPr>
        <w:instrText xml:space="preserve"> </w:instrText>
      </w:r>
      <w:r w:rsidRPr="001178A7">
        <w:rPr>
          <w:rFonts w:hint="eastAsia"/>
          <w:vertAlign w:val="superscript"/>
        </w:rPr>
        <w:instrText>REF _Ref39177012 \r \h</w:instrText>
      </w:r>
      <w:r w:rsidRPr="001178A7">
        <w:rPr>
          <w:vertAlign w:val="superscript"/>
        </w:rPr>
        <w:instrText xml:space="preserve">\#"[0"  \* MERGEFORMAT </w:instrText>
      </w:r>
      <w:r w:rsidRPr="001178A7">
        <w:rPr>
          <w:vertAlign w:val="superscript"/>
        </w:rPr>
      </w:r>
      <w:r w:rsidRPr="001178A7">
        <w:rPr>
          <w:vertAlign w:val="superscript"/>
        </w:rPr>
        <w:fldChar w:fldCharType="separate"/>
      </w:r>
      <w:r w:rsidR="00835F82" w:rsidRPr="001178A7">
        <w:rPr>
          <w:vertAlign w:val="superscript"/>
        </w:rPr>
        <w:t>[</w:t>
      </w:r>
      <w:r w:rsidR="00835F82">
        <w:rPr>
          <w:vertAlign w:val="superscript"/>
        </w:rPr>
        <w:t>32</w:t>
      </w:r>
      <w:r w:rsidRPr="001178A7">
        <w:rPr>
          <w:vertAlign w:val="superscript"/>
        </w:rPr>
        <w:fldChar w:fldCharType="end"/>
      </w:r>
      <w:r>
        <w:rPr>
          <w:vertAlign w:val="superscript"/>
        </w:rPr>
        <w:t>-</w:t>
      </w:r>
      <w:r w:rsidRPr="001178A7">
        <w:rPr>
          <w:vertAlign w:val="superscript"/>
        </w:rPr>
        <w:fldChar w:fldCharType="begin"/>
      </w:r>
      <w:r w:rsidRPr="001178A7">
        <w:rPr>
          <w:vertAlign w:val="superscript"/>
        </w:rPr>
        <w:instrText xml:space="preserve"> REF _Ref39177017 \r \h  \#"0]" \* MERGEFORMAT </w:instrText>
      </w:r>
      <w:r w:rsidRPr="001178A7">
        <w:rPr>
          <w:vertAlign w:val="superscript"/>
        </w:rPr>
      </w:r>
      <w:r w:rsidRPr="001178A7">
        <w:rPr>
          <w:vertAlign w:val="superscript"/>
        </w:rPr>
        <w:fldChar w:fldCharType="separate"/>
      </w:r>
      <w:r w:rsidR="00835F82">
        <w:rPr>
          <w:vertAlign w:val="superscript"/>
        </w:rPr>
        <w:t>35</w:t>
      </w:r>
      <w:r w:rsidR="00835F82" w:rsidRPr="001178A7">
        <w:rPr>
          <w:vertAlign w:val="superscript"/>
        </w:rPr>
        <w:t>]</w:t>
      </w:r>
      <w:r w:rsidRPr="001178A7">
        <w:rPr>
          <w:vertAlign w:val="superscript"/>
        </w:rPr>
        <w:fldChar w:fldCharType="end"/>
      </w:r>
      <w:r>
        <w:rPr>
          <w:rFonts w:hint="eastAsia"/>
        </w:rPr>
        <w:t>。</w:t>
      </w:r>
      <w:r>
        <w:t>但是由于无线信号的波动性变化</w:t>
      </w:r>
      <w:r>
        <w:rPr>
          <w:rFonts w:hint="eastAsia"/>
        </w:rPr>
        <w:t>，</w:t>
      </w:r>
      <w:r>
        <w:t>尤其是</w:t>
      </w:r>
      <w:r>
        <w:rPr>
          <w:rFonts w:hint="eastAsia"/>
        </w:rPr>
        <w:t>当数据集</w:t>
      </w:r>
      <w:r>
        <w:t>变大时</w:t>
      </w:r>
      <w:r>
        <w:rPr>
          <w:rFonts w:hint="eastAsia"/>
        </w:rPr>
        <w:t>，概率性方法</w:t>
      </w:r>
      <w:r>
        <w:t>无法产生可靠的估计。</w:t>
      </w:r>
    </w:p>
    <w:p w14:paraId="576C0AAC" w14:textId="77777777" w:rsidR="00894302" w:rsidRDefault="00894302" w:rsidP="00894302">
      <w:pPr>
        <w:ind w:firstLine="480"/>
      </w:pPr>
      <w:r>
        <w:rPr>
          <w:rFonts w:hint="eastAsia"/>
        </w:rPr>
        <w:t>从机器学习的角度，室内定位可以分为两类：一类是基于回归思想的方法，在离线阶段建立回归模型，如支持向量回归方法；另一类是基于分类思想的方法，其</w:t>
      </w:r>
      <w:r>
        <w:rPr>
          <w:rFonts w:hint="eastAsia"/>
        </w:rPr>
        <w:lastRenderedPageBreak/>
        <w:t>中应用较多的是以支持向量机、随机森林等作为分类器的定位方法。</w:t>
      </w:r>
    </w:p>
    <w:p w14:paraId="66E24CD0" w14:textId="36416362" w:rsidR="00894302" w:rsidRPr="00CA6CFF" w:rsidRDefault="00894302" w:rsidP="00894302">
      <w:pPr>
        <w:ind w:firstLine="480"/>
      </w:pPr>
      <w:r>
        <w:rPr>
          <w:rFonts w:hint="eastAsia"/>
        </w:rPr>
        <w:t>最初</w:t>
      </w:r>
      <w:r>
        <w:rPr>
          <w:rFonts w:hint="eastAsia"/>
        </w:rPr>
        <w:t>Chen</w:t>
      </w:r>
      <w:r>
        <w:rPr>
          <w:rFonts w:hint="eastAsia"/>
        </w:rPr>
        <w:t>等人提出了</w:t>
      </w:r>
      <w:r>
        <w:rPr>
          <w:rFonts w:hint="eastAsia"/>
        </w:rPr>
        <w:t>K</w:t>
      </w:r>
      <w:r>
        <w:rPr>
          <w:rFonts w:hint="eastAsia"/>
        </w:rPr>
        <w:t>均值指纹聚类方法</w:t>
      </w:r>
      <w:r w:rsidRPr="00AC7D4D">
        <w:rPr>
          <w:vertAlign w:val="superscript"/>
        </w:rPr>
        <w:fldChar w:fldCharType="begin"/>
      </w:r>
      <w:r w:rsidRPr="00AC7D4D">
        <w:rPr>
          <w:vertAlign w:val="superscript"/>
        </w:rPr>
        <w:instrText xml:space="preserve"> </w:instrText>
      </w:r>
      <w:r w:rsidRPr="00AC7D4D">
        <w:rPr>
          <w:rFonts w:hint="eastAsia"/>
          <w:vertAlign w:val="superscript"/>
        </w:rPr>
        <w:instrText>REF _Ref39176424 \r \h</w:instrText>
      </w:r>
      <w:r w:rsidRPr="00AC7D4D">
        <w:rPr>
          <w:vertAlign w:val="superscript"/>
        </w:rPr>
        <w:instrText xml:space="preserve">  \* MERGEFORMAT </w:instrText>
      </w:r>
      <w:r w:rsidRPr="00AC7D4D">
        <w:rPr>
          <w:vertAlign w:val="superscript"/>
        </w:rPr>
      </w:r>
      <w:r w:rsidRPr="00AC7D4D">
        <w:rPr>
          <w:vertAlign w:val="superscript"/>
        </w:rPr>
        <w:fldChar w:fldCharType="separate"/>
      </w:r>
      <w:r w:rsidR="00835F82">
        <w:rPr>
          <w:vertAlign w:val="superscript"/>
        </w:rPr>
        <w:t>[25]</w:t>
      </w:r>
      <w:r w:rsidRPr="00AC7D4D">
        <w:rPr>
          <w:vertAlign w:val="superscript"/>
        </w:rPr>
        <w:fldChar w:fldCharType="end"/>
      </w:r>
      <w:r>
        <w:rPr>
          <w:rFonts w:hint="eastAsia"/>
        </w:rPr>
        <w:t>。</w:t>
      </w:r>
      <w:r>
        <w:t>2006</w:t>
      </w:r>
      <w:r>
        <w:rPr>
          <w:rFonts w:hint="eastAsia"/>
        </w:rPr>
        <w:t>年，文献</w:t>
      </w:r>
      <w:r>
        <w:fldChar w:fldCharType="begin"/>
      </w:r>
      <w:r>
        <w:instrText xml:space="preserve"> </w:instrText>
      </w:r>
      <w:r>
        <w:rPr>
          <w:rFonts w:hint="eastAsia"/>
        </w:rPr>
        <w:instrText>REF _Ref39177133 \r \h</w:instrText>
      </w:r>
      <w:r>
        <w:instrText xml:space="preserve">  \* MERGEFORMAT </w:instrText>
      </w:r>
      <w:r>
        <w:fldChar w:fldCharType="separate"/>
      </w:r>
      <w:r w:rsidR="00835F82">
        <w:t>[36]</w:t>
      </w:r>
      <w:r>
        <w:fldChar w:fldCharType="end"/>
      </w:r>
      <w:r>
        <w:rPr>
          <w:rFonts w:hint="eastAsia"/>
        </w:rPr>
        <w:t>利用支持向量机对指纹进行分类，较之前的</w:t>
      </w:r>
      <w:r>
        <w:rPr>
          <w:rFonts w:hint="eastAsia"/>
        </w:rPr>
        <w:t>K</w:t>
      </w:r>
      <w:r>
        <w:rPr>
          <w:rFonts w:hint="eastAsia"/>
        </w:rPr>
        <w:t>均值算法有所提高，但是训练时间较长。</w:t>
      </w:r>
      <w:r>
        <w:t>201</w:t>
      </w:r>
      <w:r>
        <w:rPr>
          <w:rFonts w:hint="eastAsia"/>
        </w:rPr>
        <w:t>2</w:t>
      </w:r>
      <w:r>
        <w:rPr>
          <w:rFonts w:hint="eastAsia"/>
        </w:rPr>
        <w:t>年，文献</w:t>
      </w:r>
      <w:r>
        <w:fldChar w:fldCharType="begin"/>
      </w:r>
      <w:r>
        <w:instrText xml:space="preserve"> </w:instrText>
      </w:r>
      <w:r>
        <w:rPr>
          <w:rFonts w:hint="eastAsia"/>
        </w:rPr>
        <w:instrText>REF _Ref39177149 \r \h</w:instrText>
      </w:r>
      <w:r>
        <w:instrText xml:space="preserve"> </w:instrText>
      </w:r>
      <w:r>
        <w:fldChar w:fldCharType="separate"/>
      </w:r>
      <w:r w:rsidR="00835F82">
        <w:t>[37]</w:t>
      </w:r>
      <w:r>
        <w:fldChar w:fldCharType="end"/>
      </w:r>
      <w:r>
        <w:rPr>
          <w:rFonts w:hint="eastAsia"/>
        </w:rPr>
        <w:t>提出了基于分块的加权聚类方法（</w:t>
      </w:r>
      <w:r w:rsidR="00E617F7">
        <w:rPr>
          <w:rFonts w:hint="eastAsia"/>
        </w:rPr>
        <w:t>b</w:t>
      </w:r>
      <w:r>
        <w:t xml:space="preserve">lock-based </w:t>
      </w:r>
      <w:r w:rsidR="00E617F7">
        <w:rPr>
          <w:rFonts w:hint="eastAsia"/>
        </w:rPr>
        <w:t>w</w:t>
      </w:r>
      <w:r>
        <w:t xml:space="preserve">eighted </w:t>
      </w:r>
      <w:r w:rsidR="00E617F7">
        <w:rPr>
          <w:rFonts w:hint="eastAsia"/>
        </w:rPr>
        <w:t>c</w:t>
      </w:r>
      <w:r>
        <w:t>lustering</w:t>
      </w:r>
      <w:r>
        <w:rPr>
          <w:rFonts w:hint="eastAsia"/>
        </w:rPr>
        <w:t>，</w:t>
      </w:r>
      <w:r>
        <w:t>BWC</w:t>
      </w:r>
      <w:r>
        <w:rPr>
          <w:rFonts w:hint="eastAsia"/>
        </w:rPr>
        <w:t>），有效减少了数据传输量和计算复杂度，较之前的经典方法有了较大提高。</w:t>
      </w:r>
      <w:r>
        <w:rPr>
          <w:rFonts w:hint="eastAsia"/>
        </w:rPr>
        <w:t>2015</w:t>
      </w:r>
      <w:r>
        <w:rPr>
          <w:rFonts w:hint="eastAsia"/>
        </w:rPr>
        <w:t>年，文献</w:t>
      </w:r>
      <w:r>
        <w:fldChar w:fldCharType="begin"/>
      </w:r>
      <w:r>
        <w:instrText xml:space="preserve"> </w:instrText>
      </w:r>
      <w:r>
        <w:rPr>
          <w:rFonts w:hint="eastAsia"/>
        </w:rPr>
        <w:instrText>REF _Ref39176474 \r \h</w:instrText>
      </w:r>
      <w:r>
        <w:instrText xml:space="preserve"> </w:instrText>
      </w:r>
      <w:r>
        <w:fldChar w:fldCharType="separate"/>
      </w:r>
      <w:r w:rsidR="00835F82">
        <w:t>[38]</w:t>
      </w:r>
      <w:r>
        <w:fldChar w:fldCharType="end"/>
      </w:r>
      <w:r>
        <w:rPr>
          <w:rFonts w:hint="eastAsia"/>
        </w:rPr>
        <w:t>第一次将</w:t>
      </w:r>
      <w:r>
        <w:t>深度神经网络</w:t>
      </w:r>
      <w:r>
        <w:rPr>
          <w:rFonts w:hint="eastAsia"/>
        </w:rPr>
        <w:t>（</w:t>
      </w:r>
      <w:r>
        <w:rPr>
          <w:rFonts w:hint="eastAsia"/>
        </w:rPr>
        <w:t>DNN</w:t>
      </w:r>
      <w:r>
        <w:rPr>
          <w:rFonts w:hint="eastAsia"/>
        </w:rPr>
        <w:t>）</w:t>
      </w:r>
      <w:r>
        <w:t>用于</w:t>
      </w:r>
      <w:r>
        <w:t>Wi</w:t>
      </w:r>
      <w:r>
        <w:rPr>
          <w:rFonts w:hint="eastAsia"/>
        </w:rPr>
        <w:t>-</w:t>
      </w:r>
      <w:r>
        <w:t>Fi</w:t>
      </w:r>
      <w:r>
        <w:t>指纹识别</w:t>
      </w:r>
      <w:r>
        <w:rPr>
          <w:rFonts w:hint="eastAsia"/>
        </w:rPr>
        <w:t>，</w:t>
      </w:r>
      <w:r>
        <w:t>从预先构建的指纹数据集的大量嘈杂的</w:t>
      </w:r>
      <w:r>
        <w:t>RSSI</w:t>
      </w:r>
      <w:r>
        <w:t>样本中</w:t>
      </w:r>
      <w:r>
        <w:rPr>
          <w:rFonts w:hint="eastAsia"/>
        </w:rPr>
        <w:t>，</w:t>
      </w:r>
      <w:r>
        <w:t>提取可靠的特征</w:t>
      </w:r>
      <w:r>
        <w:rPr>
          <w:rFonts w:hint="eastAsia"/>
        </w:rPr>
        <w:t>，</w:t>
      </w:r>
      <w:r>
        <w:t>四层</w:t>
      </w:r>
      <w:r>
        <w:t>DNN</w:t>
      </w:r>
      <w:r>
        <w:t>生成粗略的定位估计值，然后基于</w:t>
      </w:r>
      <w:r>
        <w:t>HMM</w:t>
      </w:r>
      <w:r>
        <w:t>的精细定位器对其进行平滑处理以生成最终位置估计值。</w:t>
      </w:r>
      <w:r>
        <w:rPr>
          <w:rFonts w:hint="eastAsia"/>
        </w:rPr>
        <w:t>通过这种分层算法，在离线阶段将指纹库划分为若干子集；在线定位过程中，先将目标位置定位到某个子集中，然后在子集内进行精确定位。这样做可以缩小位置的搜索范围，提高定位效率，同时也可以使信号空间和位置坐标之间的函数关系的训练更加简单，但</w:t>
      </w:r>
      <w:r>
        <w:t>分层</w:t>
      </w:r>
      <w:r>
        <w:rPr>
          <w:rFonts w:hint="eastAsia"/>
        </w:rPr>
        <w:t>定位</w:t>
      </w:r>
      <w:r>
        <w:t>增加了</w:t>
      </w:r>
      <w:r>
        <w:rPr>
          <w:rFonts w:hint="eastAsia"/>
        </w:rPr>
        <w:t>定位</w:t>
      </w:r>
      <w:r>
        <w:t>的复杂性</w:t>
      </w:r>
      <w:r>
        <w:rPr>
          <w:rFonts w:hint="eastAsia"/>
        </w:rPr>
        <w:t>，并且</w:t>
      </w:r>
      <w:r>
        <w:t>如果粗略估计阶段</w:t>
      </w:r>
      <w:r>
        <w:rPr>
          <w:rFonts w:hint="eastAsia"/>
        </w:rPr>
        <w:t>计算</w:t>
      </w:r>
      <w:r>
        <w:t>不正确，</w:t>
      </w:r>
      <w:r>
        <w:rPr>
          <w:rFonts w:hint="eastAsia"/>
        </w:rPr>
        <w:t>细粒度估计阶段则无法正确进行，</w:t>
      </w:r>
      <w:r>
        <w:t>则最终结果的偏差会增加</w:t>
      </w:r>
      <w:r>
        <w:rPr>
          <w:rFonts w:hint="eastAsia"/>
        </w:rPr>
        <w:t>。</w:t>
      </w:r>
    </w:p>
    <w:p w14:paraId="12A9A9B9" w14:textId="42A6917B" w:rsidR="00894302" w:rsidRPr="00603533" w:rsidRDefault="00894302" w:rsidP="00894302">
      <w:pPr>
        <w:ind w:firstLine="480"/>
      </w:pPr>
      <w:r>
        <w:rPr>
          <w:rFonts w:hint="eastAsia"/>
        </w:rPr>
        <w:t>为解决分层定位带来的问题，</w:t>
      </w:r>
      <w:r>
        <w:rPr>
          <w:rFonts w:hint="eastAsia"/>
        </w:rPr>
        <w:t>2</w:t>
      </w:r>
      <w:r>
        <w:t>01</w:t>
      </w:r>
      <w:r>
        <w:rPr>
          <w:rFonts w:hint="eastAsia"/>
        </w:rPr>
        <w:t>6</w:t>
      </w:r>
      <w:r>
        <w:rPr>
          <w:rFonts w:hint="eastAsia"/>
        </w:rPr>
        <w:t>年，文献</w:t>
      </w:r>
      <w:r>
        <w:fldChar w:fldCharType="begin"/>
      </w:r>
      <w:r>
        <w:instrText xml:space="preserve"> </w:instrText>
      </w:r>
      <w:r>
        <w:rPr>
          <w:rFonts w:hint="eastAsia"/>
        </w:rPr>
        <w:instrText>REF _Ref39176459 \r \h</w:instrText>
      </w:r>
      <w:r>
        <w:instrText xml:space="preserve"> </w:instrText>
      </w:r>
      <w:r>
        <w:fldChar w:fldCharType="separate"/>
      </w:r>
      <w:r w:rsidR="00835F82">
        <w:t>[27]</w:t>
      </w:r>
      <w:r>
        <w:fldChar w:fldCharType="end"/>
      </w:r>
      <w:r>
        <w:rPr>
          <w:rFonts w:hint="eastAsia"/>
        </w:rPr>
        <w:t>利用</w:t>
      </w:r>
      <w:r>
        <w:rPr>
          <w:rFonts w:hint="eastAsia"/>
        </w:rPr>
        <w:t>one-hot</w:t>
      </w:r>
      <w:r>
        <w:rPr>
          <w:rFonts w:hint="eastAsia"/>
        </w:rPr>
        <w:t>编码，将建筑物及楼层合并成扁平标签，</w:t>
      </w:r>
      <w:r>
        <w:t>提出了一种带有堆叠式自动编码器（</w:t>
      </w:r>
      <w:r>
        <w:t>SAE</w:t>
      </w:r>
      <w:r>
        <w:t>）的</w:t>
      </w:r>
      <w:r>
        <w:t>DNN</w:t>
      </w:r>
      <w:r>
        <w:t>分类</w:t>
      </w:r>
      <w:r>
        <w:rPr>
          <w:rFonts w:hint="eastAsia"/>
        </w:rPr>
        <w:t>方法，对</w:t>
      </w:r>
      <w:r>
        <w:t>楼层和建筑物</w:t>
      </w:r>
      <w:r>
        <w:rPr>
          <w:rFonts w:hint="eastAsia"/>
        </w:rPr>
        <w:t>进行分类，分类准确率达到</w:t>
      </w:r>
      <w:r>
        <w:rPr>
          <w:rFonts w:hint="eastAsia"/>
        </w:rPr>
        <w:t>91.1%</w:t>
      </w:r>
      <w:r>
        <w:rPr>
          <w:rFonts w:hint="eastAsia"/>
        </w:rPr>
        <w:t>，其中并未涉及房间经纬度的定位。在扁平分类模型中，</w:t>
      </w:r>
      <w:r>
        <w:t>输出节点的数量等于建筑群中</w:t>
      </w:r>
      <w:r>
        <w:rPr>
          <w:rFonts w:hint="eastAsia"/>
        </w:rPr>
        <w:t>所有房间</w:t>
      </w:r>
      <w:r>
        <w:t>位置的数量，这种基于扁平标签的多分类</w:t>
      </w:r>
      <w:r>
        <w:t>DNN</w:t>
      </w:r>
      <w:r>
        <w:t>结构</w:t>
      </w:r>
      <w:r>
        <w:rPr>
          <w:rFonts w:hint="eastAsia"/>
        </w:rPr>
        <w:t>不</w:t>
      </w:r>
      <w:r>
        <w:t>具有可</w:t>
      </w:r>
      <w:r>
        <w:rPr>
          <w:rFonts w:hint="eastAsia"/>
        </w:rPr>
        <w:t>扩展</w:t>
      </w:r>
      <w:r>
        <w:t>性</w:t>
      </w:r>
      <w:r>
        <w:rPr>
          <w:rFonts w:hint="eastAsia"/>
        </w:rPr>
        <w:t>。</w:t>
      </w:r>
      <w:r>
        <w:t>如果室内定位要覆盖大型建筑物，例如大型购物中心或大学校园，在同一管理下有</w:t>
      </w:r>
      <w:r>
        <w:rPr>
          <w:rFonts w:hint="eastAsia"/>
        </w:rPr>
        <w:t>多个</w:t>
      </w:r>
      <w:r>
        <w:t>多层建筑物，则指纹技术的可扩展性就成为重要问题</w:t>
      </w:r>
      <w:r>
        <w:rPr>
          <w:rFonts w:hint="eastAsia"/>
        </w:rPr>
        <w:t>。</w:t>
      </w:r>
    </w:p>
    <w:p w14:paraId="11E0CFBD" w14:textId="140EE95E" w:rsidR="00894302" w:rsidRPr="00603533" w:rsidRDefault="00894302" w:rsidP="00894302">
      <w:pPr>
        <w:ind w:firstLine="480"/>
      </w:pPr>
      <w:r>
        <w:rPr>
          <w:rFonts w:hint="eastAsia"/>
        </w:rPr>
        <w:t>2</w:t>
      </w:r>
      <w:r>
        <w:t>018</w:t>
      </w:r>
      <w:r>
        <w:rPr>
          <w:rFonts w:hint="eastAsia"/>
        </w:rPr>
        <w:t>年，</w:t>
      </w:r>
      <w:r>
        <w:rPr>
          <w:rFonts w:hint="eastAsia"/>
        </w:rPr>
        <w:t xml:space="preserve">Kim </w:t>
      </w:r>
      <w:r>
        <w:rPr>
          <w:rFonts w:hint="eastAsia"/>
        </w:rPr>
        <w:t>等人</w:t>
      </w:r>
      <w:r>
        <w:t>提出了一种多标签分类的可</w:t>
      </w:r>
      <w:r>
        <w:rPr>
          <w:rFonts w:hint="eastAsia"/>
        </w:rPr>
        <w:t>扩展</w:t>
      </w:r>
      <w:r>
        <w:t>DNN</w:t>
      </w:r>
      <w:r>
        <w:rPr>
          <w:rFonts w:hint="eastAsia"/>
        </w:rPr>
        <w:t>模型，实现了</w:t>
      </w:r>
      <w:r>
        <w:t>建筑物</w:t>
      </w:r>
      <w:r>
        <w:rPr>
          <w:rFonts w:hint="eastAsia"/>
        </w:rPr>
        <w:t>、</w:t>
      </w:r>
      <w:r>
        <w:t>楼层</w:t>
      </w:r>
      <w:r>
        <w:rPr>
          <w:rFonts w:hint="eastAsia"/>
        </w:rPr>
        <w:t>的</w:t>
      </w:r>
      <w:r>
        <w:t>分类</w:t>
      </w:r>
      <w:r>
        <w:rPr>
          <w:rFonts w:hint="eastAsia"/>
        </w:rPr>
        <w:t>以及房间经纬度的统一估计，</w:t>
      </w:r>
      <w:r>
        <w:t>输出节点与</w:t>
      </w:r>
      <w:r>
        <w:rPr>
          <w:rFonts w:hint="eastAsia"/>
        </w:rPr>
        <w:t>基于分层</w:t>
      </w:r>
      <w:r>
        <w:t>分类的</w:t>
      </w:r>
      <w:r>
        <w:t>DNN</w:t>
      </w:r>
      <w:r>
        <w:rPr>
          <w:rFonts w:hint="eastAsia"/>
        </w:rPr>
        <w:t>模型</w:t>
      </w:r>
      <w:r>
        <w:t>相比</w:t>
      </w:r>
      <w:r>
        <w:rPr>
          <w:rFonts w:hint="eastAsia"/>
        </w:rPr>
        <w:t>，</w:t>
      </w:r>
      <w:r>
        <w:t>可以大大减少</w:t>
      </w:r>
      <w:r>
        <w:t>DNN </w:t>
      </w:r>
      <w:r>
        <w:t>的数量</w:t>
      </w:r>
      <w:r>
        <w:rPr>
          <w:vertAlign w:val="superscript"/>
        </w:rPr>
        <w:fldChar w:fldCharType="begin"/>
      </w:r>
      <w:r>
        <w:rPr>
          <w:vertAlign w:val="superscript"/>
        </w:rPr>
        <w:instrText xml:space="preserve"> REF _Ref39177205 \r \h  \* MERGEFORMAT </w:instrText>
      </w:r>
      <w:r>
        <w:rPr>
          <w:vertAlign w:val="superscript"/>
        </w:rPr>
      </w:r>
      <w:r>
        <w:rPr>
          <w:vertAlign w:val="superscript"/>
        </w:rPr>
        <w:fldChar w:fldCharType="separate"/>
      </w:r>
      <w:r w:rsidR="00835F82">
        <w:rPr>
          <w:vertAlign w:val="superscript"/>
        </w:rPr>
        <w:t>[39]</w:t>
      </w:r>
      <w:r>
        <w:rPr>
          <w:vertAlign w:val="superscript"/>
        </w:rPr>
        <w:fldChar w:fldCharType="end"/>
      </w:r>
      <w:r>
        <w:rPr>
          <w:rFonts w:hint="eastAsia"/>
        </w:rPr>
        <w:t>。</w:t>
      </w:r>
      <w:r w:rsidR="009E7198">
        <w:rPr>
          <w:rFonts w:hint="eastAsia"/>
        </w:rPr>
        <w:t>可扩展方法</w:t>
      </w:r>
      <w:r>
        <w:rPr>
          <w:rFonts w:hint="eastAsia"/>
        </w:rPr>
        <w:t>首先将指纹标签进行</w:t>
      </w:r>
      <w:r>
        <w:rPr>
          <w:rFonts w:hint="eastAsia"/>
        </w:rPr>
        <w:t>one-hot</w:t>
      </w:r>
      <w:r>
        <w:rPr>
          <w:rFonts w:hint="eastAsia"/>
        </w:rPr>
        <w:t>编码，分类时</w:t>
      </w:r>
      <w:r>
        <w:t>通过索引将来自多标签分类器的输出</w:t>
      </w:r>
      <w:r>
        <w:rPr>
          <w:rFonts w:hint="eastAsia"/>
        </w:rPr>
        <w:t>向量</w:t>
      </w:r>
      <w:r>
        <w:t>划分为建筑物</w:t>
      </w:r>
      <w:r>
        <w:rPr>
          <w:rFonts w:hint="eastAsia"/>
        </w:rPr>
        <w:t>、</w:t>
      </w:r>
      <w:r>
        <w:t>楼层和位置</w:t>
      </w:r>
      <w:r>
        <w:rPr>
          <w:rFonts w:hint="eastAsia"/>
        </w:rPr>
        <w:t>。</w:t>
      </w:r>
      <w:r>
        <w:t>最后通过</w:t>
      </w:r>
      <w:r>
        <w:t>argmax</w:t>
      </w:r>
      <w:r>
        <w:t>函数将建筑物和楼层估计为相应的最大值索引。为了估算位置坐标，从位置向量中选择</w:t>
      </w:r>
      <w:r>
        <w:rPr>
          <w:i/>
          <w:iCs/>
        </w:rPr>
        <w:t>k</w:t>
      </w:r>
      <w:r>
        <w:t>个最大元素</w:t>
      </w:r>
      <w:r>
        <w:rPr>
          <w:rFonts w:hint="eastAsia"/>
        </w:rPr>
        <w:t>，利用加权质心法</w:t>
      </w:r>
      <w:r>
        <w:t>估计</w:t>
      </w:r>
      <w:r>
        <w:rPr>
          <w:rFonts w:hint="eastAsia"/>
        </w:rPr>
        <w:t>目标位置。</w:t>
      </w:r>
      <w:r w:rsidR="009E7198">
        <w:rPr>
          <w:rFonts w:hint="eastAsia"/>
        </w:rPr>
        <w:t>但该方法</w:t>
      </w:r>
      <w:r>
        <w:rPr>
          <w:rFonts w:hint="eastAsia"/>
        </w:rPr>
        <w:t>在训练过程中同时进行建筑物、楼层及房间位置的训练，导致房间经纬度的估计过于复杂化，因而尚存改进空间。</w:t>
      </w:r>
    </w:p>
    <w:p w14:paraId="788E3B9B" w14:textId="0FADEDAB" w:rsidR="00894302" w:rsidRDefault="00894302" w:rsidP="00894302">
      <w:pPr>
        <w:widowControl/>
        <w:shd w:val="clear" w:color="auto" w:fill="FFFFFF"/>
        <w:ind w:firstLine="480"/>
      </w:pPr>
      <w:r>
        <w:rPr>
          <w:rFonts w:hint="eastAsia"/>
        </w:rPr>
        <w:t>2018</w:t>
      </w:r>
      <w:r>
        <w:rPr>
          <w:rFonts w:hint="eastAsia"/>
        </w:rPr>
        <w:t>年，文献</w:t>
      </w:r>
      <w:r>
        <w:fldChar w:fldCharType="begin"/>
      </w:r>
      <w:r>
        <w:instrText xml:space="preserve"> </w:instrText>
      </w:r>
      <w:r>
        <w:rPr>
          <w:rFonts w:hint="eastAsia"/>
        </w:rPr>
        <w:instrText>REF _Ref39177223 \r \h</w:instrText>
      </w:r>
      <w:r>
        <w:instrText xml:space="preserve"> </w:instrText>
      </w:r>
      <w:r>
        <w:fldChar w:fldCharType="separate"/>
      </w:r>
      <w:r w:rsidR="00835F82">
        <w:t>[40]</w:t>
      </w:r>
      <w:r>
        <w:fldChar w:fldCharType="end"/>
      </w:r>
      <w:r>
        <w:rPr>
          <w:rFonts w:hint="eastAsia"/>
        </w:rPr>
        <w:t>第一次采用</w:t>
      </w:r>
      <w:r>
        <w:t>CNN</w:t>
      </w:r>
      <w:r>
        <w:rPr>
          <w:rFonts w:hint="eastAsia"/>
        </w:rPr>
        <w:t>分类，由于</w:t>
      </w:r>
      <w:r>
        <w:rPr>
          <w:rFonts w:hint="eastAsia"/>
        </w:rPr>
        <w:t>CNN</w:t>
      </w:r>
      <w:r>
        <w:rPr>
          <w:rFonts w:hint="eastAsia"/>
        </w:rPr>
        <w:t>分类需要二维数组作为输入，因此作者根据给定的一维</w:t>
      </w:r>
      <w:r>
        <w:rPr>
          <w:rFonts w:hint="eastAsia"/>
        </w:rPr>
        <w:t>RSSI</w:t>
      </w:r>
      <w:r>
        <w:rPr>
          <w:rFonts w:hint="eastAsia"/>
        </w:rPr>
        <w:t>数据，添加一些对原始一维数据没有意义的虚拟值，从而构造二维的输入数据。该模型对楼层的分类准确率为</w:t>
      </w:r>
      <w:r>
        <w:rPr>
          <w:rFonts w:hint="eastAsia"/>
        </w:rPr>
        <w:t>95.76%</w:t>
      </w:r>
      <w:r>
        <w:rPr>
          <w:rFonts w:hint="eastAsia"/>
        </w:rPr>
        <w:t>，其中也未涉及房间经纬度的估计。</w:t>
      </w:r>
      <w:r>
        <w:rPr>
          <w:rFonts w:hint="eastAsia"/>
        </w:rPr>
        <w:t>2</w:t>
      </w:r>
      <w:r>
        <w:t>019</w:t>
      </w:r>
      <w:r>
        <w:rPr>
          <w:rFonts w:hint="eastAsia"/>
        </w:rPr>
        <w:t>年，文献</w:t>
      </w:r>
      <w:r>
        <w:fldChar w:fldCharType="begin"/>
      </w:r>
      <w:r>
        <w:instrText xml:space="preserve"> </w:instrText>
      </w:r>
      <w:r>
        <w:rPr>
          <w:rFonts w:hint="eastAsia"/>
        </w:rPr>
        <w:instrText>REF _Ref39180948 \r \h</w:instrText>
      </w:r>
      <w:r>
        <w:instrText xml:space="preserve"> </w:instrText>
      </w:r>
      <w:r>
        <w:fldChar w:fldCharType="separate"/>
      </w:r>
      <w:r w:rsidR="00835F82">
        <w:t>[41]</w:t>
      </w:r>
      <w:r>
        <w:fldChar w:fldCharType="end"/>
      </w:r>
      <w:r>
        <w:rPr>
          <w:rFonts w:hint="eastAsia"/>
        </w:rPr>
        <w:t>提出了自编码器与</w:t>
      </w:r>
      <w:r>
        <w:rPr>
          <w:rFonts w:hint="eastAsia"/>
        </w:rPr>
        <w:t>CNN</w:t>
      </w:r>
      <w:r>
        <w:rPr>
          <w:rFonts w:hint="eastAsia"/>
        </w:rPr>
        <w:t>结合的定位模型，利用自编码器进行数据降维，在自编码器与</w:t>
      </w:r>
      <w:r>
        <w:rPr>
          <w:rFonts w:hint="eastAsia"/>
        </w:rPr>
        <w:t>CNN</w:t>
      </w:r>
      <w:r>
        <w:rPr>
          <w:rFonts w:hint="eastAsia"/>
        </w:rPr>
        <w:t>之间添加</w:t>
      </w:r>
      <w:r>
        <w:rPr>
          <w:rFonts w:hint="eastAsia"/>
        </w:rPr>
        <w:t>Dropout</w:t>
      </w:r>
      <w:r>
        <w:rPr>
          <w:rFonts w:hint="eastAsia"/>
        </w:rPr>
        <w:t>层防</w:t>
      </w:r>
      <w:r>
        <w:rPr>
          <w:rFonts w:hint="eastAsia"/>
        </w:rPr>
        <w:lastRenderedPageBreak/>
        <w:t>止过拟合，最终达到了建筑物分类准确率</w:t>
      </w:r>
      <w:r>
        <w:rPr>
          <w:rFonts w:hint="eastAsia"/>
        </w:rPr>
        <w:t>100%</w:t>
      </w:r>
      <w:r>
        <w:rPr>
          <w:rFonts w:hint="eastAsia"/>
        </w:rPr>
        <w:t>，楼层分类准确率</w:t>
      </w:r>
      <w:r>
        <w:rPr>
          <w:rFonts w:hint="eastAsia"/>
        </w:rPr>
        <w:t>96.03%</w:t>
      </w:r>
      <w:r>
        <w:rPr>
          <w:rFonts w:hint="eastAsia"/>
        </w:rPr>
        <w:t>。定位均方根误差约</w:t>
      </w:r>
      <w:r>
        <w:rPr>
          <w:rFonts w:hint="eastAsia"/>
        </w:rPr>
        <w:t>11.78</w:t>
      </w:r>
      <w:r>
        <w:t xml:space="preserve"> </w:t>
      </w:r>
      <w:r>
        <w:rPr>
          <w:rFonts w:hint="eastAsia"/>
        </w:rPr>
        <w:t>m</w:t>
      </w:r>
      <w:r>
        <w:rPr>
          <w:rFonts w:hint="eastAsia"/>
        </w:rPr>
        <w:t>。</w:t>
      </w:r>
    </w:p>
    <w:p w14:paraId="0391A11F" w14:textId="77777777" w:rsidR="00894302" w:rsidRDefault="00894302" w:rsidP="00894302">
      <w:pPr>
        <w:widowControl/>
        <w:shd w:val="clear" w:color="auto" w:fill="FFFFFF"/>
        <w:ind w:firstLine="480"/>
      </w:pPr>
      <w:r>
        <w:rPr>
          <w:rFonts w:hint="eastAsia"/>
        </w:rPr>
        <w:t>以上是</w:t>
      </w:r>
      <w:r>
        <w:rPr>
          <w:rFonts w:hint="eastAsia"/>
        </w:rPr>
        <w:t>Wi-Fi</w:t>
      </w:r>
      <w:r>
        <w:rPr>
          <w:rFonts w:hint="eastAsia"/>
        </w:rPr>
        <w:t>指纹定位工作研究的三个主要方面，旨在解决定位精度问题及模型鲁棒性问题。信号的采集过程困难繁琐、</w:t>
      </w:r>
      <w:r>
        <w:rPr>
          <w:rFonts w:ascii="宋体" w:hAnsi="宋体" w:hint="eastAsia"/>
        </w:rPr>
        <w:t>信号的多径衰落损耗及时变性、采集设备</w:t>
      </w:r>
      <w:r>
        <w:t>Wi-Fi</w:t>
      </w:r>
      <w:r>
        <w:rPr>
          <w:rFonts w:ascii="宋体" w:hAnsi="宋体" w:hint="eastAsia"/>
        </w:rPr>
        <w:t>芯片的不同等特性，加剧了指纹特征分析、模型鲁棒性分析、定位准确度的复杂性。随着研究的深入，</w:t>
      </w:r>
      <w:r>
        <w:rPr>
          <w:rFonts w:hint="eastAsia"/>
        </w:rPr>
        <w:t>室内定位问题朝着采集简化、模型鲁棒性强、定位高效精确的方向发展。由于目前研究均是基于</w:t>
      </w:r>
      <w:r>
        <w:rPr>
          <w:rFonts w:hint="eastAsia"/>
        </w:rPr>
        <w:t>Wi-Fi</w:t>
      </w:r>
      <w:r>
        <w:rPr>
          <w:rFonts w:hint="eastAsia"/>
        </w:rPr>
        <w:t>数据完整情况下进行的讨论，而本文通过实验发现</w:t>
      </w:r>
      <w:r>
        <w:rPr>
          <w:rFonts w:hint="eastAsia"/>
        </w:rPr>
        <w:t>AP</w:t>
      </w:r>
      <w:r>
        <w:rPr>
          <w:rFonts w:hint="eastAsia"/>
        </w:rPr>
        <w:t>故障会导致</w:t>
      </w:r>
      <w:r w:rsidR="009E7198">
        <w:rPr>
          <w:rFonts w:hint="eastAsia"/>
        </w:rPr>
        <w:t>数据缺失</w:t>
      </w:r>
      <w:r>
        <w:rPr>
          <w:rFonts w:hint="eastAsia"/>
        </w:rPr>
        <w:t>，训练好的模型不再适用于变化后的指纹，因此本文在探究如何提高定位精度的同时，也将进一步探讨</w:t>
      </w:r>
      <w:r>
        <w:rPr>
          <w:rFonts w:hint="eastAsia"/>
        </w:rPr>
        <w:t>AP</w:t>
      </w:r>
      <w:r>
        <w:rPr>
          <w:rFonts w:hint="eastAsia"/>
        </w:rPr>
        <w:t>故障场景下的室内定位问题，进而提高模型鲁棒性。</w:t>
      </w:r>
    </w:p>
    <w:p w14:paraId="04DEE6D3" w14:textId="77777777" w:rsidR="00894302" w:rsidRDefault="00894302" w:rsidP="00894302">
      <w:pPr>
        <w:spacing w:before="480" w:after="360" w:line="240" w:lineRule="auto"/>
        <w:ind w:firstLineChars="0" w:firstLine="0"/>
        <w:outlineLvl w:val="1"/>
        <w:rPr>
          <w:rFonts w:eastAsia="黑体"/>
          <w:sz w:val="30"/>
        </w:rPr>
      </w:pPr>
      <w:bookmarkStart w:id="39" w:name="_Toc40095307"/>
      <w:bookmarkEnd w:id="38"/>
      <w:r>
        <w:rPr>
          <w:rFonts w:eastAsia="黑体" w:hint="eastAsia"/>
          <w:sz w:val="30"/>
        </w:rPr>
        <w:t>1.3</w:t>
      </w:r>
      <w:r>
        <w:rPr>
          <w:rFonts w:eastAsia="黑体"/>
          <w:sz w:val="30"/>
        </w:rPr>
        <w:t xml:space="preserve">  </w:t>
      </w:r>
      <w:r>
        <w:rPr>
          <w:rFonts w:eastAsia="黑体" w:hint="eastAsia"/>
          <w:sz w:val="30"/>
        </w:rPr>
        <w:t>创新点及结构安排</w:t>
      </w:r>
      <w:bookmarkEnd w:id="39"/>
    </w:p>
    <w:p w14:paraId="7649E7D8" w14:textId="77777777" w:rsidR="00894302" w:rsidRDefault="00894302" w:rsidP="00894302">
      <w:pPr>
        <w:ind w:firstLine="480"/>
      </w:pPr>
      <w:r>
        <w:rPr>
          <w:rFonts w:hint="eastAsia"/>
        </w:rPr>
        <w:t>本文的创新点主要体现在三个方面：</w:t>
      </w:r>
    </w:p>
    <w:p w14:paraId="0C503658" w14:textId="77777777" w:rsidR="00894302" w:rsidRDefault="00894302" w:rsidP="00894302">
      <w:pPr>
        <w:ind w:firstLine="480"/>
      </w:pPr>
      <w:r>
        <w:rPr>
          <w:rFonts w:hint="eastAsia"/>
        </w:rPr>
        <w:t>（</w:t>
      </w:r>
      <w:r>
        <w:rPr>
          <w:rFonts w:hint="eastAsia"/>
        </w:rPr>
        <w:t>1</w:t>
      </w:r>
      <w:r>
        <w:rPr>
          <w:rFonts w:hint="eastAsia"/>
        </w:rPr>
        <w:t>）在原始一维</w:t>
      </w:r>
      <w:r>
        <w:rPr>
          <w:rFonts w:hint="eastAsia"/>
        </w:rPr>
        <w:t>RSSI</w:t>
      </w:r>
      <w:r>
        <w:rPr>
          <w:rFonts w:hint="eastAsia"/>
        </w:rPr>
        <w:t>数据基础上，将数组重构为</w:t>
      </w:r>
      <w:r>
        <w:rPr>
          <w:rFonts w:hint="eastAsia"/>
        </w:rPr>
        <w:t>RSSI</w:t>
      </w:r>
      <w:r>
        <w:rPr>
          <w:rFonts w:hint="eastAsia"/>
        </w:rPr>
        <w:t>图像格式，提出了</w:t>
      </w:r>
      <w:r w:rsidR="00C573EB">
        <w:rPr>
          <w:rFonts w:hint="eastAsia"/>
        </w:rPr>
        <w:t>CNN</w:t>
      </w:r>
      <w:r>
        <w:rPr>
          <w:rFonts w:hint="eastAsia"/>
        </w:rPr>
        <w:t>-IMG</w:t>
      </w:r>
      <w:r>
        <w:rPr>
          <w:rFonts w:hint="eastAsia"/>
        </w:rPr>
        <w:t>定位方案，分别进行了建筑物及楼层的分类任务，以及房间位置的经纬度估计任务，探究了不同</w:t>
      </w:r>
      <w:r>
        <w:rPr>
          <w:rFonts w:hint="eastAsia"/>
        </w:rPr>
        <w:t>RSSI</w:t>
      </w:r>
      <w:r>
        <w:rPr>
          <w:rFonts w:hint="eastAsia"/>
        </w:rPr>
        <w:t>图像尺寸对定位性能的影响。</w:t>
      </w:r>
      <w:r>
        <w:t xml:space="preserve"> </w:t>
      </w:r>
    </w:p>
    <w:p w14:paraId="7C417E98" w14:textId="77777777" w:rsidR="00894302" w:rsidRDefault="00894302" w:rsidP="00894302">
      <w:pPr>
        <w:ind w:firstLine="480"/>
      </w:pPr>
      <w:r>
        <w:rPr>
          <w:rFonts w:hint="eastAsia"/>
        </w:rPr>
        <w:t>（</w:t>
      </w:r>
      <w:r>
        <w:rPr>
          <w:rFonts w:hint="eastAsia"/>
        </w:rPr>
        <w:t>2</w:t>
      </w:r>
      <w:r>
        <w:rPr>
          <w:rFonts w:hint="eastAsia"/>
        </w:rPr>
        <w:t>）考虑到</w:t>
      </w:r>
      <w:r>
        <w:rPr>
          <w:rFonts w:hint="eastAsia"/>
        </w:rPr>
        <w:t>RSSI</w:t>
      </w:r>
      <w:r>
        <w:rPr>
          <w:rFonts w:hint="eastAsia"/>
        </w:rPr>
        <w:t>具有时变性，会受到路径衰减等影响而产生变化，</w:t>
      </w:r>
      <w:r w:rsidR="00F05DC2">
        <w:rPr>
          <w:rFonts w:hint="eastAsia"/>
        </w:rPr>
        <w:t>利用</w:t>
      </w:r>
      <w:r w:rsidR="00F05DC2">
        <w:rPr>
          <w:rFonts w:hint="eastAsia"/>
        </w:rPr>
        <w:t>RSSI</w:t>
      </w:r>
      <w:r w:rsidR="00F05DC2">
        <w:rPr>
          <w:rFonts w:hint="eastAsia"/>
        </w:rPr>
        <w:t>的连续时间读数，从而消除由于单次读数而产生的定位误差，进行深度特征的提取。</w:t>
      </w:r>
      <w:r>
        <w:rPr>
          <w:rFonts w:hint="eastAsia"/>
        </w:rPr>
        <w:t>提出了了基于时间序列的</w:t>
      </w:r>
      <w:r>
        <w:rPr>
          <w:rFonts w:hint="eastAsia"/>
        </w:rPr>
        <w:t>1D-ResNet</w:t>
      </w:r>
      <w:r>
        <w:rPr>
          <w:rFonts w:hint="eastAsia"/>
        </w:rPr>
        <w:t>模型，以提高定位精度。</w:t>
      </w:r>
      <w:r w:rsidR="00F05DC2">
        <w:rPr>
          <w:rFonts w:hint="eastAsia"/>
        </w:rPr>
        <w:t>在数据处理阶段，首先</w:t>
      </w:r>
      <w:r>
        <w:rPr>
          <w:rFonts w:hint="eastAsia"/>
        </w:rPr>
        <w:t>对原始的</w:t>
      </w:r>
      <w:r>
        <w:rPr>
          <w:rFonts w:hint="eastAsia"/>
        </w:rPr>
        <w:t>RSSI</w:t>
      </w:r>
      <w:r>
        <w:rPr>
          <w:rFonts w:hint="eastAsia"/>
        </w:rPr>
        <w:t>信号进行经纬度网格划分，提取时间</w:t>
      </w:r>
      <w:r w:rsidR="00F05DC2">
        <w:rPr>
          <w:rFonts w:hint="eastAsia"/>
        </w:rPr>
        <w:t>序列。定位阶段</w:t>
      </w:r>
      <w:r>
        <w:rPr>
          <w:rFonts w:hint="eastAsia"/>
        </w:rPr>
        <w:t>将一维</w:t>
      </w:r>
      <w:r>
        <w:rPr>
          <w:rFonts w:hint="eastAsia"/>
        </w:rPr>
        <w:t>RSSI</w:t>
      </w:r>
      <w:r>
        <w:rPr>
          <w:rFonts w:hint="eastAsia"/>
        </w:rPr>
        <w:t>时间序列输入提出的模型，分别进行建筑物、楼层的分类任务，以及房间位置的经纬度估计任务。</w:t>
      </w:r>
    </w:p>
    <w:p w14:paraId="77A288FF" w14:textId="77777777" w:rsidR="00894302" w:rsidRDefault="00894302" w:rsidP="00894302">
      <w:pPr>
        <w:ind w:firstLine="480"/>
      </w:pPr>
      <w:r>
        <w:rPr>
          <w:rFonts w:hint="eastAsia"/>
        </w:rPr>
        <w:t>（</w:t>
      </w:r>
      <w:r>
        <w:rPr>
          <w:rFonts w:hint="eastAsia"/>
        </w:rPr>
        <w:t>3</w:t>
      </w:r>
      <w:r>
        <w:rPr>
          <w:rFonts w:hint="eastAsia"/>
        </w:rPr>
        <w:t>）目前对于室内定位的研究均是基于</w:t>
      </w:r>
      <w:r>
        <w:rPr>
          <w:rFonts w:hint="eastAsia"/>
        </w:rPr>
        <w:t>Wi-Fi</w:t>
      </w:r>
      <w:r>
        <w:rPr>
          <w:rFonts w:hint="eastAsia"/>
        </w:rPr>
        <w:t>数据完整情况下进行的，</w:t>
      </w:r>
      <w:r w:rsidR="00F20F59">
        <w:rPr>
          <w:rFonts w:hint="eastAsia"/>
        </w:rPr>
        <w:t>传统的定位模型不对数据的完整性进行判断，而</w:t>
      </w:r>
      <w:r>
        <w:rPr>
          <w:rFonts w:hint="eastAsia"/>
        </w:rPr>
        <w:t>AP</w:t>
      </w:r>
      <w:r>
        <w:rPr>
          <w:rFonts w:hint="eastAsia"/>
        </w:rPr>
        <w:t>故障会导致新接收的</w:t>
      </w:r>
      <w:r>
        <w:rPr>
          <w:rFonts w:hint="eastAsia"/>
        </w:rPr>
        <w:t>RSSI</w:t>
      </w:r>
      <w:r>
        <w:rPr>
          <w:rFonts w:hint="eastAsia"/>
        </w:rPr>
        <w:t>指纹发生</w:t>
      </w:r>
      <w:r w:rsidR="00F20F59">
        <w:rPr>
          <w:rFonts w:hint="eastAsia"/>
        </w:rPr>
        <w:t>数据缺失</w:t>
      </w:r>
      <w:r>
        <w:rPr>
          <w:rFonts w:hint="eastAsia"/>
        </w:rPr>
        <w:t>，与原始指纹库相比产生失配问题，训练好的模型不再适用于变化后的指纹。</w:t>
      </w:r>
      <w:r w:rsidR="00F20F59">
        <w:rPr>
          <w:rFonts w:hint="eastAsia"/>
        </w:rPr>
        <w:t>因此本文首次提出了</w:t>
      </w:r>
      <w:r w:rsidR="00F20F59">
        <w:rPr>
          <w:rFonts w:hint="eastAsia"/>
        </w:rPr>
        <w:t>AP</w:t>
      </w:r>
      <w:r w:rsidR="00F20F59">
        <w:rPr>
          <w:rFonts w:hint="eastAsia"/>
        </w:rPr>
        <w:t>故障场景下的室内定位。</w:t>
      </w:r>
      <w:r>
        <w:rPr>
          <w:rFonts w:hint="eastAsia"/>
        </w:rPr>
        <w:t>由此设计实验，构造故障场景</w:t>
      </w:r>
      <w:r w:rsidR="00F20F59">
        <w:rPr>
          <w:rFonts w:hint="eastAsia"/>
        </w:rPr>
        <w:t>下的</w:t>
      </w:r>
      <w:r w:rsidR="00F20F59">
        <w:rPr>
          <w:rFonts w:hint="eastAsia"/>
        </w:rPr>
        <w:t>AP</w:t>
      </w:r>
      <w:r w:rsidR="00F20F59">
        <w:rPr>
          <w:rFonts w:hint="eastAsia"/>
        </w:rPr>
        <w:t>缺失</w:t>
      </w:r>
      <w:r>
        <w:rPr>
          <w:rFonts w:hint="eastAsia"/>
        </w:rPr>
        <w:t>数据</w:t>
      </w:r>
      <w:r w:rsidR="00F20F59">
        <w:rPr>
          <w:rFonts w:hint="eastAsia"/>
        </w:rPr>
        <w:t>集</w:t>
      </w:r>
      <w:r>
        <w:rPr>
          <w:rFonts w:hint="eastAsia"/>
        </w:rPr>
        <w:t>，基于</w:t>
      </w:r>
      <w:r>
        <w:rPr>
          <w:rFonts w:hint="eastAsia"/>
        </w:rPr>
        <w:t>Shuffle</w:t>
      </w:r>
      <w:r>
        <w:t>Net</w:t>
      </w:r>
      <w:r>
        <w:rPr>
          <w:rFonts w:hint="eastAsia"/>
        </w:rPr>
        <w:t>V1</w:t>
      </w:r>
      <w:r>
        <w:rPr>
          <w:rFonts w:hint="eastAsia"/>
        </w:rPr>
        <w:t>网络对故障</w:t>
      </w:r>
      <w:r>
        <w:rPr>
          <w:rFonts w:hint="eastAsia"/>
        </w:rPr>
        <w:t>AP</w:t>
      </w:r>
      <w:r>
        <w:rPr>
          <w:rFonts w:hint="eastAsia"/>
        </w:rPr>
        <w:t>进行了类别检测，并讨论了数据修补方法，最后利用</w:t>
      </w:r>
      <w:r>
        <w:rPr>
          <w:rFonts w:hint="eastAsia"/>
        </w:rPr>
        <w:t>Re</w:t>
      </w:r>
      <w:r>
        <w:t>sNet</w:t>
      </w:r>
      <w:r>
        <w:rPr>
          <w:rFonts w:hint="eastAsia"/>
        </w:rPr>
        <w:t>进行定位。</w:t>
      </w:r>
    </w:p>
    <w:p w14:paraId="316EA18A" w14:textId="77777777" w:rsidR="00894302" w:rsidRDefault="00894302" w:rsidP="00894302">
      <w:pPr>
        <w:ind w:firstLine="480"/>
      </w:pPr>
      <w:r>
        <w:rPr>
          <w:rFonts w:hint="eastAsia"/>
        </w:rPr>
        <w:t>全文结构安排如下：</w:t>
      </w:r>
    </w:p>
    <w:p w14:paraId="7C37EB31" w14:textId="77777777" w:rsidR="00894302" w:rsidRDefault="00894302" w:rsidP="00894302">
      <w:pPr>
        <w:ind w:firstLine="480"/>
      </w:pPr>
      <w:r>
        <w:rPr>
          <w:rFonts w:hint="eastAsia"/>
        </w:rPr>
        <w:t>第一章</w:t>
      </w:r>
      <w:r w:rsidR="0040006F">
        <w:rPr>
          <w:rFonts w:hint="eastAsia"/>
        </w:rPr>
        <w:t>首先</w:t>
      </w:r>
      <w:r>
        <w:rPr>
          <w:rFonts w:hint="eastAsia"/>
        </w:rPr>
        <w:t>介绍了关于室内定位的研究背景，阐述了室内定位的相关技术及应用场景</w:t>
      </w:r>
      <w:r w:rsidR="0040006F">
        <w:rPr>
          <w:rFonts w:hint="eastAsia"/>
        </w:rPr>
        <w:t>。其次</w:t>
      </w:r>
      <w:r>
        <w:rPr>
          <w:rFonts w:hint="eastAsia"/>
        </w:rPr>
        <w:t>表明了</w:t>
      </w:r>
      <w:r>
        <w:rPr>
          <w:rFonts w:hint="eastAsia"/>
        </w:rPr>
        <w:t>Wi-Fi</w:t>
      </w:r>
      <w:r>
        <w:rPr>
          <w:rFonts w:hint="eastAsia"/>
        </w:rPr>
        <w:t>室内定位研究的意义，并介绍了国内外室内定位的研究现状</w:t>
      </w:r>
      <w:r w:rsidR="0040006F">
        <w:rPr>
          <w:rFonts w:hint="eastAsia"/>
        </w:rPr>
        <w:t>。最后</w:t>
      </w:r>
      <w:r>
        <w:rPr>
          <w:rFonts w:hint="eastAsia"/>
        </w:rPr>
        <w:t>总结了</w:t>
      </w:r>
      <w:r>
        <w:rPr>
          <w:rFonts w:hint="eastAsia"/>
        </w:rPr>
        <w:t>Wi-Fi</w:t>
      </w:r>
      <w:r>
        <w:rPr>
          <w:rFonts w:hint="eastAsia"/>
        </w:rPr>
        <w:t>指纹定位现存问题，并对全文的主要研究内容进行概括。</w:t>
      </w:r>
    </w:p>
    <w:p w14:paraId="0846C29F" w14:textId="77777777" w:rsidR="00894302" w:rsidRDefault="00894302" w:rsidP="00894302">
      <w:pPr>
        <w:ind w:firstLine="480"/>
      </w:pPr>
      <w:r>
        <w:rPr>
          <w:rFonts w:hint="eastAsia"/>
        </w:rPr>
        <w:lastRenderedPageBreak/>
        <w:t>第二章首先介绍了</w:t>
      </w:r>
      <w:r>
        <w:rPr>
          <w:rFonts w:hint="eastAsia"/>
        </w:rPr>
        <w:t>RSSI</w:t>
      </w:r>
      <w:r>
        <w:rPr>
          <w:rFonts w:hint="eastAsia"/>
        </w:rPr>
        <w:t>指纹定位的工作原理及工作流程，对定位流程中的离线阶段及在线阶段进行详细阐述</w:t>
      </w:r>
      <w:r w:rsidR="0040006F">
        <w:rPr>
          <w:rFonts w:hint="eastAsia"/>
        </w:rPr>
        <w:t>。其次</w:t>
      </w:r>
      <w:r>
        <w:rPr>
          <w:rFonts w:hint="eastAsia"/>
        </w:rPr>
        <w:t>介绍了相关定位性能</w:t>
      </w:r>
      <w:r w:rsidR="0040006F">
        <w:rPr>
          <w:rFonts w:hint="eastAsia"/>
        </w:rPr>
        <w:t>的</w:t>
      </w:r>
      <w:r>
        <w:rPr>
          <w:rFonts w:hint="eastAsia"/>
        </w:rPr>
        <w:t>评价</w:t>
      </w:r>
      <w:r w:rsidR="0040006F">
        <w:rPr>
          <w:rFonts w:hint="eastAsia"/>
        </w:rPr>
        <w:t>指标</w:t>
      </w:r>
      <w:r>
        <w:rPr>
          <w:rFonts w:hint="eastAsia"/>
        </w:rPr>
        <w:t>。最后介绍了本文所使用的实验平台。</w:t>
      </w:r>
    </w:p>
    <w:p w14:paraId="1DA4FF24" w14:textId="77777777" w:rsidR="00894302" w:rsidRDefault="00894302" w:rsidP="00894302">
      <w:pPr>
        <w:ind w:firstLine="480"/>
      </w:pPr>
      <w:r>
        <w:rPr>
          <w:rFonts w:hint="eastAsia"/>
        </w:rPr>
        <w:t>第三章对实验研究用到的数据集进行了介绍，首先详细介绍了实测数据集的采集过程。其次进行了实测数据的可用性分析，并探讨了</w:t>
      </w:r>
      <w:r>
        <w:rPr>
          <w:rFonts w:hint="eastAsia"/>
        </w:rPr>
        <w:t>AP</w:t>
      </w:r>
      <w:r>
        <w:rPr>
          <w:rFonts w:hint="eastAsia"/>
        </w:rPr>
        <w:t>数量对定位精度的影响，同时对实测数据的定位性能进行了实验</w:t>
      </w:r>
      <w:r w:rsidR="0040006F">
        <w:rPr>
          <w:rFonts w:hint="eastAsia"/>
        </w:rPr>
        <w:t>分析</w:t>
      </w:r>
      <w:r>
        <w:rPr>
          <w:rFonts w:hint="eastAsia"/>
        </w:rPr>
        <w:t>。最后介绍了后续实验中用到的公开数据集。</w:t>
      </w:r>
    </w:p>
    <w:p w14:paraId="5DDCD674" w14:textId="77777777" w:rsidR="00894302" w:rsidRDefault="00894302" w:rsidP="00894302">
      <w:pPr>
        <w:ind w:firstLine="480"/>
      </w:pPr>
      <w:r>
        <w:rPr>
          <w:rFonts w:hint="eastAsia"/>
        </w:rPr>
        <w:t>第四章根据不同的数据输入形式，分别提出了</w:t>
      </w:r>
      <w:r w:rsidR="00C573EB">
        <w:rPr>
          <w:rFonts w:hint="eastAsia"/>
        </w:rPr>
        <w:t>CNN</w:t>
      </w:r>
      <w:r>
        <w:rPr>
          <w:rFonts w:hint="eastAsia"/>
        </w:rPr>
        <w:t>-IMG</w:t>
      </w:r>
      <w:r>
        <w:rPr>
          <w:rFonts w:hint="eastAsia"/>
        </w:rPr>
        <w:t>及</w:t>
      </w:r>
      <w:r>
        <w:rPr>
          <w:rFonts w:hint="eastAsia"/>
        </w:rPr>
        <w:t>1D-R</w:t>
      </w:r>
      <w:r>
        <w:t>esNet</w:t>
      </w:r>
      <w:r>
        <w:rPr>
          <w:rFonts w:hint="eastAsia"/>
        </w:rPr>
        <w:t>两种定位方案。首先介绍了卷积神经网络的相关知识，构造</w:t>
      </w:r>
      <w:r>
        <w:rPr>
          <w:rFonts w:hint="eastAsia"/>
        </w:rPr>
        <w:t>RSSI</w:t>
      </w:r>
      <w:r>
        <w:rPr>
          <w:rFonts w:hint="eastAsia"/>
        </w:rPr>
        <w:t>指纹图像，设计了</w:t>
      </w:r>
      <w:r w:rsidR="00C573EB">
        <w:rPr>
          <w:rFonts w:hint="eastAsia"/>
        </w:rPr>
        <w:t>CNN</w:t>
      </w:r>
      <w:r>
        <w:rPr>
          <w:rFonts w:hint="eastAsia"/>
        </w:rPr>
        <w:t>-IMG</w:t>
      </w:r>
      <w:r>
        <w:rPr>
          <w:rFonts w:hint="eastAsia"/>
        </w:rPr>
        <w:t>指纹定位</w:t>
      </w:r>
      <w:r w:rsidR="0040006F">
        <w:rPr>
          <w:rFonts w:hint="eastAsia"/>
        </w:rPr>
        <w:t>模型</w:t>
      </w:r>
      <w:r>
        <w:rPr>
          <w:rFonts w:hint="eastAsia"/>
        </w:rPr>
        <w:t>，针对不同图像大小进行了定位性能分析。其次考虑到</w:t>
      </w:r>
      <w:r>
        <w:rPr>
          <w:rFonts w:hint="eastAsia"/>
        </w:rPr>
        <w:t>RSSI</w:t>
      </w:r>
      <w:r>
        <w:rPr>
          <w:rFonts w:hint="eastAsia"/>
        </w:rPr>
        <w:t>单次读数误差对定位性能影响，提出了基于一维</w:t>
      </w:r>
      <w:r>
        <w:rPr>
          <w:rFonts w:hint="eastAsia"/>
        </w:rPr>
        <w:t>RSSI</w:t>
      </w:r>
      <w:r>
        <w:rPr>
          <w:rFonts w:hint="eastAsia"/>
        </w:rPr>
        <w:t>时间序列的</w:t>
      </w:r>
      <w:r>
        <w:rPr>
          <w:rFonts w:hint="eastAsia"/>
        </w:rPr>
        <w:t>1D-ResNet</w:t>
      </w:r>
      <w:r>
        <w:rPr>
          <w:rFonts w:hint="eastAsia"/>
        </w:rPr>
        <w:t>定位方案，详细</w:t>
      </w:r>
      <w:r w:rsidR="0040006F">
        <w:rPr>
          <w:rFonts w:hint="eastAsia"/>
        </w:rPr>
        <w:t>介绍</w:t>
      </w:r>
      <w:r>
        <w:rPr>
          <w:rFonts w:hint="eastAsia"/>
        </w:rPr>
        <w:t>了时间</w:t>
      </w:r>
      <w:r w:rsidR="0040006F">
        <w:rPr>
          <w:rFonts w:hint="eastAsia"/>
        </w:rPr>
        <w:t>序列</w:t>
      </w:r>
      <w:r>
        <w:rPr>
          <w:rFonts w:hint="eastAsia"/>
        </w:rPr>
        <w:t>提取过程及模型优化过程。接着对现有的几种典型</w:t>
      </w:r>
      <w:r>
        <w:rPr>
          <w:rFonts w:hint="eastAsia"/>
        </w:rPr>
        <w:t>Wi-Fi</w:t>
      </w:r>
      <w:r>
        <w:rPr>
          <w:rFonts w:hint="eastAsia"/>
        </w:rPr>
        <w:t>指纹定位方案性能进行了综合比较。最后在逸夫楼实测数据集上进行了模型验证及性能评估。</w:t>
      </w:r>
    </w:p>
    <w:p w14:paraId="7C1BF9D4" w14:textId="77777777" w:rsidR="00894302" w:rsidRDefault="00894302" w:rsidP="00894302">
      <w:pPr>
        <w:ind w:firstLine="480"/>
      </w:pPr>
      <w:r>
        <w:rPr>
          <w:rFonts w:hint="eastAsia"/>
        </w:rPr>
        <w:t>第五章提出了在</w:t>
      </w:r>
      <w:r>
        <w:rPr>
          <w:rFonts w:hint="eastAsia"/>
        </w:rPr>
        <w:t>AP</w:t>
      </w:r>
      <w:r w:rsidR="009E6619">
        <w:rPr>
          <w:rFonts w:hint="eastAsia"/>
        </w:rPr>
        <w:t>故障导致的数据缺失</w:t>
      </w:r>
      <w:r>
        <w:rPr>
          <w:rFonts w:hint="eastAsia"/>
        </w:rPr>
        <w:t>场景下的定位方法，阐述了</w:t>
      </w:r>
      <w:r w:rsidR="009E6619">
        <w:rPr>
          <w:rFonts w:hint="eastAsia"/>
        </w:rPr>
        <w:t>数据缺失</w:t>
      </w:r>
      <w:r>
        <w:rPr>
          <w:rFonts w:hint="eastAsia"/>
        </w:rPr>
        <w:t>对定位</w:t>
      </w:r>
      <w:r w:rsidR="009E6619">
        <w:rPr>
          <w:rFonts w:hint="eastAsia"/>
        </w:rPr>
        <w:t>性能</w:t>
      </w:r>
      <w:r>
        <w:rPr>
          <w:rFonts w:hint="eastAsia"/>
        </w:rPr>
        <w:t>造成的影响。基于</w:t>
      </w:r>
      <w:r w:rsidR="009E6619">
        <w:rPr>
          <w:rFonts w:hint="eastAsia"/>
        </w:rPr>
        <w:t>非时间序列</w:t>
      </w:r>
      <w:r>
        <w:rPr>
          <w:rFonts w:hint="eastAsia"/>
        </w:rPr>
        <w:t>及时间序列提出了两种</w:t>
      </w:r>
      <w:r>
        <w:rPr>
          <w:rFonts w:hint="eastAsia"/>
        </w:rPr>
        <w:t>AP</w:t>
      </w:r>
      <w:r>
        <w:rPr>
          <w:rFonts w:hint="eastAsia"/>
        </w:rPr>
        <w:t>故障场景的定位方案</w:t>
      </w:r>
      <w:r w:rsidR="00F038B6">
        <w:rPr>
          <w:rFonts w:hint="eastAsia"/>
        </w:rPr>
        <w:t>，两种方案的流程类似。</w:t>
      </w:r>
      <w:r>
        <w:rPr>
          <w:rFonts w:hint="eastAsia"/>
        </w:rPr>
        <w:t>首先构造</w:t>
      </w:r>
      <w:r>
        <w:rPr>
          <w:rFonts w:hint="eastAsia"/>
        </w:rPr>
        <w:t>AP</w:t>
      </w:r>
      <w:r w:rsidR="009E6619">
        <w:rPr>
          <w:rFonts w:hint="eastAsia"/>
        </w:rPr>
        <w:t>缺失数据集</w:t>
      </w:r>
      <w:r>
        <w:rPr>
          <w:rFonts w:hint="eastAsia"/>
        </w:rPr>
        <w:t>，基于轻量级网络</w:t>
      </w:r>
      <w:r>
        <w:rPr>
          <w:rFonts w:hint="eastAsia"/>
        </w:rPr>
        <w:t>ShuffleNetV1</w:t>
      </w:r>
      <w:r>
        <w:rPr>
          <w:rFonts w:hint="eastAsia"/>
        </w:rPr>
        <w:t>对故障</w:t>
      </w:r>
      <w:r>
        <w:rPr>
          <w:rFonts w:hint="eastAsia"/>
        </w:rPr>
        <w:t>AP</w:t>
      </w:r>
      <w:r>
        <w:rPr>
          <w:rFonts w:hint="eastAsia"/>
        </w:rPr>
        <w:t>进行类别检测，介绍了模型参数优化过程</w:t>
      </w:r>
      <w:r w:rsidR="00FB02F8">
        <w:rPr>
          <w:rFonts w:hint="eastAsia"/>
        </w:rPr>
        <w:t>。</w:t>
      </w:r>
      <w:r>
        <w:rPr>
          <w:rFonts w:hint="eastAsia"/>
        </w:rPr>
        <w:t>之后讨论了数据修补方法，包括最大值补全、均值补全及标志位补全</w:t>
      </w:r>
      <w:r w:rsidR="00F038B6">
        <w:rPr>
          <w:rFonts w:hint="eastAsia"/>
        </w:rPr>
        <w:t>。</w:t>
      </w:r>
      <w:r>
        <w:rPr>
          <w:rFonts w:hint="eastAsia"/>
        </w:rPr>
        <w:t>针对不同补全场景进行数据修正，最后利用</w:t>
      </w:r>
      <w:r>
        <w:rPr>
          <w:rFonts w:hint="eastAsia"/>
        </w:rPr>
        <w:t>ResNet</w:t>
      </w:r>
      <w:r>
        <w:rPr>
          <w:rFonts w:hint="eastAsia"/>
        </w:rPr>
        <w:t>进行定位，总结比较了两种方案在</w:t>
      </w:r>
      <w:r w:rsidR="00FB02F8">
        <w:rPr>
          <w:rFonts w:hint="eastAsia"/>
        </w:rPr>
        <w:t>AP</w:t>
      </w:r>
      <w:r>
        <w:rPr>
          <w:rFonts w:hint="eastAsia"/>
        </w:rPr>
        <w:t>故障场景下的定位性能。</w:t>
      </w:r>
    </w:p>
    <w:p w14:paraId="584C241D" w14:textId="77777777" w:rsidR="00894302" w:rsidRDefault="00894302" w:rsidP="00FB02F8">
      <w:pPr>
        <w:ind w:firstLine="480"/>
        <w:sectPr w:rsidR="00894302">
          <w:headerReference w:type="default" r:id="rId48"/>
          <w:footerReference w:type="default" r:id="rId49"/>
          <w:pgSz w:w="11905" w:h="16838"/>
          <w:pgMar w:top="1701" w:right="1417" w:bottom="1417" w:left="1417" w:header="907" w:footer="850" w:gutter="567"/>
          <w:paperSrc w:first="31096" w:other="31096"/>
          <w:pgNumType w:start="1"/>
          <w:cols w:space="0"/>
          <w:docGrid w:type="lines" w:linePitch="335"/>
        </w:sectPr>
      </w:pPr>
      <w:r>
        <w:rPr>
          <w:rFonts w:hint="eastAsia"/>
        </w:rPr>
        <w:t>第六章总结了本文的研究内容及成果，表明了本文的不足并对未来的研究工作做出展望。</w:t>
      </w:r>
      <w:bookmarkEnd w:id="31"/>
    </w:p>
    <w:p w14:paraId="7C124E2A" w14:textId="77777777" w:rsidR="00894302" w:rsidRDefault="00894302" w:rsidP="00894302">
      <w:pPr>
        <w:spacing w:before="480" w:after="360" w:line="240" w:lineRule="auto"/>
        <w:ind w:firstLineChars="0" w:firstLine="0"/>
        <w:jc w:val="center"/>
        <w:outlineLvl w:val="0"/>
        <w:rPr>
          <w:rFonts w:eastAsia="黑体"/>
          <w:sz w:val="32"/>
          <w:szCs w:val="32"/>
        </w:rPr>
      </w:pPr>
      <w:bookmarkStart w:id="40" w:name="_Toc40095308"/>
      <w:bookmarkEnd w:id="27"/>
      <w:bookmarkEnd w:id="28"/>
      <w:bookmarkEnd w:id="29"/>
      <w:bookmarkEnd w:id="30"/>
      <w:r>
        <w:rPr>
          <w:rFonts w:eastAsia="黑体" w:hint="eastAsia"/>
          <w:sz w:val="32"/>
          <w:szCs w:val="32"/>
        </w:rPr>
        <w:lastRenderedPageBreak/>
        <w:t>2</w:t>
      </w:r>
      <w:r>
        <w:rPr>
          <w:rFonts w:eastAsia="黑体"/>
          <w:sz w:val="32"/>
          <w:szCs w:val="32"/>
        </w:rPr>
        <w:t xml:space="preserve">  </w:t>
      </w:r>
      <w:r>
        <w:rPr>
          <w:rFonts w:eastAsia="黑体" w:hint="eastAsia"/>
          <w:sz w:val="32"/>
          <w:szCs w:val="32"/>
        </w:rPr>
        <w:t>RSSI</w:t>
      </w:r>
      <w:r>
        <w:rPr>
          <w:rFonts w:eastAsia="黑体" w:hint="eastAsia"/>
          <w:sz w:val="32"/>
          <w:szCs w:val="32"/>
        </w:rPr>
        <w:t>室内指纹定位</w:t>
      </w:r>
      <w:bookmarkEnd w:id="40"/>
    </w:p>
    <w:p w14:paraId="654D9518" w14:textId="77777777" w:rsidR="00894302" w:rsidRDefault="00894302" w:rsidP="00894302">
      <w:pPr>
        <w:ind w:firstLine="480"/>
      </w:pPr>
      <w:r>
        <w:rPr>
          <w:rFonts w:hint="eastAsia"/>
        </w:rPr>
        <w:t>随着</w:t>
      </w:r>
      <w:r>
        <w:rPr>
          <w:rFonts w:hint="eastAsia"/>
        </w:rPr>
        <w:t>Wi-Fi</w:t>
      </w:r>
      <w:r>
        <w:rPr>
          <w:rFonts w:hint="eastAsia"/>
        </w:rPr>
        <w:t>基础设施及移动设备的普及，</w:t>
      </w:r>
      <w:r>
        <w:rPr>
          <w:rFonts w:hint="eastAsia"/>
        </w:rPr>
        <w:t>Wi-Fi</w:t>
      </w:r>
      <w:r>
        <w:rPr>
          <w:rFonts w:hint="eastAsia"/>
        </w:rPr>
        <w:t>信号更加容易获取</w:t>
      </w:r>
      <w:r w:rsidR="00015EAC">
        <w:rPr>
          <w:rFonts w:hint="eastAsia"/>
        </w:rPr>
        <w:t>。</w:t>
      </w:r>
      <w:r>
        <w:rPr>
          <w:rFonts w:hint="eastAsia"/>
        </w:rPr>
        <w:t>基于</w:t>
      </w:r>
      <w:r>
        <w:rPr>
          <w:rFonts w:hint="eastAsia"/>
        </w:rPr>
        <w:t>Wi-Fi</w:t>
      </w:r>
      <w:r>
        <w:rPr>
          <w:rFonts w:hint="eastAsia"/>
        </w:rPr>
        <w:t>的室内定位无需在环境中添加额外设备，因此该技术得到了定位领域的广泛关注。位置指纹算法相对于其他</w:t>
      </w:r>
      <w:r>
        <w:rPr>
          <w:rFonts w:hint="eastAsia"/>
        </w:rPr>
        <w:t>Wi-Fi</w:t>
      </w:r>
      <w:r>
        <w:rPr>
          <w:rFonts w:hint="eastAsia"/>
        </w:rPr>
        <w:t>定位技术定位精度高，稳定性强且无需获得</w:t>
      </w:r>
      <w:r>
        <w:rPr>
          <w:rFonts w:hint="eastAsia"/>
        </w:rPr>
        <w:t>AP</w:t>
      </w:r>
      <w:r>
        <w:rPr>
          <w:rFonts w:hint="eastAsia"/>
        </w:rPr>
        <w:t>具体位置，因此成为目前较为流行的室内定位技术。本章将主要介绍指纹定位的相关原理，对定位流程中的离线阶段及在线阶段等工作进行详细阐述。</w:t>
      </w:r>
    </w:p>
    <w:p w14:paraId="6C5DB306" w14:textId="77777777" w:rsidR="00894302" w:rsidRDefault="00894302" w:rsidP="00894302">
      <w:pPr>
        <w:spacing w:before="480" w:after="360" w:line="240" w:lineRule="auto"/>
        <w:ind w:firstLineChars="0" w:firstLine="0"/>
        <w:outlineLvl w:val="1"/>
        <w:rPr>
          <w:rFonts w:eastAsia="黑体"/>
          <w:sz w:val="30"/>
        </w:rPr>
      </w:pPr>
      <w:bookmarkStart w:id="41" w:name="_Toc40095309"/>
      <w:r>
        <w:rPr>
          <w:rFonts w:eastAsia="黑体" w:hint="eastAsia"/>
          <w:sz w:val="30"/>
        </w:rPr>
        <w:t xml:space="preserve">2.1  </w:t>
      </w:r>
      <w:r>
        <w:rPr>
          <w:rFonts w:eastAsia="黑体" w:hint="eastAsia"/>
          <w:sz w:val="30"/>
        </w:rPr>
        <w:t>指纹定位相关介绍</w:t>
      </w:r>
      <w:bookmarkEnd w:id="41"/>
    </w:p>
    <w:p w14:paraId="61A9F04D" w14:textId="77777777" w:rsidR="00894302" w:rsidRDefault="00894302" w:rsidP="00894302">
      <w:pPr>
        <w:spacing w:before="480" w:after="360" w:line="240" w:lineRule="auto"/>
        <w:ind w:firstLineChars="0" w:firstLine="0"/>
        <w:outlineLvl w:val="2"/>
        <w:rPr>
          <w:rFonts w:eastAsia="黑体"/>
          <w:sz w:val="30"/>
        </w:rPr>
      </w:pPr>
      <w:bookmarkStart w:id="42" w:name="_Toc40095310"/>
      <w:r>
        <w:rPr>
          <w:rFonts w:eastAsia="黑体" w:hint="eastAsia"/>
          <w:sz w:val="30"/>
        </w:rPr>
        <w:t>2.1.</w:t>
      </w:r>
      <w:r>
        <w:rPr>
          <w:rFonts w:eastAsia="黑体"/>
          <w:sz w:val="30"/>
        </w:rPr>
        <w:t>1</w:t>
      </w:r>
      <w:r>
        <w:rPr>
          <w:rFonts w:eastAsia="黑体" w:hint="eastAsia"/>
          <w:sz w:val="30"/>
        </w:rPr>
        <w:t xml:space="preserve">  </w:t>
      </w:r>
      <w:r>
        <w:rPr>
          <w:rFonts w:eastAsia="黑体" w:hint="eastAsia"/>
          <w:sz w:val="28"/>
          <w:szCs w:val="28"/>
        </w:rPr>
        <w:t>定位原理</w:t>
      </w:r>
      <w:bookmarkEnd w:id="42"/>
    </w:p>
    <w:p w14:paraId="4F74B561" w14:textId="77777777" w:rsidR="00894302" w:rsidRDefault="00894302" w:rsidP="00894302">
      <w:pPr>
        <w:ind w:firstLine="480"/>
      </w:pPr>
      <w:r>
        <w:rPr>
          <w:rFonts w:hint="eastAsia"/>
        </w:rPr>
        <w:t>位置指纹算法是指将待测环境中物理位置与某种特殊指纹相联系，一个位置对应一个特殊指纹。位置指纹可以是一维的也可以是多维的，比如在待测位置接收或发送信号，对应该信号的一维特征或多维特征</w:t>
      </w:r>
      <w:r w:rsidR="000842C2">
        <w:rPr>
          <w:rFonts w:hint="eastAsia"/>
        </w:rPr>
        <w:t>都可以当作指纹</w:t>
      </w:r>
      <w:r>
        <w:rPr>
          <w:rFonts w:hint="eastAsia"/>
        </w:rPr>
        <w:t>。待测位置的接收信号强度、信道状态信息、接收信号时长、接收信号的多径结构以及该位置是否能接收到信号等任何特殊的特征均可作为位置指纹。指纹定位算法的基本原理是将待测位置接收到的信号特征拿来匹配指纹库中的数据，相当于一个模式匹配的过程。将收集到的信号数据集称作指纹库，指纹库采集过程中的采集位置称作参考点（</w:t>
      </w:r>
      <w:r>
        <w:rPr>
          <w:rFonts w:hint="eastAsia"/>
        </w:rPr>
        <w:t>reference</w:t>
      </w:r>
      <w:r>
        <w:t xml:space="preserve"> </w:t>
      </w:r>
      <w:r>
        <w:rPr>
          <w:rFonts w:hint="eastAsia"/>
        </w:rPr>
        <w:t>point</w:t>
      </w:r>
      <w:r>
        <w:rPr>
          <w:rFonts w:hint="eastAsia"/>
        </w:rPr>
        <w:t>，</w:t>
      </w:r>
      <w:r>
        <w:rPr>
          <w:rFonts w:hint="eastAsia"/>
        </w:rPr>
        <w:t>RP</w:t>
      </w:r>
      <w:r>
        <w:rPr>
          <w:rFonts w:hint="eastAsia"/>
        </w:rPr>
        <w:t>），定位时需要预测的位置称作测试点（</w:t>
      </w:r>
      <w:r>
        <w:rPr>
          <w:rFonts w:hint="eastAsia"/>
        </w:rPr>
        <w:t>test</w:t>
      </w:r>
      <w:r>
        <w:t xml:space="preserve"> </w:t>
      </w:r>
      <w:r>
        <w:rPr>
          <w:rFonts w:hint="eastAsia"/>
        </w:rPr>
        <w:t>point</w:t>
      </w:r>
      <w:r>
        <w:rPr>
          <w:rFonts w:hint="eastAsia"/>
        </w:rPr>
        <w:t>，</w:t>
      </w:r>
      <w:r>
        <w:rPr>
          <w:rFonts w:hint="eastAsia"/>
        </w:rPr>
        <w:t>TP</w:t>
      </w:r>
      <w:r>
        <w:rPr>
          <w:rFonts w:hint="eastAsia"/>
        </w:rPr>
        <w:t>）。在无线室内环境中，具备无线网卡的设备可以接收到无线网的信息，接入点的</w:t>
      </w:r>
      <w:r>
        <w:rPr>
          <w:rFonts w:hint="eastAsia"/>
        </w:rPr>
        <w:t>MAC</w:t>
      </w:r>
      <w:r>
        <w:rPr>
          <w:rFonts w:hint="eastAsia"/>
        </w:rPr>
        <w:t>地址以及接收信号中</w:t>
      </w:r>
      <w:r>
        <w:rPr>
          <w:rFonts w:hint="eastAsia"/>
        </w:rPr>
        <w:t>RSSI</w:t>
      </w:r>
      <w:r>
        <w:rPr>
          <w:rFonts w:hint="eastAsia"/>
        </w:rPr>
        <w:t>值将作为定位的依据，其中接入点的</w:t>
      </w:r>
      <w:r>
        <w:rPr>
          <w:rFonts w:hint="eastAsia"/>
        </w:rPr>
        <w:t>MAC</w:t>
      </w:r>
      <w:r>
        <w:rPr>
          <w:rFonts w:hint="eastAsia"/>
        </w:rPr>
        <w:t>地址作为键，接收信号中的</w:t>
      </w:r>
      <w:r>
        <w:rPr>
          <w:rFonts w:hint="eastAsia"/>
        </w:rPr>
        <w:t>RSSI</w:t>
      </w:r>
      <w:r>
        <w:rPr>
          <w:rFonts w:hint="eastAsia"/>
        </w:rPr>
        <w:t>作为值，指纹结构如表</w:t>
      </w:r>
      <w:r>
        <w:rPr>
          <w:rFonts w:hint="eastAsia"/>
        </w:rPr>
        <w:t>2-1</w:t>
      </w:r>
      <w:r>
        <w:rPr>
          <w:rFonts w:hint="eastAsia"/>
        </w:rPr>
        <w:t>所示：</w:t>
      </w:r>
    </w:p>
    <w:p w14:paraId="4B5F2A4C" w14:textId="77777777" w:rsidR="00894302" w:rsidRDefault="00894302" w:rsidP="00894302">
      <w:pPr>
        <w:ind w:firstLine="480"/>
      </w:pPr>
    </w:p>
    <w:p w14:paraId="1CE67A35"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2</w:t>
      </w:r>
      <w:r>
        <w:rPr>
          <w:sz w:val="21"/>
          <w:szCs w:val="21"/>
        </w:rPr>
        <w:t xml:space="preserve">-1 </w:t>
      </w:r>
      <w:r>
        <w:rPr>
          <w:rFonts w:hint="eastAsia"/>
          <w:sz w:val="21"/>
          <w:szCs w:val="21"/>
        </w:rPr>
        <w:t>指纹信息结构</w:t>
      </w:r>
    </w:p>
    <w:p w14:paraId="50EAF980" w14:textId="77777777" w:rsidR="00894302" w:rsidRDefault="00894302" w:rsidP="00894302">
      <w:pPr>
        <w:ind w:firstLineChars="0" w:firstLine="0"/>
        <w:jc w:val="center"/>
        <w:rPr>
          <w:sz w:val="21"/>
          <w:szCs w:val="21"/>
        </w:rPr>
      </w:pPr>
      <w:r>
        <w:rPr>
          <w:sz w:val="21"/>
          <w:szCs w:val="21"/>
        </w:rPr>
        <w:t>Table 2-1 Fingerprint information structure</w:t>
      </w:r>
    </w:p>
    <w:tbl>
      <w:tblPr>
        <w:tblW w:w="6844" w:type="dxa"/>
        <w:jc w:val="center"/>
        <w:tblBorders>
          <w:top w:val="single" w:sz="12" w:space="0" w:color="000000"/>
          <w:bottom w:val="single" w:sz="12" w:space="0" w:color="000000"/>
        </w:tblBorders>
        <w:tblLayout w:type="fixed"/>
        <w:tblLook w:val="04A0" w:firstRow="1" w:lastRow="0" w:firstColumn="1" w:lastColumn="0" w:noHBand="0" w:noVBand="1"/>
      </w:tblPr>
      <w:tblGrid>
        <w:gridCol w:w="1652"/>
        <w:gridCol w:w="1101"/>
        <w:gridCol w:w="1500"/>
        <w:gridCol w:w="1276"/>
        <w:gridCol w:w="1078"/>
        <w:gridCol w:w="197"/>
        <w:gridCol w:w="40"/>
      </w:tblGrid>
      <w:tr w:rsidR="00894302" w14:paraId="7BD64EAA" w14:textId="77777777" w:rsidTr="00C753D1">
        <w:trPr>
          <w:gridAfter w:val="1"/>
          <w:wAfter w:w="40" w:type="dxa"/>
          <w:trHeight w:val="438"/>
          <w:jc w:val="center"/>
        </w:trPr>
        <w:tc>
          <w:tcPr>
            <w:tcW w:w="1652" w:type="dxa"/>
            <w:tcBorders>
              <w:top w:val="single" w:sz="12" w:space="0" w:color="000000"/>
              <w:left w:val="nil"/>
              <w:bottom w:val="single" w:sz="6" w:space="0" w:color="auto"/>
              <w:right w:val="nil"/>
            </w:tcBorders>
            <w:vAlign w:val="center"/>
          </w:tcPr>
          <w:p w14:paraId="617290D2" w14:textId="77777777" w:rsidR="00894302" w:rsidRDefault="00894302" w:rsidP="00C753D1">
            <w:pPr>
              <w:spacing w:line="240" w:lineRule="auto"/>
              <w:ind w:firstLineChars="0" w:firstLine="0"/>
              <w:jc w:val="center"/>
              <w:rPr>
                <w:b/>
                <w:bCs/>
                <w:i/>
                <w:iCs/>
                <w:color w:val="FFFFFF"/>
                <w:sz w:val="21"/>
                <w:szCs w:val="21"/>
              </w:rPr>
            </w:pPr>
            <w:r>
              <w:rPr>
                <w:position w:val="-10"/>
              </w:rPr>
              <w:object w:dxaOrig="600" w:dyaOrig="328" w14:anchorId="016B03BF">
                <v:shape id="_x0000_i1030" type="#_x0000_t75" style="width:30pt;height:16.7pt" o:ole="">
                  <v:imagedata r:id="rId50" o:title=""/>
                </v:shape>
                <o:OLEObject Type="Embed" ProgID="Equation.DSMT4" ShapeID="_x0000_i1030" DrawAspect="Content" ObjectID="_1653477610" r:id="rId51"/>
              </w:object>
            </w:r>
          </w:p>
        </w:tc>
        <w:tc>
          <w:tcPr>
            <w:tcW w:w="1101" w:type="dxa"/>
            <w:tcBorders>
              <w:top w:val="single" w:sz="12" w:space="0" w:color="000000"/>
              <w:left w:val="nil"/>
              <w:bottom w:val="single" w:sz="6" w:space="0" w:color="auto"/>
              <w:right w:val="nil"/>
            </w:tcBorders>
            <w:vAlign w:val="center"/>
          </w:tcPr>
          <w:p w14:paraId="032AA2A8" w14:textId="77777777" w:rsidR="00894302" w:rsidRDefault="00894302" w:rsidP="00C753D1">
            <w:pPr>
              <w:spacing w:line="240" w:lineRule="auto"/>
              <w:ind w:firstLineChars="0" w:firstLine="0"/>
              <w:jc w:val="center"/>
              <w:rPr>
                <w:b/>
                <w:bCs/>
                <w:i/>
                <w:iCs/>
                <w:sz w:val="21"/>
                <w:szCs w:val="21"/>
              </w:rPr>
            </w:pPr>
            <w:r>
              <w:rPr>
                <w:position w:val="-10"/>
              </w:rPr>
              <w:object w:dxaOrig="616" w:dyaOrig="328" w14:anchorId="017B788D">
                <v:shape id="_x0000_i1031" type="#_x0000_t75" style="width:30.45pt;height:15.85pt" o:ole="">
                  <v:imagedata r:id="rId52" o:title=""/>
                </v:shape>
                <o:OLEObject Type="Embed" ProgID="Equation.DSMT4" ShapeID="_x0000_i1031" DrawAspect="Content" ObjectID="_1653477611" r:id="rId53"/>
              </w:object>
            </w:r>
          </w:p>
        </w:tc>
        <w:tc>
          <w:tcPr>
            <w:tcW w:w="1500" w:type="dxa"/>
            <w:tcBorders>
              <w:top w:val="single" w:sz="12" w:space="0" w:color="000000"/>
              <w:left w:val="nil"/>
              <w:bottom w:val="single" w:sz="6" w:space="0" w:color="auto"/>
              <w:right w:val="nil"/>
            </w:tcBorders>
            <w:vAlign w:val="center"/>
          </w:tcPr>
          <w:p w14:paraId="15AEBCC2" w14:textId="77777777" w:rsidR="00894302" w:rsidRPr="00CD0C6F" w:rsidRDefault="00894302" w:rsidP="00C753D1">
            <w:pPr>
              <w:spacing w:line="240" w:lineRule="auto"/>
              <w:ind w:firstLineChars="0" w:firstLine="0"/>
              <w:jc w:val="center"/>
              <w:rPr>
                <w:b/>
                <w:bCs/>
                <w:i/>
                <w:iCs/>
                <w:sz w:val="21"/>
                <w:szCs w:val="21"/>
              </w:rPr>
            </w:pPr>
            <w:r w:rsidRPr="00CD0C6F">
              <w:rPr>
                <w:position w:val="-10"/>
                <w:sz w:val="21"/>
                <w:szCs w:val="21"/>
              </w:rPr>
              <w:object w:dxaOrig="616" w:dyaOrig="328" w14:anchorId="78CC7B9B">
                <v:shape id="_x0000_i1032" type="#_x0000_t75" style="width:30.45pt;height:15.85pt" o:ole="">
                  <v:imagedata r:id="rId54" o:title=""/>
                </v:shape>
                <o:OLEObject Type="Embed" ProgID="Equation.DSMT4" ShapeID="_x0000_i1032" DrawAspect="Content" ObjectID="_1653477612" r:id="rId55"/>
              </w:object>
            </w:r>
          </w:p>
        </w:tc>
        <w:tc>
          <w:tcPr>
            <w:tcW w:w="1276" w:type="dxa"/>
            <w:tcBorders>
              <w:top w:val="single" w:sz="12" w:space="0" w:color="000000"/>
              <w:left w:val="nil"/>
              <w:bottom w:val="single" w:sz="6" w:space="0" w:color="auto"/>
              <w:right w:val="nil"/>
            </w:tcBorders>
            <w:vAlign w:val="center"/>
          </w:tcPr>
          <w:p w14:paraId="6B8C1B05" w14:textId="77777777" w:rsidR="00894302" w:rsidRDefault="00894302" w:rsidP="00C753D1">
            <w:pPr>
              <w:spacing w:line="240" w:lineRule="auto"/>
              <w:ind w:firstLineChars="0" w:firstLine="0"/>
              <w:jc w:val="center"/>
              <w:rPr>
                <w:b/>
                <w:bCs/>
                <w:i/>
                <w:iCs/>
                <w:sz w:val="21"/>
                <w:szCs w:val="21"/>
              </w:rPr>
            </w:pPr>
            <m:oMathPara>
              <m:oMath>
                <m:r>
                  <w:rPr>
                    <w:rFonts w:ascii="Cambria Math" w:hAnsi="Cambria Math"/>
                    <w:sz w:val="21"/>
                    <w:szCs w:val="21"/>
                  </w:rPr>
                  <m:t>…</m:t>
                </m:r>
              </m:oMath>
            </m:oMathPara>
          </w:p>
        </w:tc>
        <w:tc>
          <w:tcPr>
            <w:tcW w:w="1275" w:type="dxa"/>
            <w:gridSpan w:val="2"/>
            <w:tcBorders>
              <w:top w:val="single" w:sz="12" w:space="0" w:color="000000"/>
              <w:left w:val="nil"/>
              <w:bottom w:val="single" w:sz="6" w:space="0" w:color="000000"/>
              <w:right w:val="nil"/>
            </w:tcBorders>
            <w:vAlign w:val="center"/>
          </w:tcPr>
          <w:p w14:paraId="78F576AA" w14:textId="77777777" w:rsidR="00894302" w:rsidRDefault="00894302" w:rsidP="00C753D1">
            <w:pPr>
              <w:spacing w:line="240" w:lineRule="auto"/>
              <w:ind w:firstLineChars="0" w:firstLine="0"/>
              <w:jc w:val="center"/>
              <w:rPr>
                <w:b/>
                <w:bCs/>
                <w:i/>
                <w:iCs/>
              </w:rPr>
            </w:pPr>
            <w:r>
              <w:rPr>
                <w:position w:val="-10"/>
              </w:rPr>
              <w:object w:dxaOrig="624" w:dyaOrig="328" w14:anchorId="57AEF276">
                <v:shape id="_x0000_i1033" type="#_x0000_t75" style="width:31.3pt;height:15.85pt" o:ole="">
                  <v:imagedata r:id="rId56" o:title=""/>
                </v:shape>
                <o:OLEObject Type="Embed" ProgID="Equation.DSMT4" ShapeID="_x0000_i1033" DrawAspect="Content" ObjectID="_1653477613" r:id="rId57"/>
              </w:object>
            </w:r>
          </w:p>
        </w:tc>
      </w:tr>
      <w:tr w:rsidR="00894302" w14:paraId="708D8F2E" w14:textId="77777777" w:rsidTr="00C753D1">
        <w:trPr>
          <w:trHeight w:hRule="exact" w:val="442"/>
          <w:jc w:val="center"/>
        </w:trPr>
        <w:tc>
          <w:tcPr>
            <w:tcW w:w="1652" w:type="dxa"/>
            <w:tcBorders>
              <w:top w:val="single" w:sz="6" w:space="0" w:color="auto"/>
              <w:left w:val="nil"/>
              <w:bottom w:val="single" w:sz="12" w:space="0" w:color="000000"/>
              <w:right w:val="nil"/>
            </w:tcBorders>
            <w:vAlign w:val="center"/>
          </w:tcPr>
          <w:p w14:paraId="6794DA26" w14:textId="77777777" w:rsidR="00894302" w:rsidRDefault="00894302" w:rsidP="00C753D1">
            <w:pPr>
              <w:spacing w:line="240" w:lineRule="auto"/>
              <w:ind w:firstLineChars="0" w:firstLine="0"/>
              <w:jc w:val="center"/>
              <w:rPr>
                <w:i/>
                <w:iCs/>
                <w:sz w:val="21"/>
                <w:szCs w:val="21"/>
              </w:rPr>
            </w:pPr>
            <w:r>
              <w:rPr>
                <w:position w:val="-10"/>
              </w:rPr>
              <w:object w:dxaOrig="584" w:dyaOrig="328" w14:anchorId="6D9881D7">
                <v:shape id="_x0000_i1034" type="#_x0000_t75" style="width:29.55pt;height:15.85pt" o:ole="">
                  <v:imagedata r:id="rId58" o:title=""/>
                </v:shape>
                <o:OLEObject Type="Embed" ProgID="Equation.DSMT4" ShapeID="_x0000_i1034" DrawAspect="Content" ObjectID="_1653477614" r:id="rId59"/>
              </w:object>
            </w:r>
          </w:p>
        </w:tc>
        <w:tc>
          <w:tcPr>
            <w:tcW w:w="1101" w:type="dxa"/>
            <w:tcBorders>
              <w:top w:val="single" w:sz="6" w:space="0" w:color="auto"/>
              <w:left w:val="nil"/>
              <w:bottom w:val="single" w:sz="12" w:space="0" w:color="000000"/>
              <w:right w:val="nil"/>
            </w:tcBorders>
            <w:vAlign w:val="center"/>
          </w:tcPr>
          <w:p w14:paraId="5481D086" w14:textId="77777777" w:rsidR="00894302" w:rsidRDefault="00894302" w:rsidP="00C753D1">
            <w:pPr>
              <w:spacing w:line="240" w:lineRule="auto"/>
              <w:ind w:firstLineChars="0" w:firstLine="0"/>
              <w:jc w:val="center"/>
              <w:rPr>
                <w:i/>
                <w:iCs/>
                <w:sz w:val="21"/>
                <w:szCs w:val="21"/>
              </w:rPr>
            </w:pPr>
            <w:r>
              <w:rPr>
                <w:position w:val="-10"/>
              </w:rPr>
              <w:object w:dxaOrig="600" w:dyaOrig="328" w14:anchorId="0EBA014E">
                <v:shape id="_x0000_i1035" type="#_x0000_t75" style="width:30pt;height:15.85pt" o:ole="">
                  <v:imagedata r:id="rId60" o:title=""/>
                </v:shape>
                <o:OLEObject Type="Embed" ProgID="Equation.DSMT4" ShapeID="_x0000_i1035" DrawAspect="Content" ObjectID="_1653477615" r:id="rId61"/>
              </w:object>
            </w:r>
          </w:p>
        </w:tc>
        <w:tc>
          <w:tcPr>
            <w:tcW w:w="1500" w:type="dxa"/>
            <w:tcBorders>
              <w:top w:val="single" w:sz="6" w:space="0" w:color="auto"/>
              <w:left w:val="nil"/>
              <w:bottom w:val="single" w:sz="12" w:space="0" w:color="000000"/>
              <w:right w:val="nil"/>
            </w:tcBorders>
          </w:tcPr>
          <w:p w14:paraId="13299407" w14:textId="77777777" w:rsidR="00894302" w:rsidRDefault="00894302" w:rsidP="00C753D1">
            <w:pPr>
              <w:ind w:firstLineChars="0" w:firstLine="0"/>
              <w:jc w:val="center"/>
              <w:rPr>
                <w:i/>
                <w:iCs/>
                <w:sz w:val="21"/>
                <w:szCs w:val="21"/>
              </w:rPr>
            </w:pPr>
            <w:r>
              <w:rPr>
                <w:position w:val="-10"/>
              </w:rPr>
              <w:object w:dxaOrig="584" w:dyaOrig="328" w14:anchorId="10D0CBE7">
                <v:shape id="_x0000_i1036" type="#_x0000_t75" style="width:29.55pt;height:15.85pt" o:ole="">
                  <v:imagedata r:id="rId62" o:title=""/>
                </v:shape>
                <o:OLEObject Type="Embed" ProgID="Equation.DSMT4" ShapeID="_x0000_i1036" DrawAspect="Content" ObjectID="_1653477616" r:id="rId63"/>
              </w:object>
            </w:r>
          </w:p>
        </w:tc>
        <w:tc>
          <w:tcPr>
            <w:tcW w:w="1276" w:type="dxa"/>
            <w:tcBorders>
              <w:top w:val="single" w:sz="6" w:space="0" w:color="auto"/>
              <w:left w:val="nil"/>
              <w:bottom w:val="single" w:sz="12" w:space="0" w:color="000000"/>
              <w:right w:val="nil"/>
            </w:tcBorders>
            <w:vAlign w:val="center"/>
          </w:tcPr>
          <w:p w14:paraId="3D2080DF" w14:textId="77777777" w:rsidR="00894302" w:rsidRDefault="00894302" w:rsidP="00C753D1">
            <w:pPr>
              <w:spacing w:line="240" w:lineRule="auto"/>
              <w:ind w:firstLineChars="0" w:firstLine="0"/>
              <w:jc w:val="center"/>
              <w:rPr>
                <w:b/>
                <w:bCs/>
                <w:i/>
                <w:iCs/>
                <w:sz w:val="21"/>
                <w:szCs w:val="21"/>
              </w:rPr>
            </w:pPr>
            <m:oMathPara>
              <m:oMath>
                <m:r>
                  <w:rPr>
                    <w:rFonts w:ascii="Cambria Math" w:hAnsi="Cambria Math"/>
                    <w:sz w:val="21"/>
                    <w:szCs w:val="21"/>
                  </w:rPr>
                  <m:t>…</m:t>
                </m:r>
              </m:oMath>
            </m:oMathPara>
          </w:p>
        </w:tc>
        <w:tc>
          <w:tcPr>
            <w:tcW w:w="1078" w:type="dxa"/>
            <w:tcBorders>
              <w:top w:val="single" w:sz="6" w:space="0" w:color="auto"/>
              <w:left w:val="nil"/>
              <w:bottom w:val="single" w:sz="12" w:space="0" w:color="000000"/>
              <w:right w:val="nil"/>
            </w:tcBorders>
          </w:tcPr>
          <w:p w14:paraId="22FCCAEC" w14:textId="77777777" w:rsidR="00894302" w:rsidRDefault="00894302" w:rsidP="00C753D1">
            <w:pPr>
              <w:ind w:firstLineChars="0" w:firstLine="0"/>
              <w:jc w:val="center"/>
              <w:rPr>
                <w:i/>
                <w:iCs/>
                <w:sz w:val="21"/>
                <w:szCs w:val="21"/>
              </w:rPr>
            </w:pPr>
            <w:r>
              <w:t xml:space="preserve">  </w:t>
            </w:r>
            <w:r>
              <w:rPr>
                <w:position w:val="-10"/>
              </w:rPr>
              <w:object w:dxaOrig="600" w:dyaOrig="328" w14:anchorId="352B2A18">
                <v:shape id="_x0000_i1037" type="#_x0000_t75" style="width:30pt;height:15.85pt" o:ole="">
                  <v:imagedata r:id="rId64" o:title=""/>
                </v:shape>
                <o:OLEObject Type="Embed" ProgID="Equation.DSMT4" ShapeID="_x0000_i1037" DrawAspect="Content" ObjectID="_1653477617" r:id="rId65"/>
              </w:object>
            </w:r>
          </w:p>
        </w:tc>
        <w:tc>
          <w:tcPr>
            <w:tcW w:w="237" w:type="dxa"/>
            <w:gridSpan w:val="2"/>
            <w:tcBorders>
              <w:top w:val="nil"/>
              <w:left w:val="nil"/>
              <w:bottom w:val="single" w:sz="12" w:space="0" w:color="000000"/>
              <w:right w:val="nil"/>
            </w:tcBorders>
          </w:tcPr>
          <w:p w14:paraId="57018664" w14:textId="77777777" w:rsidR="00894302" w:rsidRDefault="00894302" w:rsidP="00C753D1">
            <w:pPr>
              <w:spacing w:line="240" w:lineRule="auto"/>
              <w:ind w:firstLineChars="0" w:firstLine="0"/>
              <w:rPr>
                <w:sz w:val="21"/>
                <w:szCs w:val="21"/>
              </w:rPr>
            </w:pPr>
          </w:p>
        </w:tc>
      </w:tr>
    </w:tbl>
    <w:p w14:paraId="01BAC449" w14:textId="77777777" w:rsidR="00894302" w:rsidRDefault="00894302" w:rsidP="00894302">
      <w:pPr>
        <w:ind w:firstLineChars="0" w:firstLine="0"/>
      </w:pPr>
    </w:p>
    <w:p w14:paraId="7508DFA3" w14:textId="77777777" w:rsidR="00894302" w:rsidRDefault="00894302" w:rsidP="00894302">
      <w:pPr>
        <w:ind w:firstLineChars="0" w:firstLine="0"/>
      </w:pPr>
      <w:r>
        <w:rPr>
          <w:rFonts w:hint="eastAsia"/>
        </w:rPr>
        <w:t>其中</w:t>
      </w:r>
      <w:r>
        <w:rPr>
          <w:position w:val="-6"/>
        </w:rPr>
        <w:object w:dxaOrig="208" w:dyaOrig="224" w14:anchorId="53FAB801">
          <v:shape id="_x0000_i1038" type="#_x0000_t75" style="width:10.7pt;height:10.7pt" o:ole="">
            <v:imagedata r:id="rId66" o:title=""/>
          </v:shape>
          <o:OLEObject Type="Embed" ProgID="Equation.DSMT4" ShapeID="_x0000_i1038" DrawAspect="Content" ObjectID="_1653477618" r:id="rId67"/>
        </w:object>
      </w:r>
      <w:r>
        <w:rPr>
          <w:rFonts w:hint="eastAsia"/>
        </w:rPr>
        <w:t>为接入</w:t>
      </w:r>
      <w:r>
        <w:rPr>
          <w:rFonts w:hint="eastAsia"/>
        </w:rPr>
        <w:t>AP</w:t>
      </w:r>
      <w:r>
        <w:rPr>
          <w:rFonts w:hint="eastAsia"/>
        </w:rPr>
        <w:t>的数量，在第</w:t>
      </w:r>
      <w:r>
        <w:rPr>
          <w:position w:val="-6"/>
        </w:rPr>
        <w:object w:dxaOrig="136" w:dyaOrig="256" w14:anchorId="5471DDAC">
          <v:shape id="_x0000_i1039" type="#_x0000_t75" style="width:6.45pt;height:12.85pt" o:ole="">
            <v:imagedata r:id="rId68" o:title=""/>
          </v:shape>
          <o:OLEObject Type="Embed" ProgID="Equation.DSMT4" ShapeID="_x0000_i1039" DrawAspect="Content" ObjectID="_1653477619" r:id="rId69"/>
        </w:object>
      </w:r>
      <w:r>
        <w:rPr>
          <w:rFonts w:hint="eastAsia"/>
        </w:rPr>
        <w:t>个参考点处接收到的位置指纹向量表示为式</w:t>
      </w:r>
      <w:r>
        <w:rPr>
          <w:rFonts w:ascii="宋体" w:hAnsi="宋体" w:hint="eastAsia"/>
        </w:rPr>
        <w:t>（</w:t>
      </w:r>
      <w:r>
        <w:t>2-1</w:t>
      </w:r>
      <w:r>
        <w:rPr>
          <w:rFonts w:ascii="宋体" w:hAnsi="宋体" w:hint="eastAsia"/>
        </w:rPr>
        <w:t>）</w:t>
      </w:r>
      <w:r>
        <w:rPr>
          <w:rFonts w:hint="eastAsia"/>
        </w:rPr>
        <w:t>：</w:t>
      </w:r>
    </w:p>
    <w:p w14:paraId="7078561E" w14:textId="77777777" w:rsidR="00894302" w:rsidRDefault="00894302" w:rsidP="00894302">
      <w:pPr>
        <w:spacing w:line="240" w:lineRule="auto"/>
        <w:ind w:firstLineChars="0" w:firstLine="0"/>
        <w:jc w:val="right"/>
      </w:pPr>
      <w:r>
        <w:t xml:space="preserve">                </w:t>
      </w:r>
      <w:r>
        <w:rPr>
          <w:position w:val="-14"/>
        </w:rPr>
        <w:object w:dxaOrig="4736" w:dyaOrig="376" w14:anchorId="2F51EB1F">
          <v:shape id="_x0000_i1040" type="#_x0000_t75" style="width:237.45pt;height:19.3pt" o:ole="">
            <v:imagedata r:id="rId70" o:title=""/>
          </v:shape>
          <o:OLEObject Type="Embed" ProgID="Equation.DSMT4" ShapeID="_x0000_i1040" DrawAspect="Content" ObjectID="_1653477620" r:id="rId71"/>
        </w:object>
      </w:r>
      <w:r>
        <w:t xml:space="preserve">        </w:t>
      </w:r>
      <w:r>
        <w:rPr>
          <w:rFonts w:ascii="宋体" w:hAnsi="宋体" w:hint="eastAsia"/>
        </w:rPr>
        <w:t>（</w:t>
      </w:r>
      <w:r>
        <w:t>2-1</w:t>
      </w:r>
      <w:r>
        <w:rPr>
          <w:rFonts w:ascii="宋体" w:hAnsi="宋体" w:hint="eastAsia"/>
        </w:rPr>
        <w:t>）</w:t>
      </w:r>
    </w:p>
    <w:p w14:paraId="538CAF03" w14:textId="77777777" w:rsidR="00894302" w:rsidRDefault="00894302" w:rsidP="00894302">
      <w:pPr>
        <w:ind w:firstLineChars="0" w:firstLine="0"/>
      </w:pPr>
      <w:r>
        <w:rPr>
          <w:rFonts w:hint="eastAsia"/>
        </w:rPr>
        <w:lastRenderedPageBreak/>
        <w:t>其中</w:t>
      </w:r>
      <w:r>
        <w:rPr>
          <w:position w:val="-12"/>
        </w:rPr>
        <w:object w:dxaOrig="704" w:dyaOrig="360" w14:anchorId="74B5E3B8">
          <v:shape id="_x0000_i1041" type="#_x0000_t75" style="width:34.3pt;height:18pt" o:ole="">
            <v:imagedata r:id="rId72" o:title=""/>
          </v:shape>
          <o:OLEObject Type="Embed" ProgID="Equation.DSMT4" ShapeID="_x0000_i1041" DrawAspect="Content" ObjectID="_1653477621" r:id="rId73"/>
        </w:object>
      </w:r>
      <w:r>
        <w:rPr>
          <w:rFonts w:hint="eastAsia"/>
        </w:rPr>
        <w:t>代表参考点的位置坐标，</w:t>
      </w:r>
      <w:r>
        <w:rPr>
          <w:position w:val="-14"/>
        </w:rPr>
        <w:object w:dxaOrig="704" w:dyaOrig="376" w14:anchorId="00EDF36C">
          <v:shape id="_x0000_i1042" type="#_x0000_t75" style="width:34.3pt;height:19.3pt" o:ole="">
            <v:imagedata r:id="rId74" o:title=""/>
          </v:shape>
          <o:OLEObject Type="Embed" ProgID="Equation.DSMT4" ShapeID="_x0000_i1042" DrawAspect="Content" ObjectID="_1653477622" r:id="rId75"/>
        </w:object>
      </w:r>
      <w:r>
        <w:rPr>
          <w:rFonts w:hint="eastAsia"/>
        </w:rPr>
        <w:t>代表在第</w:t>
      </w:r>
      <w:r>
        <w:rPr>
          <w:position w:val="-6"/>
        </w:rPr>
        <w:object w:dxaOrig="136" w:dyaOrig="256" w14:anchorId="43A0272A">
          <v:shape id="_x0000_i1043" type="#_x0000_t75" style="width:6.85pt;height:12.85pt" o:ole="">
            <v:imagedata r:id="rId76" o:title=""/>
          </v:shape>
          <o:OLEObject Type="Embed" ProgID="Equation.DSMT4" ShapeID="_x0000_i1043" DrawAspect="Content" ObjectID="_1653477623" r:id="rId77"/>
        </w:object>
      </w:r>
      <w:r>
        <w:rPr>
          <w:rFonts w:hint="eastAsia"/>
        </w:rPr>
        <w:t>个参考点处接收到</w:t>
      </w:r>
      <w:r>
        <w:rPr>
          <w:position w:val="-12"/>
        </w:rPr>
        <w:object w:dxaOrig="400" w:dyaOrig="360" w14:anchorId="720B412F">
          <v:shape id="_x0000_i1044" type="#_x0000_t75" style="width:20.15pt;height:18pt" o:ole="">
            <v:imagedata r:id="rId78" o:title=""/>
          </v:shape>
          <o:OLEObject Type="Embed" ProgID="Equation.DSMT4" ShapeID="_x0000_i1044" DrawAspect="Content" ObjectID="_1653477624" r:id="rId79"/>
        </w:object>
      </w:r>
      <w:r>
        <w:rPr>
          <w:rFonts w:hint="eastAsia"/>
        </w:rPr>
        <w:t>的信号强度值。</w:t>
      </w:r>
    </w:p>
    <w:p w14:paraId="5722F881" w14:textId="4E58FA94" w:rsidR="00DD3E09" w:rsidRDefault="00894302" w:rsidP="00DB3BFA">
      <w:pPr>
        <w:ind w:firstLine="480"/>
      </w:pPr>
      <w:r>
        <w:rPr>
          <w:rFonts w:hint="eastAsia"/>
        </w:rPr>
        <w:t>基于</w:t>
      </w:r>
      <w:r>
        <w:rPr>
          <w:rFonts w:hint="eastAsia"/>
        </w:rPr>
        <w:t>RSSI</w:t>
      </w:r>
      <w:r>
        <w:rPr>
          <w:rFonts w:hint="eastAsia"/>
        </w:rPr>
        <w:t>的指纹定位算法经过长时间的研究与分析，最终形成了两类研究方法，包括</w:t>
      </w:r>
      <w:r>
        <w:t>确定性</w:t>
      </w:r>
      <w:r>
        <w:rPr>
          <w:rFonts w:hint="eastAsia"/>
        </w:rPr>
        <w:t>方法</w:t>
      </w:r>
      <w:r>
        <w:rPr>
          <w:vertAlign w:val="superscript"/>
        </w:rPr>
        <w:fldChar w:fldCharType="begin"/>
      </w:r>
      <w:r>
        <w:rPr>
          <w:vertAlign w:val="superscript"/>
        </w:rPr>
        <w:instrText xml:space="preserve"> </w:instrText>
      </w:r>
      <w:r>
        <w:rPr>
          <w:rFonts w:hint="eastAsia"/>
          <w:vertAlign w:val="superscript"/>
        </w:rPr>
        <w:instrText>REF _Ref38842389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[3]</w:t>
      </w:r>
      <w:r>
        <w:rPr>
          <w:vertAlign w:val="superscript"/>
        </w:rPr>
        <w:fldChar w:fldCharType="end"/>
      </w:r>
      <w:r>
        <w:t>和概率性方法</w:t>
      </w:r>
      <w:r>
        <w:rPr>
          <w:vertAlign w:val="superscript"/>
        </w:rPr>
        <w:fldChar w:fldCharType="begin"/>
      </w:r>
      <w:r>
        <w:rPr>
          <w:vertAlign w:val="superscript"/>
        </w:rPr>
        <w:instrText xml:space="preserve"> REF _Ref39176397 \r \h  \* MERGEFORMAT </w:instrText>
      </w:r>
      <w:r>
        <w:rPr>
          <w:vertAlign w:val="superscript"/>
        </w:rPr>
      </w:r>
      <w:r>
        <w:rPr>
          <w:vertAlign w:val="superscript"/>
        </w:rPr>
        <w:fldChar w:fldCharType="separate"/>
      </w:r>
      <w:r w:rsidR="00835F82">
        <w:rPr>
          <w:vertAlign w:val="superscript"/>
        </w:rPr>
        <w:t>[24]</w:t>
      </w:r>
      <w:r>
        <w:rPr>
          <w:vertAlign w:val="superscript"/>
        </w:rPr>
        <w:fldChar w:fldCharType="end"/>
      </w:r>
      <w:r>
        <w:rPr>
          <w:rFonts w:hint="eastAsia"/>
        </w:rPr>
        <w:t>。</w:t>
      </w:r>
      <w:r>
        <w:t>就位置估计的复杂性和准确性而言，</w:t>
      </w:r>
      <w:r>
        <w:rPr>
          <w:rFonts w:hint="eastAsia"/>
        </w:rPr>
        <w:t>两种方法各</w:t>
      </w:r>
      <w:r>
        <w:t>有优点和缺点。在确定性方法中，通过使用相似性函数（例如信号空间中的</w:t>
      </w:r>
      <w:r>
        <w:rPr>
          <w:rFonts w:hint="eastAsia"/>
        </w:rPr>
        <w:t>欧式</w:t>
      </w:r>
      <w:r>
        <w:t>距离），将</w:t>
      </w:r>
      <w:r>
        <w:rPr>
          <w:rFonts w:hint="eastAsia"/>
        </w:rPr>
        <w:t>目标位置</w:t>
      </w:r>
      <w:r>
        <w:t>的</w:t>
      </w:r>
      <w:r>
        <w:t>RSSI</w:t>
      </w:r>
      <w:r>
        <w:t>指纹直接与</w:t>
      </w:r>
      <w:r>
        <w:rPr>
          <w:rFonts w:hint="eastAsia"/>
        </w:rPr>
        <w:t>指纹库中</w:t>
      </w:r>
      <w:r>
        <w:t>的</w:t>
      </w:r>
      <w:r>
        <w:rPr>
          <w:rFonts w:hint="eastAsia"/>
        </w:rPr>
        <w:t>参考点</w:t>
      </w:r>
      <w:r>
        <w:t>指纹进行比较</w:t>
      </w:r>
      <w:r>
        <w:rPr>
          <w:rFonts w:hint="eastAsia"/>
        </w:rPr>
        <w:t>，最终取差异最小的指纹对应的物理位置作为定位预测结果，差异计算公式如式</w:t>
      </w:r>
      <w:r>
        <w:rPr>
          <w:rFonts w:ascii="宋体" w:hAnsi="宋体" w:hint="eastAsia"/>
        </w:rPr>
        <w:t>（</w:t>
      </w:r>
      <w:r>
        <w:t>2-2</w:t>
      </w:r>
      <w:r>
        <w:rPr>
          <w:rFonts w:ascii="宋体" w:hAnsi="宋体" w:hint="eastAsia"/>
        </w:rPr>
        <w:t>）</w:t>
      </w:r>
      <w:r>
        <w:rPr>
          <w:rFonts w:hint="eastAsia"/>
        </w:rPr>
        <w:t>所示，除欧氏距离之外，还有很多用来表征差异的度量方法。</w:t>
      </w:r>
    </w:p>
    <w:p w14:paraId="73A454B6" w14:textId="77777777" w:rsidR="00DD3E09" w:rsidRDefault="00894302" w:rsidP="00DB3BFA">
      <w:pPr>
        <w:spacing w:line="240" w:lineRule="auto"/>
        <w:ind w:firstLineChars="1200" w:firstLine="2880"/>
        <w:jc w:val="right"/>
        <w:rPr>
          <w:rFonts w:ascii="宋体" w:hAnsi="宋体"/>
          <w:iCs/>
        </w:rPr>
      </w:pPr>
      <w:r>
        <w:rPr>
          <w:position w:val="-16"/>
        </w:rPr>
        <w:object w:dxaOrig="3136" w:dyaOrig="616" w14:anchorId="34D0A5F4">
          <v:shape id="_x0000_i1045" type="#_x0000_t75" style="width:156.85pt;height:30.85pt" o:ole="">
            <v:imagedata r:id="rId80" o:title=""/>
          </v:shape>
          <o:OLEObject Type="Embed" ProgID="Equation.DSMT4" ShapeID="_x0000_i1045" DrawAspect="Content" ObjectID="_1653477625" r:id="rId81"/>
        </w:object>
      </w:r>
      <w:r>
        <w:rPr>
          <w:i/>
        </w:rPr>
        <w:t xml:space="preserve">         </w:t>
      </w:r>
      <w:r>
        <w:rPr>
          <w:iCs/>
        </w:rPr>
        <w:t xml:space="preserve">    </w:t>
      </w:r>
      <w:r>
        <w:rPr>
          <w:rFonts w:ascii="宋体" w:hAnsi="宋体"/>
          <w:iCs/>
        </w:rPr>
        <w:t xml:space="preserve"> </w:t>
      </w:r>
      <w:r>
        <w:rPr>
          <w:rFonts w:ascii="宋体" w:hAnsi="宋体" w:hint="eastAsia"/>
          <w:iCs/>
        </w:rPr>
        <w:t>（</w:t>
      </w:r>
      <w:r>
        <w:rPr>
          <w:iCs/>
        </w:rPr>
        <w:t>2-2</w:t>
      </w:r>
      <w:r>
        <w:rPr>
          <w:rFonts w:ascii="宋体" w:hAnsi="宋体" w:hint="eastAsia"/>
          <w:iCs/>
        </w:rPr>
        <w:t>）</w:t>
      </w:r>
    </w:p>
    <w:p w14:paraId="0252C0E2" w14:textId="77777777" w:rsidR="00894302" w:rsidRDefault="00894302" w:rsidP="00894302">
      <w:pPr>
        <w:ind w:firstLineChars="0" w:firstLine="0"/>
      </w:pPr>
      <w:r>
        <w:rPr>
          <w:rFonts w:hint="eastAsia"/>
        </w:rPr>
        <w:t>其中</w:t>
      </w:r>
      <w:r>
        <w:rPr>
          <w:position w:val="-6"/>
        </w:rPr>
        <w:object w:dxaOrig="208" w:dyaOrig="224" w14:anchorId="437B6179">
          <v:shape id="_x0000_i1046" type="#_x0000_t75" style="width:10.7pt;height:10.7pt" o:ole="">
            <v:imagedata r:id="rId82" o:title=""/>
          </v:shape>
          <o:OLEObject Type="Embed" ProgID="Equation.DSMT4" ShapeID="_x0000_i1046" DrawAspect="Content" ObjectID="_1653477626" r:id="rId83"/>
        </w:object>
      </w:r>
      <w:r>
        <w:rPr>
          <w:rFonts w:hint="eastAsia"/>
        </w:rPr>
        <w:t>为</w:t>
      </w:r>
      <w:r>
        <w:t>AP</w:t>
      </w:r>
      <w:r>
        <w:rPr>
          <w:rFonts w:hint="eastAsia"/>
        </w:rPr>
        <w:t>个数，</w:t>
      </w:r>
      <w:r>
        <w:rPr>
          <w:position w:val="-12"/>
        </w:rPr>
        <w:object w:dxaOrig="264" w:dyaOrig="360" w14:anchorId="6F574502">
          <v:shape id="_x0000_i1047" type="#_x0000_t75" style="width:13.3pt;height:18pt" o:ole="">
            <v:imagedata r:id="rId84" o:title=""/>
          </v:shape>
          <o:OLEObject Type="Embed" ProgID="Equation.DSMT4" ShapeID="_x0000_i1047" DrawAspect="Content" ObjectID="_1653477627" r:id="rId85"/>
        </w:object>
      </w:r>
      <w:r>
        <w:rPr>
          <w:rFonts w:hint="eastAsia"/>
        </w:rPr>
        <w:t>为计算权重，</w:t>
      </w:r>
      <w:r>
        <w:rPr>
          <w:position w:val="-12"/>
        </w:rPr>
        <w:object w:dxaOrig="224" w:dyaOrig="360" w14:anchorId="01FF46B5">
          <v:shape id="_x0000_i1048" type="#_x0000_t75" style="width:10.7pt;height:18pt" o:ole="">
            <v:imagedata r:id="rId86" o:title=""/>
          </v:shape>
          <o:OLEObject Type="Embed" ProgID="Equation.DSMT4" ShapeID="_x0000_i1048" DrawAspect="Content" ObjectID="_1653477628" r:id="rId87"/>
        </w:object>
      </w:r>
      <w:r>
        <w:rPr>
          <w:rFonts w:hint="eastAsia"/>
        </w:rPr>
        <w:t>为目标位置接收的来自第</w:t>
      </w:r>
      <w:r>
        <w:rPr>
          <w:position w:val="-6"/>
        </w:rPr>
        <w:object w:dxaOrig="136" w:dyaOrig="256" w14:anchorId="39482D4D">
          <v:shape id="_x0000_i1049" type="#_x0000_t75" style="width:7.3pt;height:12.85pt" o:ole="">
            <v:imagedata r:id="rId88" o:title=""/>
          </v:shape>
          <o:OLEObject Type="Embed" ProgID="Equation.DSMT4" ShapeID="_x0000_i1049" DrawAspect="Content" ObjectID="_1653477629" r:id="rId89"/>
        </w:object>
      </w:r>
      <w:r>
        <w:rPr>
          <w:rFonts w:hint="eastAsia"/>
        </w:rPr>
        <w:t>个</w:t>
      </w:r>
      <w:r>
        <w:rPr>
          <w:rFonts w:hint="eastAsia"/>
        </w:rPr>
        <w:t>AP</w:t>
      </w:r>
      <w:r>
        <w:rPr>
          <w:rFonts w:hint="eastAsia"/>
        </w:rPr>
        <w:t>的</w:t>
      </w:r>
      <w:r>
        <w:rPr>
          <w:rFonts w:hint="eastAsia"/>
        </w:rPr>
        <w:t>RSSI</w:t>
      </w:r>
      <w:r>
        <w:rPr>
          <w:rFonts w:hint="eastAsia"/>
        </w:rPr>
        <w:t>值，</w:t>
      </w:r>
      <w:r>
        <w:rPr>
          <w:position w:val="-12"/>
        </w:rPr>
        <w:object w:dxaOrig="240" w:dyaOrig="400" w14:anchorId="20FEA883">
          <v:shape id="_x0000_i1050" type="#_x0000_t75" style="width:12pt;height:20.15pt" o:ole="">
            <v:imagedata r:id="rId90" o:title=""/>
          </v:shape>
          <o:OLEObject Type="Embed" ProgID="Equation.DSMT4" ShapeID="_x0000_i1050" DrawAspect="Content" ObjectID="_1653477630" r:id="rId91"/>
        </w:object>
      </w:r>
      <w:r>
        <w:rPr>
          <w:rFonts w:hint="eastAsia"/>
        </w:rPr>
        <w:t>为指纹库中第</w:t>
      </w:r>
      <w:r>
        <w:rPr>
          <w:position w:val="-6"/>
        </w:rPr>
        <w:object w:dxaOrig="136" w:dyaOrig="256" w14:anchorId="64936348">
          <v:shape id="_x0000_i1051" type="#_x0000_t75" style="width:7.3pt;height:12.85pt" o:ole="">
            <v:imagedata r:id="rId88" o:title=""/>
          </v:shape>
          <o:OLEObject Type="Embed" ProgID="Equation.DSMT4" ShapeID="_x0000_i1051" DrawAspect="Content" ObjectID="_1653477631" r:id="rId92"/>
        </w:object>
      </w:r>
      <w:r>
        <w:rPr>
          <w:rFonts w:hint="eastAsia"/>
        </w:rPr>
        <w:t>个</w:t>
      </w:r>
      <w:r>
        <w:rPr>
          <w:rFonts w:hint="eastAsia"/>
        </w:rPr>
        <w:t>AP</w:t>
      </w:r>
      <w:r>
        <w:rPr>
          <w:rFonts w:hint="eastAsia"/>
        </w:rPr>
        <w:t>的平均接收信号强度。当</w:t>
      </w:r>
      <w:r>
        <w:rPr>
          <w:position w:val="-10"/>
        </w:rPr>
        <w:object w:dxaOrig="240" w:dyaOrig="256" w14:anchorId="0554BC1E">
          <v:shape id="_x0000_i1052" type="#_x0000_t75" style="width:12pt;height:12.85pt" o:ole="">
            <v:imagedata r:id="rId93" o:title=""/>
          </v:shape>
          <o:OLEObject Type="Embed" ProgID="Equation.DSMT4" ShapeID="_x0000_i1052" DrawAspect="Content" ObjectID="_1653477632" r:id="rId94"/>
        </w:object>
      </w:r>
      <w:r>
        <w:rPr>
          <w:rFonts w:hint="eastAsia"/>
        </w:rPr>
        <w:t>取</w:t>
      </w:r>
      <w:r>
        <w:rPr>
          <w:rFonts w:hint="eastAsia"/>
        </w:rPr>
        <w:t>1</w:t>
      </w:r>
      <w:r>
        <w:rPr>
          <w:rFonts w:hint="eastAsia"/>
        </w:rPr>
        <w:t>时，</w:t>
      </w:r>
      <w:r>
        <w:rPr>
          <w:position w:val="-6"/>
        </w:rPr>
        <w:object w:dxaOrig="224" w:dyaOrig="264" w14:anchorId="1EC18126">
          <v:shape id="_x0000_i1053" type="#_x0000_t75" style="width:10.7pt;height:13.3pt" o:ole="">
            <v:imagedata r:id="rId95" o:title=""/>
          </v:shape>
          <o:OLEObject Type="Embed" ProgID="Equation.DSMT4" ShapeID="_x0000_i1053" DrawAspect="Content" ObjectID="_1653477633" r:id="rId96"/>
        </w:object>
      </w:r>
      <w:r>
        <w:rPr>
          <w:rFonts w:hint="eastAsia"/>
        </w:rPr>
        <w:t>为曼哈顿距离，</w:t>
      </w:r>
      <w:r>
        <w:rPr>
          <w:position w:val="-10"/>
        </w:rPr>
        <w:object w:dxaOrig="240" w:dyaOrig="256" w14:anchorId="008455C4">
          <v:shape id="_x0000_i1054" type="#_x0000_t75" style="width:12pt;height:12.85pt" o:ole="">
            <v:imagedata r:id="rId93" o:title=""/>
          </v:shape>
          <o:OLEObject Type="Embed" ProgID="Equation.DSMT4" ShapeID="_x0000_i1054" DrawAspect="Content" ObjectID="_1653477634" r:id="rId97"/>
        </w:object>
      </w:r>
      <w:r>
        <w:rPr>
          <w:rFonts w:hint="eastAsia"/>
        </w:rPr>
        <w:t>取</w:t>
      </w:r>
      <w:r>
        <w:rPr>
          <w:rFonts w:hint="eastAsia"/>
        </w:rPr>
        <w:t>2</w:t>
      </w:r>
      <w:r>
        <w:rPr>
          <w:rFonts w:hint="eastAsia"/>
        </w:rPr>
        <w:t>时，</w:t>
      </w:r>
      <w:r>
        <w:rPr>
          <w:position w:val="-6"/>
        </w:rPr>
        <w:object w:dxaOrig="224" w:dyaOrig="264" w14:anchorId="6FDAF433">
          <v:shape id="_x0000_i1055" type="#_x0000_t75" style="width:10.7pt;height:13.3pt" o:ole="">
            <v:imagedata r:id="rId95" o:title=""/>
          </v:shape>
          <o:OLEObject Type="Embed" ProgID="Equation.DSMT4" ShapeID="_x0000_i1055" DrawAspect="Content" ObjectID="_1653477635" r:id="rId98"/>
        </w:object>
      </w:r>
      <w:r>
        <w:rPr>
          <w:rFonts w:hint="eastAsia"/>
        </w:rPr>
        <w:t>为欧氏距离。一般情况下，目标物理位置并不一定在参考点位置，因为参考点为离散点，而测量点可能在测量区域的任意位置，为了避免该因素计算产生的误差，通常情况下会选择多个测度差异较小的参考点进行平均计算，这样得到的结果更为精确。概率性方法指的是将确定性方法中指纹的接收信号强度与实测点物理位置的映射</w:t>
      </w:r>
      <w:r w:rsidR="000842C2">
        <w:rPr>
          <w:rFonts w:hint="eastAsia"/>
        </w:rPr>
        <w:t>，</w:t>
      </w:r>
      <w:r>
        <w:rPr>
          <w:rFonts w:hint="eastAsia"/>
        </w:rPr>
        <w:t>改为指纹接收信号强度的概率密度分布与实测点的物理位置的映射。因此，概率性方法除了在离线阶段要构建指纹库之外，还要对整个测量区域的参考点接收到的所有</w:t>
      </w:r>
      <w:r>
        <w:rPr>
          <w:rFonts w:hint="eastAsia"/>
        </w:rPr>
        <w:t>AP</w:t>
      </w:r>
      <w:r>
        <w:rPr>
          <w:rFonts w:hint="eastAsia"/>
        </w:rPr>
        <w:t>的</w:t>
      </w:r>
      <w:r>
        <w:rPr>
          <w:rFonts w:hint="eastAsia"/>
        </w:rPr>
        <w:t>RSSI</w:t>
      </w:r>
      <w:r>
        <w:rPr>
          <w:rFonts w:hint="eastAsia"/>
        </w:rPr>
        <w:t>指纹进行概率密度估计，进而建立每个参考点相对应的指纹概率密度分布模型。</w:t>
      </w:r>
      <w:r>
        <w:t>在在线阶段，</w:t>
      </w:r>
      <w:r>
        <w:rPr>
          <w:rFonts w:hint="eastAsia"/>
        </w:rPr>
        <w:t>将目标位置</w:t>
      </w:r>
      <w:r>
        <w:t>观测到的</w:t>
      </w:r>
      <w:r>
        <w:t>RSSI</w:t>
      </w:r>
      <w:r>
        <w:t>指纹</w:t>
      </w:r>
      <w:r>
        <w:rPr>
          <w:rFonts w:hint="eastAsia"/>
        </w:rPr>
        <w:t>代入所有参考点的概率密度分布模型，利用贝叶斯函数求得后验概率最高的参考点位置即物理</w:t>
      </w:r>
      <w:r>
        <w:t>估计位置</w:t>
      </w:r>
      <w:r>
        <w:rPr>
          <w:rFonts w:hint="eastAsia"/>
        </w:rPr>
        <w:t>。</w:t>
      </w:r>
    </w:p>
    <w:p w14:paraId="3BBE4DD5" w14:textId="77777777" w:rsidR="00894302" w:rsidRDefault="00894302" w:rsidP="00894302">
      <w:pPr>
        <w:spacing w:before="480" w:after="360" w:line="240" w:lineRule="auto"/>
        <w:ind w:firstLineChars="0" w:firstLine="0"/>
        <w:outlineLvl w:val="2"/>
        <w:rPr>
          <w:rFonts w:eastAsia="黑体"/>
          <w:sz w:val="30"/>
        </w:rPr>
      </w:pPr>
      <w:bookmarkStart w:id="43" w:name="_Toc40095311"/>
      <w:r>
        <w:rPr>
          <w:rFonts w:eastAsia="黑体" w:hint="eastAsia"/>
          <w:sz w:val="30"/>
        </w:rPr>
        <w:t xml:space="preserve">2.1.2  </w:t>
      </w:r>
      <w:r>
        <w:rPr>
          <w:rFonts w:eastAsia="黑体" w:hint="eastAsia"/>
          <w:sz w:val="28"/>
          <w:szCs w:val="28"/>
        </w:rPr>
        <w:t>定位流程</w:t>
      </w:r>
      <w:bookmarkEnd w:id="43"/>
    </w:p>
    <w:p w14:paraId="0EBCB2E9" w14:textId="77777777" w:rsidR="00894302" w:rsidRDefault="00894302" w:rsidP="00894302">
      <w:pPr>
        <w:ind w:firstLine="480"/>
      </w:pPr>
      <w:r>
        <w:t>基于指纹的</w:t>
      </w:r>
      <w:r>
        <w:rPr>
          <w:rFonts w:hint="eastAsia"/>
        </w:rPr>
        <w:t>定位</w:t>
      </w:r>
      <w:r>
        <w:t>系统涉及两个阶段：离线</w:t>
      </w:r>
      <w:r>
        <w:rPr>
          <w:rFonts w:hint="eastAsia"/>
        </w:rPr>
        <w:t>训练</w:t>
      </w:r>
      <w:r>
        <w:t>阶段和在线位置估计阶段</w:t>
      </w:r>
      <w:r>
        <w:rPr>
          <w:rFonts w:hint="eastAsia"/>
        </w:rPr>
        <w:t>。定位流程如图</w:t>
      </w:r>
      <w:r>
        <w:rPr>
          <w:rFonts w:hint="eastAsia"/>
        </w:rPr>
        <w:t>2-1</w:t>
      </w:r>
      <w:r>
        <w:rPr>
          <w:rFonts w:hint="eastAsia"/>
        </w:rPr>
        <w:t>所示。离线阶段需要采集指纹信息，并将指纹与对应物理位置联系起来建立位置指纹库。在室内环境中，首先需要根据环境大小进行网格点划分，网格点的交点即为参考点，网格点的大小决定指纹采集的密度</w:t>
      </w:r>
      <w:r w:rsidR="002322CB">
        <w:rPr>
          <w:rFonts w:hint="eastAsia"/>
        </w:rPr>
        <w:t>。</w:t>
      </w:r>
      <w:r>
        <w:rPr>
          <w:rFonts w:hint="eastAsia"/>
        </w:rPr>
        <w:t>同一环境下，指纹采集的密度决定指纹库的大小，并影响在线阶段的定位精度。</w:t>
      </w:r>
    </w:p>
    <w:p w14:paraId="7828468B" w14:textId="77777777" w:rsidR="00894302" w:rsidRDefault="00894302" w:rsidP="00894302">
      <w:pPr>
        <w:ind w:firstLine="480"/>
      </w:pPr>
      <w:r>
        <w:rPr>
          <w:rFonts w:hint="eastAsia"/>
        </w:rPr>
        <w:t>在进行指纹采集前，首先要确定</w:t>
      </w:r>
      <w:r>
        <w:rPr>
          <w:rFonts w:hint="eastAsia"/>
        </w:rPr>
        <w:t>AP</w:t>
      </w:r>
      <w:r>
        <w:rPr>
          <w:rFonts w:hint="eastAsia"/>
        </w:rPr>
        <w:t>接入的数量、网格点划分大小及</w:t>
      </w:r>
      <w:r>
        <w:rPr>
          <w:rFonts w:hint="eastAsia"/>
        </w:rPr>
        <w:t>AP</w:t>
      </w:r>
      <w:r>
        <w:rPr>
          <w:rFonts w:hint="eastAsia"/>
        </w:rPr>
        <w:t>的部署位置。通常将两个相邻参考点之间的距离及网格点划分大小称作参考点间距。在同一区域下，参考点间距越小，参考点的数量则越多，指纹信息越详尽，指纹采集的工作量越大，耗费时间越长；参考点间距越小，参考点数量越少，人工采集的成</w:t>
      </w:r>
      <w:r>
        <w:rPr>
          <w:rFonts w:hint="eastAsia"/>
        </w:rPr>
        <w:lastRenderedPageBreak/>
        <w:t>本越低。</w:t>
      </w:r>
    </w:p>
    <w:p w14:paraId="3C2741A6" w14:textId="61FFDC96" w:rsidR="00894302" w:rsidRDefault="00894302" w:rsidP="00894302">
      <w:pPr>
        <w:ind w:firstLine="480"/>
      </w:pPr>
      <w:r>
        <w:rPr>
          <w:rFonts w:hint="eastAsia"/>
        </w:rPr>
        <w:t>选取合适的参考点间距后，需要人工手持具有</w:t>
      </w:r>
      <w:r>
        <w:rPr>
          <w:rFonts w:hint="eastAsia"/>
        </w:rPr>
        <w:t>Wi-Fi</w:t>
      </w:r>
      <w:r>
        <w:rPr>
          <w:rFonts w:hint="eastAsia"/>
        </w:rPr>
        <w:t>信号采集存储功能的设备</w:t>
      </w:r>
      <w:r>
        <w:t>（例如智能手机，平板电脑和智能手表）</w:t>
      </w:r>
      <w:r>
        <w:rPr>
          <w:rFonts w:hint="eastAsia"/>
        </w:rPr>
        <w:t>在房间中移动，对环境中所有参考点进行信号采集</w:t>
      </w:r>
      <w:r w:rsidR="002322CB">
        <w:rPr>
          <w:rFonts w:hint="eastAsia"/>
        </w:rPr>
        <w:t>。</w:t>
      </w:r>
      <w:r>
        <w:rPr>
          <w:rFonts w:hint="eastAsia"/>
        </w:rPr>
        <w:t>移动设备的朝向不同也会对在线阶段的定位造成影响，因此在采集过程中需要保持设备朝向一致。采集内容主要包括所有接收</w:t>
      </w:r>
      <w:r>
        <w:rPr>
          <w:rFonts w:hint="eastAsia"/>
        </w:rPr>
        <w:t>AP</w:t>
      </w:r>
      <w:r>
        <w:rPr>
          <w:rFonts w:hint="eastAsia"/>
        </w:rPr>
        <w:t>的</w:t>
      </w:r>
      <w:r>
        <w:rPr>
          <w:rFonts w:hint="eastAsia"/>
        </w:rPr>
        <w:t>RSSI</w:t>
      </w:r>
      <w:r>
        <w:rPr>
          <w:rFonts w:hint="eastAsia"/>
        </w:rPr>
        <w:t>信息、对应</w:t>
      </w:r>
      <w:r>
        <w:rPr>
          <w:rFonts w:hint="eastAsia"/>
        </w:rPr>
        <w:t>AP</w:t>
      </w:r>
      <w:r>
        <w:rPr>
          <w:rFonts w:hint="eastAsia"/>
        </w:rPr>
        <w:t>的</w:t>
      </w:r>
      <w:r>
        <w:rPr>
          <w:rFonts w:hint="eastAsia"/>
        </w:rPr>
        <w:t>MAC</w:t>
      </w:r>
      <w:r>
        <w:rPr>
          <w:rFonts w:hint="eastAsia"/>
        </w:rPr>
        <w:t>地址、对应参考点的物理位置坐标。由于</w:t>
      </w:r>
      <w:r>
        <w:rPr>
          <w:rFonts w:hint="eastAsia"/>
        </w:rPr>
        <w:t>Wi-Fi</w:t>
      </w:r>
      <w:r>
        <w:rPr>
          <w:rFonts w:hint="eastAsia"/>
        </w:rPr>
        <w:t>信号存在波动现象，因此单次</w:t>
      </w:r>
      <w:r>
        <w:rPr>
          <w:rFonts w:hint="eastAsia"/>
        </w:rPr>
        <w:t>RSSI</w:t>
      </w:r>
      <w:r>
        <w:rPr>
          <w:rFonts w:hint="eastAsia"/>
        </w:rPr>
        <w:t>读数可信度不高，因此选用多次测量的方式，每秒钟采集一次。除了利用多次测量提高数据的稳定性外，研究者们还提出了许多优秀的滤波方法，例如加权滤波、奇异值滤波</w:t>
      </w:r>
      <w:r>
        <w:rPr>
          <w:vertAlign w:val="superscript"/>
        </w:rPr>
        <w:fldChar w:fldCharType="begin"/>
      </w:r>
      <w:r>
        <w:rPr>
          <w:vertAlign w:val="superscript"/>
        </w:rPr>
        <w:instrText xml:space="preserve"> </w:instrText>
      </w:r>
      <w:r>
        <w:rPr>
          <w:rFonts w:hint="eastAsia"/>
          <w:vertAlign w:val="superscript"/>
        </w:rPr>
        <w:instrText>REF _Ref39181103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[42]</w:t>
      </w:r>
      <w:r>
        <w:rPr>
          <w:vertAlign w:val="superscript"/>
        </w:rPr>
        <w:fldChar w:fldCharType="end"/>
      </w:r>
      <w:r>
        <w:rPr>
          <w:rFonts w:hint="eastAsia"/>
        </w:rPr>
        <w:t>、卡尔曼滤波</w:t>
      </w:r>
      <w:r>
        <w:rPr>
          <w:vertAlign w:val="superscript"/>
        </w:rPr>
        <w:fldChar w:fldCharType="begin"/>
      </w:r>
      <w:r>
        <w:rPr>
          <w:vertAlign w:val="superscript"/>
        </w:rPr>
        <w:instrText xml:space="preserve"> </w:instrText>
      </w:r>
      <w:r>
        <w:rPr>
          <w:rFonts w:hint="eastAsia"/>
          <w:vertAlign w:val="superscript"/>
        </w:rPr>
        <w:instrText>REF _Ref39181107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[43]</w:t>
      </w:r>
      <w:r>
        <w:rPr>
          <w:vertAlign w:val="superscript"/>
        </w:rPr>
        <w:fldChar w:fldCharType="end"/>
      </w:r>
      <w:r>
        <w:rPr>
          <w:rFonts w:hint="eastAsia"/>
        </w:rPr>
        <w:t>、中值法、均值法等，以上方法均提高了采集过程的准确性。经过滤波处理后的指纹信息以向量的形式存储在指纹库中，</w:t>
      </w:r>
      <w:r>
        <w:t>随后</w:t>
      </w:r>
      <w:r>
        <w:rPr>
          <w:rFonts w:hint="eastAsia"/>
        </w:rPr>
        <w:t>基于</w:t>
      </w:r>
      <w:r>
        <w:t>指纹信息</w:t>
      </w:r>
      <w:r>
        <w:rPr>
          <w:rFonts w:hint="eastAsia"/>
        </w:rPr>
        <w:t>建立与物理空间相对应的</w:t>
      </w:r>
      <w:r>
        <w:rPr>
          <w:position w:val="-6"/>
        </w:rPr>
        <w:object w:dxaOrig="208" w:dyaOrig="224" w14:anchorId="3DD74AFB">
          <v:shape id="_x0000_i1056" type="#_x0000_t75" style="width:10.7pt;height:10.7pt" o:ole="">
            <v:imagedata r:id="rId99" o:title=""/>
          </v:shape>
          <o:OLEObject Type="Embed" ProgID="Equation.DSMT4" ShapeID="_x0000_i1056" DrawAspect="Content" ObjectID="_1653477636" r:id="rId100"/>
        </w:object>
      </w:r>
      <w:r>
        <w:rPr>
          <w:rFonts w:hint="eastAsia"/>
        </w:rPr>
        <w:t>维指纹信号空间即指纹库。指纹库的组成形式如表</w:t>
      </w:r>
      <w:r>
        <w:rPr>
          <w:rFonts w:hint="eastAsia"/>
        </w:rPr>
        <w:t>2-2</w:t>
      </w:r>
      <w:r>
        <w:rPr>
          <w:rFonts w:hint="eastAsia"/>
        </w:rPr>
        <w:t>所示。</w:t>
      </w:r>
    </w:p>
    <w:p w14:paraId="490E6096" w14:textId="77777777" w:rsidR="00894302" w:rsidRDefault="00894302" w:rsidP="00894302">
      <w:pPr>
        <w:spacing w:line="240" w:lineRule="auto"/>
        <w:ind w:firstLineChars="0" w:firstLine="0"/>
      </w:pPr>
    </w:p>
    <w:p w14:paraId="479C27D1" w14:textId="77777777" w:rsidR="00894302" w:rsidRDefault="00894302" w:rsidP="00894302">
      <w:pPr>
        <w:spacing w:line="240" w:lineRule="auto"/>
        <w:ind w:firstLineChars="0" w:firstLine="0"/>
        <w:jc w:val="center"/>
      </w:pPr>
      <w:r>
        <w:rPr>
          <w:noProof/>
        </w:rPr>
        <w:drawing>
          <wp:inline distT="0" distB="0" distL="0" distR="0" wp14:anchorId="07644758" wp14:editId="2D11AB60">
            <wp:extent cx="4023995" cy="2266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4023995" cy="2266950"/>
                    </a:xfrm>
                    <a:prstGeom prst="rect">
                      <a:avLst/>
                    </a:prstGeom>
                    <a:noFill/>
                  </pic:spPr>
                </pic:pic>
              </a:graphicData>
            </a:graphic>
          </wp:inline>
        </w:drawing>
      </w:r>
    </w:p>
    <w:p w14:paraId="4CB06826" w14:textId="77777777" w:rsidR="00894302" w:rsidRDefault="00894302" w:rsidP="00894302">
      <w:pPr>
        <w:spacing w:line="240" w:lineRule="auto"/>
        <w:ind w:firstLineChars="0" w:firstLine="0"/>
        <w:jc w:val="center"/>
      </w:pPr>
    </w:p>
    <w:p w14:paraId="269850E0" w14:textId="77777777" w:rsidR="00894302" w:rsidRDefault="00894302" w:rsidP="00894302">
      <w:pPr>
        <w:ind w:firstLineChars="0" w:firstLine="0"/>
        <w:jc w:val="center"/>
        <w:rPr>
          <w:sz w:val="21"/>
          <w:szCs w:val="21"/>
        </w:rPr>
      </w:pPr>
      <w:r>
        <w:rPr>
          <w:rFonts w:hint="eastAsia"/>
          <w:sz w:val="21"/>
          <w:szCs w:val="21"/>
        </w:rPr>
        <w:t>图</w:t>
      </w:r>
      <w:r>
        <w:rPr>
          <w:sz w:val="21"/>
          <w:szCs w:val="21"/>
        </w:rPr>
        <w:t xml:space="preserve">2-1 </w:t>
      </w:r>
      <w:r>
        <w:rPr>
          <w:rFonts w:hint="eastAsia"/>
          <w:sz w:val="21"/>
          <w:szCs w:val="21"/>
        </w:rPr>
        <w:t>指纹定位流程</w:t>
      </w:r>
    </w:p>
    <w:p w14:paraId="3C635766" w14:textId="77777777" w:rsidR="00894302" w:rsidRDefault="00894302" w:rsidP="00894302">
      <w:pPr>
        <w:ind w:firstLineChars="0" w:firstLine="0"/>
        <w:jc w:val="center"/>
        <w:rPr>
          <w:sz w:val="21"/>
          <w:szCs w:val="21"/>
        </w:rPr>
      </w:pPr>
      <w:r>
        <w:rPr>
          <w:sz w:val="21"/>
          <w:szCs w:val="21"/>
        </w:rPr>
        <w:t>Fig</w:t>
      </w:r>
      <w:r>
        <w:rPr>
          <w:rFonts w:hint="eastAsia"/>
          <w:sz w:val="21"/>
          <w:szCs w:val="21"/>
        </w:rPr>
        <w:t>.2-1</w:t>
      </w:r>
      <w:r>
        <w:rPr>
          <w:sz w:val="21"/>
          <w:szCs w:val="21"/>
        </w:rPr>
        <w:t xml:space="preserve"> Fingerprint </w:t>
      </w:r>
      <w:r w:rsidR="00C573EB">
        <w:rPr>
          <w:sz w:val="21"/>
          <w:szCs w:val="21"/>
        </w:rPr>
        <w:t>localization</w:t>
      </w:r>
      <w:r>
        <w:rPr>
          <w:sz w:val="21"/>
          <w:szCs w:val="21"/>
        </w:rPr>
        <w:t xml:space="preserve"> process</w:t>
      </w:r>
    </w:p>
    <w:p w14:paraId="4A1CBC78" w14:textId="77777777" w:rsidR="00894302" w:rsidRDefault="00894302" w:rsidP="00894302">
      <w:pPr>
        <w:ind w:firstLineChars="0" w:firstLine="0"/>
        <w:rPr>
          <w:sz w:val="21"/>
          <w:szCs w:val="21"/>
        </w:rPr>
      </w:pPr>
    </w:p>
    <w:p w14:paraId="4B772E52"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2</w:t>
      </w:r>
      <w:r>
        <w:rPr>
          <w:sz w:val="21"/>
          <w:szCs w:val="21"/>
        </w:rPr>
        <w:t>-</w:t>
      </w:r>
      <w:r>
        <w:rPr>
          <w:rFonts w:hint="eastAsia"/>
          <w:sz w:val="21"/>
          <w:szCs w:val="21"/>
        </w:rPr>
        <w:t>2</w:t>
      </w:r>
      <w:r>
        <w:rPr>
          <w:sz w:val="21"/>
          <w:szCs w:val="21"/>
        </w:rPr>
        <w:t xml:space="preserve"> </w:t>
      </w:r>
      <w:r>
        <w:rPr>
          <w:rFonts w:hint="eastAsia"/>
          <w:sz w:val="21"/>
          <w:szCs w:val="21"/>
        </w:rPr>
        <w:t>指纹库的组成</w:t>
      </w:r>
    </w:p>
    <w:p w14:paraId="3638DAC1" w14:textId="77777777" w:rsidR="00894302" w:rsidRDefault="00894302" w:rsidP="00894302">
      <w:pPr>
        <w:ind w:firstLineChars="0" w:firstLine="0"/>
        <w:jc w:val="center"/>
        <w:rPr>
          <w:sz w:val="21"/>
          <w:szCs w:val="21"/>
        </w:rPr>
      </w:pPr>
      <w:r>
        <w:rPr>
          <w:sz w:val="21"/>
          <w:szCs w:val="21"/>
        </w:rPr>
        <w:t>Table 2-</w:t>
      </w:r>
      <w:r>
        <w:rPr>
          <w:rFonts w:hint="eastAsia"/>
          <w:sz w:val="21"/>
          <w:szCs w:val="21"/>
        </w:rPr>
        <w:t>2</w:t>
      </w:r>
      <w:r>
        <w:rPr>
          <w:sz w:val="21"/>
          <w:szCs w:val="21"/>
        </w:rPr>
        <w:t xml:space="preserve"> Composition of fingerprint </w:t>
      </w:r>
      <w:r>
        <w:rPr>
          <w:rFonts w:hint="eastAsia"/>
          <w:sz w:val="21"/>
          <w:szCs w:val="21"/>
        </w:rPr>
        <w:t>database</w:t>
      </w:r>
    </w:p>
    <w:tbl>
      <w:tblPr>
        <w:tblW w:w="6524" w:type="dxa"/>
        <w:jc w:val="center"/>
        <w:tblBorders>
          <w:top w:val="single" w:sz="12" w:space="0" w:color="000000"/>
          <w:bottom w:val="single" w:sz="12" w:space="0" w:color="000000"/>
        </w:tblBorders>
        <w:tblLayout w:type="fixed"/>
        <w:tblLook w:val="04A0" w:firstRow="1" w:lastRow="0" w:firstColumn="1" w:lastColumn="0" w:noHBand="0" w:noVBand="1"/>
      </w:tblPr>
      <w:tblGrid>
        <w:gridCol w:w="1190"/>
        <w:gridCol w:w="27"/>
        <w:gridCol w:w="1145"/>
        <w:gridCol w:w="44"/>
        <w:gridCol w:w="981"/>
        <w:gridCol w:w="15"/>
        <w:gridCol w:w="44"/>
        <w:gridCol w:w="1418"/>
        <w:gridCol w:w="150"/>
        <w:gridCol w:w="1510"/>
      </w:tblGrid>
      <w:tr w:rsidR="00894302" w14:paraId="3B151B07" w14:textId="77777777" w:rsidTr="00C753D1">
        <w:trPr>
          <w:trHeight w:val="486"/>
          <w:jc w:val="center"/>
        </w:trPr>
        <w:tc>
          <w:tcPr>
            <w:tcW w:w="1190" w:type="dxa"/>
            <w:tcBorders>
              <w:top w:val="single" w:sz="12" w:space="0" w:color="auto"/>
              <w:left w:val="nil"/>
              <w:bottom w:val="single" w:sz="6" w:space="0" w:color="auto"/>
              <w:right w:val="nil"/>
            </w:tcBorders>
            <w:vAlign w:val="center"/>
          </w:tcPr>
          <w:p w14:paraId="3E2CE538" w14:textId="77777777" w:rsidR="00894302" w:rsidRDefault="00894302" w:rsidP="00C753D1">
            <w:pPr>
              <w:spacing w:line="240" w:lineRule="auto"/>
              <w:ind w:firstLineChars="0" w:firstLine="0"/>
              <w:jc w:val="center"/>
              <w:rPr>
                <w:b/>
                <w:bCs/>
                <w:i/>
                <w:iCs/>
                <w:color w:val="FFFFFF"/>
                <w:sz w:val="21"/>
                <w:szCs w:val="21"/>
              </w:rPr>
            </w:pPr>
            <w:r>
              <w:rPr>
                <w:position w:val="-10"/>
              </w:rPr>
              <w:object w:dxaOrig="360" w:dyaOrig="328" w14:anchorId="19E84264">
                <v:shape id="_x0000_i1057" type="#_x0000_t75" style="width:18pt;height:16.7pt" o:ole="">
                  <v:imagedata r:id="rId102" o:title=""/>
                </v:shape>
                <o:OLEObject Type="Embed" ProgID="Equation.DSMT4" ShapeID="_x0000_i1057" DrawAspect="Content" ObjectID="_1653477637" r:id="rId103"/>
              </w:object>
            </w:r>
          </w:p>
        </w:tc>
        <w:tc>
          <w:tcPr>
            <w:tcW w:w="1172" w:type="dxa"/>
            <w:gridSpan w:val="2"/>
            <w:tcBorders>
              <w:top w:val="single" w:sz="12" w:space="0" w:color="auto"/>
              <w:left w:val="nil"/>
              <w:bottom w:val="single" w:sz="6" w:space="0" w:color="auto"/>
              <w:right w:val="nil"/>
            </w:tcBorders>
            <w:vAlign w:val="center"/>
          </w:tcPr>
          <w:p w14:paraId="5B627DA5" w14:textId="77777777" w:rsidR="00894302" w:rsidRDefault="00894302" w:rsidP="00C753D1">
            <w:pPr>
              <w:spacing w:line="240" w:lineRule="auto"/>
              <w:ind w:firstLineChars="0" w:firstLine="0"/>
              <w:jc w:val="center"/>
              <w:rPr>
                <w:b/>
                <w:bCs/>
                <w:i/>
                <w:iCs/>
                <w:sz w:val="21"/>
                <w:szCs w:val="21"/>
              </w:rPr>
            </w:pPr>
            <w:r>
              <w:rPr>
                <w:position w:val="-10"/>
              </w:rPr>
              <w:object w:dxaOrig="376" w:dyaOrig="328" w14:anchorId="7E47B8DC">
                <v:shape id="_x0000_i1058" type="#_x0000_t75" style="width:19.3pt;height:16.7pt" o:ole="">
                  <v:imagedata r:id="rId104" o:title=""/>
                </v:shape>
                <o:OLEObject Type="Embed" ProgID="Equation.DSMT4" ShapeID="_x0000_i1058" DrawAspect="Content" ObjectID="_1653477638" r:id="rId105"/>
              </w:object>
            </w:r>
          </w:p>
        </w:tc>
        <w:tc>
          <w:tcPr>
            <w:tcW w:w="1025" w:type="dxa"/>
            <w:gridSpan w:val="2"/>
            <w:tcBorders>
              <w:top w:val="single" w:sz="12" w:space="0" w:color="000000"/>
              <w:left w:val="nil"/>
              <w:bottom w:val="single" w:sz="6" w:space="0" w:color="auto"/>
              <w:right w:val="nil"/>
            </w:tcBorders>
            <w:vAlign w:val="center"/>
          </w:tcPr>
          <w:p w14:paraId="6C7AF6C9" w14:textId="77777777" w:rsidR="00894302" w:rsidRDefault="00894302" w:rsidP="00C753D1">
            <w:pPr>
              <w:spacing w:line="240" w:lineRule="auto"/>
              <w:ind w:firstLineChars="0" w:firstLine="0"/>
              <w:jc w:val="center"/>
              <w:rPr>
                <w:b/>
                <w:bCs/>
                <w:i/>
                <w:iCs/>
                <w:sz w:val="21"/>
                <w:szCs w:val="21"/>
              </w:rPr>
            </w:pPr>
            <m:oMathPara>
              <m:oMath>
                <m:r>
                  <w:rPr>
                    <w:rFonts w:ascii="Cambria Math" w:hAnsi="Cambria Math"/>
                    <w:sz w:val="21"/>
                    <w:szCs w:val="21"/>
                  </w:rPr>
                  <m:t>…</m:t>
                </m:r>
              </m:oMath>
            </m:oMathPara>
          </w:p>
        </w:tc>
        <w:tc>
          <w:tcPr>
            <w:tcW w:w="1477" w:type="dxa"/>
            <w:gridSpan w:val="3"/>
            <w:tcBorders>
              <w:top w:val="single" w:sz="12" w:space="0" w:color="000000"/>
              <w:left w:val="nil"/>
              <w:bottom w:val="single" w:sz="6" w:space="0" w:color="auto"/>
              <w:right w:val="nil"/>
            </w:tcBorders>
            <w:vAlign w:val="center"/>
          </w:tcPr>
          <w:p w14:paraId="445A60AD" w14:textId="77777777" w:rsidR="00894302" w:rsidRDefault="00894302" w:rsidP="00C753D1">
            <w:pPr>
              <w:spacing w:line="240" w:lineRule="auto"/>
              <w:ind w:firstLineChars="0" w:firstLine="0"/>
              <w:jc w:val="center"/>
              <w:rPr>
                <w:b/>
                <w:bCs/>
                <w:i/>
                <w:iCs/>
                <w:sz w:val="21"/>
                <w:szCs w:val="21"/>
              </w:rPr>
            </w:pPr>
            <w:r>
              <w:rPr>
                <w:position w:val="-10"/>
              </w:rPr>
              <w:object w:dxaOrig="424" w:dyaOrig="328" w14:anchorId="208BDB84">
                <v:shape id="_x0000_i1059" type="#_x0000_t75" style="width:21pt;height:16.7pt" o:ole="">
                  <v:imagedata r:id="rId106" o:title=""/>
                </v:shape>
                <o:OLEObject Type="Embed" ProgID="Equation.DSMT4" ShapeID="_x0000_i1059" DrawAspect="Content" ObjectID="_1653477639" r:id="rId107"/>
              </w:object>
            </w:r>
          </w:p>
        </w:tc>
        <w:tc>
          <w:tcPr>
            <w:tcW w:w="1660" w:type="dxa"/>
            <w:gridSpan w:val="2"/>
            <w:tcBorders>
              <w:top w:val="single" w:sz="12" w:space="0" w:color="000000"/>
              <w:left w:val="nil"/>
              <w:bottom w:val="single" w:sz="6" w:space="0" w:color="auto"/>
              <w:right w:val="nil"/>
            </w:tcBorders>
          </w:tcPr>
          <w:p w14:paraId="5A3B96CD" w14:textId="77777777" w:rsidR="00894302" w:rsidRDefault="00894302" w:rsidP="00C753D1">
            <w:pPr>
              <w:ind w:firstLineChars="0" w:firstLine="0"/>
              <w:jc w:val="center"/>
              <w:rPr>
                <w:sz w:val="21"/>
                <w:szCs w:val="21"/>
              </w:rPr>
            </w:pPr>
            <w:r>
              <w:rPr>
                <w:rFonts w:hint="eastAsia"/>
                <w:sz w:val="21"/>
                <w:szCs w:val="21"/>
              </w:rPr>
              <w:t>坐标</w:t>
            </w:r>
          </w:p>
        </w:tc>
      </w:tr>
      <w:tr w:rsidR="00894302" w14:paraId="084FB5E4" w14:textId="77777777" w:rsidTr="00C753D1">
        <w:trPr>
          <w:trHeight w:val="486"/>
          <w:jc w:val="center"/>
        </w:trPr>
        <w:tc>
          <w:tcPr>
            <w:tcW w:w="1190" w:type="dxa"/>
            <w:tcBorders>
              <w:top w:val="single" w:sz="6" w:space="0" w:color="auto"/>
              <w:left w:val="nil"/>
              <w:bottom w:val="single" w:sz="12" w:space="0" w:color="FFFFFF" w:themeColor="background1"/>
              <w:right w:val="nil"/>
            </w:tcBorders>
            <w:vAlign w:val="center"/>
          </w:tcPr>
          <w:p w14:paraId="33BAAC3E" w14:textId="77777777" w:rsidR="00894302" w:rsidRDefault="00894302" w:rsidP="00C753D1">
            <w:pPr>
              <w:spacing w:line="240" w:lineRule="auto"/>
              <w:ind w:firstLineChars="0" w:firstLine="0"/>
              <w:jc w:val="center"/>
              <w:rPr>
                <w:b/>
                <w:bCs/>
                <w:i/>
                <w:iCs/>
                <w:color w:val="FFFFFF"/>
                <w:sz w:val="21"/>
                <w:szCs w:val="21"/>
              </w:rPr>
            </w:pPr>
            <w:r>
              <w:rPr>
                <w:position w:val="-12"/>
              </w:rPr>
              <w:object w:dxaOrig="656" w:dyaOrig="336" w14:anchorId="307119B7">
                <v:shape id="_x0000_i1060" type="#_x0000_t75" style="width:32.55pt;height:17.55pt" o:ole="">
                  <v:imagedata r:id="rId108" o:title=""/>
                </v:shape>
                <o:OLEObject Type="Embed" ProgID="Equation.DSMT4" ShapeID="_x0000_i1060" DrawAspect="Content" ObjectID="_1653477640" r:id="rId109"/>
              </w:object>
            </w:r>
          </w:p>
        </w:tc>
        <w:tc>
          <w:tcPr>
            <w:tcW w:w="1172" w:type="dxa"/>
            <w:gridSpan w:val="2"/>
            <w:tcBorders>
              <w:top w:val="single" w:sz="6" w:space="0" w:color="auto"/>
              <w:left w:val="nil"/>
              <w:bottom w:val="single" w:sz="12" w:space="0" w:color="FFFFFF" w:themeColor="background1"/>
              <w:right w:val="nil"/>
            </w:tcBorders>
            <w:vAlign w:val="center"/>
          </w:tcPr>
          <w:p w14:paraId="1B6E920E" w14:textId="77777777" w:rsidR="00894302" w:rsidRDefault="00894302" w:rsidP="00C753D1">
            <w:pPr>
              <w:spacing w:line="240" w:lineRule="auto"/>
              <w:ind w:firstLineChars="0" w:firstLine="0"/>
              <w:jc w:val="center"/>
              <w:rPr>
                <w:b/>
                <w:bCs/>
                <w:i/>
                <w:iCs/>
                <w:sz w:val="21"/>
                <w:szCs w:val="21"/>
              </w:rPr>
            </w:pPr>
            <w:r>
              <w:rPr>
                <w:position w:val="-12"/>
              </w:rPr>
              <w:object w:dxaOrig="672" w:dyaOrig="336" w14:anchorId="7DF4553F">
                <v:shape id="_x0000_i1061" type="#_x0000_t75" style="width:33pt;height:17.55pt" o:ole="">
                  <v:imagedata r:id="rId110" o:title=""/>
                </v:shape>
                <o:OLEObject Type="Embed" ProgID="Equation.DSMT4" ShapeID="_x0000_i1061" DrawAspect="Content" ObjectID="_1653477641" r:id="rId111"/>
              </w:object>
            </w:r>
          </w:p>
        </w:tc>
        <w:tc>
          <w:tcPr>
            <w:tcW w:w="1025" w:type="dxa"/>
            <w:gridSpan w:val="2"/>
            <w:tcBorders>
              <w:top w:val="single" w:sz="6" w:space="0" w:color="auto"/>
              <w:left w:val="nil"/>
              <w:bottom w:val="single" w:sz="12" w:space="0" w:color="FFFFFF" w:themeColor="background1"/>
              <w:right w:val="nil"/>
            </w:tcBorders>
            <w:vAlign w:val="center"/>
          </w:tcPr>
          <w:p w14:paraId="7BE5DA28" w14:textId="77777777" w:rsidR="00894302" w:rsidRDefault="00894302" w:rsidP="00C753D1">
            <w:pPr>
              <w:spacing w:line="240" w:lineRule="auto"/>
              <w:ind w:firstLineChars="0" w:firstLine="0"/>
              <w:jc w:val="center"/>
              <w:rPr>
                <w:b/>
                <w:bCs/>
                <w:i/>
                <w:iCs/>
                <w:sz w:val="21"/>
                <w:szCs w:val="21"/>
              </w:rPr>
            </w:pPr>
            <m:oMathPara>
              <m:oMath>
                <m:r>
                  <w:rPr>
                    <w:rFonts w:ascii="Cambria Math" w:hAnsi="Cambria Math"/>
                    <w:sz w:val="21"/>
                    <w:szCs w:val="21"/>
                  </w:rPr>
                  <m:t>…</m:t>
                </m:r>
              </m:oMath>
            </m:oMathPara>
          </w:p>
        </w:tc>
        <w:tc>
          <w:tcPr>
            <w:tcW w:w="1477" w:type="dxa"/>
            <w:gridSpan w:val="3"/>
            <w:tcBorders>
              <w:top w:val="single" w:sz="6" w:space="0" w:color="auto"/>
              <w:left w:val="nil"/>
              <w:bottom w:val="single" w:sz="12" w:space="0" w:color="FFFFFF" w:themeColor="background1"/>
              <w:right w:val="nil"/>
            </w:tcBorders>
            <w:vAlign w:val="center"/>
          </w:tcPr>
          <w:p w14:paraId="3BEF1DC7" w14:textId="77777777" w:rsidR="00894302" w:rsidRDefault="00894302" w:rsidP="00C753D1">
            <w:pPr>
              <w:spacing w:line="240" w:lineRule="auto"/>
              <w:ind w:firstLineChars="0" w:firstLine="0"/>
              <w:jc w:val="center"/>
              <w:rPr>
                <w:b/>
                <w:bCs/>
                <w:i/>
                <w:iCs/>
                <w:sz w:val="21"/>
                <w:szCs w:val="21"/>
              </w:rPr>
            </w:pPr>
            <w:r>
              <w:rPr>
                <w:position w:val="-12"/>
              </w:rPr>
              <w:object w:dxaOrig="704" w:dyaOrig="336" w14:anchorId="217754F0">
                <v:shape id="_x0000_i1062" type="#_x0000_t75" style="width:34.3pt;height:17.55pt" o:ole="">
                  <v:imagedata r:id="rId112" o:title=""/>
                </v:shape>
                <o:OLEObject Type="Embed" ProgID="Equation.DSMT4" ShapeID="_x0000_i1062" DrawAspect="Content" ObjectID="_1653477642" r:id="rId113"/>
              </w:object>
            </w:r>
          </w:p>
        </w:tc>
        <w:tc>
          <w:tcPr>
            <w:tcW w:w="1660" w:type="dxa"/>
            <w:gridSpan w:val="2"/>
            <w:tcBorders>
              <w:top w:val="single" w:sz="6" w:space="0" w:color="auto"/>
              <w:left w:val="nil"/>
              <w:bottom w:val="single" w:sz="12" w:space="0" w:color="FFFFFF" w:themeColor="background1"/>
              <w:right w:val="nil"/>
            </w:tcBorders>
          </w:tcPr>
          <w:p w14:paraId="5F562ED6" w14:textId="77777777" w:rsidR="00894302" w:rsidRDefault="00894302" w:rsidP="00C753D1">
            <w:pPr>
              <w:ind w:firstLineChars="0" w:firstLine="0"/>
              <w:jc w:val="center"/>
              <w:rPr>
                <w:i/>
                <w:iCs/>
                <w:sz w:val="21"/>
                <w:szCs w:val="21"/>
              </w:rPr>
            </w:pPr>
            <w:r>
              <w:rPr>
                <w:position w:val="-10"/>
              </w:rPr>
              <w:object w:dxaOrig="632" w:dyaOrig="328" w14:anchorId="7A02492F">
                <v:shape id="_x0000_i1063" type="#_x0000_t75" style="width:31.3pt;height:16.7pt" o:ole="">
                  <v:imagedata r:id="rId114" o:title=""/>
                </v:shape>
                <o:OLEObject Type="Embed" ProgID="Equation.DSMT4" ShapeID="_x0000_i1063" DrawAspect="Content" ObjectID="_1653477643" r:id="rId115"/>
              </w:object>
            </w:r>
          </w:p>
        </w:tc>
      </w:tr>
      <w:tr w:rsidR="00894302" w14:paraId="284349BB" w14:textId="77777777" w:rsidTr="00C753D1">
        <w:trPr>
          <w:trHeight w:val="486"/>
          <w:jc w:val="center"/>
        </w:trPr>
        <w:tc>
          <w:tcPr>
            <w:tcW w:w="1217" w:type="dxa"/>
            <w:gridSpan w:val="2"/>
            <w:tcBorders>
              <w:top w:val="single" w:sz="12" w:space="0" w:color="FFFFFF" w:themeColor="background1"/>
              <w:left w:val="nil"/>
              <w:bottom w:val="single" w:sz="12" w:space="0" w:color="FFFFFF" w:themeColor="background1"/>
              <w:right w:val="nil"/>
            </w:tcBorders>
            <w:vAlign w:val="center"/>
          </w:tcPr>
          <w:p w14:paraId="75019FC0" w14:textId="77777777" w:rsidR="00894302" w:rsidRDefault="00894302" w:rsidP="00C753D1">
            <w:pPr>
              <w:spacing w:line="240" w:lineRule="auto"/>
              <w:ind w:firstLineChars="0" w:firstLine="0"/>
              <w:jc w:val="center"/>
              <w:rPr>
                <w:b/>
                <w:bCs/>
                <w:i/>
                <w:iCs/>
                <w:color w:val="FFFFFF"/>
                <w:sz w:val="21"/>
                <w:szCs w:val="21"/>
              </w:rPr>
            </w:pPr>
            <w:r>
              <w:rPr>
                <w:position w:val="-12"/>
              </w:rPr>
              <w:object w:dxaOrig="672" w:dyaOrig="336" w14:anchorId="44BE93A6">
                <v:shape id="_x0000_i1064" type="#_x0000_t75" style="width:33pt;height:17.55pt" o:ole="">
                  <v:imagedata r:id="rId116" o:title=""/>
                </v:shape>
                <o:OLEObject Type="Embed" ProgID="Equation.DSMT4" ShapeID="_x0000_i1064" DrawAspect="Content" ObjectID="_1653477644" r:id="rId117"/>
              </w:object>
            </w:r>
          </w:p>
        </w:tc>
        <w:tc>
          <w:tcPr>
            <w:tcW w:w="1189" w:type="dxa"/>
            <w:gridSpan w:val="2"/>
            <w:tcBorders>
              <w:top w:val="single" w:sz="12" w:space="0" w:color="FFFFFF" w:themeColor="background1"/>
              <w:left w:val="nil"/>
              <w:bottom w:val="single" w:sz="12" w:space="0" w:color="FFFFFF" w:themeColor="background1"/>
              <w:right w:val="nil"/>
            </w:tcBorders>
            <w:vAlign w:val="center"/>
          </w:tcPr>
          <w:p w14:paraId="5A5A843B" w14:textId="77777777" w:rsidR="00894302" w:rsidRDefault="00894302" w:rsidP="00C753D1">
            <w:pPr>
              <w:spacing w:line="240" w:lineRule="auto"/>
              <w:ind w:firstLineChars="0" w:firstLine="0"/>
              <w:jc w:val="center"/>
              <w:rPr>
                <w:b/>
                <w:bCs/>
                <w:i/>
                <w:iCs/>
                <w:sz w:val="21"/>
                <w:szCs w:val="21"/>
              </w:rPr>
            </w:pPr>
            <w:r>
              <w:rPr>
                <w:position w:val="-12"/>
              </w:rPr>
              <w:object w:dxaOrig="680" w:dyaOrig="336" w14:anchorId="5E331FA5">
                <v:shape id="_x0000_i1065" type="#_x0000_t75" style="width:33.85pt;height:17.55pt" o:ole="">
                  <v:imagedata r:id="rId118" o:title=""/>
                </v:shape>
                <o:OLEObject Type="Embed" ProgID="Equation.DSMT4" ShapeID="_x0000_i1065" DrawAspect="Content" ObjectID="_1653477645" r:id="rId119"/>
              </w:object>
            </w:r>
          </w:p>
        </w:tc>
        <w:tc>
          <w:tcPr>
            <w:tcW w:w="1040" w:type="dxa"/>
            <w:gridSpan w:val="3"/>
            <w:tcBorders>
              <w:top w:val="single" w:sz="12" w:space="0" w:color="FFFFFF" w:themeColor="background1"/>
              <w:left w:val="nil"/>
              <w:bottom w:val="single" w:sz="12" w:space="0" w:color="FFFFFF" w:themeColor="background1"/>
              <w:right w:val="nil"/>
            </w:tcBorders>
            <w:vAlign w:val="center"/>
          </w:tcPr>
          <w:p w14:paraId="5D8FB275" w14:textId="77777777" w:rsidR="00894302" w:rsidRDefault="00894302" w:rsidP="00C753D1">
            <w:pPr>
              <w:spacing w:line="240" w:lineRule="auto"/>
              <w:ind w:firstLineChars="0" w:firstLine="0"/>
              <w:jc w:val="center"/>
              <w:rPr>
                <w:b/>
                <w:bCs/>
                <w:i/>
                <w:iCs/>
                <w:sz w:val="21"/>
                <w:szCs w:val="21"/>
              </w:rPr>
            </w:pPr>
            <m:oMathPara>
              <m:oMath>
                <m:r>
                  <w:rPr>
                    <w:rFonts w:ascii="Cambria Math" w:hAnsi="Cambria Math"/>
                    <w:sz w:val="21"/>
                    <w:szCs w:val="21"/>
                  </w:rPr>
                  <m:t>…</m:t>
                </m:r>
              </m:oMath>
            </m:oMathPara>
          </w:p>
        </w:tc>
        <w:tc>
          <w:tcPr>
            <w:tcW w:w="1418" w:type="dxa"/>
            <w:tcBorders>
              <w:top w:val="single" w:sz="12" w:space="0" w:color="FFFFFF" w:themeColor="background1"/>
              <w:left w:val="nil"/>
              <w:bottom w:val="single" w:sz="12" w:space="0" w:color="FFFFFF" w:themeColor="background1"/>
              <w:right w:val="nil"/>
            </w:tcBorders>
            <w:vAlign w:val="center"/>
          </w:tcPr>
          <w:p w14:paraId="6CBE2956" w14:textId="77777777" w:rsidR="00894302" w:rsidRDefault="00894302" w:rsidP="00C753D1">
            <w:pPr>
              <w:spacing w:line="240" w:lineRule="auto"/>
              <w:ind w:firstLineChars="0" w:firstLine="0"/>
              <w:jc w:val="center"/>
              <w:rPr>
                <w:b/>
                <w:bCs/>
                <w:i/>
                <w:iCs/>
                <w:sz w:val="21"/>
                <w:szCs w:val="21"/>
              </w:rPr>
            </w:pPr>
            <w:r>
              <w:rPr>
                <w:position w:val="-12"/>
              </w:rPr>
              <w:object w:dxaOrig="720" w:dyaOrig="336" w14:anchorId="6A51DCB3">
                <v:shape id="_x0000_i1066" type="#_x0000_t75" style="width:36.85pt;height:17.55pt" o:ole="">
                  <v:imagedata r:id="rId120" o:title=""/>
                </v:shape>
                <o:OLEObject Type="Embed" ProgID="Equation.DSMT4" ShapeID="_x0000_i1066" DrawAspect="Content" ObjectID="_1653477646" r:id="rId121"/>
              </w:object>
            </w:r>
          </w:p>
        </w:tc>
        <w:tc>
          <w:tcPr>
            <w:tcW w:w="1660" w:type="dxa"/>
            <w:gridSpan w:val="2"/>
            <w:tcBorders>
              <w:top w:val="single" w:sz="6" w:space="0" w:color="auto"/>
              <w:left w:val="nil"/>
              <w:bottom w:val="single" w:sz="6" w:space="0" w:color="000000"/>
              <w:right w:val="nil"/>
            </w:tcBorders>
          </w:tcPr>
          <w:p w14:paraId="5644CB97" w14:textId="77777777" w:rsidR="00894302" w:rsidRDefault="00894302" w:rsidP="00C753D1">
            <w:pPr>
              <w:ind w:firstLineChars="0" w:firstLine="0"/>
              <w:jc w:val="center"/>
              <w:rPr>
                <w:i/>
                <w:iCs/>
                <w:sz w:val="21"/>
                <w:szCs w:val="21"/>
              </w:rPr>
            </w:pPr>
            <w:r>
              <w:rPr>
                <w:position w:val="-10"/>
              </w:rPr>
              <w:object w:dxaOrig="696" w:dyaOrig="328" w14:anchorId="618C9E1C">
                <v:shape id="_x0000_i1067" type="#_x0000_t75" style="width:34.7pt;height:16.7pt" o:ole="">
                  <v:imagedata r:id="rId122" o:title=""/>
                </v:shape>
                <o:OLEObject Type="Embed" ProgID="Equation.DSMT4" ShapeID="_x0000_i1067" DrawAspect="Content" ObjectID="_1653477647" r:id="rId123"/>
              </w:object>
            </w:r>
          </w:p>
        </w:tc>
      </w:tr>
      <w:tr w:rsidR="00894302" w14:paraId="6E16EBAE" w14:textId="77777777" w:rsidTr="00C753D1">
        <w:trPr>
          <w:trHeight w:val="486"/>
          <w:jc w:val="center"/>
        </w:trPr>
        <w:tc>
          <w:tcPr>
            <w:tcW w:w="1190" w:type="dxa"/>
            <w:tcBorders>
              <w:top w:val="single" w:sz="12" w:space="0" w:color="FFFFFF" w:themeColor="background1"/>
              <w:left w:val="nil"/>
              <w:bottom w:val="single" w:sz="12" w:space="0" w:color="FFFFFF" w:themeColor="background1"/>
              <w:right w:val="nil"/>
            </w:tcBorders>
            <w:vAlign w:val="center"/>
          </w:tcPr>
          <w:p w14:paraId="387057A9" w14:textId="77777777" w:rsidR="00894302" w:rsidRDefault="00894302" w:rsidP="00C753D1">
            <w:pPr>
              <w:spacing w:line="240" w:lineRule="auto"/>
              <w:ind w:firstLineChars="0" w:firstLine="0"/>
              <w:jc w:val="center"/>
              <w:rPr>
                <w:iCs/>
                <w:sz w:val="21"/>
                <w:szCs w:val="21"/>
              </w:rPr>
            </w:pPr>
            <m:oMathPara>
              <m:oMath>
                <m:r>
                  <w:rPr>
                    <w:rFonts w:ascii="Cambria Math" w:hAnsi="Cambria Math"/>
                    <w:sz w:val="21"/>
                    <w:szCs w:val="21"/>
                  </w:rPr>
                  <m:t>…</m:t>
                </m:r>
              </m:oMath>
            </m:oMathPara>
          </w:p>
        </w:tc>
        <w:tc>
          <w:tcPr>
            <w:tcW w:w="1172" w:type="dxa"/>
            <w:gridSpan w:val="2"/>
            <w:tcBorders>
              <w:top w:val="single" w:sz="12" w:space="0" w:color="FFFFFF" w:themeColor="background1"/>
              <w:left w:val="nil"/>
              <w:bottom w:val="single" w:sz="12" w:space="0" w:color="FFFFFF" w:themeColor="background1"/>
              <w:right w:val="nil"/>
            </w:tcBorders>
            <w:vAlign w:val="center"/>
          </w:tcPr>
          <w:p w14:paraId="48DFC83C" w14:textId="77777777" w:rsidR="00894302" w:rsidRDefault="00894302" w:rsidP="00C753D1">
            <w:pPr>
              <w:spacing w:line="240" w:lineRule="auto"/>
              <w:ind w:firstLineChars="0" w:firstLine="0"/>
              <w:jc w:val="center"/>
              <w:rPr>
                <w:i/>
                <w:iCs/>
                <w:sz w:val="21"/>
                <w:szCs w:val="21"/>
              </w:rPr>
            </w:pPr>
            <m:oMathPara>
              <m:oMath>
                <m:r>
                  <w:rPr>
                    <w:rFonts w:ascii="Cambria Math" w:hAnsi="Cambria Math"/>
                    <w:sz w:val="21"/>
                    <w:szCs w:val="21"/>
                  </w:rPr>
                  <m:t>…</m:t>
                </m:r>
              </m:oMath>
            </m:oMathPara>
          </w:p>
        </w:tc>
        <w:tc>
          <w:tcPr>
            <w:tcW w:w="1025" w:type="dxa"/>
            <w:gridSpan w:val="2"/>
            <w:tcBorders>
              <w:top w:val="single" w:sz="12" w:space="0" w:color="FFFFFF" w:themeColor="background1"/>
              <w:left w:val="nil"/>
              <w:bottom w:val="single" w:sz="12" w:space="0" w:color="FFFFFF" w:themeColor="background1"/>
              <w:right w:val="nil"/>
            </w:tcBorders>
            <w:vAlign w:val="center"/>
          </w:tcPr>
          <w:p w14:paraId="4C117778" w14:textId="77777777" w:rsidR="00894302" w:rsidRDefault="00894302" w:rsidP="00C753D1">
            <w:pPr>
              <w:spacing w:line="240" w:lineRule="auto"/>
              <w:ind w:firstLineChars="0" w:firstLine="0"/>
              <w:jc w:val="center"/>
              <w:rPr>
                <w:i/>
                <w:sz w:val="21"/>
                <w:szCs w:val="21"/>
              </w:rPr>
            </w:pPr>
            <m:oMathPara>
              <m:oMath>
                <m:r>
                  <w:rPr>
                    <w:rFonts w:ascii="Cambria Math" w:hAnsi="Cambria Math"/>
                    <w:sz w:val="21"/>
                    <w:szCs w:val="21"/>
                  </w:rPr>
                  <m:t>…</m:t>
                </m:r>
              </m:oMath>
            </m:oMathPara>
          </w:p>
        </w:tc>
        <w:tc>
          <w:tcPr>
            <w:tcW w:w="1477" w:type="dxa"/>
            <w:gridSpan w:val="3"/>
            <w:tcBorders>
              <w:top w:val="single" w:sz="12" w:space="0" w:color="FFFFFF" w:themeColor="background1"/>
              <w:left w:val="nil"/>
              <w:bottom w:val="single" w:sz="12" w:space="0" w:color="FFFFFF" w:themeColor="background1"/>
              <w:right w:val="nil"/>
            </w:tcBorders>
            <w:vAlign w:val="center"/>
          </w:tcPr>
          <w:p w14:paraId="55210FFB" w14:textId="77777777" w:rsidR="00894302" w:rsidRDefault="00894302" w:rsidP="00C753D1">
            <w:pPr>
              <w:spacing w:line="240" w:lineRule="auto"/>
              <w:ind w:firstLineChars="0" w:firstLine="0"/>
              <w:jc w:val="center"/>
              <w:rPr>
                <w:i/>
                <w:iCs/>
                <w:sz w:val="21"/>
                <w:szCs w:val="21"/>
              </w:rPr>
            </w:pPr>
            <m:oMathPara>
              <m:oMath>
                <m:r>
                  <w:rPr>
                    <w:rFonts w:ascii="Cambria Math" w:hAnsi="Cambria Math"/>
                    <w:sz w:val="21"/>
                    <w:szCs w:val="21"/>
                  </w:rPr>
                  <m:t>…</m:t>
                </m:r>
              </m:oMath>
            </m:oMathPara>
          </w:p>
        </w:tc>
        <w:tc>
          <w:tcPr>
            <w:tcW w:w="1660" w:type="dxa"/>
            <w:gridSpan w:val="2"/>
            <w:tcBorders>
              <w:top w:val="single" w:sz="12" w:space="0" w:color="FFFFFF" w:themeColor="background1"/>
              <w:left w:val="nil"/>
              <w:bottom w:val="single" w:sz="6" w:space="0" w:color="000000"/>
              <w:right w:val="nil"/>
            </w:tcBorders>
          </w:tcPr>
          <w:p w14:paraId="706F04C5" w14:textId="77777777" w:rsidR="00894302" w:rsidRDefault="00894302" w:rsidP="00C753D1">
            <w:pPr>
              <w:ind w:firstLineChars="0" w:firstLine="0"/>
              <w:jc w:val="center"/>
              <w:rPr>
                <w:i/>
                <w:iCs/>
                <w:sz w:val="21"/>
                <w:szCs w:val="21"/>
              </w:rPr>
            </w:pPr>
            <m:oMathPara>
              <m:oMath>
                <m:r>
                  <w:rPr>
                    <w:rFonts w:ascii="Cambria Math" w:hAnsi="Cambria Math"/>
                    <w:sz w:val="21"/>
                    <w:szCs w:val="21"/>
                  </w:rPr>
                  <m:t>…</m:t>
                </m:r>
              </m:oMath>
            </m:oMathPara>
          </w:p>
        </w:tc>
      </w:tr>
      <w:tr w:rsidR="00894302" w14:paraId="76F3E4BA" w14:textId="77777777" w:rsidTr="00C753D1">
        <w:trPr>
          <w:trHeight w:hRule="exact" w:val="490"/>
          <w:jc w:val="center"/>
        </w:trPr>
        <w:tc>
          <w:tcPr>
            <w:tcW w:w="1190" w:type="dxa"/>
            <w:tcBorders>
              <w:top w:val="single" w:sz="12" w:space="0" w:color="FFFFFF" w:themeColor="background1"/>
              <w:left w:val="nil"/>
              <w:bottom w:val="single" w:sz="12" w:space="0" w:color="000000"/>
              <w:right w:val="nil"/>
            </w:tcBorders>
            <w:vAlign w:val="center"/>
          </w:tcPr>
          <w:p w14:paraId="005C64A1" w14:textId="77777777" w:rsidR="00894302" w:rsidRDefault="00894302" w:rsidP="00C753D1">
            <w:pPr>
              <w:spacing w:line="240" w:lineRule="auto"/>
              <w:ind w:firstLineChars="0" w:firstLine="0"/>
              <w:jc w:val="center"/>
              <w:rPr>
                <w:i/>
                <w:iCs/>
                <w:sz w:val="21"/>
                <w:szCs w:val="21"/>
              </w:rPr>
            </w:pPr>
            <w:r>
              <w:rPr>
                <w:position w:val="-12"/>
              </w:rPr>
              <w:object w:dxaOrig="672" w:dyaOrig="336" w14:anchorId="6A9A8544">
                <v:shape id="_x0000_i1068" type="#_x0000_t75" style="width:33pt;height:17.55pt" o:ole="">
                  <v:imagedata r:id="rId124" o:title=""/>
                </v:shape>
                <o:OLEObject Type="Embed" ProgID="Equation.DSMT4" ShapeID="_x0000_i1068" DrawAspect="Content" ObjectID="_1653477648" r:id="rId125"/>
              </w:object>
            </w:r>
          </w:p>
        </w:tc>
        <w:tc>
          <w:tcPr>
            <w:tcW w:w="1172" w:type="dxa"/>
            <w:gridSpan w:val="2"/>
            <w:tcBorders>
              <w:top w:val="single" w:sz="12" w:space="0" w:color="FFFFFF" w:themeColor="background1"/>
              <w:left w:val="nil"/>
              <w:bottom w:val="single" w:sz="12" w:space="0" w:color="000000"/>
              <w:right w:val="nil"/>
            </w:tcBorders>
            <w:vAlign w:val="center"/>
          </w:tcPr>
          <w:p w14:paraId="738D360C" w14:textId="77777777" w:rsidR="00894302" w:rsidRDefault="00894302" w:rsidP="00C753D1">
            <w:pPr>
              <w:spacing w:line="240" w:lineRule="auto"/>
              <w:ind w:firstLineChars="0" w:firstLine="0"/>
              <w:jc w:val="center"/>
              <w:rPr>
                <w:i/>
                <w:iCs/>
                <w:sz w:val="21"/>
                <w:szCs w:val="21"/>
              </w:rPr>
            </w:pPr>
            <w:r>
              <w:rPr>
                <w:position w:val="-12"/>
              </w:rPr>
              <w:object w:dxaOrig="672" w:dyaOrig="336" w14:anchorId="44F76D86">
                <v:shape id="_x0000_i1069" type="#_x0000_t75" style="width:33pt;height:17.55pt" o:ole="">
                  <v:imagedata r:id="rId126" o:title=""/>
                </v:shape>
                <o:OLEObject Type="Embed" ProgID="Equation.DSMT4" ShapeID="_x0000_i1069" DrawAspect="Content" ObjectID="_1653477649" r:id="rId127"/>
              </w:object>
            </w:r>
          </w:p>
        </w:tc>
        <w:tc>
          <w:tcPr>
            <w:tcW w:w="1040" w:type="dxa"/>
            <w:gridSpan w:val="3"/>
            <w:tcBorders>
              <w:top w:val="single" w:sz="12" w:space="0" w:color="FFFFFF" w:themeColor="background1"/>
              <w:left w:val="nil"/>
              <w:bottom w:val="single" w:sz="12" w:space="0" w:color="000000"/>
              <w:right w:val="nil"/>
            </w:tcBorders>
            <w:vAlign w:val="center"/>
          </w:tcPr>
          <w:p w14:paraId="0B5F6818" w14:textId="77777777" w:rsidR="00894302" w:rsidRDefault="00894302" w:rsidP="00C753D1">
            <w:pPr>
              <w:spacing w:line="240" w:lineRule="auto"/>
              <w:ind w:firstLineChars="0" w:firstLine="0"/>
              <w:jc w:val="center"/>
              <w:rPr>
                <w:b/>
                <w:bCs/>
                <w:i/>
                <w:iCs/>
                <w:sz w:val="21"/>
                <w:szCs w:val="21"/>
              </w:rPr>
            </w:pPr>
            <m:oMathPara>
              <m:oMath>
                <m:r>
                  <w:rPr>
                    <w:rFonts w:ascii="Cambria Math" w:hAnsi="Cambria Math"/>
                    <w:sz w:val="21"/>
                    <w:szCs w:val="21"/>
                  </w:rPr>
                  <m:t>…</m:t>
                </m:r>
              </m:oMath>
            </m:oMathPara>
          </w:p>
        </w:tc>
        <w:tc>
          <w:tcPr>
            <w:tcW w:w="1612" w:type="dxa"/>
            <w:gridSpan w:val="3"/>
            <w:tcBorders>
              <w:top w:val="single" w:sz="12" w:space="0" w:color="FFFFFF" w:themeColor="background1"/>
              <w:left w:val="nil"/>
              <w:bottom w:val="single" w:sz="12" w:space="0" w:color="000000"/>
              <w:right w:val="nil"/>
            </w:tcBorders>
          </w:tcPr>
          <w:p w14:paraId="66291AA3" w14:textId="77777777" w:rsidR="00894302" w:rsidRDefault="00894302" w:rsidP="00C753D1">
            <w:pPr>
              <w:ind w:firstLineChars="0" w:firstLine="0"/>
              <w:jc w:val="center"/>
              <w:rPr>
                <w:i/>
                <w:iCs/>
                <w:sz w:val="21"/>
                <w:szCs w:val="21"/>
              </w:rPr>
            </w:pPr>
            <w:r>
              <w:rPr>
                <w:position w:val="-12"/>
              </w:rPr>
              <w:object w:dxaOrig="720" w:dyaOrig="336" w14:anchorId="63319621">
                <v:shape id="_x0000_i1070" type="#_x0000_t75" style="width:36.85pt;height:17.55pt" o:ole="">
                  <v:imagedata r:id="rId128" o:title=""/>
                </v:shape>
                <o:OLEObject Type="Embed" ProgID="Equation.DSMT4" ShapeID="_x0000_i1070" DrawAspect="Content" ObjectID="_1653477650" r:id="rId129"/>
              </w:object>
            </w:r>
          </w:p>
        </w:tc>
        <w:tc>
          <w:tcPr>
            <w:tcW w:w="1510" w:type="dxa"/>
            <w:tcBorders>
              <w:top w:val="single" w:sz="12" w:space="0" w:color="FFFFFF" w:themeColor="background1"/>
              <w:left w:val="nil"/>
              <w:bottom w:val="single" w:sz="12" w:space="0" w:color="000000"/>
              <w:right w:val="nil"/>
            </w:tcBorders>
          </w:tcPr>
          <w:p w14:paraId="51EFC8B7" w14:textId="77777777" w:rsidR="00894302" w:rsidRDefault="00894302" w:rsidP="00C753D1">
            <w:pPr>
              <w:ind w:firstLineChars="100" w:firstLine="240"/>
              <w:rPr>
                <w:i/>
                <w:iCs/>
                <w:sz w:val="21"/>
                <w:szCs w:val="21"/>
              </w:rPr>
            </w:pPr>
            <w:r>
              <w:rPr>
                <w:position w:val="-10"/>
              </w:rPr>
              <w:object w:dxaOrig="696" w:dyaOrig="328" w14:anchorId="005951C6">
                <v:shape id="_x0000_i1071" type="#_x0000_t75" style="width:34.7pt;height:16.7pt" o:ole="">
                  <v:imagedata r:id="rId130" o:title=""/>
                </v:shape>
                <o:OLEObject Type="Embed" ProgID="Equation.DSMT4" ShapeID="_x0000_i1071" DrawAspect="Content" ObjectID="_1653477651" r:id="rId131"/>
              </w:object>
            </w:r>
          </w:p>
        </w:tc>
      </w:tr>
    </w:tbl>
    <w:p w14:paraId="059AA205" w14:textId="313B089A" w:rsidR="00894302" w:rsidRDefault="00894302" w:rsidP="00894302">
      <w:pPr>
        <w:ind w:firstLine="480"/>
      </w:pPr>
      <w:r>
        <w:rPr>
          <w:rFonts w:hint="eastAsia"/>
        </w:rPr>
        <w:lastRenderedPageBreak/>
        <w:t>在线阶段是将未知位置的指纹进行定位，也是该技术的最终目的。用户手持移动设备进入测量环境，采集信息</w:t>
      </w:r>
      <w:r w:rsidR="002322CB">
        <w:rPr>
          <w:rFonts w:hint="eastAsia"/>
        </w:rPr>
        <w:t>的</w:t>
      </w:r>
      <w:r>
        <w:rPr>
          <w:rFonts w:hint="eastAsia"/>
        </w:rPr>
        <w:t>组成</w:t>
      </w:r>
      <w:r w:rsidR="002322CB">
        <w:rPr>
          <w:rFonts w:hint="eastAsia"/>
        </w:rPr>
        <w:t>即</w:t>
      </w:r>
      <w:r w:rsidR="002322CB">
        <w:rPr>
          <w:rFonts w:hint="eastAsia"/>
        </w:rPr>
        <w:t>AP</w:t>
      </w:r>
      <w:r w:rsidR="002322CB">
        <w:rPr>
          <w:rFonts w:hint="eastAsia"/>
        </w:rPr>
        <w:t>构成，</w:t>
      </w:r>
      <w:r>
        <w:rPr>
          <w:rFonts w:hint="eastAsia"/>
        </w:rPr>
        <w:t>与离线阶段相同。最后将采集的数据上传到离线指纹库，利用实测信息与匹配算法进行位置预测。首先</w:t>
      </w:r>
      <w:r>
        <w:t>将</w:t>
      </w:r>
      <w:r>
        <w:rPr>
          <w:rFonts w:hint="eastAsia"/>
        </w:rPr>
        <w:t>目标位置</w:t>
      </w:r>
      <w:r>
        <w:t>的指纹</w:t>
      </w:r>
      <w:r>
        <w:rPr>
          <w:rFonts w:hint="eastAsia"/>
        </w:rPr>
        <w:t>向量</w:t>
      </w:r>
      <w:r>
        <w:t>与离线阶段</w:t>
      </w:r>
      <w:r>
        <w:rPr>
          <w:rFonts w:hint="eastAsia"/>
        </w:rPr>
        <w:t>采集</w:t>
      </w:r>
      <w:r>
        <w:t>的</w:t>
      </w:r>
      <w:r>
        <w:rPr>
          <w:rFonts w:hint="eastAsia"/>
        </w:rPr>
        <w:t>指纹库</w:t>
      </w:r>
      <w:r>
        <w:t>进行比较，</w:t>
      </w:r>
      <w:r>
        <w:rPr>
          <w:rFonts w:hint="eastAsia"/>
        </w:rPr>
        <w:t>找到差异最小的一个或多个指纹，通过</w:t>
      </w:r>
      <w:r>
        <w:rPr>
          <w:position w:val="-6"/>
        </w:rPr>
        <w:object w:dxaOrig="208" w:dyaOrig="224" w14:anchorId="7DA2CDFA">
          <v:shape id="_x0000_i1072" type="#_x0000_t75" style="width:11.15pt;height:11.15pt" o:ole="">
            <v:imagedata r:id="rId99" o:title=""/>
          </v:shape>
          <o:OLEObject Type="Embed" ProgID="Equation.DSMT4" ShapeID="_x0000_i1072" DrawAspect="Content" ObjectID="_1653477652" r:id="rId132"/>
        </w:object>
      </w:r>
      <w:r>
        <w:rPr>
          <w:rFonts w:hint="eastAsia"/>
        </w:rPr>
        <w:t>维指纹信号空间中的位置指纹，寻找物理空间中的对应位置坐标，</w:t>
      </w:r>
      <w:r>
        <w:t>并返回最佳匹配</w:t>
      </w:r>
      <w:r>
        <w:rPr>
          <w:rFonts w:hint="eastAsia"/>
        </w:rPr>
        <w:t>，常用的匹配算法包括</w:t>
      </w:r>
      <w:r>
        <w:rPr>
          <w:rFonts w:hint="eastAsia"/>
          <w:i/>
          <w:iCs/>
        </w:rPr>
        <w:t>k</w:t>
      </w:r>
      <w:r>
        <w:rPr>
          <w:rFonts w:hint="eastAsia"/>
        </w:rPr>
        <w:t>近邻算法、支持向量机算法、神经网络算法等，最终实现位置估计</w:t>
      </w:r>
      <w:r>
        <w:rPr>
          <w:vertAlign w:val="superscript"/>
        </w:rPr>
        <w:fldChar w:fldCharType="begin"/>
      </w:r>
      <w:r>
        <w:rPr>
          <w:vertAlign w:val="superscript"/>
        </w:rPr>
        <w:instrText xml:space="preserve"> </w:instrText>
      </w:r>
      <w:r>
        <w:rPr>
          <w:rFonts w:hint="eastAsia"/>
          <w:vertAlign w:val="superscript"/>
        </w:rPr>
        <w:instrText>REF _Ref38842774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[9]</w:t>
      </w:r>
      <w:r>
        <w:rPr>
          <w:vertAlign w:val="superscript"/>
        </w:rPr>
        <w:fldChar w:fldCharType="end"/>
      </w:r>
      <w:r>
        <w:rPr>
          <w:rFonts w:hint="eastAsia"/>
        </w:rPr>
        <w:t>。从机器学习的角度，指纹定位算法是在离线阶段，首先学习物理空间和</w:t>
      </w:r>
      <w:r>
        <w:rPr>
          <w:position w:val="-6"/>
        </w:rPr>
        <w:object w:dxaOrig="208" w:dyaOrig="224" w14:anchorId="69C4E0BD">
          <v:shape id="_x0000_i1073" type="#_x0000_t75" style="width:11.15pt;height:11.15pt" o:ole="">
            <v:imagedata r:id="rId99" o:title=""/>
          </v:shape>
          <o:OLEObject Type="Embed" ProgID="Equation.DSMT4" ShapeID="_x0000_i1073" DrawAspect="Content" ObjectID="_1653477653" r:id="rId133"/>
        </w:object>
      </w:r>
      <w:r>
        <w:rPr>
          <w:rFonts w:hint="eastAsia"/>
        </w:rPr>
        <w:t>维指纹信号空间的非线性函数关系，从而建立位置指纹与物理位置关系的定位模型；在线阶段根据目标位置的采集指纹和离线阶段建立</w:t>
      </w:r>
      <w:r w:rsidR="002322CB">
        <w:rPr>
          <w:rFonts w:hint="eastAsia"/>
        </w:rPr>
        <w:t>的</w:t>
      </w:r>
      <w:r>
        <w:rPr>
          <w:rFonts w:hint="eastAsia"/>
        </w:rPr>
        <w:t>定位模型</w:t>
      </w:r>
      <w:r w:rsidR="002322CB">
        <w:rPr>
          <w:rFonts w:hint="eastAsia"/>
        </w:rPr>
        <w:t>进行定位</w:t>
      </w:r>
      <w:r>
        <w:rPr>
          <w:rFonts w:hint="eastAsia"/>
        </w:rPr>
        <w:t>。</w:t>
      </w:r>
    </w:p>
    <w:p w14:paraId="18464368" w14:textId="77777777" w:rsidR="00894302" w:rsidRDefault="00894302" w:rsidP="00894302">
      <w:pPr>
        <w:spacing w:before="480" w:after="360" w:line="240" w:lineRule="auto"/>
        <w:ind w:firstLineChars="0" w:firstLine="0"/>
        <w:outlineLvl w:val="2"/>
        <w:rPr>
          <w:rFonts w:eastAsia="黑体"/>
          <w:sz w:val="30"/>
        </w:rPr>
      </w:pPr>
      <w:bookmarkStart w:id="44" w:name="_Toc40095312"/>
      <w:r>
        <w:rPr>
          <w:rFonts w:eastAsia="黑体" w:hint="eastAsia"/>
          <w:sz w:val="30"/>
        </w:rPr>
        <w:t xml:space="preserve">2.1.3  </w:t>
      </w:r>
      <w:r>
        <w:rPr>
          <w:rFonts w:eastAsia="黑体" w:hint="eastAsia"/>
          <w:sz w:val="28"/>
          <w:szCs w:val="28"/>
        </w:rPr>
        <w:t>定位性能的评价标准</w:t>
      </w:r>
      <w:bookmarkEnd w:id="44"/>
    </w:p>
    <w:p w14:paraId="5A9498FD" w14:textId="77777777" w:rsidR="00894302" w:rsidRDefault="00894302" w:rsidP="00894302">
      <w:pPr>
        <w:pStyle w:val="33"/>
        <w:ind w:firstLineChars="200" w:firstLine="480"/>
        <w:rPr>
          <w:rFonts w:eastAsia="宋体"/>
          <w:sz w:val="24"/>
        </w:rPr>
      </w:pPr>
      <w:r>
        <w:rPr>
          <w:rFonts w:eastAsia="宋体" w:hint="eastAsia"/>
          <w:sz w:val="24"/>
        </w:rPr>
        <w:t>（</w:t>
      </w:r>
      <w:r>
        <w:rPr>
          <w:rFonts w:eastAsia="宋体" w:hint="eastAsia"/>
          <w:sz w:val="24"/>
        </w:rPr>
        <w:t>1</w:t>
      </w:r>
      <w:r>
        <w:rPr>
          <w:rFonts w:eastAsia="宋体" w:hint="eastAsia"/>
          <w:sz w:val="24"/>
        </w:rPr>
        <w:t>）均方根误差</w:t>
      </w:r>
    </w:p>
    <w:p w14:paraId="11BE0232" w14:textId="77777777" w:rsidR="00894302" w:rsidRDefault="00894302" w:rsidP="00894302">
      <w:pPr>
        <w:pStyle w:val="33"/>
        <w:ind w:firstLineChars="200" w:firstLine="480"/>
        <w:rPr>
          <w:rFonts w:eastAsia="宋体"/>
          <w:sz w:val="24"/>
        </w:rPr>
      </w:pPr>
      <w:r>
        <w:rPr>
          <w:rFonts w:eastAsia="宋体" w:hint="eastAsia"/>
          <w:sz w:val="24"/>
        </w:rPr>
        <w:t>对于定位过程中的经纬度预测问题可以将其归结为回归问题，因为经纬度坐标读数是连续性的，位置距离问题的评价标准一般用均方根误差（</w:t>
      </w:r>
      <w:r>
        <w:rPr>
          <w:rFonts w:eastAsia="宋体" w:hint="eastAsia"/>
          <w:sz w:val="24"/>
        </w:rPr>
        <w:t>Root </w:t>
      </w:r>
      <w:r>
        <w:rPr>
          <w:rFonts w:eastAsia="宋体"/>
          <w:sz w:val="24"/>
        </w:rPr>
        <w:t>Mean Squared Error</w:t>
      </w:r>
      <w:r>
        <w:rPr>
          <w:rFonts w:eastAsia="宋体" w:hint="eastAsia"/>
          <w:sz w:val="24"/>
        </w:rPr>
        <w:t>，</w:t>
      </w:r>
      <w:r>
        <w:rPr>
          <w:rFonts w:eastAsia="宋体" w:hint="eastAsia"/>
          <w:sz w:val="24"/>
        </w:rPr>
        <w:t>RMSE</w:t>
      </w:r>
      <w:r>
        <w:rPr>
          <w:rFonts w:eastAsia="宋体" w:hint="eastAsia"/>
          <w:sz w:val="24"/>
        </w:rPr>
        <w:t>）来衡量，即用均方根误差来衡量经纬度预测的误差。在</w:t>
      </w:r>
      <w:r>
        <w:rPr>
          <w:rFonts w:eastAsia="宋体" w:hint="eastAsia"/>
          <w:sz w:val="24"/>
        </w:rPr>
        <w:t>UJIIndoorLoc</w:t>
      </w:r>
      <w:r>
        <w:rPr>
          <w:rFonts w:eastAsia="宋体" w:hint="eastAsia"/>
          <w:sz w:val="24"/>
        </w:rPr>
        <w:t>公开数据集中，计算经纬度的预测误差的公式可以用式（</w:t>
      </w:r>
      <w:r>
        <w:rPr>
          <w:rFonts w:eastAsia="宋体"/>
          <w:sz w:val="24"/>
        </w:rPr>
        <w:t>2-3</w:t>
      </w:r>
      <w:r>
        <w:rPr>
          <w:rFonts w:eastAsia="宋体" w:hint="eastAsia"/>
          <w:sz w:val="24"/>
        </w:rPr>
        <w:t>）表示：</w:t>
      </w:r>
    </w:p>
    <w:p w14:paraId="4166FB4D" w14:textId="77777777" w:rsidR="00894302" w:rsidRDefault="00894302" w:rsidP="00894302">
      <w:pPr>
        <w:pStyle w:val="33"/>
        <w:spacing w:line="240" w:lineRule="auto"/>
        <w:ind w:firstLine="360"/>
        <w:jc w:val="right"/>
        <w:rPr>
          <w:rFonts w:eastAsia="宋体"/>
          <w:sz w:val="24"/>
        </w:rPr>
      </w:pPr>
      <w:r>
        <w:t xml:space="preserve">        </w:t>
      </w:r>
      <w:r>
        <w:rPr>
          <w:position w:val="-24"/>
        </w:rPr>
        <w:object w:dxaOrig="4616" w:dyaOrig="672" w14:anchorId="40EE90B2">
          <v:shape id="_x0000_i1074" type="#_x0000_t75" style="width:231.45pt;height:33pt" o:ole="">
            <v:imagedata r:id="rId134" o:title=""/>
          </v:shape>
          <o:OLEObject Type="Embed" ProgID="Equation.DSMT4" ShapeID="_x0000_i1074" DrawAspect="Content" ObjectID="_1653477654" r:id="rId135"/>
        </w:object>
      </w:r>
      <w:r>
        <w:t xml:space="preserve">       </w:t>
      </w:r>
      <w:r>
        <w:rPr>
          <w:rFonts w:eastAsia="宋体" w:hint="eastAsia"/>
          <w:sz w:val="24"/>
        </w:rPr>
        <w:t>（</w:t>
      </w:r>
      <w:r>
        <w:rPr>
          <w:rFonts w:eastAsia="宋体"/>
          <w:sz w:val="24"/>
        </w:rPr>
        <w:t>2-3</w:t>
      </w:r>
      <w:r>
        <w:rPr>
          <w:rFonts w:eastAsia="宋体" w:hint="eastAsia"/>
          <w:sz w:val="24"/>
        </w:rPr>
        <w:t>）</w:t>
      </w:r>
    </w:p>
    <w:p w14:paraId="26C38939" w14:textId="77777777" w:rsidR="00894302" w:rsidRDefault="00894302" w:rsidP="002322CB">
      <w:pPr>
        <w:pStyle w:val="33"/>
        <w:rPr>
          <w:rFonts w:eastAsia="宋体"/>
          <w:sz w:val="24"/>
        </w:rPr>
      </w:pPr>
      <w:r>
        <w:rPr>
          <w:rFonts w:eastAsia="宋体" w:hint="eastAsia"/>
          <w:sz w:val="24"/>
        </w:rPr>
        <w:t>其中</w:t>
      </w:r>
      <w:r>
        <w:rPr>
          <w:position w:val="-6"/>
        </w:rPr>
        <w:object w:dxaOrig="264" w:dyaOrig="264" w14:anchorId="1B31D4EF">
          <v:shape id="_x0000_i1075" type="#_x0000_t75" style="width:12.85pt;height:12.85pt" o:ole="">
            <v:imagedata r:id="rId136" o:title=""/>
          </v:shape>
          <o:OLEObject Type="Embed" ProgID="Equation.DSMT4" ShapeID="_x0000_i1075" DrawAspect="Content" ObjectID="_1653477655" r:id="rId137"/>
        </w:object>
      </w:r>
      <w:r>
        <w:rPr>
          <w:rFonts w:eastAsia="宋体" w:hint="eastAsia"/>
          <w:sz w:val="24"/>
        </w:rPr>
        <w:t>代表计算过程中的样本数量，</w:t>
      </w:r>
      <w:r>
        <w:rPr>
          <w:position w:val="-14"/>
        </w:rPr>
        <w:object w:dxaOrig="864" w:dyaOrig="376" w14:anchorId="61C28740">
          <v:shape id="_x0000_i1076" type="#_x0000_t75" style="width:43.7pt;height:19.7pt" o:ole="">
            <v:imagedata r:id="rId138" o:title=""/>
          </v:shape>
          <o:OLEObject Type="Embed" ProgID="Equation.DSMT4" ShapeID="_x0000_i1076" DrawAspect="Content" ObjectID="_1653477656" r:id="rId139"/>
        </w:object>
      </w:r>
      <w:r>
        <w:rPr>
          <w:rFonts w:eastAsia="宋体" w:hint="eastAsia"/>
          <w:sz w:val="24"/>
        </w:rPr>
        <w:t>代表真实的经纬度坐标，</w:t>
      </w:r>
      <w:r>
        <w:rPr>
          <w:position w:val="-14"/>
        </w:rPr>
        <w:object w:dxaOrig="952" w:dyaOrig="376" w14:anchorId="7ECB8574">
          <v:shape id="_x0000_i1077" type="#_x0000_t75" style="width:47.15pt;height:19.7pt" o:ole="">
            <v:imagedata r:id="rId140" o:title=""/>
          </v:shape>
          <o:OLEObject Type="Embed" ProgID="Equation.DSMT4" ShapeID="_x0000_i1077" DrawAspect="Content" ObjectID="_1653477657" r:id="rId141"/>
        </w:object>
      </w:r>
      <w:r>
        <w:rPr>
          <w:rFonts w:eastAsia="宋体" w:hint="eastAsia"/>
          <w:sz w:val="24"/>
        </w:rPr>
        <w:t>代表计算得到的经纬度坐标。</w:t>
      </w:r>
    </w:p>
    <w:p w14:paraId="367417CA" w14:textId="77777777" w:rsidR="00894302" w:rsidRDefault="00894302" w:rsidP="00894302">
      <w:pPr>
        <w:pStyle w:val="33"/>
        <w:ind w:firstLineChars="200" w:firstLine="480"/>
        <w:rPr>
          <w:rFonts w:eastAsia="宋体"/>
          <w:sz w:val="24"/>
        </w:rPr>
      </w:pPr>
      <w:r>
        <w:rPr>
          <w:rFonts w:eastAsia="宋体" w:hint="eastAsia"/>
          <w:sz w:val="24"/>
        </w:rPr>
        <w:t>（</w:t>
      </w:r>
      <w:r>
        <w:rPr>
          <w:rFonts w:eastAsia="宋体" w:hint="eastAsia"/>
          <w:sz w:val="24"/>
        </w:rPr>
        <w:t>2</w:t>
      </w:r>
      <w:r>
        <w:rPr>
          <w:rFonts w:eastAsia="宋体" w:hint="eastAsia"/>
          <w:sz w:val="24"/>
        </w:rPr>
        <w:t>）准确率</w:t>
      </w:r>
    </w:p>
    <w:p w14:paraId="1EC1702F" w14:textId="77777777" w:rsidR="00894302" w:rsidRDefault="00894302" w:rsidP="00894302">
      <w:pPr>
        <w:pStyle w:val="33"/>
        <w:ind w:firstLineChars="200" w:firstLine="480"/>
        <w:rPr>
          <w:rFonts w:eastAsia="宋体"/>
          <w:sz w:val="24"/>
        </w:rPr>
      </w:pPr>
      <w:r>
        <w:rPr>
          <w:rFonts w:eastAsia="宋体" w:hint="eastAsia"/>
          <w:sz w:val="24"/>
        </w:rPr>
        <w:t>对于分层定位过程中，首先对建筑物及楼层进行分类，再进行经纬度坐标</w:t>
      </w:r>
      <w:r w:rsidR="002322CB">
        <w:rPr>
          <w:rFonts w:eastAsia="宋体" w:hint="eastAsia"/>
          <w:sz w:val="24"/>
        </w:rPr>
        <w:t>预测</w:t>
      </w:r>
      <w:r>
        <w:rPr>
          <w:rFonts w:eastAsia="宋体" w:hint="eastAsia"/>
          <w:sz w:val="24"/>
        </w:rPr>
        <w:t>，其中建筑物及楼层为离散标签，因此可以归结为分类问题。分类问题的评价标准一般分为准确率、召回率和精确率。准确率指的是在所有判断中判断正确的</w:t>
      </w:r>
      <w:r w:rsidR="002322CB">
        <w:rPr>
          <w:rFonts w:eastAsia="宋体" w:hint="eastAsia"/>
          <w:sz w:val="24"/>
        </w:rPr>
        <w:t>样本</w:t>
      </w:r>
      <w:r>
        <w:rPr>
          <w:rFonts w:eastAsia="宋体" w:hint="eastAsia"/>
          <w:sz w:val="24"/>
        </w:rPr>
        <w:t>所占的比例；召回率为正确预测的正样本占所有正样本的比例；精确率为正确预测的正样本占所有预测为正的样本比例。定位中最后的分类结果要根据所有样本来计算，因此这里选择使用准确率作为评价标准。</w:t>
      </w:r>
    </w:p>
    <w:p w14:paraId="7DF97FB5" w14:textId="77777777" w:rsidR="00894302" w:rsidRDefault="00894302" w:rsidP="00894302">
      <w:pPr>
        <w:pStyle w:val="33"/>
        <w:ind w:firstLineChars="200" w:firstLine="480"/>
        <w:rPr>
          <w:rFonts w:eastAsia="宋体"/>
          <w:sz w:val="24"/>
        </w:rPr>
      </w:pPr>
      <w:r>
        <w:rPr>
          <w:rFonts w:eastAsia="宋体" w:hint="eastAsia"/>
          <w:sz w:val="24"/>
        </w:rPr>
        <w:t>（</w:t>
      </w:r>
      <w:r>
        <w:rPr>
          <w:rFonts w:eastAsia="宋体" w:hint="eastAsia"/>
          <w:sz w:val="24"/>
        </w:rPr>
        <w:t>3</w:t>
      </w:r>
      <w:r>
        <w:rPr>
          <w:rFonts w:eastAsia="宋体" w:hint="eastAsia"/>
          <w:sz w:val="24"/>
        </w:rPr>
        <w:t>）累积分布函数</w:t>
      </w:r>
    </w:p>
    <w:p w14:paraId="67A52B47" w14:textId="5ED4A6F2" w:rsidR="00894302" w:rsidRDefault="00894302" w:rsidP="00894302">
      <w:pPr>
        <w:pStyle w:val="33"/>
        <w:ind w:firstLineChars="200" w:firstLine="480"/>
        <w:rPr>
          <w:rFonts w:eastAsia="宋体"/>
          <w:sz w:val="24"/>
        </w:rPr>
      </w:pPr>
      <w:r>
        <w:rPr>
          <w:rFonts w:eastAsia="宋体" w:hint="eastAsia"/>
          <w:sz w:val="24"/>
        </w:rPr>
        <w:t>累积分布函数（</w:t>
      </w:r>
      <w:r w:rsidR="00E617F7">
        <w:rPr>
          <w:rFonts w:eastAsia="宋体" w:hint="eastAsia"/>
          <w:sz w:val="24"/>
        </w:rPr>
        <w:t>c</w:t>
      </w:r>
      <w:r>
        <w:rPr>
          <w:rFonts w:eastAsia="宋体"/>
          <w:sz w:val="24"/>
        </w:rPr>
        <w:t xml:space="preserve">umulative </w:t>
      </w:r>
      <w:r w:rsidR="00E617F7">
        <w:rPr>
          <w:rFonts w:eastAsia="宋体" w:hint="eastAsia"/>
          <w:sz w:val="24"/>
        </w:rPr>
        <w:t>d</w:t>
      </w:r>
      <w:r>
        <w:rPr>
          <w:rFonts w:eastAsia="宋体"/>
          <w:sz w:val="24"/>
        </w:rPr>
        <w:t xml:space="preserve">istribution </w:t>
      </w:r>
      <w:r w:rsidR="00E617F7">
        <w:rPr>
          <w:rFonts w:eastAsia="宋体" w:hint="eastAsia"/>
          <w:sz w:val="24"/>
        </w:rPr>
        <w:t>f</w:t>
      </w:r>
      <w:r>
        <w:rPr>
          <w:rFonts w:eastAsia="宋体"/>
          <w:sz w:val="24"/>
        </w:rPr>
        <w:t>unction</w:t>
      </w:r>
      <w:r>
        <w:rPr>
          <w:rFonts w:eastAsia="宋体" w:hint="eastAsia"/>
          <w:sz w:val="24"/>
        </w:rPr>
        <w:t>，</w:t>
      </w:r>
      <w:r>
        <w:rPr>
          <w:rFonts w:eastAsia="宋体" w:hint="eastAsia"/>
          <w:sz w:val="24"/>
        </w:rPr>
        <w:t>CDF</w:t>
      </w:r>
      <w:r>
        <w:rPr>
          <w:rFonts w:eastAsia="宋体" w:hint="eastAsia"/>
          <w:sz w:val="24"/>
        </w:rPr>
        <w:t>）是指小于某一误差数值的样本数占全部样本数量的百分比，能够完整的描述一个随机变量的概率分布，表达如式（</w:t>
      </w:r>
      <w:r>
        <w:rPr>
          <w:rFonts w:eastAsia="宋体"/>
          <w:sz w:val="24"/>
        </w:rPr>
        <w:t>2-4</w:t>
      </w:r>
      <w:r>
        <w:rPr>
          <w:rFonts w:eastAsia="宋体" w:hint="eastAsia"/>
          <w:sz w:val="24"/>
        </w:rPr>
        <w:t>）所示：</w:t>
      </w:r>
      <w:r>
        <w:rPr>
          <w:rFonts w:eastAsia="宋体" w:hint="eastAsia"/>
          <w:sz w:val="24"/>
        </w:rPr>
        <w:t xml:space="preserve"> </w:t>
      </w:r>
    </w:p>
    <w:p w14:paraId="467A2B9E" w14:textId="77777777" w:rsidR="00894302" w:rsidRDefault="00894302" w:rsidP="00894302">
      <w:pPr>
        <w:pStyle w:val="33"/>
        <w:spacing w:line="240" w:lineRule="auto"/>
        <w:ind w:firstLine="480"/>
        <w:jc w:val="right"/>
        <w:rPr>
          <w:rFonts w:eastAsia="宋体"/>
          <w:sz w:val="24"/>
        </w:rPr>
      </w:pPr>
      <w:r>
        <w:rPr>
          <w:rFonts w:eastAsia="宋体" w:hint="eastAsia"/>
          <w:sz w:val="24"/>
        </w:rPr>
        <w:t xml:space="preserve"> </w:t>
      </w:r>
      <w:r>
        <w:rPr>
          <w:rFonts w:eastAsia="宋体"/>
          <w:sz w:val="24"/>
        </w:rPr>
        <w:t xml:space="preserve">                </w:t>
      </w:r>
      <w:r>
        <w:rPr>
          <w:position w:val="-12"/>
        </w:rPr>
        <w:object w:dxaOrig="1680" w:dyaOrig="360" w14:anchorId="60CB9FDC">
          <v:shape id="_x0000_i1078" type="#_x0000_t75" style="width:84pt;height:18pt" o:ole="">
            <v:imagedata r:id="rId142" o:title=""/>
          </v:shape>
          <o:OLEObject Type="Embed" ProgID="Equation.DSMT4" ShapeID="_x0000_i1078" DrawAspect="Content" ObjectID="_1653477658" r:id="rId143"/>
        </w:object>
      </w:r>
      <w:r>
        <w:rPr>
          <w:position w:val="-12"/>
        </w:rPr>
        <w:object w:dxaOrig="1360" w:dyaOrig="360" w14:anchorId="7EC0AA56">
          <v:shape id="_x0000_i1079" type="#_x0000_t75" style="width:68.55pt;height:18pt" o:ole="">
            <v:imagedata r:id="rId144" o:title=""/>
          </v:shape>
          <o:OLEObject Type="Embed" ProgID="Equation.DSMT4" ShapeID="_x0000_i1079" DrawAspect="Content" ObjectID="_1653477659" r:id="rId145"/>
        </w:object>
      </w:r>
      <w:r>
        <w:rPr>
          <w:rFonts w:eastAsia="宋体"/>
          <w:sz w:val="24"/>
        </w:rPr>
        <w:t xml:space="preserve">                </w:t>
      </w:r>
      <w:r>
        <w:rPr>
          <w:rFonts w:ascii="宋体" w:eastAsia="宋体" w:hAnsi="宋体" w:hint="eastAsia"/>
          <w:sz w:val="24"/>
        </w:rPr>
        <w:t>（</w:t>
      </w:r>
      <w:r>
        <w:rPr>
          <w:rFonts w:eastAsia="宋体"/>
          <w:sz w:val="24"/>
        </w:rPr>
        <w:t>2-4</w:t>
      </w:r>
      <w:r>
        <w:rPr>
          <w:rFonts w:ascii="宋体" w:eastAsia="宋体" w:hAnsi="宋体" w:hint="eastAsia"/>
          <w:sz w:val="24"/>
        </w:rPr>
        <w:t>）</w:t>
      </w:r>
    </w:p>
    <w:p w14:paraId="57E82AA8" w14:textId="77777777" w:rsidR="00894302" w:rsidRDefault="00894302" w:rsidP="00894302">
      <w:pPr>
        <w:pStyle w:val="33"/>
        <w:ind w:firstLine="480"/>
        <w:rPr>
          <w:rFonts w:eastAsia="宋体"/>
          <w:sz w:val="24"/>
        </w:rPr>
      </w:pPr>
      <w:r>
        <w:rPr>
          <w:rFonts w:eastAsia="宋体" w:hint="eastAsia"/>
          <w:sz w:val="24"/>
        </w:rPr>
        <w:lastRenderedPageBreak/>
        <w:t>其中</w:t>
      </w:r>
      <w:r>
        <w:rPr>
          <w:position w:val="-12"/>
        </w:rPr>
        <w:object w:dxaOrig="600" w:dyaOrig="360" w14:anchorId="4053A944">
          <v:shape id="_x0000_i1080" type="#_x0000_t75" style="width:30pt;height:18pt" o:ole="">
            <v:imagedata r:id="rId146" o:title=""/>
          </v:shape>
          <o:OLEObject Type="Embed" ProgID="Equation.DSMT4" ShapeID="_x0000_i1080" DrawAspect="Content" ObjectID="_1653477660" r:id="rId147"/>
        </w:object>
      </w:r>
      <w:r>
        <w:rPr>
          <w:rFonts w:eastAsia="宋体" w:hint="eastAsia"/>
          <w:sz w:val="24"/>
        </w:rPr>
        <w:t>代表定位误差小于等于</w:t>
      </w:r>
      <w:r>
        <w:rPr>
          <w:position w:val="-6"/>
        </w:rPr>
        <w:object w:dxaOrig="176" w:dyaOrig="224" w14:anchorId="649171A3">
          <v:shape id="_x0000_i1081" type="#_x0000_t75" style="width:9pt;height:11.15pt" o:ole="">
            <v:imagedata r:id="rId148" o:title=""/>
          </v:shape>
          <o:OLEObject Type="Embed" ProgID="Equation.DSMT4" ShapeID="_x0000_i1081" DrawAspect="Content" ObjectID="_1653477661" r:id="rId149"/>
        </w:object>
      </w:r>
      <w:r>
        <w:rPr>
          <w:rFonts w:eastAsia="宋体" w:hint="eastAsia"/>
          <w:sz w:val="24"/>
        </w:rPr>
        <w:t>的概率。从累积分布函数中可以最直观的看出满足在某一自变量下的所占总样本的累计概率值。在定位实验的累积分布函数图像中，自变量为定位均方</w:t>
      </w:r>
      <w:r w:rsidR="002322CB">
        <w:rPr>
          <w:rFonts w:eastAsia="宋体" w:hint="eastAsia"/>
          <w:sz w:val="24"/>
        </w:rPr>
        <w:t>根</w:t>
      </w:r>
      <w:r>
        <w:rPr>
          <w:rFonts w:eastAsia="宋体" w:hint="eastAsia"/>
          <w:sz w:val="24"/>
        </w:rPr>
        <w:t>误差，因变量为</w:t>
      </w:r>
      <w:r w:rsidR="002322CB">
        <w:rPr>
          <w:rFonts w:eastAsia="宋体" w:hint="eastAsia"/>
          <w:sz w:val="24"/>
        </w:rPr>
        <w:t>小于该误差的样本数占总样本</w:t>
      </w:r>
      <w:r>
        <w:rPr>
          <w:rFonts w:eastAsia="宋体" w:hint="eastAsia"/>
          <w:sz w:val="24"/>
        </w:rPr>
        <w:t>的</w:t>
      </w:r>
      <w:r w:rsidR="002322CB">
        <w:rPr>
          <w:rFonts w:eastAsia="宋体" w:hint="eastAsia"/>
          <w:sz w:val="24"/>
        </w:rPr>
        <w:t>百分比</w:t>
      </w:r>
      <w:r>
        <w:rPr>
          <w:rFonts w:eastAsia="宋体" w:hint="eastAsia"/>
          <w:sz w:val="24"/>
        </w:rPr>
        <w:t>。累计分布函数作为定位评价指标，通过曲线陡峭度可以比较出哪种定位算法收敛速度快，收敛的同时，定位误差</w:t>
      </w:r>
      <w:r w:rsidR="002322CB">
        <w:rPr>
          <w:rFonts w:eastAsia="宋体" w:hint="eastAsia"/>
          <w:sz w:val="24"/>
        </w:rPr>
        <w:t>范围</w:t>
      </w:r>
      <w:r>
        <w:rPr>
          <w:rFonts w:eastAsia="宋体" w:hint="eastAsia"/>
          <w:sz w:val="24"/>
        </w:rPr>
        <w:t>越小的曲线说明定位精度越高，算法定位性能越好。</w:t>
      </w:r>
    </w:p>
    <w:p w14:paraId="00B95C35" w14:textId="77777777" w:rsidR="00894302" w:rsidRDefault="00894302" w:rsidP="00894302">
      <w:pPr>
        <w:spacing w:before="480" w:after="360" w:line="240" w:lineRule="auto"/>
        <w:ind w:firstLineChars="0" w:firstLine="0"/>
        <w:outlineLvl w:val="1"/>
        <w:rPr>
          <w:rFonts w:eastAsia="黑体"/>
          <w:sz w:val="30"/>
        </w:rPr>
      </w:pPr>
      <w:bookmarkStart w:id="45" w:name="_Toc40095313"/>
      <w:r>
        <w:rPr>
          <w:rFonts w:eastAsia="黑体" w:hint="eastAsia"/>
          <w:sz w:val="30"/>
        </w:rPr>
        <w:t>2.2</w:t>
      </w:r>
      <w:r>
        <w:rPr>
          <w:rFonts w:eastAsia="黑体"/>
          <w:sz w:val="30"/>
        </w:rPr>
        <w:t xml:space="preserve">  </w:t>
      </w:r>
      <w:r>
        <w:rPr>
          <w:rFonts w:eastAsia="黑体" w:hint="eastAsia"/>
          <w:sz w:val="30"/>
        </w:rPr>
        <w:t>实验平台介绍</w:t>
      </w:r>
      <w:bookmarkEnd w:id="45"/>
    </w:p>
    <w:p w14:paraId="62130351" w14:textId="77777777" w:rsidR="00894302" w:rsidRDefault="00894302" w:rsidP="00894302">
      <w:pPr>
        <w:ind w:firstLine="480"/>
      </w:pPr>
      <w:r>
        <w:rPr>
          <w:rFonts w:hint="eastAsia"/>
        </w:rPr>
        <w:t>本节主要介绍实验过程中用到的开发平台，包括机器学习的算法库</w:t>
      </w:r>
      <w:r>
        <w:rPr>
          <w:rFonts w:hint="eastAsia"/>
        </w:rPr>
        <w:t>Scikit-learn</w:t>
      </w:r>
      <w:r>
        <w:rPr>
          <w:rFonts w:hint="eastAsia"/>
        </w:rPr>
        <w:t>，集成了多个科学计算包的</w:t>
      </w:r>
      <w:r>
        <w:rPr>
          <w:rFonts w:hint="eastAsia"/>
        </w:rPr>
        <w:t>python</w:t>
      </w:r>
      <w:r>
        <w:rPr>
          <w:rFonts w:hint="eastAsia"/>
        </w:rPr>
        <w:t>开源版本</w:t>
      </w:r>
      <w:r>
        <w:rPr>
          <w:rFonts w:hint="eastAsia"/>
        </w:rPr>
        <w:t>Anaconda</w:t>
      </w:r>
      <w:r>
        <w:rPr>
          <w:rFonts w:hint="eastAsia"/>
        </w:rPr>
        <w:t>以及机器学习框架</w:t>
      </w:r>
      <w:r>
        <w:rPr>
          <w:rFonts w:hint="eastAsia"/>
        </w:rPr>
        <w:t>Pytorch</w:t>
      </w:r>
      <w:r>
        <w:rPr>
          <w:rFonts w:hint="eastAsia"/>
        </w:rPr>
        <w:t>。</w:t>
      </w:r>
    </w:p>
    <w:p w14:paraId="0E731EC2" w14:textId="77777777" w:rsidR="00894302" w:rsidRDefault="00894302" w:rsidP="00894302">
      <w:pPr>
        <w:ind w:firstLine="480"/>
      </w:pPr>
      <w:r>
        <w:rPr>
          <w:rFonts w:hint="eastAsia"/>
        </w:rPr>
        <w:t>（</w:t>
      </w:r>
      <w:r>
        <w:rPr>
          <w:rFonts w:hint="eastAsia"/>
        </w:rPr>
        <w:t>1</w:t>
      </w:r>
      <w:r>
        <w:rPr>
          <w:rFonts w:hint="eastAsia"/>
        </w:rPr>
        <w:t>）</w:t>
      </w:r>
      <w:r>
        <w:rPr>
          <w:rFonts w:hint="eastAsia"/>
        </w:rPr>
        <w:t>Scikit-learn</w:t>
      </w:r>
      <w:r>
        <w:rPr>
          <w:rFonts w:hint="eastAsia"/>
        </w:rPr>
        <w:t>算法库</w:t>
      </w:r>
    </w:p>
    <w:p w14:paraId="716FBFBB" w14:textId="77777777" w:rsidR="00894302" w:rsidRDefault="00894302" w:rsidP="00894302">
      <w:pPr>
        <w:ind w:firstLine="480"/>
      </w:pPr>
      <w:r>
        <w:rPr>
          <w:rFonts w:hint="eastAsia"/>
        </w:rPr>
        <w:t>Scikit-learn</w:t>
      </w:r>
      <w:r>
        <w:rPr>
          <w:rFonts w:hint="eastAsia"/>
        </w:rPr>
        <w:t>算法库是一个使用</w:t>
      </w:r>
      <w:r>
        <w:rPr>
          <w:rFonts w:hint="eastAsia"/>
        </w:rPr>
        <w:t>Python</w:t>
      </w:r>
      <w:r>
        <w:rPr>
          <w:rFonts w:hint="eastAsia"/>
        </w:rPr>
        <w:t>编程语言的免费的机器学习库，支持</w:t>
      </w:r>
      <w:r>
        <w:rPr>
          <w:rFonts w:hint="eastAsia"/>
        </w:rPr>
        <w:t>Linux</w:t>
      </w:r>
      <w:r>
        <w:rPr>
          <w:rFonts w:hint="eastAsia"/>
        </w:rPr>
        <w:t>及</w:t>
      </w:r>
      <w:r>
        <w:rPr>
          <w:rFonts w:hint="eastAsia"/>
        </w:rPr>
        <w:t>Windows</w:t>
      </w:r>
      <w:r>
        <w:rPr>
          <w:rFonts w:hint="eastAsia"/>
        </w:rPr>
        <w:t>等多个操作系统。它包括许多用于分类、回归及聚类的机器学习，其中包括</w:t>
      </w:r>
      <w:r>
        <w:rPr>
          <w:rFonts w:hint="eastAsia"/>
        </w:rPr>
        <w:t>k</w:t>
      </w:r>
      <w:r>
        <w:rPr>
          <w:rFonts w:hint="eastAsia"/>
        </w:rPr>
        <w:t>均值聚类、支持向量机、随机森林等，同时对于最新的机器学习算法也有对应的更新，例如</w:t>
      </w:r>
      <w:r>
        <w:rPr>
          <w:rFonts w:hint="eastAsia"/>
        </w:rPr>
        <w:t>Xgboost</w:t>
      </w:r>
      <w:r>
        <w:rPr>
          <w:rFonts w:hint="eastAsia"/>
        </w:rPr>
        <w:t>算法等。训练好的模型可以方便的保存用于下次的调用，同时由于其对函数的封装使用简单，使得开发人员可以更方便地进行开发应用。在数据的预处理方面，</w:t>
      </w:r>
      <w:r>
        <w:rPr>
          <w:rFonts w:hint="eastAsia"/>
        </w:rPr>
        <w:t>Scikit-learn</w:t>
      </w:r>
      <w:r>
        <w:rPr>
          <w:rFonts w:hint="eastAsia"/>
        </w:rPr>
        <w:t>也提供了许多的预处理函数，例如训练集与测试集的划分、数据的归一化处理、数据降维等简单预处理方法，开发者根据自身开发情况进行函数选择。</w:t>
      </w:r>
    </w:p>
    <w:p w14:paraId="671B5F2B" w14:textId="77777777" w:rsidR="00894302" w:rsidRDefault="00894302" w:rsidP="00894302">
      <w:pPr>
        <w:pStyle w:val="33"/>
        <w:ind w:firstLineChars="200" w:firstLine="480"/>
        <w:rPr>
          <w:rFonts w:eastAsia="宋体"/>
          <w:sz w:val="24"/>
        </w:rPr>
      </w:pPr>
      <w:r>
        <w:rPr>
          <w:rFonts w:eastAsia="宋体" w:hint="eastAsia"/>
          <w:sz w:val="24"/>
        </w:rPr>
        <w:t>（</w:t>
      </w:r>
      <w:r>
        <w:rPr>
          <w:rFonts w:eastAsia="宋体" w:hint="eastAsia"/>
          <w:sz w:val="24"/>
        </w:rPr>
        <w:t>2</w:t>
      </w:r>
      <w:r>
        <w:rPr>
          <w:rFonts w:eastAsia="宋体" w:hint="eastAsia"/>
          <w:sz w:val="24"/>
        </w:rPr>
        <w:t>）</w:t>
      </w:r>
      <w:r>
        <w:rPr>
          <w:rFonts w:eastAsia="宋体" w:hint="eastAsia"/>
          <w:sz w:val="24"/>
        </w:rPr>
        <w:t>Anaconda</w:t>
      </w:r>
      <w:r>
        <w:rPr>
          <w:rFonts w:eastAsia="宋体" w:hint="eastAsia"/>
          <w:sz w:val="24"/>
        </w:rPr>
        <w:t>集成环境</w:t>
      </w:r>
    </w:p>
    <w:p w14:paraId="201EE6BD" w14:textId="77777777" w:rsidR="00894302" w:rsidRDefault="00894302" w:rsidP="00894302">
      <w:pPr>
        <w:ind w:firstLine="480"/>
      </w:pPr>
      <w:r>
        <w:rPr>
          <w:rFonts w:hint="eastAsia"/>
        </w:rPr>
        <w:t>Anaconda</w:t>
      </w:r>
      <w:r>
        <w:rPr>
          <w:rFonts w:hint="eastAsia"/>
        </w:rPr>
        <w:t>是用于科学计算（机器学习程序、大规模的数据处理、数据科学、预测分析等）的</w:t>
      </w:r>
      <w:r>
        <w:rPr>
          <w:rFonts w:hint="eastAsia"/>
        </w:rPr>
        <w:t>python</w:t>
      </w:r>
      <w:r>
        <w:rPr>
          <w:rFonts w:hint="eastAsia"/>
        </w:rPr>
        <w:t>语言和</w:t>
      </w:r>
      <w:r>
        <w:rPr>
          <w:rFonts w:hint="eastAsia"/>
        </w:rPr>
        <w:t>R</w:t>
      </w:r>
      <w:r>
        <w:rPr>
          <w:rFonts w:hint="eastAsia"/>
        </w:rPr>
        <w:t>语言的免费开源版本，用于简化科学计算包的部署和管理。计算包由管理系统</w:t>
      </w:r>
      <w:r>
        <w:rPr>
          <w:rFonts w:hint="eastAsia"/>
        </w:rPr>
        <w:t>conda</w:t>
      </w:r>
      <w:r>
        <w:rPr>
          <w:rFonts w:hint="eastAsia"/>
        </w:rPr>
        <w:t>管理，包括计算包的安装、卸载及升级等操作。</w:t>
      </w:r>
      <w:r>
        <w:rPr>
          <w:rFonts w:hint="eastAsia"/>
        </w:rPr>
        <w:t>Anaconda</w:t>
      </w:r>
      <w:r>
        <w:rPr>
          <w:rFonts w:hint="eastAsia"/>
        </w:rPr>
        <w:t>发行版本包括了</w:t>
      </w:r>
      <w:r>
        <w:rPr>
          <w:rFonts w:hint="eastAsia"/>
        </w:rPr>
        <w:t>1400</w:t>
      </w:r>
      <w:r>
        <w:rPr>
          <w:rFonts w:hint="eastAsia"/>
        </w:rPr>
        <w:t>多种应用于</w:t>
      </w:r>
      <w:r>
        <w:rPr>
          <w:rFonts w:hint="eastAsia"/>
        </w:rPr>
        <w:t>Linux</w:t>
      </w:r>
      <w:r>
        <w:rPr>
          <w:rFonts w:hint="eastAsia"/>
        </w:rPr>
        <w:t>、</w:t>
      </w:r>
      <w:r>
        <w:rPr>
          <w:rFonts w:hint="eastAsia"/>
        </w:rPr>
        <w:t>W</w:t>
      </w:r>
      <w:r>
        <w:t>indows</w:t>
      </w:r>
      <w:r>
        <w:rPr>
          <w:rFonts w:hint="eastAsia"/>
        </w:rPr>
        <w:t>等操作系统的流行科学数据包。同时</w:t>
      </w:r>
      <w:r>
        <w:rPr>
          <w:rFonts w:hint="eastAsia"/>
        </w:rPr>
        <w:t>Anaconda</w:t>
      </w:r>
      <w:r>
        <w:rPr>
          <w:rFonts w:hint="eastAsia"/>
        </w:rPr>
        <w:t>也包含了</w:t>
      </w:r>
      <w:r>
        <w:rPr>
          <w:rFonts w:hint="eastAsia"/>
        </w:rPr>
        <w:t>Jupyter</w:t>
      </w:r>
      <w:r>
        <w:t xml:space="preserve"> </w:t>
      </w:r>
      <w:r>
        <w:rPr>
          <w:rFonts w:hint="eastAsia"/>
        </w:rPr>
        <w:t>notebook</w:t>
      </w:r>
      <w:r>
        <w:rPr>
          <w:rFonts w:hint="eastAsia"/>
        </w:rPr>
        <w:t>等开发环境，</w:t>
      </w:r>
      <w:r>
        <w:rPr>
          <w:rFonts w:hint="eastAsia"/>
        </w:rPr>
        <w:t>Jupyter</w:t>
      </w:r>
      <w:r>
        <w:t xml:space="preserve"> </w:t>
      </w:r>
      <w:r>
        <w:rPr>
          <w:rFonts w:hint="eastAsia"/>
        </w:rPr>
        <w:t>notebook</w:t>
      </w:r>
      <w:r>
        <w:rPr>
          <w:rFonts w:hint="eastAsia"/>
        </w:rPr>
        <w:t>是基于</w:t>
      </w:r>
      <w:r>
        <w:rPr>
          <w:rFonts w:hint="eastAsia"/>
        </w:rPr>
        <w:t>Web</w:t>
      </w:r>
      <w:r>
        <w:rPr>
          <w:rFonts w:hint="eastAsia"/>
        </w:rPr>
        <w:t>端的交互式开发环境，可以编辑易于开发者阅读的文档，也可以方便的展示数据分析过程。本文所使用的开发环境均是基于</w:t>
      </w:r>
      <w:r>
        <w:rPr>
          <w:rFonts w:hint="eastAsia"/>
        </w:rPr>
        <w:t>Anaconda</w:t>
      </w:r>
      <w:r>
        <w:rPr>
          <w:rFonts w:hint="eastAsia"/>
        </w:rPr>
        <w:t>进行的，其中使用的</w:t>
      </w:r>
      <w:r>
        <w:rPr>
          <w:rFonts w:hint="eastAsia"/>
        </w:rPr>
        <w:t>numpy</w:t>
      </w:r>
      <w:r>
        <w:rPr>
          <w:rFonts w:hint="eastAsia"/>
        </w:rPr>
        <w:t>、</w:t>
      </w:r>
      <w:r>
        <w:rPr>
          <w:rFonts w:hint="eastAsia"/>
        </w:rPr>
        <w:t>pandas</w:t>
      </w:r>
      <w:r>
        <w:rPr>
          <w:rFonts w:hint="eastAsia"/>
        </w:rPr>
        <w:t>等科学计算包也均由</w:t>
      </w:r>
      <w:r>
        <w:rPr>
          <w:rFonts w:hint="eastAsia"/>
        </w:rPr>
        <w:t>conda</w:t>
      </w:r>
      <w:r>
        <w:rPr>
          <w:rFonts w:hint="eastAsia"/>
        </w:rPr>
        <w:t>系统进行管理。</w:t>
      </w:r>
    </w:p>
    <w:p w14:paraId="5C86ACA3" w14:textId="77777777" w:rsidR="00894302" w:rsidRDefault="00894302" w:rsidP="00894302">
      <w:pPr>
        <w:pStyle w:val="33"/>
        <w:ind w:firstLineChars="200" w:firstLine="480"/>
        <w:rPr>
          <w:rFonts w:eastAsia="宋体"/>
          <w:sz w:val="24"/>
        </w:rPr>
      </w:pPr>
      <w:r>
        <w:rPr>
          <w:rFonts w:eastAsia="宋体" w:hint="eastAsia"/>
          <w:sz w:val="24"/>
        </w:rPr>
        <w:t>（</w:t>
      </w:r>
      <w:r>
        <w:rPr>
          <w:rFonts w:eastAsia="宋体" w:hint="eastAsia"/>
          <w:sz w:val="24"/>
        </w:rPr>
        <w:t>3</w:t>
      </w:r>
      <w:r>
        <w:rPr>
          <w:rFonts w:eastAsia="宋体" w:hint="eastAsia"/>
          <w:sz w:val="24"/>
        </w:rPr>
        <w:t>）</w:t>
      </w:r>
      <w:r>
        <w:rPr>
          <w:rFonts w:eastAsia="宋体" w:hint="eastAsia"/>
          <w:sz w:val="24"/>
        </w:rPr>
        <w:t>Pytorch</w:t>
      </w:r>
      <w:r>
        <w:rPr>
          <w:rFonts w:eastAsia="宋体" w:hint="eastAsia"/>
          <w:sz w:val="24"/>
        </w:rPr>
        <w:t>框架</w:t>
      </w:r>
    </w:p>
    <w:p w14:paraId="3599CA19" w14:textId="77777777" w:rsidR="00894302" w:rsidRDefault="00894302" w:rsidP="00894302">
      <w:pPr>
        <w:ind w:firstLineChars="0" w:firstLine="480"/>
      </w:pPr>
      <w:r>
        <w:rPr>
          <w:rFonts w:hint="eastAsia"/>
        </w:rPr>
        <w:t>Pytorch</w:t>
      </w:r>
      <w:r>
        <w:rPr>
          <w:rFonts w:hint="eastAsia"/>
        </w:rPr>
        <w:t>是</w:t>
      </w:r>
      <w:r>
        <w:rPr>
          <w:rFonts w:hint="eastAsia"/>
        </w:rPr>
        <w:t>FaceBook</w:t>
      </w:r>
      <w:r>
        <w:rPr>
          <w:rFonts w:hint="eastAsia"/>
        </w:rPr>
        <w:t>在深度学习框架</w:t>
      </w:r>
      <w:r>
        <w:rPr>
          <w:rFonts w:hint="eastAsia"/>
        </w:rPr>
        <w:t>torch</w:t>
      </w:r>
      <w:r>
        <w:rPr>
          <w:rFonts w:hint="eastAsia"/>
        </w:rPr>
        <w:t>的基础上重写的</w:t>
      </w:r>
      <w:r>
        <w:rPr>
          <w:rFonts w:hint="eastAsia"/>
        </w:rPr>
        <w:t>python</w:t>
      </w:r>
      <w:r>
        <w:rPr>
          <w:rFonts w:hint="eastAsia"/>
        </w:rPr>
        <w:t>版本。与</w:t>
      </w:r>
      <w:r>
        <w:rPr>
          <w:rFonts w:hint="eastAsia"/>
        </w:rPr>
        <w:t>Tensorflow</w:t>
      </w:r>
      <w:r>
        <w:rPr>
          <w:rFonts w:hint="eastAsia"/>
        </w:rPr>
        <w:t>的静态计算图不同的是</w:t>
      </w:r>
      <w:r>
        <w:rPr>
          <w:rFonts w:hint="eastAsia"/>
        </w:rPr>
        <w:t>Pytorch</w:t>
      </w:r>
      <w:r>
        <w:rPr>
          <w:rFonts w:hint="eastAsia"/>
        </w:rPr>
        <w:t>的计算图是动态的，可以随时根据需要实时改变计算图。在</w:t>
      </w:r>
      <w:r>
        <w:rPr>
          <w:rFonts w:hint="eastAsia"/>
        </w:rPr>
        <w:t>Pytorch</w:t>
      </w:r>
      <w:r>
        <w:rPr>
          <w:rFonts w:hint="eastAsia"/>
        </w:rPr>
        <w:t>中</w:t>
      </w:r>
      <w:r>
        <w:rPr>
          <w:rFonts w:hint="eastAsia"/>
        </w:rPr>
        <w:t>Tensor</w:t>
      </w:r>
      <w:r>
        <w:rPr>
          <w:rFonts w:hint="eastAsia"/>
        </w:rPr>
        <w:t>负责存储数据，其对</w:t>
      </w:r>
      <w:r>
        <w:rPr>
          <w:rFonts w:hint="eastAsia"/>
        </w:rPr>
        <w:t>Tensor</w:t>
      </w:r>
      <w:r>
        <w:rPr>
          <w:rFonts w:hint="eastAsia"/>
        </w:rPr>
        <w:t>提供了非常丰富的方法和函数。在一系列的计算图中，其中参与的变量可以轻松的对目标函数计</w:t>
      </w:r>
      <w:r>
        <w:rPr>
          <w:rFonts w:hint="eastAsia"/>
        </w:rPr>
        <w:lastRenderedPageBreak/>
        <w:t>算梯度，方便的实现神经网络中的反向传播过程。网络层及损失函数等都由</w:t>
      </w:r>
      <w:r>
        <w:rPr>
          <w:rFonts w:hint="eastAsia"/>
        </w:rPr>
        <w:t>torch.</w:t>
      </w:r>
      <w:r>
        <w:t>nn</w:t>
      </w:r>
      <w:r>
        <w:rPr>
          <w:rFonts w:hint="eastAsia"/>
        </w:rPr>
        <w:t>进行封装。本文研究中的定位模型均是基于</w:t>
      </w:r>
      <w:r>
        <w:rPr>
          <w:rFonts w:hint="eastAsia"/>
        </w:rPr>
        <w:t>Pytorch</w:t>
      </w:r>
      <w:r>
        <w:rPr>
          <w:rFonts w:hint="eastAsia"/>
        </w:rPr>
        <w:t>框架搭建的。</w:t>
      </w:r>
    </w:p>
    <w:p w14:paraId="67EAF599" w14:textId="77777777" w:rsidR="00894302" w:rsidRDefault="00894302" w:rsidP="00894302">
      <w:pPr>
        <w:spacing w:before="480" w:after="360" w:line="240" w:lineRule="auto"/>
        <w:ind w:firstLineChars="0" w:firstLine="0"/>
        <w:outlineLvl w:val="1"/>
        <w:rPr>
          <w:rFonts w:eastAsia="黑体"/>
          <w:sz w:val="30"/>
        </w:rPr>
      </w:pPr>
      <w:bookmarkStart w:id="46" w:name="_Toc40095314"/>
      <w:r>
        <w:rPr>
          <w:rFonts w:eastAsia="黑体" w:hint="eastAsia"/>
          <w:sz w:val="30"/>
        </w:rPr>
        <w:t>2.3</w:t>
      </w:r>
      <w:r>
        <w:rPr>
          <w:rFonts w:eastAsia="黑体"/>
          <w:sz w:val="30"/>
        </w:rPr>
        <w:t xml:space="preserve">  </w:t>
      </w:r>
      <w:r>
        <w:rPr>
          <w:rFonts w:eastAsia="黑体" w:hint="eastAsia"/>
          <w:sz w:val="30"/>
        </w:rPr>
        <w:t>本章小结</w:t>
      </w:r>
      <w:bookmarkEnd w:id="46"/>
    </w:p>
    <w:p w14:paraId="3BDCEA97" w14:textId="77777777" w:rsidR="00894302" w:rsidRDefault="00894302" w:rsidP="002322CB">
      <w:pPr>
        <w:ind w:firstLineChars="0" w:firstLine="480"/>
        <w:sectPr w:rsidR="00894302">
          <w:headerReference w:type="default" r:id="rId150"/>
          <w:pgSz w:w="11905" w:h="16838"/>
          <w:pgMar w:top="1701" w:right="1417" w:bottom="1417" w:left="1417" w:header="907" w:footer="850" w:gutter="567"/>
          <w:paperSrc w:first="31096" w:other="31096"/>
          <w:cols w:space="0"/>
          <w:docGrid w:type="lines" w:linePitch="335"/>
        </w:sectPr>
      </w:pPr>
      <w:bookmarkStart w:id="47" w:name="_Hlk35960894"/>
      <w:r>
        <w:rPr>
          <w:rFonts w:hint="eastAsia"/>
        </w:rPr>
        <w:t>本章首先对</w:t>
      </w:r>
      <w:r>
        <w:rPr>
          <w:rFonts w:hint="eastAsia"/>
        </w:rPr>
        <w:t>Wi-Fi</w:t>
      </w:r>
      <w:r>
        <w:rPr>
          <w:rFonts w:hint="eastAsia"/>
        </w:rPr>
        <w:t>位置指纹定位原理进行了介绍，</w:t>
      </w:r>
      <w:r>
        <w:rPr>
          <w:rFonts w:hint="eastAsia"/>
        </w:rPr>
        <w:t xml:space="preserve"> RSSI</w:t>
      </w:r>
      <w:r>
        <w:rPr>
          <w:rFonts w:hint="eastAsia"/>
        </w:rPr>
        <w:t>的指纹定位算法分为</w:t>
      </w:r>
      <w:r>
        <w:t>确定性</w:t>
      </w:r>
      <w:r>
        <w:rPr>
          <w:rFonts w:hint="eastAsia"/>
        </w:rPr>
        <w:t>方法</w:t>
      </w:r>
      <w:r>
        <w:t>和概率性方法</w:t>
      </w:r>
      <w:r>
        <w:rPr>
          <w:rFonts w:hint="eastAsia"/>
        </w:rPr>
        <w:t>，分别进行了阐述。其次对其工作流程中的离线阶段中指纹库的采集方法及组成结构、在线阶段的匹配定位算法等进行了详细介绍，同时介绍了不同定位任务的性能评价指标，最后介绍了实验所需</w:t>
      </w:r>
      <w:bookmarkEnd w:id="47"/>
      <w:r>
        <w:rPr>
          <w:rFonts w:hint="eastAsia"/>
        </w:rPr>
        <w:t>的计算平台。</w:t>
      </w:r>
    </w:p>
    <w:p w14:paraId="25206DF0" w14:textId="77777777" w:rsidR="00894302" w:rsidRDefault="00894302" w:rsidP="00894302">
      <w:pPr>
        <w:spacing w:before="480" w:after="360" w:line="240" w:lineRule="auto"/>
        <w:ind w:firstLineChars="0" w:firstLine="0"/>
        <w:jc w:val="center"/>
        <w:outlineLvl w:val="0"/>
        <w:rPr>
          <w:rFonts w:eastAsia="黑体"/>
          <w:sz w:val="32"/>
          <w:szCs w:val="32"/>
        </w:rPr>
      </w:pPr>
      <w:bookmarkStart w:id="48" w:name="_Toc40095315"/>
      <w:r>
        <w:rPr>
          <w:rFonts w:eastAsia="黑体" w:hint="eastAsia"/>
          <w:sz w:val="32"/>
          <w:szCs w:val="32"/>
        </w:rPr>
        <w:lastRenderedPageBreak/>
        <w:t>3</w:t>
      </w:r>
      <w:r>
        <w:rPr>
          <w:rFonts w:eastAsia="黑体"/>
          <w:sz w:val="32"/>
          <w:szCs w:val="32"/>
        </w:rPr>
        <w:t xml:space="preserve">  </w:t>
      </w:r>
      <w:r>
        <w:rPr>
          <w:rFonts w:eastAsia="黑体" w:hint="eastAsia"/>
          <w:sz w:val="32"/>
          <w:szCs w:val="32"/>
        </w:rPr>
        <w:t>数据集分析</w:t>
      </w:r>
      <w:bookmarkEnd w:id="48"/>
    </w:p>
    <w:p w14:paraId="682643D0" w14:textId="00EC4E97" w:rsidR="00894302" w:rsidRDefault="00894302" w:rsidP="00894302">
      <w:pPr>
        <w:ind w:firstLine="480"/>
      </w:pPr>
      <w:r>
        <w:rPr>
          <w:rFonts w:hint="eastAsia"/>
        </w:rPr>
        <w:t>室内定位</w:t>
      </w:r>
      <w:r w:rsidR="00A026F5">
        <w:rPr>
          <w:rFonts w:hint="eastAsia"/>
        </w:rPr>
        <w:t>的</w:t>
      </w:r>
      <w:r>
        <w:rPr>
          <w:rFonts w:hint="eastAsia"/>
        </w:rPr>
        <w:t>研究工作大多是研究者们基于自己的实验环境及条件对所提出的方案与算法进行验证，现实环境的数据采集对定位工作具有重要意义</w:t>
      </w:r>
      <w:r w:rsidR="00A026F5">
        <w:rPr>
          <w:rFonts w:hint="eastAsia"/>
        </w:rPr>
        <w:t>。</w:t>
      </w:r>
      <w:r>
        <w:rPr>
          <w:rFonts w:hint="eastAsia"/>
        </w:rPr>
        <w:t>因此本章首先介绍了实测数据集的采集工作，并</w:t>
      </w:r>
      <w:r w:rsidR="00A026F5">
        <w:rPr>
          <w:rFonts w:hint="eastAsia"/>
        </w:rPr>
        <w:t>利用常用机器学习算法进行了</w:t>
      </w:r>
      <w:r>
        <w:rPr>
          <w:rFonts w:hint="eastAsia"/>
        </w:rPr>
        <w:t>定位实验分析。为方便比较算法性能，在实测数据集的基础上，进一步介绍了现有研究中常用的</w:t>
      </w:r>
      <w:r>
        <w:rPr>
          <w:rFonts w:hint="eastAsia"/>
        </w:rPr>
        <w:t>UJIIndoorLoc</w:t>
      </w:r>
      <w:r>
        <w:rPr>
          <w:rFonts w:hint="eastAsia"/>
        </w:rPr>
        <w:t>公开数据集</w:t>
      </w:r>
      <w:r>
        <w:rPr>
          <w:vertAlign w:val="superscript"/>
        </w:rPr>
        <w:fldChar w:fldCharType="begin"/>
      </w:r>
      <w:r>
        <w:rPr>
          <w:vertAlign w:val="superscript"/>
        </w:rPr>
        <w:instrText xml:space="preserve"> </w:instrText>
      </w:r>
      <w:r>
        <w:rPr>
          <w:rFonts w:hint="eastAsia"/>
          <w:vertAlign w:val="superscript"/>
        </w:rPr>
        <w:instrText>REF _Ref39181283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[44]</w:t>
      </w:r>
      <w:r>
        <w:rPr>
          <w:vertAlign w:val="superscript"/>
        </w:rPr>
        <w:fldChar w:fldCharType="end"/>
      </w:r>
      <w:r>
        <w:rPr>
          <w:rFonts w:hint="eastAsia"/>
        </w:rPr>
        <w:t>。</w:t>
      </w:r>
    </w:p>
    <w:p w14:paraId="1F04622C" w14:textId="77777777" w:rsidR="00894302" w:rsidRDefault="00894302" w:rsidP="00894302">
      <w:pPr>
        <w:spacing w:before="480" w:after="360" w:line="240" w:lineRule="auto"/>
        <w:ind w:firstLineChars="0" w:firstLine="0"/>
        <w:outlineLvl w:val="1"/>
        <w:rPr>
          <w:rFonts w:eastAsia="黑体"/>
          <w:sz w:val="30"/>
        </w:rPr>
      </w:pPr>
      <w:bookmarkStart w:id="49" w:name="_Toc40095316"/>
      <w:r>
        <w:rPr>
          <w:rFonts w:eastAsia="黑体" w:hint="eastAsia"/>
          <w:sz w:val="30"/>
        </w:rPr>
        <w:t xml:space="preserve">3.1  </w:t>
      </w:r>
      <w:r>
        <w:rPr>
          <w:rFonts w:eastAsia="黑体" w:hint="eastAsia"/>
          <w:sz w:val="30"/>
        </w:rPr>
        <w:t>实测数据集</w:t>
      </w:r>
      <w:bookmarkEnd w:id="49"/>
    </w:p>
    <w:p w14:paraId="06370323" w14:textId="77777777" w:rsidR="00894302" w:rsidRDefault="00894302" w:rsidP="00894302">
      <w:pPr>
        <w:spacing w:before="480" w:after="360" w:line="240" w:lineRule="auto"/>
        <w:ind w:firstLineChars="0" w:firstLine="0"/>
        <w:outlineLvl w:val="2"/>
        <w:rPr>
          <w:rFonts w:eastAsia="黑体"/>
          <w:sz w:val="28"/>
          <w:szCs w:val="28"/>
        </w:rPr>
      </w:pPr>
      <w:bookmarkStart w:id="50" w:name="_Toc40095317"/>
      <w:r>
        <w:rPr>
          <w:rFonts w:eastAsia="黑体" w:hint="eastAsia"/>
          <w:sz w:val="30"/>
        </w:rPr>
        <w:t>3.1</w:t>
      </w:r>
      <w:r>
        <w:rPr>
          <w:rFonts w:eastAsia="黑体"/>
          <w:sz w:val="30"/>
        </w:rPr>
        <w:t>.1</w:t>
      </w:r>
      <w:r>
        <w:rPr>
          <w:rFonts w:eastAsia="黑体" w:hint="eastAsia"/>
          <w:sz w:val="30"/>
        </w:rPr>
        <w:t xml:space="preserve">  </w:t>
      </w:r>
      <w:r>
        <w:rPr>
          <w:rFonts w:eastAsia="黑体" w:hint="eastAsia"/>
          <w:sz w:val="28"/>
          <w:szCs w:val="28"/>
        </w:rPr>
        <w:t>数据采集及处理</w:t>
      </w:r>
      <w:bookmarkEnd w:id="50"/>
    </w:p>
    <w:p w14:paraId="077FFE54" w14:textId="77777777" w:rsidR="00894302" w:rsidRDefault="00894302" w:rsidP="00894302">
      <w:pPr>
        <w:ind w:firstLine="480"/>
      </w:pPr>
      <w:r>
        <w:rPr>
          <w:rFonts w:hint="eastAsia"/>
        </w:rPr>
        <w:t>实验采集场地为北京交通大学的逸夫教学楼某教室，教室大小为长</w:t>
      </w:r>
      <w:r>
        <w:rPr>
          <w:rFonts w:hint="eastAsia"/>
        </w:rPr>
        <w:t>11</w:t>
      </w:r>
      <w:r>
        <w:rPr>
          <w:rFonts w:hint="eastAsia"/>
        </w:rPr>
        <w:t>米、宽</w:t>
      </w:r>
      <w:r>
        <w:rPr>
          <w:rFonts w:hint="eastAsia"/>
        </w:rPr>
        <w:t>9</w:t>
      </w:r>
      <w:r>
        <w:rPr>
          <w:rFonts w:hint="eastAsia"/>
        </w:rPr>
        <w:t>米，路由器布置方案如图</w:t>
      </w:r>
      <w:r>
        <w:rPr>
          <w:rFonts w:hint="eastAsia"/>
        </w:rPr>
        <w:t>3-1</w:t>
      </w:r>
      <w:r>
        <w:rPr>
          <w:rFonts w:hint="eastAsia"/>
        </w:rPr>
        <w:t>所示，为保证教室中参考点均可被</w:t>
      </w:r>
      <w:r>
        <w:rPr>
          <w:rFonts w:hint="eastAsia"/>
        </w:rPr>
        <w:t>Wi-Fi</w:t>
      </w:r>
      <w:r>
        <w:rPr>
          <w:rFonts w:hint="eastAsia"/>
        </w:rPr>
        <w:t>覆盖，设计的采集方案为每隔</w:t>
      </w:r>
      <w:r>
        <w:rPr>
          <w:rFonts w:hint="eastAsia"/>
        </w:rPr>
        <w:t>0.6</w:t>
      </w:r>
      <w:r>
        <w:t xml:space="preserve"> </w:t>
      </w:r>
      <w:r>
        <w:rPr>
          <w:rFonts w:hint="eastAsia"/>
        </w:rPr>
        <w:t>m</w:t>
      </w:r>
      <w:r>
        <w:rPr>
          <w:rFonts w:hint="eastAsia"/>
        </w:rPr>
        <w:t>设置一个参考点，</w:t>
      </w:r>
      <w:r>
        <w:rPr>
          <w:rFonts w:hint="eastAsia"/>
        </w:rPr>
        <w:t>Wi-Fi</w:t>
      </w:r>
      <w:r>
        <w:rPr>
          <w:rFonts w:hint="eastAsia"/>
        </w:rPr>
        <w:t>接入点个数</w:t>
      </w:r>
      <w:r w:rsidR="00A026F5">
        <w:rPr>
          <w:rFonts w:hint="eastAsia"/>
        </w:rPr>
        <w:t>即</w:t>
      </w:r>
      <w:r w:rsidR="00A026F5">
        <w:rPr>
          <w:rFonts w:hint="eastAsia"/>
        </w:rPr>
        <w:t>AP</w:t>
      </w:r>
      <w:r w:rsidR="00A026F5">
        <w:rPr>
          <w:rFonts w:hint="eastAsia"/>
        </w:rPr>
        <w:t>个数</w:t>
      </w:r>
      <w:r>
        <w:rPr>
          <w:rFonts w:hint="eastAsia"/>
        </w:rPr>
        <w:t>为</w:t>
      </w:r>
      <w:r>
        <w:rPr>
          <w:rFonts w:hint="eastAsia"/>
        </w:rPr>
        <w:t>6</w:t>
      </w:r>
      <w:r>
        <w:rPr>
          <w:rFonts w:hint="eastAsia"/>
        </w:rPr>
        <w:t>，共采集</w:t>
      </w:r>
      <w:r>
        <w:rPr>
          <w:rFonts w:hint="eastAsia"/>
        </w:rPr>
        <w:t>224</w:t>
      </w:r>
      <w:r>
        <w:rPr>
          <w:rFonts w:hint="eastAsia"/>
        </w:rPr>
        <w:t>个参考点的数据。信号采集基于</w:t>
      </w:r>
      <w:r>
        <w:t>Android</w:t>
      </w:r>
      <w:r>
        <w:rPr>
          <w:rFonts w:hint="eastAsia"/>
        </w:rPr>
        <w:t>平台</w:t>
      </w:r>
      <w:r>
        <w:rPr>
          <w:rFonts w:hint="eastAsia"/>
        </w:rPr>
        <w:t>Signal</w:t>
      </w:r>
      <w:r>
        <w:t xml:space="preserve"> </w:t>
      </w:r>
      <w:r>
        <w:rPr>
          <w:rFonts w:hint="eastAsia"/>
        </w:rPr>
        <w:t>Shark</w:t>
      </w:r>
      <w:r>
        <w:rPr>
          <w:rFonts w:hint="eastAsia"/>
        </w:rPr>
        <w:t>，工作界面如图</w:t>
      </w:r>
      <w:r>
        <w:rPr>
          <w:rFonts w:hint="eastAsia"/>
        </w:rPr>
        <w:t>3-2</w:t>
      </w:r>
      <w:r>
        <w:rPr>
          <w:rFonts w:hint="eastAsia"/>
        </w:rPr>
        <w:t>所示。异构设备之间存在</w:t>
      </w:r>
      <w:r>
        <w:rPr>
          <w:rFonts w:hint="eastAsia"/>
        </w:rPr>
        <w:t>RSSI</w:t>
      </w:r>
      <w:r>
        <w:rPr>
          <w:rFonts w:hint="eastAsia"/>
        </w:rPr>
        <w:t>差异性，为避免该问题，采集过程中均使用小米</w:t>
      </w:r>
      <w:r>
        <w:rPr>
          <w:rFonts w:hint="eastAsia"/>
        </w:rPr>
        <w:t>5</w:t>
      </w:r>
      <w:r>
        <w:rPr>
          <w:rFonts w:hint="eastAsia"/>
        </w:rPr>
        <w:t>型号手机。</w:t>
      </w:r>
    </w:p>
    <w:p w14:paraId="544CA139" w14:textId="77777777" w:rsidR="00A026F5" w:rsidRDefault="00A026F5" w:rsidP="00894302">
      <w:pPr>
        <w:ind w:firstLine="480"/>
      </w:pPr>
    </w:p>
    <w:p w14:paraId="1AD1F734" w14:textId="77777777" w:rsidR="00894302" w:rsidRDefault="00894302" w:rsidP="00894302">
      <w:pPr>
        <w:spacing w:line="240" w:lineRule="auto"/>
        <w:ind w:firstLineChars="0" w:firstLine="0"/>
        <w:jc w:val="center"/>
        <w:rPr>
          <w:sz w:val="21"/>
          <w:szCs w:val="21"/>
        </w:rPr>
      </w:pPr>
      <w:r>
        <w:rPr>
          <w:rFonts w:hint="eastAsia"/>
          <w:noProof/>
        </w:rPr>
        <mc:AlternateContent>
          <mc:Choice Requires="wpg">
            <w:drawing>
              <wp:inline distT="0" distB="0" distL="0" distR="0" wp14:anchorId="3AC1758C" wp14:editId="2AC754F3">
                <wp:extent cx="3317240" cy="2362200"/>
                <wp:effectExtent l="0" t="0" r="0" b="0"/>
                <wp:docPr id="7" name="组合 7"/>
                <wp:cNvGraphicFramePr/>
                <a:graphic xmlns:a="http://schemas.openxmlformats.org/drawingml/2006/main">
                  <a:graphicData uri="http://schemas.microsoft.com/office/word/2010/wordprocessingGroup">
                    <wpg:wgp>
                      <wpg:cNvGrpSpPr/>
                      <wpg:grpSpPr>
                        <a:xfrm>
                          <a:off x="0" y="0"/>
                          <a:ext cx="3317631" cy="2362200"/>
                          <a:chOff x="0" y="0"/>
                          <a:chExt cx="2574925" cy="1852930"/>
                        </a:xfrm>
                      </wpg:grpSpPr>
                      <pic:pic xmlns:pic="http://schemas.openxmlformats.org/drawingml/2006/picture">
                        <pic:nvPicPr>
                          <pic:cNvPr id="8" name="图片 8"/>
                          <pic:cNvPicPr>
                            <a:picLocks noChangeAspect="1"/>
                          </pic:cNvPicPr>
                        </pic:nvPicPr>
                        <pic:blipFill>
                          <a:blip r:embed="rId151"/>
                          <a:stretch>
                            <a:fillRect/>
                          </a:stretch>
                        </pic:blipFill>
                        <pic:spPr>
                          <a:xfrm>
                            <a:off x="0" y="0"/>
                            <a:ext cx="2574925" cy="1852930"/>
                          </a:xfrm>
                          <a:prstGeom prst="rect">
                            <a:avLst/>
                          </a:prstGeom>
                        </pic:spPr>
                      </pic:pic>
                      <pic:pic xmlns:pic="http://schemas.openxmlformats.org/drawingml/2006/picture">
                        <pic:nvPicPr>
                          <pic:cNvPr id="11" name="图片 5"/>
                          <pic:cNvPicPr>
                            <a:picLocks noChangeAspect="1"/>
                          </pic:cNvPicPr>
                        </pic:nvPicPr>
                        <pic:blipFill>
                          <a:blip r:embed="rId152" cstate="print">
                            <a:extLst>
                              <a:ext uri="{28A0092B-C50C-407E-A947-70E740481C1C}">
                                <a14:useLocalDpi xmlns:a14="http://schemas.microsoft.com/office/drawing/2010/main" val="0"/>
                              </a:ext>
                            </a:extLst>
                          </a:blip>
                          <a:srcRect l="75620" t="3274" r="15202" b="84082"/>
                          <a:stretch>
                            <a:fillRect/>
                          </a:stretch>
                        </pic:blipFill>
                        <pic:spPr>
                          <a:xfrm>
                            <a:off x="1638300" y="180975"/>
                            <a:ext cx="210185" cy="238760"/>
                          </a:xfrm>
                          <a:prstGeom prst="rect">
                            <a:avLst/>
                          </a:prstGeom>
                          <a:ln>
                            <a:noFill/>
                          </a:ln>
                        </pic:spPr>
                      </pic:pic>
                      <pic:pic xmlns:pic="http://schemas.openxmlformats.org/drawingml/2006/picture">
                        <pic:nvPicPr>
                          <pic:cNvPr id="12" name="图片 5"/>
                          <pic:cNvPicPr>
                            <a:picLocks noChangeAspect="1"/>
                          </pic:cNvPicPr>
                        </pic:nvPicPr>
                        <pic:blipFill>
                          <a:blip r:embed="rId152" cstate="print">
                            <a:extLst>
                              <a:ext uri="{28A0092B-C50C-407E-A947-70E740481C1C}">
                                <a14:useLocalDpi xmlns:a14="http://schemas.microsoft.com/office/drawing/2010/main" val="0"/>
                              </a:ext>
                            </a:extLst>
                          </a:blip>
                          <a:srcRect l="75620" t="3274" r="15202" b="84082"/>
                          <a:stretch>
                            <a:fillRect/>
                          </a:stretch>
                        </pic:blipFill>
                        <pic:spPr>
                          <a:xfrm>
                            <a:off x="881062" y="180975"/>
                            <a:ext cx="210185" cy="238760"/>
                          </a:xfrm>
                          <a:prstGeom prst="rect">
                            <a:avLst/>
                          </a:prstGeom>
                          <a:ln>
                            <a:noFill/>
                          </a:ln>
                        </pic:spPr>
                      </pic:pic>
                      <pic:pic xmlns:pic="http://schemas.openxmlformats.org/drawingml/2006/picture">
                        <pic:nvPicPr>
                          <pic:cNvPr id="13" name="图片 5"/>
                          <pic:cNvPicPr>
                            <a:picLocks noChangeAspect="1"/>
                          </pic:cNvPicPr>
                        </pic:nvPicPr>
                        <pic:blipFill>
                          <a:blip r:embed="rId152" cstate="print">
                            <a:extLst>
                              <a:ext uri="{28A0092B-C50C-407E-A947-70E740481C1C}">
                                <a14:useLocalDpi xmlns:a14="http://schemas.microsoft.com/office/drawing/2010/main" val="0"/>
                              </a:ext>
                            </a:extLst>
                          </a:blip>
                          <a:srcRect l="75620" t="3274" r="15202" b="84082"/>
                          <a:stretch>
                            <a:fillRect/>
                          </a:stretch>
                        </pic:blipFill>
                        <pic:spPr>
                          <a:xfrm>
                            <a:off x="271462" y="547688"/>
                            <a:ext cx="210185" cy="238760"/>
                          </a:xfrm>
                          <a:prstGeom prst="rect">
                            <a:avLst/>
                          </a:prstGeom>
                          <a:ln>
                            <a:noFill/>
                          </a:ln>
                        </pic:spPr>
                      </pic:pic>
                      <pic:pic xmlns:pic="http://schemas.openxmlformats.org/drawingml/2006/picture">
                        <pic:nvPicPr>
                          <pic:cNvPr id="15" name="图片 5"/>
                          <pic:cNvPicPr>
                            <a:picLocks noChangeAspect="1"/>
                          </pic:cNvPicPr>
                        </pic:nvPicPr>
                        <pic:blipFill>
                          <a:blip r:embed="rId152" cstate="print">
                            <a:extLst>
                              <a:ext uri="{28A0092B-C50C-407E-A947-70E740481C1C}">
                                <a14:useLocalDpi xmlns:a14="http://schemas.microsoft.com/office/drawing/2010/main" val="0"/>
                              </a:ext>
                            </a:extLst>
                          </a:blip>
                          <a:srcRect l="75620" t="3274" r="15202" b="84082"/>
                          <a:stretch>
                            <a:fillRect/>
                          </a:stretch>
                        </pic:blipFill>
                        <pic:spPr>
                          <a:xfrm>
                            <a:off x="271462" y="1023938"/>
                            <a:ext cx="210185" cy="238760"/>
                          </a:xfrm>
                          <a:prstGeom prst="rect">
                            <a:avLst/>
                          </a:prstGeom>
                          <a:ln>
                            <a:noFill/>
                          </a:ln>
                        </pic:spPr>
                      </pic:pic>
                      <pic:pic xmlns:pic="http://schemas.openxmlformats.org/drawingml/2006/picture">
                        <pic:nvPicPr>
                          <pic:cNvPr id="16" name="图片 5"/>
                          <pic:cNvPicPr>
                            <a:picLocks noChangeAspect="1"/>
                          </pic:cNvPicPr>
                        </pic:nvPicPr>
                        <pic:blipFill>
                          <a:blip r:embed="rId152" cstate="print">
                            <a:extLst>
                              <a:ext uri="{28A0092B-C50C-407E-A947-70E740481C1C}">
                                <a14:useLocalDpi xmlns:a14="http://schemas.microsoft.com/office/drawing/2010/main" val="0"/>
                              </a:ext>
                            </a:extLst>
                          </a:blip>
                          <a:srcRect l="75620" t="3274" r="15202" b="84082"/>
                          <a:stretch>
                            <a:fillRect/>
                          </a:stretch>
                        </pic:blipFill>
                        <pic:spPr>
                          <a:xfrm>
                            <a:off x="885825" y="1323975"/>
                            <a:ext cx="210185" cy="238760"/>
                          </a:xfrm>
                          <a:prstGeom prst="rect">
                            <a:avLst/>
                          </a:prstGeom>
                          <a:ln>
                            <a:noFill/>
                          </a:ln>
                        </pic:spPr>
                      </pic:pic>
                      <pic:pic xmlns:pic="http://schemas.openxmlformats.org/drawingml/2006/picture">
                        <pic:nvPicPr>
                          <pic:cNvPr id="38" name="图片 5"/>
                          <pic:cNvPicPr>
                            <a:picLocks noChangeAspect="1"/>
                          </pic:cNvPicPr>
                        </pic:nvPicPr>
                        <pic:blipFill>
                          <a:blip r:embed="rId152" cstate="print">
                            <a:extLst>
                              <a:ext uri="{28A0092B-C50C-407E-A947-70E740481C1C}">
                                <a14:useLocalDpi xmlns:a14="http://schemas.microsoft.com/office/drawing/2010/main" val="0"/>
                              </a:ext>
                            </a:extLst>
                          </a:blip>
                          <a:srcRect l="75620" t="3274" r="15202" b="84082"/>
                          <a:stretch>
                            <a:fillRect/>
                          </a:stretch>
                        </pic:blipFill>
                        <pic:spPr>
                          <a:xfrm>
                            <a:off x="1652587" y="1309688"/>
                            <a:ext cx="210185" cy="238760"/>
                          </a:xfrm>
                          <a:prstGeom prst="rect">
                            <a:avLst/>
                          </a:prstGeom>
                          <a:ln>
                            <a:noFill/>
                          </a:ln>
                        </pic:spPr>
                      </pic:pic>
                    </wpg:wgp>
                  </a:graphicData>
                </a:graphic>
              </wp:inline>
            </w:drawing>
          </mc:Choice>
          <mc:Fallback>
            <w:pict>
              <v:group w14:anchorId="00488212" id="组合 7" o:spid="_x0000_s1026" style="width:261.2pt;height:186pt;mso-position-horizontal-relative:char;mso-position-vertical-relative:line" coordsize="25749,18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SqHOwMAACwVAAAOAAAAZHJzL2Uyb0RvYy54bWzsWNlq3DAUfS/0H4Tf&#10;E2/jZUxmQmmaUCjt0OUDFI1si9iSkDRL3gtt3/reTyn0b0J+o1eyM9kKSYcONOCH8WjXveeeeyzr&#10;4HDdNmhJlWaCT7xwP/AQ5UTMGa8m3qePx3u5h7TBfI4bwenEO6faO5w+f3awkgWNRC2aOVUIFuG6&#10;WMmJVxsjC9/XpKYt1vtCUg6dpVAtNlBVlT9XeAWrt40fBUHqr4SaSyUI1Rpaj7pOb+rWL0tKzLuy&#10;1NSgZuKBbcY9lXue2qc/PcBFpbCsGenNwFtY0WLGYdPNUkfYYLRQ7N5SLSNKaFGafSJaX5QlI9T5&#10;AN6EwR1vTpRYSOdLVawquYEJoL2D09bLkrfLmUJsPvEyD3HcQoguf36++P4VZRablawKGHKi5Ac5&#10;U31D1dWsu+tStfYfHEFrh+r5BlW6NohAYxyHWRqHHiLQF8VpBHHrcCc1BOfePFK/6mdGSTYaR0k3&#10;M8yTaBy7mf7Vxr61b2OOZKSAXw8TlO7B9DCdYJZZKOr1i7SPWqPF6mwh9yCiEht2yhpmzh07IXbW&#10;KL6cMTJTXeUacUiNDvGLH78uv31BuUXFjrdDugnYOvRGkDONuHhZY17RF1oCqyHX7Gj/9nBXvbXb&#10;acPkMWsaGyRb7v2CDLjDoD9A07HzSJBFS7np0k3RBlwUXNdMag+pgranFNijXs+dQbjQRlFDarth&#10;CRu/B2OtoTc6nJXXhlkXNLDrsXx6kBUAmtLmhIoW2QIYBzZAKHCBl290b83VkB7DzgBnGdjThQEK&#10;T4ZLIeTXLTIlT5tMESQ9vDcM6JFUjJtOMLQilk9WzLMkjTpBj6NsBEyEjEiiAOaBruejII/6Kf+Q&#10;jmEa5zGIFwIhC/NgnDmQcXGldFEYgEpdCV2epbfV6i95iYuGW9JyYRO4yyHb4kj65PkKgRr4umO+&#10;5nkYpAD0QNfN6XHLV3UYD3TdubxGWTjq6ZqMsjR356FBXbc4WYbwEhrUdcfqeoOuYRDF43jgq7+t&#10;vKYDX3cur3me5PZj2p4GYuDrcHqttuUrpPqgr7v/2kqiJIdrKUfYYPw/HQjcxRNcybmLjf760N75&#10;3axD+eYl5/Q3AAAA//8DAFBLAwQKAAAAAAAAACEAjymOxsw9AgDMPQIAFAAAAGRycy9tZWRpYS9p&#10;bWFnZTEucG5niVBORw0KGgoAAAANSUhEUgAABKgAAANaCAIAAAAiQuPuAAAAAXNSR0IArs4c6QAA&#10;/8pJREFUeF7snQeUVMeVsJmcc855GHIUSSChnAVGErKNZGvXOce1vY7Yv+21vbblHNZeh8VZCOUs&#10;gbJEzgMMk3POOf5f014WAdPzXr153dXD7cPxwaLS/arqVt1bt+r5TExMzJKfEBACQkAICAEhIASE&#10;gBAQAkJACMxcAr4zVzSRTAgIASEgBISAEBACQkAICAEhIAQcBMTwk3EgBISAEBACQkAICAEhIASE&#10;gBCY4QTE8JvhHSziCQEhIASEgBAQAkJACAgBISAExPCTMSAEhIAQEAJCQAgIASEgBISAEJjhBMTw&#10;m+EdLOIJASEgBISAEBACQkAICAEhIATE8JMxIASEgBAQAkJACAgBISAEhIAQmOEExPCb4R0s4gkB&#10;ISAEhIAQEAJCQAgIASEgBMTwkzEgBISAEBACQkAICAEhIASEgBCY4QTE8JvhHSziCQEhIASEgBAQ&#10;AkJACAgBISAExPCTMSAEhIAQEAJCQAgIASEgBISAEJjhBMTwm+EdLOIJASEgBISAEBACQkAICAEh&#10;IATE8JMxIASEgBAQAkJACAgBISAEhIAQmOEExPCb4R0s4gkBISAEhIAQEAJCQAgIASEgBMTwkzEg&#10;BISAEBACQkAICAEhIASEgBCY4QTE8JvhHSziCQEhIASEgBAQAkJACAgBISAExPCTMSAEhIAQEAJC&#10;QAgIASEgBISAEJjhBMTwm+EdLOIJASEgBISAEBACQkAICAEhIATE8JMxIASEgBAQAkJACAgBISAE&#10;hIAQmOEExPCb4R0s4gkBISAEhIAQEAJCQAgIASEgBMTwkzEgBISAEBACQkAICAEhIASEgBCY4QTE&#10;8JvhHSziCQEhIASEgBAQAkJACAgBISAExPCTMSAEhIAQEAJCQAgIASEgBISAEJjhBMTwm+EdLOIJ&#10;ASEgBISAEBACQkAICAEhIATE8JMxIASEgBAQAkJACAgBISAEhIAQmOEExPCb4R0s4gkBISAEhIAQ&#10;EAJCQAgIASEgBMTwkzEgBISAEBACQkAICAEhIASEgBCY4QTE8JvhHSziCQEhIASEgBAQAkJACAgB&#10;ISAExPCTMSAEhIAQEAJCQAgIASEgBISAEJjhBMTwm+EdLOIJASEgBISAEBACQkAICAEhIATE8JMx&#10;IASEgBAQAkJACAgBISAEhIAQmOEExPCb4R0s4gkBISAEhIAQEAJCQAgIASEgBMTwkzEgBISAEBAC&#10;QkAICAEhIASEgBCY4QTE8JvhHSziCQEhIASEgBAQAkJACAgBISAExPCTMSAEhIAQEAJCQAgIASEg&#10;BISAEJjhBMTwm+EdLOIJASEgBISAEBACQkAICAEhIATE8JMxIASEgBAQAkJACAgBISAEhIAQmOEE&#10;xPCb4R0s4gkBISAEhIAQEAJCQAgIASEgBMTwkzEgBISAEBACQkAICAEhIASEgBCY4QTE8JvhHSzi&#10;CQEhIASEgBAQAkJACAgBISAExPCTMSAEhIAQEAJCQAgIASEgBISAEJjhBMTwm+EdLOIJASEgBISA&#10;EBACQkAICAEhIATE8JMxIASEgBAQAkJACAgBISAEhIAQmOEExPCb4R0s4gkBISAEhIAQEAJCQAgI&#10;ASEgBMTwkzEgBISAEBACQkAICAEhIASEgBCY4QTE8JvhHSziCQEhIASEgBAQAkJACAgBISAExPCT&#10;MSAEhIAQEAJCQAgIASEgBISAEJjhBMTwm+EdLOIJASEgBISAEBACQkAICAEhIATE8JMxIASEgBAQ&#10;AkJACAgBISAEhIAQmOEExPCb4R0s4gkBISAEhIAQEAJCQAgIASEgBMTwkzEgBISAEBACQkAICAEh&#10;IASEgBCY4QTE8JvhHSziCQEhIASEgBAQAkJACAgBISAExPCTMSAEhIAQEAJCQAgIASEgBISAEJjh&#10;BMTwm+EdLOIJASEgBISAEBACQkAICAEhIATE8JMxIASEgBAQAkJACAgBISAEhIAQmOEExPCb4R0s&#10;4gkBISAEhIAQEAJCQAgIASEgBMTwkzEgBISAEBACQkAICAEhIASEgBCY4QTE8JvhHSziCQEhIASE&#10;gBAQAkJACAgBISAExPCTMSAEhIAQEAJCQAgIASEgBISAEJjhBMTwm+EdLOIJASEgBISAEBACQkAI&#10;CAEhIATE8JMxIASEgBAQAkJACAgBISAEhIAQmOEExPCb4R0s4gkBISAEhIAQEAJCQAgIASEgBMTw&#10;kzEgBISAEBACQkAICAEhIASEgBCY4QTE8JvhHSziCQEhIASEgBAQAkJACAgBISAExPCTMSAEhIAQ&#10;EAJCQAgIASEgBISAEJjhBMTwm+EdLOIJASEgBISAEBACQkAICAEhIATE8JMxIASEgBAQAkJACAgB&#10;ISAEhIAQmOEExPCb4R0s4gkBISAEhIAQEAJCQAgIASEgBMTwkzEgBISAEBACQkAICAEhIASEgBCY&#10;4QTE8JvhHSziCQEhIASEgBAQAkJACAgBISAExPCTMSAEhIAQEAJCQAgIASEgBISAEJjhBHwmJiZm&#10;uIieEO873/nO0NBQUFBQZGSkJ+qXOoWAEBACQkAICAEhIASEgBDQhQCmQXd3d2Bg4K233rpgwQKP&#10;NEsMP1uwBwcH07u2FC2FCgEhIASEgBAQAkJACAgBIeCFBMLCwn72s5/dd999Hmm7GH62YA8PD+/v&#10;74+IiMjMzLSlAilUCAgBISAEhIAQEAJCQAgIAS8hwHFfTU0Nht8vfvGLe++91yOtFsPPFuwpKSkt&#10;LS3r1q375je/aUsFUqgQEAJCQAgIASEgBISAEBACXkJg165d3/jGN4gK/P3vf3/HHXd4pNVi+NmC&#10;nYO++vr6jRs3bt++3ZYKpFAhIASEgBAQAkJACAgBISAEvIQARsGWLVt4AWTbtm0bNmzwSKvlVU+P&#10;YJdKhYAQEAJCQAgIASEgBISAEBAC7iMghp/7WEtNQkAICAEhIASEgBAQAkJACAgBjxAQw88j2KVS&#10;ISAEhIAQEAJCQAgIASEgBISA+wiI4ec+1lKTEBACQkAICAEhIASEgBAQAkLAIwTE8PMIdqlUCAgB&#10;ISAEhIAQEAJCQAgIASHgPgJi+LmPtdQkBISAEBACQkAICAEhIASEgBDwCAEx/DyCXSoVAkJACAgB&#10;ISAEhIAQEAJCQAi4j4AYfu5jLTUJASEgBISAEBACQkAICAEhIAQ8QkAMP49gl0qFgBAQAkJACAgB&#10;ISAEhIAQEALuIyCGn/tYS01CQAgIASEgBISAEBACQkAICAGPEBDDzyPYpVIhIASEgBAQAkJACAgB&#10;ISAEhID7CIjh5z7WUpMQEAJCQAgIASEgBISAEBACQsAjBMTw8wh2qVQICAEhIASEgBAQAkJACAgB&#10;IeA+AmL4uY+11CQEhIAQEAJCQAgIASEgBISAEPAIATH8PIJdKhUCQkAICAEhIASEgBAQAkJACLiP&#10;gBh+7mMtNQkBISAEhIAQEAJCQAgIASEgBDxCQAw/j2CXSoWAEBACQkAICAEhIASEgBAQAu4j4DMx&#10;MeG+2i6ZmjIzM+vr6zdu3Lh9+3bPCk3/NvcMVbT29Q2NBvj7pkWHpMeEBvl7vcHPsG3rc8jVPTDi&#10;5+ebGhWcGRsaHODnWdrTUvvQ6HhNe39958DI2Hh4kH9OQlhCeLCPz7SU7clChsfG6zoG+DM0OhYS&#10;6JcTH5YciVxeLxjd1Ng1WNPRPzA8xgjMjg9NjQqZAXKNjk80dw9Wt/f3DY8F+flmxoVkxITOALnG&#10;JyZaeoaq2vp7hkYD/XzQh6gOP1+vH4fM7cGRMeRq7B4cG5+IDg3IjQ/nfz0556ep7pHR8ar2vvrO&#10;QcZkZLB/Tnx4bFig92uOWXRTdXtfbQeqfgJVnxUXmhAR5Ov9grHrQB9Wtw0MjY2HBfoxvxLpNu+f&#10;YshV3zVQ2drPRGMJQx8mR6HyvX43xTTtHx4ra+lt7Rni70yu7PiwyOAA7x+Js5hala19qER2jCjD&#10;nLiw6FAPqw6Mgi1btgQFBW3btm3Dhg3TpCPNFSOGnzleBlPrYPh19A8/X9y042Ad4x5bgu2Ozywf&#10;fz+f+PCga4oS71iWzjLjjWtMz+Doi6eaH9xfW9Lci/5FLjrF39c3NizgisKEO5elFyRGeOM2DkEq&#10;Wvq276/ddaq5rW94dAzBJuggrPS8hPBNS9OuLkryxm0cYtR19D94oPa5E81N3YNOuRiKyJURG/q2&#10;Jak3zEuOCw8yOLO0StbcM7jjQN3TxxrPWOn/lCvA3yclMmTD4pRbFqYmRQZr1WCDjekaGHnoQN3j&#10;R+qx+thqO1VHgJ9PXFjgbYtSNyxOS4sJMViUVsmwzB85VPfwobqK1n40x1mVGBUScPP85DMqMUyr&#10;BhtvzKnGnj/vrnrldCvq8YxOnPDzoct8i1Ii7r4s4+rZiUHe6RRjM/q3PdUvnGSqjZ5VichVkBh+&#10;5/L0G+cle6mzr6rNoeqfOorLaORcuXLiUYlpty9Kw64w3vv6pMSv9/Ch2scON7T3DTtVIksYu47M&#10;mFBUB6JFhnilJwLL4Ykj9Y8cqucvI6P/q+r9fFKjQ25akLxpSToWuz69YLwlqMGD1R3/2Fe7u6K9&#10;n03HuGM3xfYpNNB/SUbU5uUZK3PjvNGyZU4dr+96YF/Na2VtDtUxPu6Qy8eHaTUvNfKuZRmXF8SH&#10;eEgliuFnfHx6WUrPGn7M3t3lbd9+6sSxuu7JwEUE+3/imoJ3rc4O9J7TP/Yzx+u6vv5Y8b6qjsnk&#10;Cgvye+/anPeuy40I9qYFBrvhj69X/HxXGUpqMtEWpkd95Za5S7NivMispcv+urv6e8+c7BqYVK7Z&#10;SeGfv7FoXWGCdy0wjx6q+9qjxzv6RybrLxwrn76u8Kb5KV40xZDlueLGLzx4FNfDZHJxTvuxq/Mx&#10;k7xrz/1yScvnth9u7Ha4tC/6w6vywStz37U6J9Sr9tw9AyP/+eyp/3mjajK52HkvyYz66q3zFmVE&#10;e9E62js4+ssXS//7tUq8e5M1uyAp/Fsb56/IifMiuThaQdX/6qVy3CuTNTslKvh7dy5cV5DgRXLR&#10;Tdv31/x0Z2nT5FMMz9F371hw7dxkL5JreHT8yaMN9z9XUtXeP1mzY0IDvrFh3m2L0rxILppa29H/&#10;4+dPP3q4noOByVp+zZzE792x0Ls8swR0/OLF0r/trcHTN5lca/PjvrVxQVa8Bzx9Ohh+flu3bvWu&#10;weoVrb3//vt7enqKioo2b97s5gbjtvnrnpp/33GUABIXVaPOXj7dip94ZW5sWJC/mxupUB0NfuRw&#10;/cf/eqiirc9FdryM+K6O13cvz4rBka9QkfuzEFD3mX8c3vZmNTK6qJ0F9enjjWxPC5Mi/L0hvIS4&#10;kX974MivXy53sa4gLzbG8yebA3x9C5Kw1r3Az93eN/S1R4q//1zJ4Iir/mJj91JJy9DIGP1FdLX+&#10;oYSd/cPfe/rUt588QWyni3HYOzT6WmkbHv3ZSRF0mP7hQESD/+LFsm8+caJ9cisdeenNPRUdhBQW&#10;JUeiOvQPasXBd7Su61P/OPzs8SYXFzb4p4auQQ4DcYrlJYbr715BrpLGni89fIxwFeLDXQxFBuGu&#10;Uy2EEM5OjtDfveKI6Wjt++aTJ/70RjXmn+sp9lxxE7LPTY0M8tddJTpiOjoHfvhcyS9fdGXNIi/+&#10;zaeONaEYF2U4QiTdv9SaqpGJgwnxy5fKfvBsSevkjjCn6njqWCOzbFlWjFcc1TLF9la0//uOYztP&#10;NTtP+Sb7MWIf2Fc7JyWCW0L6e5wZisUNXZ/bfuSJow0c+rmQq7p94OGDdXmJYe6P8y8uLt6xY4e/&#10;v/+mTZuwEUyNyelKLIbfdJF8SzmeMvwY63/ZU/2dp06iYY0IVtbSV9LUuyo3jgNAI+k9lYZ4M2LP&#10;vvzwMdfr5dnmcdHleF336rx4/QNLiBL89D8OY4QbYYtl+FppK1Elc1OifPW+MkFU51ceOY6lakQu&#10;Ak72VLRzy2VxRrTmq0tr7xDz66FDdS6Xy38KzXw8VNOJRAvTozW/WEtk+E9fwEta7dpKdwrGXuFE&#10;fTcXeBakRWnuNsLq++/XKv74RiVRxlMORWLTypp7u/pH5qVGoTp0ttWxIo7Vdf3Hkyf2V3U6w91d&#10;/wglONHQExseSNy4zm4jRClt7uUME6eJ6y2pU15WhJONPURt4V7R2fZDrtr2gR89f/qJIw0jBnQH&#10;Vh9yzZqYNTclUvMw3X8esOypRo1PNQxnMVZxN9NrBLB4KtZuykY6E/QMjvzm5fLfvjqF4/JsaWyl&#10;2nqHlhDVGqj1booGH67p+uojx4/VdxlBwVnuG6Vt6A0i4TW/HFTe0vv5B4/ur540Iuxcebkx/MKJ&#10;Zt4ayE8Md6dcOhh+M+FaqpGxe4mkeb2sFe+Uka3bWSCvlrb++qUy7pTpjGh/Zft3nj5pSq49le33&#10;P3eK0wmd5eLyJTEJb5S1GW8kEDA8dleYyGK88OlKybr+h9cr2boZL5CNzs92lb5iJovxwqcrJUvg&#10;P/bVPFvc5NqbeG51HEH//rXKF040TVcb7CiHQfX4kQYu9Rl0rNAGNq/cDHnqaIOR3Z4dbTZSJm3j&#10;xiz3MDtdnvWdWxQ+pieONnIPsF9v1YFj5U+7q/ZXG7L6nAJyLPPH16vY7RkxFI3gtSMNDgimGI4w&#10;I1afswG8XvbXvdUofPrOjiZNS5mssAyqp441GG8kg/bBA3VcaNd8ihEJ+cD+WuNyoWRQNRjAphb0&#10;aekFU4XwRAIOIxS4wVx0E2fv3CtzEZxssChbkzHFfvxCSXHDpPeALqy9uXfop7tKsdhtbZjFwrl9&#10;yaUSPK3Gy2EoclJ9tNZEFuOF65xSDD+de8dc24h7YRCbNXVYX1mNOEcyV5kbU7P+EW6BtjJbJ69u&#10;aL7hfvl0C/f7jS4s/ys/XfzjF053uAw+MctqetPvqWhjN2B2/cMM/u7TJ3GaTm9jprG0I7Vd7Fc4&#10;RDJVJqvLT3eexi9uKpc7E59u6nn8cL3ZFtK/HKbxAIw7m2qqLtrGDRauspjKxauz3A/hvMXAQZqp&#10;gqctMV4Som13njRtEhTXdxHg5OIi8bQ1UakgjIcD1R2PHal3HfR+YdkcEvJsj/NNQg1/DCSG09/3&#10;1pg1dXgbkwHMI88aCuVsEsE1v3+9wqyqb+4ewvY73ayvIYE3AUekcUeYkwZRrAQZEoCtbX/RMB5a&#10;48KzqRYygEuaerjDyRptKqM7EzOiCJA2WyNXov7nzSpOd81m9Or0Yvh5dfe9pfE7TzadMOPFOZuZ&#10;S1ZsZ7kcqCcLjjGP1nYpbMIGRsZ5Oc2sJew2COhQXglzccXfRUu4xPjSaXO6221ycaMaxycXHhRq&#10;PNXU+0yxoehQhcItZuG23kslzeUtfWYNdeolppqNqcUG2JQdK4I422P13Qpyse177HC9TQ2zWCxW&#10;xJHaTq6yKKgOHic8czgzdeiaxUaqZcfCcbz922vaF8aRGJeRtDUkeNCFrZuL10Emw0UXv3Sqhb2p&#10;noeZnAVxNs6Jq9nuRi5OMvE3GT9PM1uFxfRMf5SA2UJQNbw8h9pxfYfTbLHTmB7/CKrebIHIVdbc&#10;h1mF88hsXvek7xwY/t2rFQpH4yzrDEVT54TukchZC8d9f3qjSkEu5uaB6k7+uLO1Hq9LDD+Pd8H0&#10;NIAvzHDGYjws4dxaiVtjydTzHJ+Vb9dJXj9R8cewCShv7dP2HP9EYzeOarUVHQ/rM8caFXa00zPa&#10;XJZS1tp7srHbrM/+bJGsuHp+XBTXIPa2wduzFxLiVXo95WrpHiI8RtmVy4dV9JSrq394X2WHkat9&#10;Fx3OTx5pUB7Dds8yPgLwppn48HPbg7n4ammLngYSXYa2V6PH+7pvlreZPXpSq8tsLswAVmezuf65&#10;ox0Y3VfVruYfVKvReC4mPsdHxtOfmxKH7KHqTrNRBmp1mc2FXH/bM+kzua5LY4Hg8q3rp/XMtmca&#10;079e2tbQqeKTpQ089HK4plPPXce+yvYal88ZumDY2DXwZlmrnnJNY9efW5QYfjaBdXexLb1DvFOk&#10;vJx39I0o+LfcICQvKBKvpWbQ0ry+wVHHFXktf6ebepWX8zNf/u1v7VXU4LbywAFMnIxyFTXtA9xf&#10;Us5uX8b6rkEry3l1xwAP+djXPOWS+cwnK7py9trOAT1PkDD58Gcpy9Xg+Hi9OhbleqfMiJ+Ol+X5&#10;6taUKSdLcMDxHoxybrsysvFCLhYy5QrYcLt+aFe5ZIsZkYvvvykXcqqxV89QNNYghWPMsxx4oFvh&#10;1FoZo/GMCKVsRVALKhHXjPHq3Jlyb2W78tTvHxqjx5VdhLaKebi2S9lPh9Jgde4eVNeotopmR+Fi&#10;+NlB1QNlstt28dGSKRvEkRraaspk7k9Q1zmo7LOntbjf+H69+5ttpEauHhHaZCTlRdP0ObSwjl3G&#10;mmf8LY0LReMajJ4+CC4fWrlEhK1OIKtyd9uXkUcsCThWLp/9Ogehytnty8hzGlbuH56RS91utE8u&#10;ouMqiDdW3r7N4r5Zt4aHtHzsG0Pdilx87V3P0EGewLUiFw4I9tz2jSjlkpn4VuRq6Bwwe19auamm&#10;MvI+p4EHSictkmNMHn82VaPbEp9Uug3kbB4qhzBsKy4n+8QsbVIMnnI2qb13WCHC3D5x7C5ZDD+7&#10;CbupfEJclI/7aCKZ9YxKp1VjFm7a8D47j/a6qQ9MVoOfieaZzPR/yelubp0pZ7cv4/DomJXLUcil&#10;HE5pn1CUzAyzuK3U8xotwcbKvlIncD3fBB4fn7B4/tM3pBJhbusgdGy/HBNE3WFECWafrLBbon9u&#10;KydomCW50BsWFKqNUlq8Z25xpbBPMIsTBB+flZXCRrmGLU18VgrlGCX7hPpfXW1pzzAyNqbnG7Oo&#10;RCtzf2ScLtN0o2jHkBDDzw6qHiiTTxhZ+RQJnxoL1PKb4LTKz1d9lMJE2++nWewyRNPzu1V8Idpq&#10;l2n5bV8/Px+LH7/W87tVzP0ZKZf1CRISoOP3uPiyvMUPu+n57Wy+mhhsDTjfOtfz04sWP+rNEubn&#10;o6NkIdY+WHdmpdBRrmB/SxOfvZi/lnKxMbU49/kEKNJ5YIM7VZWOuW9hKCFUgJZyTSW34r/r2IWK&#10;olza2VKiUMLqvcknR/ksuIYIEyODQgP9lBvGkpkcFayc3daMSdZECw7QVLS48KCIYPWFkyUzPTrE&#10;VvJqhUeHBEaHBqjlJRfLUmZcqHJ2+zKGB/nHhwdaKT83IdxKdpvyssVJjrQ093MTwmxqm5Vi2eGk&#10;WZsgWXGhPrMs7JKstH7yvBi0NMxK2WkxuFa0kwuJ8uItTZCkyGC0vRUyNuXlo95WSk4ID0T5WCnB&#10;przZTBAL4ygmNCDKwkphk1DOYnPiLU2x2NDAyBAduywjNtSKEyEy2D8mzNIiaGuvTXvhOmqTaRfy&#10;UigwJSqYXY6ytmJHm2NtcbIJcnx4EKIpT+mwIP/ZSRE2tc1isayaqBu1QjjNwKBlQ6CW3dZcmbEh&#10;9JpyFQiVGqOj4cf8So1Sb1hieFBmrKVFVxmp64xxYYFZceoWTlx4oJ4GEt6HgkT1jWlMKHKpZ7ep&#10;sygWzzQbUyu+lcUZMcorhX1y0aSc+LCoEHXfyryUSItnoTZJxwRhOCkXXpAUHh6sjkW53ikzIhfT&#10;f8pkkyVA7cRqudvGQ2fFD54aHWLR5aSMdMqMSzNjpkwzWQK8D+kxIZFaDsUFaZHKcSuEleEzignT&#10;cYopd5brjGL42QTW3cUy6NfPTlA7rcaswtU6J0VHAwm5VudxhqRiILGTSI0KXpQR7e7OMFbfvNTI&#10;9JhQtQDdoADfKwoSlDWdsQYqpspPDM+ND1O21a+dm6Rn1DG7gdnJEcrMb1mUQjiKIlM7syVGBi9I&#10;i1KOF7hxXrKeckWHBi7NiglWZY46VVM7dvaVo2zUGvEdi1XVGr6wdQXxXAywu50K5WMGrMyJVchI&#10;FgJDVuXFWYxkU6t6ylzhQQFXFiZMmeyiCZCIYRxtwR5Wq9dILib+DXOTjaS8MA3BOAvSoxIjdPRd&#10;ItetC1LU5GKBYJngAEotu9251hUmRKlabmnRofPSopRXdltFW5EThwdTrYr4iCDsYT1DWNUkmjKX&#10;GH5TIvKaBLcuSlVzv+E8vrookX2SnqJeOycJf4zCPgUVfP28ZKxGPeWKCQu6dm5iWJCKMZAYEXTT&#10;AsUV124akSGB7HLUtHBUiP8dS9PsbqFa+ZgB+CBSo1V2KkyxLSuz1Oq1Oxc75uXZMXlKYY0wufuy&#10;DLtbqFY+O8uF6VFzU1X8WTDZuDhV1ytjszjtZ4qp3V6+PC8O14yCOlXrBVO5OO67cX6y2lXYZVkx&#10;c5Ij9bxbFeDvs3FJqtqdBfyDi9Kjlf0ypvgrJGb6hystYQS8LM+KsXj7UaHBBrPcsypL7VCdvYqy&#10;q9pg26wkw2fEUFQoAXuPoajsb1Ko0VQW3Je3LVKx1fG85yeE0WWmqvP2xGL4eXsP/l/7iUP79HWF&#10;ZuVh3C/JiL59UaqeWwHEwSn4oSvzuFVsVjQif965IlNbuWjYHUvTWdTNykX6T1xTkBypHnaoUKPx&#10;LMh1w/xkPPcKm7DP3VCEW9F4XW5OyVEJB60K920+clWennGeToD4O6+bk8RZkFme716TVaBrKDWy&#10;FCVH3roQvWg6hufOZekL06PVTuPNMlRIzynQVbMT1+bHm82bFBH0zpWZVsIOzdZoKj2uupW5cTfM&#10;SzKVi8S4mXAYEYdmNqN70jOQGE4KLi2G7q0LU7S9rQC9wuSId63ONosRh9F1cxOXWAg7NFuj2fTE&#10;d3x4fZ7ZXEzMKwriFSam2YqU07M6f+yaghzzl2kzYkIw8rnorly1rRmR633rcvPNB+dzIfPda7Lj&#10;wjQ9HrAJmunNtE3tkGKtEyAE6M5lGRuXmDswiQ0L+MptcyNUT/+tN3vKEpCL3dtdy9OnTHluApaW&#10;7965MNL8ns9ULRYTg/3rG+aZvS19x7L0ty1J1/CWzlkawP/sDbPxfZric8uClHeszNRZLt5A+uD6&#10;PMwJU43kOP0dK7K0tSLoI/YrW1ZlXZYdY6qRa/Li3rEiU+18xtTAUE7MOcmGxanwN+WDwAx++4pM&#10;ze/65yWG370iMzvexOVMaNy7ml6O1TNYy9nLvFsD/CIz9w4wF1n1ripKUnAOKg8tsxmJYn37iqwl&#10;mdHGMzJor5mTePviNG2P+5CF6U9/mTowQcmsyIl958osPeNynR1EI1HaqA7j/cWiwH2ZD1yZxzJh&#10;PJf7UxID9bXb55k6a+WwevNlmWvy400tfG4WjZi1H9y9yFQIFeJsvizj6qIkneWyA6Pf1q1b7Sj3&#10;Ei/z/vvv7+npKSoq2rx5sztRMHzXFsTz2eKa9gE+z+W6atYVtua/eddlbGTd2UiFupCLKzf1nYOV&#10;bX1TfiGHbQ3xDL+4Z6naYZpC86xkYUOAPn21pJWPa03VY45V9paFKf9xxwLlm2ZWmmoqL1p4ZU7c&#10;q6db+/ha01RfK2QHQEDv/9s4X+HQyVSrrCfmajtXbg5UdnQMDE8pF8F4HBJ+9ba5yRZehbHeZiMl&#10;YKtzG/ZUY09zz9CUA5FLmJflxH7xlqL8xAhtT9SdUrMJm5cWWdcxUNdpQCX6OU5m/u3G2QRB8Mik&#10;EW4eTMNTKESj8bHp7sFR1zMMUXCB3bMy6761OQrnn26WEdsvISK4tLm3o3/E9be56CE0Brb9R6/O&#10;1zak/yw9HrHk6ld5Sx86cUrVgarH6vv8jSzOKrHl7uwyhlZhUnh5a19zN3JNoesxYrH6vrFhPvfb&#10;3dlIhbpYlbiFWNna39g1OKVKJCx8bkrkD+5aZMoXo9Aq61mYNTw/w/MHh6o7+UTkVIvzLJYGzsQ4&#10;JzTlFrTeToUSuAJTkBixr7LDyCc9UR2cYX7x5iI3X3guLi7esWOHv7//pk2bsBEUxLSeRQw/6wwv&#10;UoKnDD+agmJdlRuHUccGbmCYr59fZF5jGvHuIlvS/9i0EG1lC4LpLhSls9YRZefX2D2IXBc1JpCL&#10;54YR/+u3z2N3rv/WzQmJpZ02N/cMdg2MOqyki2liwgsJPrl3VdanrivU882JCzuch9HwmLb0DHX2&#10;jyDXRVcYhisBWpuXZyCXnhf9L5SLLeb6osT23mGWl0E++3qx/uJZeRbXDYvTPnXd7Kz4MN1tiDNC&#10;EgFIkFLv4Gh73/BkcjHFGK43zk/69PWz5yRHaW8cOeTC1CGAkI5q7R0+4165SIfx1gnDFe/SZ66f&#10;vTwr1itUB42ckxKVmxDa1D3YMzQ62dfq0Zlshv5lTfZ9l+doG+R57ixDLi6A8ZRlR99w18AIe7iL&#10;LiaoDkzfd67I+PBV+VbeYJzulWrS8pArIyaUBbdncASV6NibXiwtTj1UIrcACJrAg+m25ilXhHJD&#10;deMx4SPaqI7J9tyoRMQhrOOrt83T3+pz0nA8EJUZzde923odcl1U1bPX4iXq64qSvr1pof5Wn1Mu&#10;1DhTjD8tvYO4jVCKF+19dhr5SeGfvK7gvetyLX0mT3lsmczo/CTM3NRIdr/dgyPDk3zUnQNMXmz+&#10;0Pq8T1xdYOWbwyZb98/kOhh+PhNTeWjUZLvEc2VmZtbX12/cuHH79u0eQcG+7UB1x9PHGosbuvHD&#10;dfQPs8pwSy4iKIBvdrFecjB4w7xkbR90mQwaGupobdeTRxuO1XWx3cEljEXBpu3Mt8iCmPNr8uN4&#10;Z4ybvh7BbqVSlsxnjje+Wtpa2drX2jvE/ntsYoKjFULO8GPNS43i2QMihfR8QdGF4Jz4PX288eWS&#10;Foeru3eoZ3AU25ZNAGMvISKQ9xiun5d0Ge/TW/haoxXsynlHRsefKW7cdbK5tLmP5RO5mGJsAvgy&#10;CkMRFzhnmJzleouVfpYDBvrzJ5peONlc0tjT0jvUPTByRnX44NfnJlV+YthVRYlXFibqf3B0Xs8i&#10;18unW54rbjp55lQTuYZRHb6zOMLl1J0d2/rCBF6U9QrT6DzR8Bk9eqj+zfK2mo4BjKXeIcd+h4d/&#10;kQXVsTAjipdXuU+lv8P+PLlQF08dbXiltLWmvb+9b6T3zPEEp+h8JA1Lg2d7kAuT3uvkYjlmHL50&#10;qrmyDbmG2aGOjzs8tkwx+qsoOeK6uUncJXbzQYSyJjybESsdoXaeai5r7mtDrjOmEqoeubDMC5Mi&#10;OMO8tijJ6+RiQr1W2opW5HSdMdnVj+53yMVNDV7+xTS6anYCuyn9w3DO62K0RHlrL7uOvRUdtR2O&#10;odh/xsnCaTOqg2fM2G/cviiNt6Csjw13loBcdR397Dp2V7QT/obR3n/GBEQlcjDAy1jEgt26KIXD&#10;dI8EvWMUbNmyJSgoaNu2bRs2bHAnmbN1ieFnC3aPG35OqTD/Klr7CI8kVoG/cwWCrRtOR2ZydFig&#10;V5xCXLR7MPaq2/oQraFrkCnN7EVPEUWDB4uXeb1XLhzA7NuIcTqz0WFfOo63Hi9pdnwot491vhHh&#10;ehYhF5sA5Kpu70MLsx0I9EeuYM4w+bSxqcsGtkxXC4WyJyht6q06IxfDkt0A3l/ecWE3EKb3TQ/X&#10;QrNnc8jVhk07xL4Uudi6cRAxOznS60zZcyVl7J1u6kUlYiwhlzP2IS06eE5KpM73nI2M0LbeIWza&#10;+s4B7AoMpLBAP7Y4fJ2Vj615nWl0rrydA8Mn6h1yoRLxheEhwurDd8mRoFfLhb13oqGb+wvYEhhI&#10;xHQgF3oeubzOhDi3v1CJpxq7azsGiPXAZ4RcqI6sWIdc3ruEISALMqqDpRmPM3LhgMCHnhkXxm7K&#10;q1UiZz8MwrKW3trOgZ6BERZrAsjZdfAR1JToEFO3o42oKbelQa6m7iGHXB39HLAjFyoRidglspB5&#10;cIqJ4ee2MeDuijQx/NwtttQnBISAEBACQkAICAEhIASEwAUEdDD85FVPGZhCQAgIASEgBISAEBAC&#10;QkAICIEZTkAMvxnewSKeEBACQkAICAEhIASEgBAQAkJADD8ZA0JACAgBISAEhIAQEAJCQAgIgRlO&#10;QAy/Gd7BIp4QEAJCQAgIASEgBISAEBACQkAMPxkDQkAICAEhIASEgBAQAkJACAiBGU5ADL8Z3sEi&#10;nhAQAkJACAgBISAEhIAQEAJCQAw/GQNCQAgIASEgBISAEBACQkAICIEZTkAMvxnewSKeEBACQkAI&#10;CAEhIASEgBAQAkJADD8ZA0JACAgBISAEhIAQEAJCQAgIgRlOQAy/Gd7BIp4QEAJCQAgIASEgBISA&#10;EBACQkAMPxkDQkAICAEhIASEgBAQAkJACAiBGU5ADL8Z3sEinhAQAkJACAgBISAEhIAQEAJCQAw/&#10;GQNCQAgIASEgBISAEBACQkAICIEZTkAMvxnewSKeEBACQkAICAEhIASEgBAQAkJADD8ZA0JACAgB&#10;ISAEhIAQEAJCQAgIgRlOQAy/Gd7BIp4QEAJCQAgIASEgBISAEBACQkAMPxkDQkAICAEhIASEgBAQ&#10;AkJACAiBGU7AZ2JiYoaL6AnxMjMz6+vrN27cuH37dk/U/886ewZH9lV1HKjqKGnq6RkaDfLzzYgN&#10;XZgetSo3Li06xMfHx4Nts1J13/DooerOfVXtpxp7ugZG/H190mNCF6RFrcyNzY4L8165mIy1Hf1v&#10;lLcfre2s6RgYHh2PDPYvTI5clhW9LCs2PMjfCjQP5kXFNHUNvFHedqSmq6q9f2h0LCTArzA5YklG&#10;9MqcuMiQAA+2zUrVyNXeN/RGaduh2s7Ktr6B4bHgAL+8xPBF6VFr8uJjQgOtFO7ZvN2DI6+Xth6q&#10;6axo7etFdfj75cSHLUiLXFeYEBcW5Nm2Wal9cGTstdLWg9UdZS19yBjo75sVGzY3NfKq2QkJEcFW&#10;SvZ43uq2vpdKWoobeuo7B8bGx2PCAgsTI5Zlx6zMjfPzWlUP1YaugV2nmovre9CNo2PjUaGB+Qnh&#10;qMTL8+P9fL3Yc93SM7jrVEtxfXdVOwsaqj4gLyFsSWbM5QXxwf5+Hh9Oyg1o6x16+XTLsbpuVAeq&#10;nmUL1YGqX5MfHxHsraoeGh39w6jEw7VdZS29qJHQQL+suLDFyJUXFxMW5K17qVmzxicmGIR7KtqO&#10;13c39QwhSFx4UFFyBHIVJUeiIZVHgmczIldpc8+b5e3H67rquwbZXKESkWhlTuz8tChWak81D6Ng&#10;y5YtQUFB27Zt27Bhg0eaIYafLdg9bvixV3vyaMPvXq1gPzo6PjE+Pmti1gRTGqPIz9cnOjTglgUp&#10;H7wyLynSy/Y6KNwXTjb9+qXy0029o+PjY2fkogt9z8iFmXTNnKQPXZmHRva6rQ7btV++WPb08UZM&#10;2TGU1hmXjM8sH/Y2WLa58WHvXZd7w/zksEAvM/86+oZ/+VLZo4fq2/uHxxmKjg5jKP5TrvSYkHev&#10;yd6wKM3rzD+G4q9eKvvHvlo2OvTX/8nlM4uhmBQZ9M6VWZuXZ8SGeZn5x976v1+t+NOb1c09gxfK&#10;FRMacNfyjHtXZyV6m5mELfTn3dWoxIauwbGJ81ViWKDfpqVpTLGUqBBblgQ7C61o7f3BsyVYRyOj&#10;Ew7RzjhzmWKMQ/7kJ4Z/6Mrcm+an+Pp62e60pr3/Z7tOP3GkYXhs4kKVmBYTilxvW5KOjHbSnf6y&#10;67sGfvty+UMH6/qGx86TCxM9JTrkXy/P3rIy0+vMWjTGtjeq/rGvpqN/5C2q/oxKTIwMvmdV5nsu&#10;z/H38zJbAsP873ur/7Knurn7Iqo+PjzoruXp7DqCPGdLqI1RthgHqjt+9WL57sp2vJboDafqYDfF&#10;nwA/nyWZ0Z+8tvCy7Fi18j2VC7lONHT/6qXyV06f8T28VSWym5qfFvnRq/Mvz0/g7+5vpBh+7mfu&#10;pho9aPgxczH2vv/MyaePNzGVXQicHRf6jY3zOZrwyOhX6Imm7sHvP3Nqx8E613JhS/z7zXOum5Pk&#10;Lc4qLPOXS5q//mgxp2EusLB23rIw5bPXz+bY1gPqynyHIRdHK1948AinKy5yo3uvnpP42euLCpPC&#10;WW/M1+PuHAy/Y3Vdn9t++FRTr2u5OFr/7A2zF6VHe8XeFLk4Qv/ijiOHartcyEUXIRFy4ToN8IY9&#10;3BnXb+//e6z41bJWFwEuyFWQGP6Z62dfNTvRW1QHPqIH99f+8LlT7X0jLrqM04nbF6Wy10mNDvGK&#10;KTY0MvbksQas2dqOARdyMfyun5v42RuKsuJCvUIuTvawz3/w7KnTzb2uh+K6/Piv3DqX8AGvkAtX&#10;5ZvlbcjFgZjrGDKO/r71tgWzkyO8RSUS9YBcSOdyMzVrdlLE9+5aOD81yivkYl/Y1T+Cif5fL5e1&#10;9g67mGJsDt9/Re6H1+eHB3uHxxlL79HD9T9+/nRj96Brue5ZlfXp6ws5aXfzBkIHw89v69atbhb7&#10;Uqju/vvv7+npKSoq2rx5s5vlPd3Uw5b05dOutjjOJnUOjDxzvDEjJjQ3IVx/bYX399P/OPRscdOU&#10;scndg6O7TjYnRAQSJKm/TctWgNOwzz5wpLXPlf6lvxCcffnR2q7LcmL0DyPEgcjo+sifDzT3DLme&#10;AixC5S19R2o756VFJWt/BM0W58VTLZ/426Fql1tSR3/NmkW87uGaztyEsLRo3Tem+EXfKG/93PYj&#10;Jxt7plRZrKnsh1KigomT1Fx14H3Aq/3lh4/tr+qYUnW09Q0jV1RoACpRf5uW0IDfvFz+ixfLOvtd&#10;WX305sjYBN1a1znAhpt4J82D4XsHRzld+RFbty5XWzfkwqQvb+3DiCpMiuDgRXMbiUOVRw7Vfe+Z&#10;U5Wtrhx8ztmH6jhS24UngqgczeViCXv+RNO3njhhRHXgvSXmvyApIjUqRPMjaBxhxHZ+7bHj6IQp&#10;L0ShOnaeaOZ0Hbes5iqR0UUYzm9fLf/ZzlJuALnW9pi7eys7qtv7l2XF6H/ZpH949H/eqPrOUyfR&#10;jVPKRbcS48r9IDdHIBcXF+/YscPf33/Tpk3YCFOutnYk8LIzdzsQzKQyibX4yiPHDlR3GhSqf3js&#10;q48ef/FU85RbIoMF2pSMaLqvPHyMcG2D5eMI/8bjJ5451qD5FVawE7mKaDTYoGhc2vzSQ8daprKm&#10;DJZmUzLk4iYVZywMMINVsMshvWsvncGi7EuGXPBnXWntncKaPdsGNkPfe/pUeYurs0H7GmywZLY1&#10;x+pwbJcQLDDlFsdZJrY6XtWjdV3O6CBtf6VNPT954TQ3jlw77M+2nyMmInjfLGvDYtRWKBqGxsCK&#10;+Oue6im3OE4pEOe5E01EuhKuprNcTiviD69XGlRx7M7fKGujy4gv1FmuM46VNi4p1E3lMHJKwbRi&#10;cv1kZ+np5qkdMR4UnHbis/vxC6e50WekGUyqytY+ztCO1XdpPcFmzSJMACsdZ6sRuUjDiGVpMOJg&#10;MligTcmIwiVM4LevVOCcNVjFc8VNWIkGVY3BMqc9GZu9Rw7V/+j5kqFRo3JxGfW7T53k9ua0N0bz&#10;AsXw07yDTDSPpQUH8O4Ko9aRs2gegOEKFrdETNTk3qRsWf70ZtUrpa2mquUK1o9eOM2rNqZyuTkx&#10;18R/sau037DV52weG53fvVau88a0ur3vt6/gizenT7Gpfr7zNHfM3NwLxqvjnYltb1QSkWtqy4JN&#10;++uXyzgqNF6Rm1O29gz+fV8N9yJMGTvYtL97tbxncAqfsZtlObc6VvSHD9WxFTNlnWLTbnuzsmmq&#10;4yYPyoWtTbAxu7cpj9PPbSQLxFPHGnedbDK+MXKzjGcO/3v/trfadYTnea3C9nvpVMvTRxu52e7m&#10;BhuvDpcWqgOdaDwLcu2rbH/kYL3OG1Om/+9eqzBuHSE+SuZEffc/9ta0auy+RF0TBontbby/HDZt&#10;Wz+3HFkmjOdyf8rDtZ3/9XK5KSVAYuJ3+OP6lo37ZTm3Rh6nMWX1kRdFuvNk88NT3R7yrFx21C6G&#10;nx1UPVNmcUPXgwfqzNbN0C9p6iUqWtvDMYJXHz5Ur6BxiE/4294aU3s+s/SspAf4jgO1pc0mtgJn&#10;q3voQP3Jhm4rtduXF7mePtbIGYtCl23fX2dqrbVPigtLZl3HQbivskPBhHv8SAMBh+5srfG6kGt/&#10;VSf34E1tBZzlP3+ieY9JT5PxhllMiVyYpviqjR87n63x1dI2Al8VBrDFNhvMjreOeOPj5jUAPnue&#10;I+IpWoMVuTkZ3jrGIaPRbL2YfI8eqefZT7MZ3ZP+zLFk62tlbWarY+hyTotZZcrTZLYWK+l3l7e9&#10;cKLZbAmDo+OvlLagErWVC2/RE0cbzMrF0sBj46+WtmorF9uhn+4sbTEcsXKWAFcBWdZ5gs4sE/ek&#10;Ry58zU3mwxlQHazOhLq4p52a1CKGnyYdMQ3N4Ji7e6rI5otWQ2A0UZS1uk5ptm6mHNtnZRwjuqas&#10;rapN090AsUlgHxw1Ggx5bt/hA0ZbTcOgsaEIXk3k2FntIIgANjamNjRqGorEP723ot31VfjJqhkc&#10;Gf/j65XT0AgbiujqH2azQq8plI2t+Jc9VQoZ3ZCFz4bsr2xXm/4EHO44UKdg4btBLqqgs1461cwJ&#10;nkJ1+MUPVnfqGZ/LgxM8a6yGnXeeD1R10nEKTOzOQkwdb3iqtY3ASIwQBrPdjVQrn2BjBYcRddV3&#10;DuJEo8fV6rU7F+oapa1QCwsEvjAupyjkdUMWwjq4haFQEZYVebV1XxIR/bp5xwocHK8htvapMVHA&#10;qEkWMfw06QirzcBXuqeyXS38j6FPcIKpaA2rzTWcn8d4D9Z0YpoazvF/CdkWceWaGwgKed2QhYvF&#10;3MlU24Gxh2CzTqe7oZ1mqyBYC9e78kEr76fxBUOzlbohPUIRBKgsF0cZasPYbtHwqpxs6FE+3Xq9&#10;lE2Ojrs3Hq8iyFZNJcKc3baed1oYgQ517fJFWRdjBiPk9bJW5WFs62jk6iyPV6lV4ThsqdRUJZ7x&#10;rSge+DOAWcL0HIpMfLXdNl2MwsGQ4GOGat1tay6+q8jzeGpVIJdjBWzX9GTsNaXIDicKVgruzqj5&#10;ZdRgGs+1r6JjyodqJiuNr4/gDlPzyxhvoVYpxfDTqjvUG4NjW+24z1kl64qaa1y9xcZy4hfkKzpq&#10;1hE14CjliraxqtydirfdeIBUrVbnc8y8dKqW3dZc3M+hy5Sr4Kiw3MCrd8rlK2ckjMTK2zO86UdM&#10;tXLt9mXkhTcrD2Pg7+fj2vY1T7lkHoc0daXqvIoccpmPpVRurfGMPNHJ91GsbL+4H6ih4UeT2FYa&#10;f3DiQmJE9qqdPhmHr5ayuKHHyraS7uaRerWqbc3FxLcCHLXDntvWFqoVXtJIMLW6U5XXaHHpqlVt&#10;dy4u+ClXgU3LfkzPLkNXq0VAQAPNw5NXBl+TUqanVUYx/LTqDvXGELRtZWlBzel5gxwTwooK5su/&#10;xh9gVKevlLOtb4jPVSlldWRixeU8Uzm7fRk5aeHDxMrls7o0u/wCj3LJFjPi3laLX3XWi63eoGU0&#10;NW8LWZz7dVrerXJMEGsBVwYfYLQ4rsxm5/Uji9tKtbBes+00mx7vXr1SvPHZisCifMBrtrWm0lu8&#10;fMgwtmJfmWqqqcRWHEZURCSP8eesTTXMYmImiLKvmarx52r7zlBdpyWLtHtwRE8fBJ8JUQ5aocsQ&#10;qmtQRx+ExZE8WXYx/GwC6/5iVe57nG2lQ81ZKsAueSdolqWGaftmzT+NASvg9JXNYpdZ63IrSF3k&#10;PTNFrAlmLbtNcjkaZUmsWeMW89smmDWxHJ5gu5pmrVyL7TL1dqu1lprMbU0wTXvLcY/IUtMsZTbZ&#10;A+aSW5QLfWqtBHOtNZzaeqv07TJruprusg7HcD+YSGgR+Jl9psUyTLTW40nF8PN4F0xPA6JCAv39&#10;1HszyN83Ith/epoyraVEBgcE+qvL5e/ry+eYp7VF01YYnw0NtNBlfGA6KkRH0fjMa3CAepfxVV89&#10;P08fGuAfGqg+R3xmzYoLC5q20TN9BQUF+IZbm/uJEcHT15xpK8n6BEmM0LG/+Dy0xQkSHxY4bZSn&#10;ryAfn1mx4ZaAg0XPb2cnWJsg6HkG8/SRnraSLMqF2gkO8Ju21kxfQXGMQ/S16o9hGKKlXAjkEM3C&#10;LyzIPyRQxy6LDQ30tdBl9BeiWQDjZVl11CZehlCP5mbGhoYHqU/IyJCA9JhQPUR5SytSooKjQwOU&#10;ZzRKKic+TEO5aFJmXKiVDTeGurZdZmVjyqqpZ5fFRwRasQTwXxQkhWs4FKNDAtOiQ5QbFuDnMyc5&#10;Ujm7fRlZyLPi1HWaP3Kl6CgXNkBOfKgVC2dOaqQPZpZmP5pUkBjub2H7lp8YbsWVZh+POSkRVuTK&#10;jgsLtbC42ylXJNNfuXzUjp6+S8ZhoAW5EiOD4q3ZV8pIp8w4L1VdpzE1kyODrCzuUzZPOUFhcoTy&#10;yQe6kP5K0LXLlJm4yCiGnx1UPVAmJ2NMaeXdAON+dnKEB9o9VZXhQQFFyRFBqv6zyGD/henRU1Xi&#10;mX+fmxIZq+p6Z/M3LzWCM0PPNN1lrXmJ4clR6kdAC9KiOL7WUK6MmFArhsTijKiYUEveVpuYsE0p&#10;SFKf+/PToix6kW2SKzokYH5qlPK2FLVj8UDDJrlQ8nh8MmMVbXWArM6Ns2Be2SSW44glNSokN0HR&#10;T0f2ZVkxVmIN7BJs1iyOxBlOauUj1/y0SD0NJLYN8y0YEoVJTDEdVWJsWNDiDPVtQ1ZcWIbq9FQb&#10;JMZzrc2PV/b5xIQF5iWE63lIe1l2DGFrxjmcmxIfOj7ZUDnxU8MnuTxIgMm8YXGamr+TxXJRRpSV&#10;Ta19giPXdXOT1ZY9dkiLMqLzE3Q8ZoFYdnzYovQotUBWTjJvWZiqrMHt6y9Kxo/LqhmmGhBy17IM&#10;PeVKjAxGLrWhCJZ3rc7WUy48uEsyo+PDFY3td6zI1FMujtOXZsUkqfogNqJOVXcSts4vCk+JDlmb&#10;n6BWC8fpGEi+WvYZYfloezW50mNDlmWy+VMPe1Gr10guWnX74jQjKS9MgxNtaWYM8fNq2W3NxSB6&#10;+4ostSpQOKgdPY+PkAt1rSYX/qYlGdF6+oyQCD84rlU10bD60Khqee3ORXTGwnRFufA3KatTu+Wy&#10;qXxFE9mm1kixVgisyIm7sjBeoQQC2O5clqHnLQLEYbe9vjBeYacSFuSH+tZ294aV/vYVmXFKh350&#10;9LKsWIW+dkMWBtJti1IzYlWi7JBrdV6cGxqpUAXBWtfMSSJqS+EQaVVu7PrZiQqVuiEL/hGOgDAG&#10;FGyBpZnRV+kqFxqDrcAVDtVhmiJnLMhlJTzPdJVmMsSEBqwvSlBw1YHizuXpKVGKp4Vm2qiSNizQ&#10;/6qihELzEdHIdfOCFGINFMawSkNN5vHz87m6KFHhcAy5rixMWJAepbD8mWyjYnLkQgmYzUw3Lc+O&#10;XZUbpxyjZLZGs+mvKkpEaZvNhVxzUiNgoq3q4LzuU9cVKmDH47m+MCFX14sz+FY+vD5PATu3+5hi&#10;RSmKB/JmR4gm6cXw06QjpqEZnHR/7bZ5Zl1obNPvW5NjJfJ7Gprusggst89cPzsp0nT04HvX5eJT&#10;tLt5VsrH9/Yvl5s+CCJA9Es3z1UObLDSYIN5CRu+d3WW2dvS0aGB337bAj0jSZyCc1qCrW42PIkL&#10;tPSXznKlRYfi+iFCyWD/OpMRIfPJawvjVI8KTdWllpi4pLctTjd7VQ/z471rc7mCq1apG3JhBmCr&#10;37Yw1awSuKIw4cZ5yXo+zwA39s0LUqPuvizT7NsYWBG3LkxlorkBvkIVeB6w0t+zNpehZSo7Q3fD&#10;kjSGsalc7kzM9P/4NQVmDyS5tXjnsnTUjjubaqouRuAXb5pjdkThQ3/7ZZnE8piqy82J1+UnvGNF&#10;hqlKzzjRognuUL5HZ6o6tcScfLxnbY7ZvBxjvu+KXG2PPcyKYzC9GH4GQXlHMkKAfrllKcEGBn3c&#10;OEjuXJZ235psbR2KTu5E2f3Xu5bGGn7lBbk2LE79yPp8zeWieWwx71iabtBTRbfGhAT85l3LrFyi&#10;c8NQRi4WibuXp/NChpHqSBQV7P+DuxamafnC0FkRkOv2RamIZjCQFbkigvy33jZXc4ciG+5r5iTe&#10;u8rE+TMEPnVt4WXZsTpPMeTiVOHda7JTo0MMDcRZs9jwvXdd9tVzEjXfCvDALL4VrDiD4f1009zU&#10;yPdfkZsTr2nou3OWcZ1745K0u5anG7Rp6eK8hDA2fFbucxrRURbTMJyYYu9Zm23QpmW4EjPP0rwq&#10;J07PY0wnEMYVG+5PXVtgUCWShSCXe1dlcSyms1y0kzeQvnrrHBS4QdWBo5OlgWgXnVUicrEof/ya&#10;Qo65DJ77OacYqxh3/CzOAluzIw6HmTfMSzIuF4b69zcv1PYlHvtw+W3dutW+0i/Zku+///6enp6i&#10;oqLNmze7GQK2X1FKZEljL9+bdvE1W3QTBxdbVmV95dY5fr5eYP9z4kd8eXFDDx/pdS0XPkiOL7be&#10;PpcPXLgZvkJ1vGXHhqBvaIyP4Q6OuPrCFkdG3Ib/j00LVuao389WaKFaFuRaW5AwNj6rqg25xlx8&#10;I4cdXm5C+FdunUt0jUGVrdakacmFXCtyYvlMSHlrb/+wK7nYkWfFh33m+sJbFqQqv040LW02Ughy&#10;LU6PZu+CXHx92EV/sW/gnZsPrs/fvDzd7KGukZZMbxpH8FVKJHEQVe39nf2uJhhjj8se71qTdd/l&#10;Obx0Or3NsKM0jlkWZUZ39I80dQ26/hA2xsbyrBjiJtbkYUUY3Mfa0WRDZfKu77y0qOHR8fquAaaY&#10;izyoDt4W4tj5urlJmu+2nTbt7ORIpk9Nu0Mu11MMVf+xa/I3LU3XXy5s2vykcJ6Xq2zr50PYLtYw&#10;plhWbNiHr8p/1+os/eWitdnxjofKyhwqkc+DT/qdN1ISPo1X5UNX5ftpP78YiuhtLiK29w43dg8O&#10;s0hP/nMomfTo++9ezJO5hmavRxNxIImnDz1f3zk4PDrm4sN8+CnmpUb9fMvSIrc/SV1cXLxjxw5/&#10;f/9NmzZhI3gEmBh+tmD3oOGHPiWqhDeOUMAYEuy5zxv/7EdTorkvHk2Exj0rs3Q+uz+vbxx3cPPi&#10;+Fo0QrG+jLxVYbGgYhxyIfCDV+bh4+e7hrZ0rQ2F0mVoK3qtd3AUE4leO3eNYZuGmuaxO1xZn7+x&#10;iOdq9F8ynZCcAWm8l9U96PBB0GssnufyI+SMmB9cv5+9vnB1Xry3DEXkIrSMHWcX223kGh07b7PD&#10;fjQrNnRdYcInrym4piiJD+XZMGqmv0hMAkYX0dHdyDXhGIfnycUOj9fqVufGf/TqfBzb3jLFkIvD&#10;LuRifp2RawzxzsXHvo3TleXZMR9cn7d5eabZuLXp7wnDJfKu77r8eD54g60+Oo62P393SjguV+Zu&#10;np+CL5wNnP5Wn1N0NN7K3Fj0ed8wnTV+Zjy+BQp9hEpkcv3bjbNXOs7EdLdmna1H4/FSS2ZMSL9j&#10;EI4j3XlyYfQSKEif/vvNc64s5EzMO+TihhXXFrANmGEYEpi15w1EXA8scCxzX75lzvXzkr1FLjQe&#10;z7HiOUIgthwDw+cvYTyMxxO7K3JivnhzEa/recvSzFDkYgUeTG7uDQwj2th5TmcE4X02VMcdy9K/&#10;fvt8vqplWCd5OKFDdeTEJkQEMrlwHg2yhp2jOphPiMznOuisr9w6z+zthmmRTQfDz2fiUvpc/bR0&#10;m5FCMjMz6+vrN27cuH37diPp7UiD7+1YXdeeivbK9v7WniE0F/GExKyzxeHNA8Iz+G6Jlywrb8HD&#10;JuBEfffuiraK1r6WnmFWGpQUn20gmou9OHMeF50X6d+zsqGfWnqGdle0H63tqu8ccBgVExOYEMQh&#10;YB2ho5GObYEdQ8XWMlEw7f3DeyraDtd01Xb0IxeqmAWVV934+CSxglweYHtqaxtsKhwDaU9l+8Hq&#10;zhpOkwZG2MkF+PrGhgUQsIrnZUlmjPIToDY12GCx7Nv2Vbbvq+yo7ujv6Bt2qg4OzVj+sY54VUj5&#10;MyQGG2BTMvYB+6vaUYmc/iEXOzlMPvooOTJ4SVY09oP3xvw0dA68WtZ6rK67uXuQmAiUCVttPrPB&#10;rVReS+IKt+aRq5P1eFP34BtlrUdqu5q6h1AdyEXgA8MPlbgqL3ZhWrS2b3e5HsOsyLsr2w5WdXLk&#10;4vQfoeoJpeNADFXPS0teKld73/C+qvb9lR0NXYMd/Uy4iSA/X0wIVD1nzmh7be+Xuu4v+uhAdQcq&#10;sa6jv71vBN8sEwqHC7EP+NAvy4nlwNMmrWVrsQy8yta+N8vbTjT2oDrwH1EdYeTEQBYmh+Pjw5jX&#10;PwznQkTIxWZjd3n78Ybuxq7B3sERrD9UImFuSLQyN252UoSnphhGwZYtW4KCgrZt27ZhwwZb+3ey&#10;wsXwswW7DoafUzC23cR8YiDhqyI+jV0Oq4vBG2W2oJmmQpGrb3i0tXcI/z1mHnKxG/DSzc15SFgs&#10;2ZV2ngkGwpOKgcTHDL3RRD9PLnQxQhGZxtEEPYXfgfOKmSEX2wJ2OU7Dj0hjvkM4A+Rik909OOo0&#10;kNAYzC9svxkgF6qjZ2iEMCfsozMGrUMleqOr6EJVyghk581oREZ22Nix3ugquug2DrnOROpi+DHF&#10;gvDre8dZmMv1DnGccqHzg/19Y8MD+WTtzJhi6ENEcxh+yBUWiGtvBkwxplXXwHBb7zADkS+8ow/x&#10;pHujXXThqKSrWnqHiIngn3gOnSlm8DLqNG3o7CoGldjaO4yLFsMPZchuCrPWrsqMlSuGnzFOXphK&#10;H8PPC+FJk4WAEBACQkAICAEhIASEwIwioIPh5x2XT2ZUt4swQkAICAEhIASEgBAQAkJACAgB9xIQ&#10;w8+9vKU2ISAEhIAQEAJCQAgIASEgBISA2wlccobf6Ojo0NBQd3d3RUXFyZMnGxoa+vp4vmB4fNzV&#10;m7Zu7xepUAgIASEgBISAEBACQkAICAEhMG0ELiHDD3uvpKTkBz/4wRVXXJGQkJCbmztnzpz09PTC&#10;wsL77rvvqaeeam9vnzauUpAQEAJCQAgIASEgBISAEBACQkAbApeK4TcwMPDMM8/ce++9X/7yl/fs&#10;2cNTqllZWdh+iYmJbW1tf/3rX/nS+te//vXGxkZtukYaIgSEgBAQAkJACAgBISAEhIAQmB4Cl4Th&#10;x7cKDxw48O1vf3vv3r38ff369Z/73Oe++93vcvr3jW9841/+5V8wAgcHB3/605/+x3/8x8jIyPSg&#10;lVKEgBAQAkJACAgBISAEhIAQEAJ6ELgkDL/e3t7nnnvu4MGDWH1XXnkl9h7nfnfffTcfWH/f+96H&#10;QfjpT3+a4E/+9Q9/+MPx48f16BpphRAQAkJACAgBISAEhIAQEAJCYHoIXBKGX2trK+YcL7j4+vpi&#10;6S1cuPBceDExMffcc09RURH/2t/f/+qrr04PWilFCAgBISAEhIAQEAJCQAgIASGgB4FLwvAjjLOz&#10;sxPg4eHhBQUF/v7+58GPjY3Nzs728/Pj0K+lpUWPrpFWCAEhIASEgBAQAkJACAgBISAEpofAJWH4&#10;BQYGhoWFAYz7e5h2FyXHeaDzn6Kjo6cHrZQiBISAEBACQkAICAEhIASEgBDQg8AlYfhxf2/evHk+&#10;Pj687bl7925svPPg19fXnzhxgk/8cRi4bt06PbpGWiEEhIAQEAJCQAgIASEgBISAEJgeApeE4RcZ&#10;GXnttdcuWbKEYE4e83zttdf4ZB9GIF/2492XqqoqHvMsLS3lYJCPOixbtmx60EopQkAICAEhIASE&#10;gBAQAkJACAgBPQj4TBb6qEfzpq0VnPLt2LHjZz/72ZEjRzjWe9vb3jZ//vyQkJCGhoZdu3YdOnSI&#10;CE8e/PzJT37CWy9GauWLf2VlZRwSXjQxBiSfB+TV0O3btxspTdIIASEgBISAEBACQkAICAEhMFMJ&#10;YBRs2bKFb4lv27Ztw4YNHhHzUjH8gDs2NvbUU0/98Ic/fOWVV84z2JKTk9/5znd+4QtfICjUYDf8&#10;+c9//tKXvtTd3X3R9F1dXUSWiuFnEKYkEwJCQAgIASEgBISAEBACM5iADobfJRHqyRjiWRciPB9/&#10;/PHm5mYOOVNTU1etWnXFFVfwaQcCQYn53Ldv329+8xuO6YwPuPHJf8YLkZRCQAgIASEgBISAEBAC&#10;QkAICAG7CVwSJ34YaHyd76tf/eqbb77JRb73vOc9119/fXx8fEBAAHf8SkpK/vjHP77xxhvBwcF8&#10;1f1HP/qR8wlQ1z9uBh49ehR78qLJ3v/+93d0dMiJ31QU5d+FgBAQAkJACAgBISAEhMDMJ6DDid8l&#10;YfjV1tZ+7WtfI6AWC/DrX/8633BPTEw8O764/ocJh6l28OBBbv0RC/qBD3zA4ujLzMzkpVAdDD+O&#10;N5t7hspb+vqGRwP8fNNjQtJjQoP8vf6kl09vtPYNVbT0dQ+O+Pn6pEaHZMWGBgf4Wew4HbIPjY7X&#10;tPfXdQ6MjI6HB/vnJoQlhAcROaxD26y0YXh0HKFqO/oRMCTAD7mSI4NngFwjY+MNXYN02cDIWLC/&#10;X3ZCaFpUyAyQa3R8orl7sKqtH9WBxsiMC82MCZ0Bco2NT7T2DlW29fUMjgaiEmNRHWHoECtjW5O8&#10;gyNjyNXYNYiM0aGBeQnh0aEBmrTNSjPQhJXtffWdg6Nj45EhATnxYXFhqEQrRWqRl26qau+rbR8Y&#10;HhuPCPbPjgtLiAjy9X7B2HVUd/RXtzlUfVigf1ZcaGJksL/3TzHkYgmrbO1nILKEZcSGpkSx6fD6&#10;3RSToX94rKy5t6V3iL/HhgUyxSKDA7x/JM5iUWaX2Ng9SN+hEpErJjTQs3KJ4ecm5fvyyy9zha+u&#10;rm7FihV/+MMf5syZc17FGIQc9HEk2N/fv3LlSi4BXviRd1Nt1cHw6+gffu5404MHatkKoH/HJ2ax&#10;UKJ84yOCrpmTeNey9Ky4MG9cY3oGR3adbN6+v7akqdexETgjF/s25vOVs+M3L8soSIrwxm3c+MQE&#10;9vkD+2p2nWpu68VKcnxWkrUyyN8vLyHsjqXp18xJ8sZtHAq3tmOA/nquuKmJvfbYGblmzQr092Xh&#10;3LQk7Yb5yfHhQabmlyaJsYuYX08da3RuScdnOYYi+wB2AxsXp96yKBXLVpOmmmpG18DIjgO1jx6u&#10;r2kfQHP8U3X4+bDb3rAoZeOS9LSYEFMFapKYzc0jB+t2HKyraO07Vy42bzcvSL5reQYqUZOmmm3G&#10;qcaeP71Z+XJJa8+QQycyxfx8fPz9fIqSI96xIvPqokQvdYqxGf3LnqoXTrSg9s+qRKZYQWI4/XXj&#10;/GT232ZZ6ZCeRRlV/+RRdqQj/1SJPqzOvrnxYZuWpW1YlBYS6JVyoeofOlj72KH6tv7hc+XKjA25&#10;bXHqHUvSsdt14G+2DThTHj9S//DBekeHOTYdjiXM3883NTr45gUprM5Y7GbL1CE9shyo6vj73prd&#10;Fe39/B+HZOw6fEID/ZZkRt99Wcaq3DhvtGwZe8fquv6xr+a1slbHpuN/VWJwgO/8tKjNy9PX5id4&#10;aoqJ4eeOkc++BdDEcFIZx3rf/OY3L/qCy549e2666SY+85Cdnb1z586cnBwrjfOs4ccwf7O87T+e&#10;Onm8/uJvzyAa/sWPX51/7+psL9oQMHuZzN94/Pj+qs7JeicsyO89a3PeszY3yqsWGA5V/uf1yl+8&#10;WIaSmky0helRX7p5zrLsWC9ynbJX++vuqv989lT3wKRyFSaFf+6GoisKEzAFrUw6d+ZlHXn0UN3W&#10;x4o7+y8e7E1j8HN/6trCm+YnB3nP3hS5ni9u+sKOI+19k8qVFBn00avy71yW4amFU6GjkeuVkpbP&#10;PXikqdvh0r7oD6/KB67Ifdfq7LAgf4UqPJWlq3/k+8+e3PZm9WQNYBu3OCPqK7fOXZwR41lXtylE&#10;WHq/fLH0d69VDo7gUbn4D/Pv/22cvzInzovkwgv7x9crf/1yOe6VyeRKjgr67h0L1xUkeJFnllPL&#10;B/bX/HxXqYspxlHSdzYtuHZukhfJhZ331NGG+58/Xd3eP1l/xYQGbL193m2LUr1ILiw8olR+8kLJ&#10;Y4cbOBiYTLRrihK+c8ciTgu86Hy9qXsQ1fH3fbWMycnkujw/7psb5mcnhLtfLh0MP7+tW7eaUsde&#10;l5gHPInhfPjhh2n52rVr169fHxoaeqEUmHzc9OPjfrz1wscYzo0FVRD5/vvv7+npKSoqoiiF7Fay&#10;sK78ZU/1lx46RkyCi3I4UXrldOuppp6VObHh3rDRQTc9fKjuE387XNk2qf5F3pGxCXxXx+u7lmXF&#10;cLJvhaTb8jZ2DXz2H0f+tLuaTnFRKQvq08caMWgLkyO8wgnHgdjnth/5r1cqXKwryNvWN/zCiWZO&#10;JwqTIrzCDdHWO7T10eM/fO60iy0pcrGxe6mkZXB0HLmIrnb/AmN2AHf0Df/n06dwGPVNvl5SZt/Q&#10;2Otl7fQaFjsdpv+em474xa7Sbz55smNyKx256M29FR2Ets5OjogKRS7dewyvypHars88cPjZ4maH&#10;o36SH/9EKPKrp1tDgxyxA/qrDhx8Jxt7vvzwsYcO1g+PuZBsVnvfMPERvr4+dJn+biNHTEdr3zef&#10;OPHnN6s5fHYxPXuHxp4vbkZtzk0l4E73oz/Olwng/8FzJb9+qcKFNYu8xN09fbyJNDgx9T+qZeS1&#10;dA/+4qXyHz5Xgrpz0V+oDpbmhq6BpVkEHnmB2wjVsbe8/d8fOrrrVMuZ88tJfxWt/UTrzE6K4JaQ&#10;/oFUDEX2fp9/8Chn6Rz6uZCLYJaHD9Vz3yQzNtTNchUXF/NtOYIKN23ahI1gdpmelvRe42JXlpaP&#10;tkdERDhDN/lq3+Dg4EWLqq6u5nsP/BMpo6KilKvzbEbO+v62t+a7T53sHZr0gOXcFhJ9928PHK53&#10;aSJ6ViJn7eiphw7UfvmhY7iBjbQHm/azDxzGoWUksWfTYJ9/6u+Hd55qNtIMuvWbTxQTI+RaqRkp&#10;yu40xMZ8+ZFjhEEaqYgDzx89d/rPb1YRbGIkvQfTtPQMYRo9dKjOSBvY6Pz2lfLfv1bRa2zcGinT&#10;pjTsoX+y8/TfGVou9wHO2gkn/Nue6l+/VO68E6Lzj13mf79a8T9vVOERm7KdXLV68mjDT3eWErHm&#10;CJfU+IcVQfjDfzx54mB155k4pil+6Jmf7Sx9/EgDY3KqtJ78d0Qpbe79wTOn0OFGhiJR8f/1cjmx&#10;agaXPE/JhlzsNX/ywmmOjxhmUzYDcf7njcrfvTaFKTVlOW5IQBjur18q+8feGtTClNWh4VEdP32h&#10;FIUzZWLPJugZGOHA+XevlhucMvgpvvPkSRYIzzbbSO1Haju//ngxbiMjibk09PkHj3C/xrWJaKQo&#10;u9OUtvR+6aGjeyvbjVTE0vCpvx/CYtdfLiPimEoz8w0/X19fju/S0tLgsnv3bt7wJPjzPEa87fnE&#10;E09w3IeXNz09PSkpyRREfRK/VtqKd8r1Act5rX2trO3XL5cZ2RV5UMy9Fe3fffqUKbn2Vnb88PkS&#10;F5GTHhTnbNWs7pxFEJdrvDFA+N7Tp94obzWexf0pud/xh9crXi5pMV41m6Gf7yp7+ZSJLMYLn66U&#10;7AC4NoC7xLjhzRH0H16vJMt0tcGOchhU3GB54kiD64OIc6tmU/7A/tonj9TrbKvTNvYrXDpyfRBx&#10;nlzYfg8frMMZYQfq6SqzqWvwT29WHTBm9TkrxfbDlsBcNGIoTlc7zZaDPcAUw+ozvhtjq40tsaei&#10;3YihaLY905We4fTwwVp2mcYbSRj5jgN1L55q1nmKobefONqw/UCdcblQMo8frSeXqQV9ujrCeDko&#10;7T++UYkCN5iFbnq2uIl4V6JDDWbxSDIMuR8/X3KiYdJ7QBe2Cgcfq/PJRhNZ3C8aty//8+mTh41Z&#10;s87mMRTvf74EM9j9rfVsjTPf8INvVlYWn+zDqOMbDM4PuDsP9/jx8gTHgL/73e8effRRvubH8SC3&#10;AfnMg2d7Ra12ohEwdcyacKyvHMu8WqqvIYGe+tVLZZ0Dph2Ezx5rfOGE1htuQgHZChhdWP53WGAu&#10;4jnW2WNKtO2TxxpdR0JeOMjZG333mZO8uKg2/t2QixWC/YpxK8LZJG4a/GxXaXPPxWMN3NDsKaso&#10;aerhLMisr5r9DR5x3u6bsnxPJeBaDk/UcHxnqgHsRzlB4rkUAwdppgqetsTEhL9a1opNa9Yk4NY3&#10;Nq227jCMhwPVHY8dIcJz6jOxc2ni6X/kUB0v20wb4mktiIF0sqGb43Szpg4hlAxgF7fLprWZKoUx&#10;/X/vuIdpztRp6R7C03S6qUelSrfk4Z4YStvFJbGLtqJ7YAT3mcGTNLfIcZFKCN3EsWKqdgYwawQZ&#10;dT5Xf+xw/fPm93usDsSDYDSaAuLtiS8Jwy8lJeXtb3/7/Pnz6a2nnnrq05/+9Ic+9KHvfe97P/7x&#10;j3nJ8yMf+ch3vvMdzD/+9fbbb3f/rbzpGkM7TzSdbFDRpJgQZ5z9mnq4Xy9rw0utsAkbGBnffkBf&#10;VYWJzgMhfLVBYQAUN/S8VGIoOlShcItZWCyfPd5IqKdCObzU+sxxQ9GhCoVbzMLmhjNMXl5VKIdc&#10;bEwVMrohC1bEnoo2rkaYdUDQNodldaTeDY1UqOLMFbhOwn4UVAfTkpA8Xv5UqNcNWXCO7DrZ4vre&#10;0UWbAQo8TdoaEkREP1fc2Dz5AzyTsUUunGjsTfU8zMQ+xxHG279mxwZyEe1ytLbL+Hma2Sospn/0&#10;cJ3CcELVsKZzSGvWwrfYWuPZeVCAt3+Np3emRC5U/cunW4ZMWsJmK1JO39k//LtXKwyE859fA9Eu&#10;9Jepc0LlRipkxOQmAkJBLubmweoO/ihU6r1ZLgnDj2t7V1555be+9a3Vq1dz7nfgwIHf//73GHu8&#10;8MlXHB555BGsPj7s/tGPfpTzQD7s7o3dydElEUrGwxLOlZG4tdPNPXi4NRSclW/XSbxvKtYRmwA+&#10;4XJU13N8dGhZS5/xiKZzewcjBAOJTtewy8paehlLrh+qcdFsTiT0lAvX4LE6x2Peasz/tqdGT7k4&#10;ijxU08mTLWpyPbhfU7m6+of3VXYon249cbReeQyrkTSeC6/KbjPx4eeWjLn46ukWPQ0kghtfVA32&#10;Ji8x8wavYxlHPS0pufz21FFF/0j34CjOC7NRBtPS7CkLQaE9uL92ymQXTYDCQe2YjTJQq8tsLuQi&#10;eNhsLmd6RiA2ba2u7ybweQOeelITjW+QHKru1HLTMWtfVXuNyciOsxD4RMebZW16yqXWU1PmuiQM&#10;PyiEhYXdeOONvKP6m9/85s4778zIyBgZGenq6goODl62bNmnPvWpF154AcuQoNApkemZgK+0M+6V&#10;l/OOvhGMEA1F4xuE3IlXM2gRh1M1HojTUC6adLq5V+24j7yYi2DRMyqyqr2f0ajMnGGMoa+c3b6M&#10;hHi6finXddXIpecrSlgCPN2mzK2uc1DB5a9cnfGM7Jh5tdh4+vNSNnYPVbXpqBJ5wYuvfrf3mw59&#10;PyvgmZuBymDsysjGC9Vh5bmgo3VdQ5N/+8GudhsoF7kYTgYSXjwJJ5kGXzVTrkItI3LVq1oR1MiR&#10;Gm/zqFVtay70vLIVQcPIrmxc2SoXheMLU66if2ispqO/d0jFC69cqcGMXO3jQ58GE5+XjDsp1e0D&#10;XeYvE6lVp0OuS8XwgzU391JTU++7774HHnigvLyczy0MDw+3tLTwBT8O+tasWcOHHHToErU2EGpv&#10;Nh793Io4yKjrVN/8qbXZSC7CY9jAGUl50TSYjJXmAzaUqzOVkfsbfRZEw2OKtjJVo3sS83UKF1+3&#10;m7INHLOohVNOWbLFBOxRrFwiwlY/1dRrsQ12ZOdDcNi0yiWzXy+e/HuhysVaz4jTx8q7vmdeBtfx&#10;MQO+cFDR0m/FP32qsVvDw+eJWRNc+rIiF7EGeoYOMkGsyIVjhT239Rkx7SVYlKu+S9Pd9qnGXitR&#10;3hxj8smfaac9LQVaidXEWcQ3pVx/FGdaGqlQSGlTj5VwaK47WfFWKzTYs1kuIcPPs6Dtrn0QP7CF&#10;tYXMesY1ESQzZkEHj01M8CE1u+GrlY+fieap5SUX3W3k+Wzl8pUzMpCsqGDk0jNei8sAZt/SOI+h&#10;ntdo6SyLc1/PBzAZSGafF/KK/sJmGxhR94Uho/G3W5WVgEJGdKHFCUIYtgWFqtBko1nMvrh2XrkW&#10;VwqjrTSfrs/a4Q9qR+2mg/mWmsvRP2LpUOvMSqG+sptrq8nUFuf+yNiYxUXQZHuNJndEhVlAPjJu&#10;dXE32lA90onhp0c/WG5FoD9foVT/4jCZ9fywL5/l9fNVH6UwCfJXz265W1wVgGhWuoy8gX46isZA&#10;8vdVH4rIpec3i/nEPJPMypDQ85vF1ud+SICO3yx2TBBrcz9Ey28xc009yNpHvfUch6iMYGsDKYgp&#10;qq54rMzsKfKGBFr6CDtLmJ6CWZwgrF9u/na2wT62qNBY2BmJButyczKLc//M4m5pEbRJXlSilbmP&#10;UHpugG3CpWMX2iTqzC42NSrYyi4nNNA/MSJIQ0S0KtTCqsmSmRIVrKFcNCkp0pJowQG+yVqKFhce&#10;FBGsbglgNKZFh2jYZVEhgdGh6h96YVnKigvVUK7wIP/48EArDctNCLOS3aa8uA+SIy3NfT3lYodj&#10;cYIwDn1mabcxxaC1OEHSY0ICLLicbBqHFJuXEG6lcIYx2t5KCTbltShXfHgQysemtlkp1jFBLMyP&#10;mNCA6BD1lcJKy6fMmx1vSVfHhAZGhujYZRkxoVacCAiFaFPSmzEJdNQmMwauOwXBBuCPsrZCVeXE&#10;W1qcbBI2ITwIy015SocF+RcmRdjUNovFsmpGBisuD5xm0N1J1va1Fts/WfbM2BBsP+XCESo1RkfD&#10;D+CpUeoNS4wIzozV0fCLCwvMjlPfDWA06mkgRQb7FySp67TYsMA8LVUizunsuFArvpXFGTHKK4Xy&#10;vJ4yI03KiQ+LsrBjnpsaZfEsdMpGqiVggjCc1PKSi2EcrrpSKFdqJCNyWfEZYV9ZwWKkhWppsmJD&#10;rfjBU6ND9FyaobEsM1qNCblwpeFbUd60KNdrJOOCtCjlIztOnnGlxViYoUZaqFUaMfy06g71xjDo&#10;r5qdqDb0MatQwUUpOhpIBNetYf+l5BdkJ8FOfXGGuqZT7w8DOeelRmXEhqhFewYF+F5ZmKDW3Qaa&#10;ZilJfmJEXkKYsq1+3bwkPUNYMdtmJ0coM791YQrx2JbI2pOZPcr8tCjleIEb5icTYmdP0yyVGhUa&#10;uDQzRjlseP3sBNxGllpgT2bUWkq0ulpDqHWF8USZ29M6S6ViBqzKjVMrgsCQVbmxyt2tVqnBXOFB&#10;Aahrg4nPS4ZES7Ni9DxBYuLfMC9ZTS6CcRakRyVq6btEUaOu1eRigShKjsjQ0seHROsKE5R9K1h9&#10;rBTKK7saT4O5VubGxqtabvERQUwxK/dTDDZSn2Ri+OnTF1ZbgqrCea9QCs7jq4sSo3U96b5mTiIa&#10;R2Gfggq+YX5SrIXTJwWYxrPgYbp2TlJYkMqmOSki6Kb5iiuT8RaqpYwMCbiiMCFOKXowKsR/05I0&#10;tXrtzoX3YU1eXFq0SvQgU2zLyky7W6hWPheQlmfHqEVtweTtyzPU6rU7FzvLRRnR81JV3mrGitiw&#10;OE3bizrE/q2fnah2e3ltfhx9raBO7e4vymdLeuO8JLVrSMuyYuakROq5eyM6d+PiVLU7C/NTIxem&#10;Ryv7Zezutbsvy1Bzy+Ylhi/PilXra7uFovx7VmWpHaqzV1mdR8iLjj4j5EqOCnnbklQFgMwsdKm2&#10;bvSEiODbFqnIhecdP/UaVX+TAkkdsojhp0MvTE8bUqJCPnN9odmyGPdLM6NvX5Sm51YAcYiR+/D6&#10;PIV3NeanRL7zskxt5aJhdyxNW5webbbLSP+Jawu0DSZBrhvnJa/MjlXYhH3+xqK0aB3jIZ19tK4g&#10;4YqCBIX7Nh+9Kl/POE+nXMsyY66bk6iwWblvTVaBrqHUyDU7KeLWBehF0wHVdy1LX5gepXYarzCd&#10;zWbhFIgDybUF8WYzcq/4nSsYiSr+QbN1KaTHVbcyN+7G+Ulm8+LxvHNperqWd4ORhYGE8XbnsnSz&#10;cnHQhz+XYWw2o9vSM/3fvcb0149RNdfPSWLj4bZ2mq2ISfKRq/LM5mJiXlEQvzZf8XTXbHUK6Vmd&#10;P3Z1ATHVZvOmx4Ri5BNGYTaje9Ij1/vW5RQkmo7t55bTv1yeHRumfjnFPQJOby1i+E0vT0+WRgjQ&#10;ncsy3mbywCQ2LOCrt84Lt/Aah90yI9ctC1M3X2buYAGJvnfXogjzez67xTm3fG5ufGPjfLO3pdlA&#10;vG1Juoa3dM6KRjjZv2HCmbyqd8vClHeszNJZLg7HPrg+ryg50lQjObJ+x4pM3q5w59AyVRc3o+5Z&#10;nXVZdowpU+fy/Pi3r8jSM7jOKT7nJBuWpMHflA+CsJ+3r8jU/K4/p3ZvvyzT1FMN0HjX6uzlObF6&#10;xnk6u4z7UcjF2Z3xAYy5+LalaVcVJSo4B43XYjEl8R0MqiVmTB0GLUP39sVp2h73wYQjO+QiFMI4&#10;H5TMipzYd67K0vNCplMQ1PU7VmQRCWVcLhT8nJSID1yZZ/ERV+M1qqXkOPLrt88zdf5M4rtXZHDp&#10;Rt81jHiB0MAf3r3YVAgVXYY1e3VRksaLs1onT5HLb+vWrbYUfGkXev/99/OB+KKios2bN7uZBG7g&#10;2o6B6o7+0am+JMO6QiT6b961vDBZX4fiWXrrC+MbuwYr2/qn/IwMcrF7+MWWpQuUDtPc3F/sL9lA&#10;v3a6jY+hjU/1IRr0760LU7+9aYGeTyqfi45jFpz3r5fy2fOp5WL3cN3cpG9smB+m5QP658oVERxA&#10;UNnBqk6+YzvllzMJxiPq9au3zdX2ePasaNjqBEbyBW2+Yzvlx7XYia7Mif33m4u4z6nzVsCxMQ30&#10;I0KprnOAP1OqREyIxRlR/3bDbCKadDbUnb2G256w6tNNvd0Do641B9sa5uO9q7LuuzxH4fzTzSqR&#10;hxYSIoLKWvo6+4ddq0TGHmdHhK595Kp8Kw9KuUdA3kHJjAstb+1DJ06pOlD1XAT43I1F+qsOBmFh&#10;UjhLsxHVgUrkGieGh1m3oHv66NxacGlx7F/d1t/QNTilSkR1oGd+cNeiLAsPZblNRqIg2CMdrunk&#10;E5FTqI5Zswh5vW9NzkevzjflFnSbLOdWhN7gMb99lR1GPuuH6njHiox/v6nIzXIVFxfv2LHD399/&#10;06ZN2AgeASWGny3YPWj4sSdDsXI7paVniNF/0U0313N5LfOKwvhvvW2BKd+qLbCMFcrkJIIiONC3&#10;uXuQj5BOJhcxP6vz4rfePm9JJi/Xab4p/afkLO0r8+Jae4e6BkaGEOximphFKDs+lK3bJ64tVAjJ&#10;M8Z4mlOhha8qSmjrGe5ELuz1i8nFPoAXbjjO/dS1hYTpT3ML7CmOLeaVsxM6+oaQiyl2Ubkcb+7H&#10;hHBP7FPXFWbGhXnFQHT4IAri+4dG2/uGB/ii7cUGIqqDV3ZvnJ+MXHNSorxCLjamK3Pi6CemGKrj&#10;onLx1kliJMM18dPXFS7LivUK1UEj5yRH5iSEtfQO9QyOTPa1erwqbIbuuzz73WtyND/GdM5X5OI8&#10;k6cs8a10D4xM9slpVrrc+DCuzn5wfT6qxp65Pp2lIhfxcnNSI3uHRrFpB4Yv7prlaStU4h3L0j99&#10;/Ww9P9hzHhSUANcxeKkFJd/eP0x/XXQJwzRKjQ7GcfnlW+fCYTrJ2lYWDx+wkUCetr4h+uuiqp69&#10;Ft10/dwkdlNeYfVBCzWelxiWmxCOSuweHEWyiyJkp1GYHI6q/9e1OZY+k2dbB50/FH18iNHldd/W&#10;niHcYZP5nMMC/fITwz+8Pp+oVyufiVYTSwfDz2fCyufu1eS+BHJlZmbW19dv3Lhx+/btHhF3cGTs&#10;YHXHM8ebihu6m7oHO/qGR8YmmO0EQGLy8Qrz2vx4VJW2EduTQWObfbSu66mjDcfquhq7h9ihMrfZ&#10;tCEXT3/yKv2a/Djk8hYT4lwx6aNnixtfLW2raO1DbfU4TCVHrFpsaACWId5Enk/kHXa1Fx08Mgid&#10;lfYNjSLXyyWtZS29OCN6BkdZP1ks2YOy1WbnylnfZdmxmofHXAhwZHQcuV4saeHIBbm6B0c4UGKK&#10;8a0/tqFcyyFMCx+Et1jpZwXE4HvhZNPOk80ljb3NPYM4I5yqg5MiHuzhEgXWERcdsaY8OKgUqkau&#10;V0pbni9uPtmISnQ4WVAdyIU/G7kwIa4oTKTLvMI0Ok98uunxww1vlrfVdPQTOdA3OMo+LtjfF1lQ&#10;HQszonh6kTNMNzu2FfrovCzsSp85hkpsrWrvb+8dRiWy80YBcvMNueaiEuclEzTodXJ19A+/cKLp&#10;pZIWVD2nf06ViKpniiEXz2tfNyeJBVrniNyLdi5z6uWSll2nmkube5GL/4tcuMCQi9c7ORW8piiJ&#10;4EmvkwtD/fWy1hdONJc09aDqOx1RR44ljA8b8NUHPBT4Aa+fm6z84LP1maJWAnv/itbeZ4ub9la0&#10;EybWesa4pSi8zLyvi5XOq8i8mKL27pdak6YlF3LVdfYj1+7yNg5sW1GJQ46YCFQicuG4JLbllgUp&#10;s5MjPfJCKUbBli1bgoKCtm3btmHDhmkR2WwhYviZJWYovccNP2crMf8q2/qq2voJkmRxCfD15aZB&#10;RkwID2rhyvIKb/1FcXMsVt3eV9mKXAMoYXxRyMXNfuTiNMZ75UI3Yf5hINWy0el3uKuC/f3QU/gR&#10;+d6GzpepXM8K5MJzX9bc69yYsmzi1cZLinMOp6O2D7sZmersCZCrur2/rXcIvylrP85vHPY4FEO1&#10;D1t1ISCqg90bqoPN99DoGKHFWLOcYXJ25HWm7LliMvbOyNVHWBoyIhdWH1FPvMBOEK+RHtc2DYcS&#10;pxp7GjoHsSswkLjrghWRExfGkaDXmUbnQsZ+ONHQ3dA5gEpkw820YreNjy8/Kdyr5eKQ9mRjT33n&#10;QGsvco2j3pELVY/q8DoT4tz+QiWWNPYQWY2NNDo+zicfUB2oeuTy3iUMAVmQTzezNA/gZ3EuYWw2&#10;nHLp+d0Xg5qKs5/6rsHyll66rGdglFy40dl1sJsiItTU7WiDNbonGXI19Qw55OoYIDYHaxCViFy5&#10;8eEsZB6cYmL4uWcAeKAWTQw/D0guVQoBISAEhIAQEAJCQAgIASHwVgI6GH7yqqeMSiEgBISAEBAC&#10;QkAICAEhIASEwAwnIIbfDO9gEU8ICAEhIASEgBAQAkJACAgBISCGn4wBISAEhIAQEAJCQAgIASEg&#10;BITADCcght8M72ARTwgIASEgBISAEBACQkAICAEhIIafjAEhIASEgBAQAkJACAgBISAEhMAMJyCG&#10;3wzvYBFPCAgBISAEhIAQEAJCQAgIASEghp+MASEgBISAEBACQkAICAEhIASEwAwnIIbfDO9gEU8I&#10;CAEhIASEgBAQAkJACAgBISCGn4wBISAEhIAQEAJCQAgIASEgBITADCcght8M72ARTwgIASEgBISA&#10;EBACQkAICAEhIIafjAEhIASEgBAQAkJACAgBISAEhMAMJyCG3wzvYBFPCAgBISAEhIAQEAJCQAgI&#10;ASEghp+MASEgBISAEBACQkAICAEhIASEwAwnIIbfDO9gEU8ICAEhIASEgBAQAkJACAgBISCGn4wB&#10;ISAEhIAQEAJCQAgIASEgBITADCcght8M72ARTwgIASEgBISAEBACQkAICAEhIIafjAEhIASEgBAQ&#10;AkJACAgBISAEhMAMJ+AzMTExw0X0hHiZmZn19fUbN27cvn27J+r/Z509gyN7K9v3V3WeauzuHRoN&#10;9PfNjA1dlB69Oi8uLTrEx8fHg22zUnXf0OjBmo69lR2nGro7B0b8/XwzYkIWpEUhV3ZcmPfKxWSs&#10;6eh/o6ztSG0XfxkeHY8MDihMjlieFbM8OzY8yN8KNA/mRcU0dg0g1+Gazqr2/sGRsdBA/9nJEUsy&#10;o1fmxEWFBHiwbVaqRq72vqHXS1sPVndWtvUPDI8GB/jlJ0Ysyoi6PD8+JjTQSuGezds9OPLaGbnK&#10;W3uZbkH+fjnxYUyxKwsT4sKDPNs2K7Uz9l493XKgurOspRcZA/38suJC56VGXl2UmBARbKVkj+et&#10;aut78VRLcUN3fefA2PhETFjg7KTw5VmxK/Pi/LxW1UO1oWtg58nm4/XdtR39I2MT0SEBBYnhy7Jj&#10;1ubH+/l6see6uWdw1xm5qtr6h8dQ9f55CeFLsxxyoUY8PpyUG9DWO/RSScvRuq6KVjTHGMtWTnz4&#10;0szoNfnxLGfKxXo8IwsyKvFQTWdZcy9qJCQQuUIXZzjkig0L8ta91KxZ4xMTxfVdb5a3MxSbugfh&#10;HB8RNCc5ArnmJEeyafQ4ebUGINfpph7kOlbXVdc1MGtiFiqxKDliVW4cC5kHpxhGwZYtW4KCgrZt&#10;27ZhwwY16SzmEsPPIsCLZ/e44YeZ98SR+v9+tYL9KJsA5oCzob4+Pvxhq33LwuQPX5mfFOVlex0U&#10;7vMnmn71Utnppt5RpJpgOjtE85nl4+c7KyI44No5iR9an5cdF+51Wx22a7/YVfrUscbuQYdkzi5j&#10;OcGO9fP1yY0Pe9+6nBsXpIQFepn519E3/IsXSx85VM+27axczqGIXOnRIfddnr1xcVqkt5l/DEXk&#10;+sfe2ra+4fPl8vFJjAzasjLz7ssyY8O8zPwbHRv/zSvlf3qzurln6Dy56LLoUP+7l2e8a012oreZ&#10;SWPj4396s+q3r1SyuRlDc/yvy9OpEkMDfTctTX/fFbmpUSG2LAl2FlrR2vv9Z05hHTHBxsf/TyX6&#10;+szy9fXJTwz/8Pq8m+en8Hc7WzH9ZVe39/905+nHjzSMsIZNOHaoTlWPbkd14LtE1d+xNJ2/T3/d&#10;dpaIqv+vl8sfOljbPzx+jqo/I5ePD4vye9dm37Mqy+vMWkzZP75e+Y+9NZ0D/7eEnd11oBLvXZX5&#10;3rW5OGrtpDv9Zbf3Df9tb/Wf36xq7jlf1aM64sID716e/uH1+UHeZq6jAvdXdfzyxbLdFe0sZ+Pn&#10;7KaYUv5+PksyYz59XeFl2bHTz9TOEpHrREP3L14se+V0ax/u87eqRNTF/LTIj11dsLYgwd8TqkMM&#10;Pzs736Nle9DwY3HESf+DZ089c7zJMZUn/2XHhW69fd7a/ARmuEdpGa28oWvwB8+efOhgvWu50mNC&#10;vnBT0XVzk4O8xFmFyn3pVMv/e7yY0zAXLFBYNy9I/uz1szM51TTKzJPpWPz3V7Z/ccfRstY+F+1A&#10;915VlIhcnAGyjnqyxcbqRq6jtZ2ff/BISVOva7lwLn7m+tmLMqI9ssAYk+b/UjGtWC+/9NDRw7Vd&#10;LvLSRYvSoz59/ezVuXEB3rCHQ67S5l7m12tlrS4CXJCLo6RPXzeb0egtqoOjogcP1Nz/XEl734iL&#10;LgsJ9Lt9YepHrs5HN3rFFGMb+sTRhh8+V1LXMeBCLobfdXMSP3vD7Oz4MK+Qa2h0fNfJph88V8KA&#10;dD0UOff78i1zMdq9wqxlCSOg4wfPnSJWxXUMGUdk39w4f05KpFfIhao/VN2BXLvL211upmZxuv6d&#10;OxYuSPcOVc++sLN/GBMdH19r77CLKcbK9d4rcjgk8BbPLGcejx6q+8kLpXjQXcu1ZVUm2t79AUc6&#10;GH5+W7duNbs/kPRTErj//vt7enqKioo2b948ZeLpTUBUJ1tSXB1TxvASJPlMcRNbgdyEcP03ptVt&#10;fZ/5x+HnipunlIsTs50nW+LDAzEk/LWPBWIr8Mihus9tP4JvyvVIQHAsDUJoCHPS/xwJRxunlx/7&#10;y8Hm3qEp5Jo1i6AgdgxzUyNTtD9vYYuz61TzJ/92uMbllhSRWVxJc7i2k9Pa9JhQzTemyPV6Wdvn&#10;HjxyqrFnSo3U2D1EyFNyVHBWXJjmGziH96Gq/SsPH9tf3TGl6uDw9mBNZ1SII+hOf5uWrdtvXi7/&#10;5Yvlnf2urD56c3Rsgm6t6xwoTIpAdWgeDN8zOPqX3dU/fuF0Y5errRtycVxW3tqHEVWQFB4fHqT5&#10;FMNKf+Rg3X8+U0IYzpRTrLZj4EhdJ3HjHABqLhdL2HPFjd9+8uRJA6qD8/Y3K9owaDmw1fwIGocR&#10;sZ1ff6z4UE3XlBeiUB0cuaM3uE2juUpk7HGGicn3811lPUOjroci5u6+yo7qjv5lWTH6XzYhtvh/&#10;Xq/87tOnugamUInIdbimi8D4FTkxbo5ALi4u3rFjh7+//6ZNm7ARplQFdiTwsjN3OxDMpDLRql99&#10;9Dg3cwwKNTA8tvWx4hdPTm1NGSzQpmStvUNfeeQ4AQkGy8dh/M0nTjx1tFHzK6zsRF840fS1R44P&#10;jIwZFI3YjC8/dIygGoPpPZIMuV4tbf3m48VcyjHYAAzabz5+YsqtnsHSbEqGXFya/e5TJ7nHYrAK&#10;Ntzfe/oUN8oMpvdIMrY1XITggIV7YlNucZwtxFZna36ktvNsGLlHWj5lpVzz+NkLpcfqu1077M+W&#10;wxHTr18qf6O8DWNpysI9mADVTfj03/bWTLnFcTYSA5gg+d+9VtHcbXToekQ6rAja+YfXK1t6DLWT&#10;3Tmd9auXymtchkt4RJZzK2U4vVHW+uuXyzG/jTSGaXW0rvtnO08zgI2k91Qa2nmkppMDFhSCkTYw&#10;qSpb+1A1KHytJ9isWTgU/vOZU0YcYU7BW3uGvvv0ScykKR1MRkDZl4bw4u37av77lQpulhqs5fni&#10;pp/tLDWoagyWOe3J2OzhQ2dVQocYLPyV0y3ffeoUZrDB9DMmmRh+M6YrHW7d/3q5bI9h68gpOQ/A&#10;cGWO835tQbBl4XIOhoSpFmL7/eSF0yV6r5plLT3c6zNuHTkJvFne9rtXK3TemFa19/33K+VtLmNI&#10;LuxNbFqu9HDHzFRHuzMxl3P+9EZVdfuAqS0LWxymGEdq7myqqbpaegb/vreGOE+D1pGzcLZE3CLm&#10;fMZUXe5MzP3Shw/WcdZnyjrlEOl/3nBcBXRnU03Vxc4SQ/3BA7XcwzSeEY2BL2znySae3DCey50p&#10;HfcUWnr/tqfaoHXkbBu238slLU8dayDKy52tNVVXY/fAtjerDFpHzpLZoO+r6mAvy7MipupyZ+Ke&#10;gVG8CafMrLMomeL67gf21aB23NlUU3Whrn/9UhmzzHguFgXe6WGvwnNExnO5PyUP4/3WjNVHCzGl&#10;nj3e+PSxBte3bNwvy7k1HqvvMmX1kReFQ/wOt211lssOqmL42UHVM2Uer+/i/pvZuh0BhM29jx6q&#10;1/ZwDOMN37bCzCQ+4a97akzt+czSs5Ie4A8eqCtrMeQoPa+ihw7WnWjstlK7fXmR6+ljjZyx8ISG&#10;2VoAQsyn2VzuSY8wOAj3VnUomHBPHm3ArHVPO83Wgly0DceKcUfp2SqIbtpd0Wa2RvekR66Tjd3P&#10;nWgixM5sjUS9vl7WqqBzzFaklp73SNmvEKdkNjsZ/7GvVlsPN946Linw5qpZuRwXew43aHvox0B6&#10;vZQRZXqmMHSfK27Cw2Jak5olqJqeuE2UgNncqBpnR2srFwd3Tx5rMCsXSwMhISwT2srFdoizuxbD&#10;EStnCXAV8OnjTaY8MmbpWUmPXFizTebDGc68g9hQ2aayDbPSYM/mFcPPs/yns3Zcg91TRTZftD6+&#10;G0AUJZcKprM101fWc8ebTDm2z9bsiK4pb6tsnfpCxfQ11kRJvFm3u7xtUMn7zq2ex4+YNvJNNM5C&#10;Ut7g4dhZ7SCInd8/9tdYqNzGrETy7KlsN3uM6WzQ4Mj4H9+otLFxForu6h9ml0OvKZTBBo7rWAoZ&#10;3ZClf2gUg7bawH2qCxvDDdUdB+sULHw3yEUVRETzYr7amT+PtnMXwLxPxh2SEUvGqYIa9tLmngPV&#10;HXScOxpqsg5ahatOrW0cInHux2A2Waebkv91T7WCw4jG1XcN7qts75rqeqqbxLigGp4nRWkr1I6B&#10;xIemWCwU8rohC2etCg4IGoZldbKhmynmhkYqVEFEtJpcaELu3JoNKFNooVZZxPDTqjvUG8MlMdQN&#10;UZEKRTD0CU4wHsuuUIVyFqKSDp35pJ1aCe29w0frOtXy2p2LyLqmniG1HRh7CDa1mEl2N1KhfO6z&#10;8cUt5YNWPrzDB/EU6rU7C0JVtPQpy/VKieNpabsbqVA+XhVOxpRPt3jNr3doipv0Cq2ynoXHqzg9&#10;VlOJ1M780vNOCyMQde36RVkX9Byv+JS2Kg9j6/3iooTW3kEutqlVwSf+8F/oqRK7BoaJN1aTiwHM&#10;JTo9hyITn+mvJhcK52RDj57RnijqV0xeLTkLgZnFCkh4rhoWu3PxXI2aoU7DWCkIv1Lzy9gtF7tf&#10;5Uhv3Oi4w9T8MnbLZVP5YvjZBNbdxeLYJoxHuVbWFe5lKWe3L2Ndx2B7/4iadUSrsBi5om1f86yU&#10;zH0PLkiolYB9j69Uz9AmnsfgiTM1ucjVOzjKJSvl7PZlJIzE9QvRrqtmS1pi4NU7+9o/WclchKtp&#10;Vz/tZxtRXK/j+xMWBxL7ALzj7u+OKWvEwiE+3Mr2i0unGhp+NOlUU68VuXjRWnlTOyV2KwksbivR&#10;h8qbWivNnjIvclkBjkeXj7tOWYv7E6CorXgQOJDHpev+ZhupkVemjSS7aBps9YbOQdYL5RLsy4gb&#10;XS0CgiaheVq6h9TCyuyTyNaSxfCzFa/7Cido24rHAjWnpwrmsM+KCh4em+BFUPd1g5mauGlj5ZUF&#10;Vlwr9pWZlppLy0mLwq2qs3Wwuuj58CDubbX4Vado2Op6vlnK20KdA5bWcj3d244JYm3u63mhhdeP&#10;LD7qq+c4PBN4ohJvfFZ1sHVTPuA1p+NMprY4kBjGVhZ3k401kdzi9RC+R2L8OWsTzbKclHGo7Gum&#10;cpYJvitguRW2FFDfaWmKcbrQZ/7KtC2SvLVQ3uJSDlqhJPrLysGJGwSc3irE8Jtenh4sTSXI82xz&#10;HWrOUgH2CT5hrWFWFLh9Qv2zZIvItX2Px3KXWQRjS8edmSKWGmYxuy1SOU1SS2LNGreY3y7BrDZL&#10;w2OxfzoRrPWXtdy29ZZjKFpqmqXM9oqlbdOsiW25v/Rcwqwrao3721rTQGOt060NuElzW5PqzMqu&#10;pVw24RLDzyaw7i42OiTQ30+9N4P8fSOC/d3daAP1RQQHBPqrywWT6JAAA/V4IElkSECghS7jA9NR&#10;IYEeaPdUVfKZ1+AA9S7jq76xoTrKFRrgHxqoPkd8Zs2KCw+aCp4H/j0owDc82NIcSYwI9kC7p6oy&#10;wM8nytrcT4zQsb/4PHSMtQkSF67j/PLxsTpBwKLnt7MTrE0QVgq0/VTj3QP/nhBpaeJHBAUEB/h5&#10;oN1TVRkfFjQLfa36YxiGaCkXAsVbW4PCgvxDAnXsstiwQF8LXcb2GdFUO9z78umoTbyPogYtzogN&#10;jQhSn5AsLemxoRrIcX4TUqKCo0MDlGc0+jcnPkxDuWgSXRauamwDJDLYPz0mREPR6LKYMPWdJatm&#10;tpZdFh8RZMUSwH9RkBiuYX9FhwamRatv4LCv5qREaigXC3lWnPrc99dVLmwAdJoVC4f+8sXM0uzn&#10;4+PDBPG3sH0juxVXmn085qREMJyUy8+OCwuzsLgr1ztlxjnJkUz/KZNNliAtOsSia0a5atcZC5IY&#10;SOpyJUYGJWjpM0LqualRytCYmkmRQRa9Tsq1u85YmMQUUzRn0IXxYYHadpkdxBRJ2dEUKdMKgcjg&#10;gHmpUcq7AfxARckRVhpgU97woIA5yXgGFW1arKOF6dE2tc1isfNSInFTqRWCjpubGslxqFp2W3Pl&#10;J4YnW/AEL0yL0vMkMyMmJCtO3TmyOCM6JlTHEySsWVZN5SGxIC0qDge5fj8cRgvSIpW3b6gdPU8y&#10;UfJ4fDJV/XQAWZMXp5/d5zhiSYkKyUtQtNXJviwrxkqsgX1DmIGkvLwi1/y0SD0NJLYN89PUDQns&#10;KyuuNPv6C0W9JEN924ChrqdPFmLrCuKV5z7blbwEokMUN2P29Rclr8iOJWxNrQqC3QqTw62E86jV&#10;68FciqQ82GKp+qIEmMwblqSp+TtZLNmVKu8kbO0R5LpuXrLasscOCblQVba2ULlwzrVonlogK+EW&#10;ty5MVdbgym02kjE1OmRxZrSyi/qu5Rl6ypUYGbwkM0ZtKMLt3Wuy9ZQLD+6SzOh41fC/d6zM1FMu&#10;Qo7pr+QoxcPMjUvSAlR3EkamiZU0KdEhawvi1UrITQhbmhWj4Ykf4kSFBqDt1eQigAK5gvx13JXS&#10;qg2L09TkYgAvzYzRMw6Nif+OFZlqciWEByEX4QZq2W3NhVzvWpOjVgX+JpZ1i8G9alUbyYWfjj9G&#10;Ul6YJjchHN+KWl67cxWlRC5MV5QrNSrk8vwEu1uoVfli+GnVHZYac1l27PrZKrsB/JF3Lk/X8xYB&#10;RBalR6+fnaCwUwkP8nvXmmw1y8pSTxjLDPC3X5YRp3Tot74wXlsVjFy3L0pV8yNcWRi/Ok9lDBtD&#10;bikVQWjXzEkkakvhEGl1buyVhZouLfhHVuXGLc+OUbDflmVFXzU70RJW2zKjMTjtv6IQ1WG6Do4K&#10;189OtBJ2aLpKMxliQgPAnm3+/BkUqPqUSB1DxAEQFuiPXIVJpl11yHXzgmR8fApj2Ax4xbTEeSIX&#10;B3dm8yPXlbMTGMYKy5/ZutTSI9fSzGizeekmFM6qvDjlGCWzNZpNf9XsBJS22VzIRRz1NXOStFUd&#10;nNd95vpChebh8WQblhNvem6aZaiWnuO+j1yVryAXt4GQS/lAXq21Hs8lhp/Hu2DaGsDQ/9pt881G&#10;D7JN/5fLs+dqeUvHiQbL7bPXz04yHz34vnW5+N6mja8NBREn869rc8xuVujiL90yV1uDFk6EDt67&#10;Otuslxrv739sWqgcsGFD/5xfZE5cOB5us5cBWDK/fMtcPSNknBKmRYfeuSyDCCVTDImQ+eQ1hWYV&#10;jqkqLCbmVIGDO7NXEBm3712Xl6UaS2mxzUayYwZgq9+2KNXsZMGKuGFeip7PMyA4mhCV+PbLMs2+&#10;jbE8O/aWhancVDdCzyNpiBJ/79pcLFtTtRPPv3FxmsUHOUzVaDYxDwV98tpCsy/DoWpwQHDSYrY6&#10;t6VHXX/x5rlmRxQ+dBYIs4rUbUI5K+J0izANU5WicPC/v3NFppWrqqZqVEi8Iif2vetMn9PmJYa/&#10;b12etsceChyMZBHDzwglr0lDWMgvtizFH2zQlmC4b16e/u7V2do6FJ3o2Wr/5l3LOBwzKBfq6W1L&#10;0j60Pl9zuWjeey7PuWuZ0eNWxOfFS1AomMHuHMTIxWEmfwzqU45keHz1h5sXEibqznaarQv+7La3&#10;rMwkjNBIXucbPFtvm1uo5QXasyIg19VFifeuyjK4xUQuCHz6ukI23DpPMeRalRN335psrtwYPPbj&#10;baH3rcu5qihB+akAIwPDehraec+qrJvmJxt0ANFN81Mj378uL8ekeW+9qaZKwJTFVmdVMugooYu5&#10;VPzetTnzU6MMdrGp9kxXYjQhU+y967LpOCNlIheD9r41OStzdLyQeVYExhVK4FPXFqIQDPJHybxr&#10;dRZHhQZXcyO47EhTlBLxtVvnosANygUBloZbF6ZoLhfHYh+/uoBjLoPHrYhTkBj2tdvn6hmXe+5Q&#10;xAdx4/xkg+d+yJUcGfSDuxbq+cqxHUP6bJl+W7dutbWCS7Pw+++/v6enp6ioaPPmzW4mwP14wp1L&#10;mnr5iqiLr9ky5/FO3bMq80u3zPHz9QL7nxtWy7JjTjYg18jI2KRfbWEd4vXFzcsyvnrbHD5w4Wb4&#10;CtXxlh0bAr54XtvRPzA87uJzNHjBOff89qYFK/TeCjghINfa/Hi+hFbd3s9Xel18I4etHlu3L986&#10;l+A6g0uRAufpyoJcxFTzll1FWx+95kIuduS8voh1dPOCVOXXiaar2VOWg1z4dDnsqmjtQ3W4kAuv&#10;SmZs2IfW53FIaPZQd8pmTHsCZ/BVbGhQVXs/36l3McEYezwzyFVM4sP5Os60t2TaC2SjuSgjumtg&#10;hI8XMxRdlI+xQWTdp6+fvdrxrIvBfey0t9dogRxIcu43MjrOx6b7hl19CBvVQRjkJ64tuHZuks4O&#10;CKfkKAGW5gBfX1Q9X8F2McVQL6j6j15dgPtSf7mwaVHgHI5VtfX38qX5ydcwduSchn34qjx8FvrL&#10;hULgHj7O9IqWvt6hURcd5lQd778i7wPr8/y0n18MRfQ297rb+0YauweHRsddzEzOcgmb+uHmxZyM&#10;GZ3AnkuHtw5HSffAaH3XAHK52E1BgLuOP3vnktnJpgOwLcpXXFy8Y8cOf3//TZs2YSNYLE0tuxh+&#10;atymyOVBww99SlQJyzx7bob+wMj46NhbJjYPwKRGO4yoj1+T/86VWf7eYPU5cWPTXp4fx2QeHB0f&#10;HBkbeatc7EfR0Tzn8IErc9m6hQQYOpOxpftNFkqXoa24scNuAKHosnO/HO08XclLDLthXvLnbpi9&#10;MEPf+x7nye0MSOON9Z6hUZZNumzsraqY/SimERfnPnNdISk1P2M5K53Tyc01MAwkJBpkir1VLvaj&#10;9CaX+j5xTcHVRUl8KM/kiPBMckwCttE8Z4dvBYEGhsfOk4sdXmZcyJq8+I9cnUdknbYRg+fhQy5s&#10;P24iMb/QGWdUx1u2BOxH02JCeBfug1fm8baQweNcz3TSW2vlXV/cK7GhAYhGZ13oYWHfNjs54pYF&#10;yfjC6Vz9rT6nfGzLCNxKigrqHx5HJV7oYTmjEsOvnZvILYAzjjDdrVmnXDjveNEkIzaEGeaQa+g8&#10;jcgtRz+e0ODpxS/cVMT1VG+Ri9dr2EbnJ4Rh9/GH0XjuEuYQnI/0xIXhd/jizXOum5vsLXKh8bDA&#10;udfNmoxcjMPzOoxzaV4VWpkT++83z+Fmu/7W7Fn9wfHdZdkxeLhYxIZG2FC9ZQ1DEL7JhOq4c1n6&#10;126by/N6Oqg7I21wqg5ixAZGRukyh1znKHv0BK/vFCRGbFicyv2LTE+EP+hg+PlMXEqfqzcybqYl&#10;TWZmZn19/caNG7dv3z4tBSoU0jc0ery+a29lR1VbX0vPMKoYvxTXjXBN8fwRpxZEXHjJcvkW6dm3&#10;nWjo3lPRztFES88QRiA34HE3cmGA2/PIhfnnRfr3rGzMxOaeob2V7Udru3B1d7HvnpiFCUE3ZceH&#10;sivlCzwGw4QURot9WVAwHf3DyHW4prO2c6CrH1f+BC5t5OIBGDwUC9Oilb9naF+zjZTcPTCyr6r9&#10;YHVnTcdAZ/8w5gQmBHEj6dGhy7KjF2eoPwFqpHb70jD0kGt/VQentR19I6gO5GIfkMoDg1kxyzJj&#10;rHyn0b5mT1ky+4AD1R0MRY4m2vuG8Yud+Rh6AIHT+L+dKnHKQvRM0NA1+HpZ6/G6bk7/ugdHmHRs&#10;tYmNz40PW5kXxxVug0HXuknX3D34RnkbKrGpZ7Cr33HqwhvUfD4ElYizjIXMS+Vq7R3aW+FQHY09&#10;g5392IATqHquy+K0ZRxiHBqM4NWtv5hWTLH9lR0N3QOoDlQ9gvBucGZsCK+RLc+K9RZv0XlgOVc/&#10;VNOxr7KjrnOg7cyxJksYthPf+MHXjAWl56eVphweDLzKtr7d5e0nG3uYaxxskiU0yI9wMN5YWpkb&#10;l58Qrn8YzoViIhc9tbu8rbihp7FrwBHDglyBftz65nQay5BnCDw1xTAKtmzZEhQUtG3btg0bNkzZ&#10;R3YkEMPPDqqzdDD8nIKxA+gdGmntdexy2L3h7UBbGYyBtgXNNBWKXEQBtfUO4dHB8MOgZdX0liMj&#10;1wxYVDr6hllp+Euwvy+GBB8z9EYT/Twx0cVscQi3Y/vmNPxYLGeGXGy16TKH4efnw26b7xDOALnw&#10;lLJespNjm4PGYH6hOmaAXGdU4mhb3xB+bqfhh2jecgThWnVgQNBf3TjDxifY5TDFvHSffaHqQC5U&#10;IjqEQzNUYqjhG2XTtODYUgxTDL3R4TT8zhi0jpty3nF46QoIUwxHGF3mNPyYX5w8e6M39jwhkQuH&#10;bBtynVnC8H/x/WRvtIsu7Dy6CmfEPw2/QH+mmNkHlmyZIZYLZWphqDt9YahEh+ow+cCS5SacX4AY&#10;ftOOVJcC9TH8dCEi7RACQkAICAEhIASEgBAQApcqAR0MP++4fHKpjhCRWwgIASEgBISAEBACQkAI&#10;CAEhMA0ExPCbBohShBAQAkJACAgBISAEhIAQEAJCQGcCYvjp3DvSNiEgBISAEBACQkAICAEhIASE&#10;wDQQEMNvGiBKEUJACAgBISAEhIAQEAJCQAgIAZ0JiOGnc+9I24SAEBACQkAICAEhIASEgBAQAtNA&#10;QAy/aYAoRQgBISAEhIAQEAJCQAgIASEgBHQmIIafzr0jbRMCQkAICAEhIASEgBAQAkJACEwDATH8&#10;pgGiFCEEhIAQEAJCQAgIASEgBISAENCZgBh+OveOtE0ICAEhIASEgBAQAkJACAgBITANBMTwmwaI&#10;UoQQEAJCQAgIASEgBISAEBACQkBnAmL46dw70jYhIASEgBAQAkJACAgBISAEhMA0EBDDbxogShFC&#10;QAgIASEgBISAEBACQkAICAGdCYjhp3PvSNuEgBAQAkJACAgBISAEhIAQEALTQEAMv2mAKEUIASEg&#10;BISAEBACQkAICAEhIAR0JiCGn869I20TAkJACAgBISAEhIAQEAJCQAhMAwEx/KYBohQhBISAEBAC&#10;QkAICAEhIASEgBDQmYAYfjr3jrRNCAgBISAEhIAQEAJCQAgIASEwDQR8JiYmpqEYKeKtBDIzM+vr&#10;6zdu3Lh9+3YPsukeGHmjvPXN8vbi+u6eoZEgf7/suLBlWdFXFCZkxIT6+Ph4sG1Wqu4dGt1b2f56&#10;WVtxfVdH/4i/r09WXOjSzJh1BfG5CeG+XisXk7Gqre/l060Hqjoq2/qGR8ejQgLmpkatyo1dlRsX&#10;ERxgBZoH86Ji6jv7Xy5p2V/VUd7aNzgyFhboPzc1ckV27OX58dGhgR5sm5Wqkau1d/ClUy37KjvK&#10;Wnr7hsdCA/wKkyOWZ8Wsn50QGxZkpXDP5u0aGH7xVMveivbTLb29g6PBAb75iRGLM6KvnZOUEOHF&#10;cg2MjO462bynor2kqbdrAJXom5MQvig96oZ5yUmRwZ5lbrH28tbe54qbjtZ21XT0j41PxIUFzkmJ&#10;XJ0bt7Yg3s/Xiz28dZ39Tx9rPFLbVdXWPzI2HhMWUJQUiUpcX5To781yNXUPPnO88XBtV0ULC5pD&#10;1Rcmha/MiVtflBAS4G9xMHgwe0vP0PMnGg/WdJU19wyOjIcH+xckhqPqr5ydEBXiraoenu19Q6jE&#10;fVUdJY09DMSwQL+8hPDl2aj6xLjwIG/dS82aNT4xcaS289XTrYdrOxu6BhEkISJ4flrklYUJ89Oi&#10;0ZAeHEtWqkaukw3dr5xuPVTTiUrE0IkPD5yXFrUuP35xZkxIgJ+Vwq3kxSjYsmVLUFDQtm3bNmzY&#10;YKUo5bxi+Cmjc5XRs4Yf+9Gu/uFHD9f/9pXymvaBCy37iGD/mxekfPSq/LSYEO8yk1ghWSx/9WJZ&#10;aXPvhXKFBvmxMf3o+jw2qb6+3qSKUVLVbf0/21XKFgcZzxtbSJIdH/q+dbm3LEyNDAnwIsHQti09&#10;gz/dWfrIofruwZEL50xqdPC/rMnetCwjNizQu+TqHRr52c7Sf+xjTbmIXKwx96zKeseKzMSIYC9y&#10;RNBfQyNjv3q5bNsbuCCGL+yvyGD/uy/LuO/ynNSoEG+Sa5ZDrj++Ufnblx3b7AvlYn9zx9K0D1yZ&#10;lxEb6l0qEdVxuqnne0+f2nWqefxiXtzchLCPXJV/28LUADxktix3thSKXBWtfT9+vuTxIw0XlSs5&#10;KvgjV+VtXpYRGODnXXLVtPf/6qWyHQfqsPcuZIdj5X3rct61OjvIq+RCddR3Dfz+1Yq/76vpGTx/&#10;CUPMuPDAd63K+sAVeQ65vKfDkAsD9i+7q/60u7qt9yIqMSY0cPNl6R+7Kj8sKMCL5KJHRsfG91S2&#10;/3xn6d7KjuGx84cisizJiP709YWrc/EceU+HzZqF2+tobSe7qVdL2/Ayn7+b8pk1NyXy49cU4Jzl&#10;LMQW5eWyUDH83M/cTTV60PBjveR870cvlOw8cfF9wFkEeD2+cPOcq4sSgz3n/DDeH2xp2LLd/3zJ&#10;k0cbmdguMqZGBX/yusJbFqSEBXmH3xTdhDX7n8+cqu0YcCEXyve6uUmfuKagKDnCK05r2da8errl&#10;/z1eXNnW70Iu1hSOaj9xTeHCjGiv2JpyEst6ufWRY6Utfa7lWpYVg1wrcmIDvcFvytp/qLrzG48d&#10;P1bf7UIuNgTzUiM/fnXBukKOJjywcBpXGs6UHBMdq+v67lMnd1e2uwhwQa7c+LCPXl1w/dwkb1Ed&#10;nf0jD+yv+fmuUv7iAgvddOP85A+vzyMgwiv2cDiJHjtcj2OFIwgXcgX4+a4vTPjkdQWzkyO9QnX0&#10;DY0+W9z0052nsWldD8VVObGfv2kOEw0ZzQ5496cfGBkjoOOnL5w+3tDtOoZsQVrkV26dtyQz2ivk&#10;QtXvrmj7yQuniVVxuemYlZ8QtnXDfA42vULVO63Zv+2p/uMbVe0Xc/CdHUJMq3tWZ334yrxELwmI&#10;6Ogf3nGg9tcvlTf3XMTBd1Yu1OBdy9I/cW0h/iM3G7U6GH5+W7dudb+amPE13n///T09PUVFRZs3&#10;b3azsJxrf/nhY4R3ThnC2zU4uvNkc3x4UEFShP5auKSh+/MPHnmppHXK2OSeodFXTrecCSaM0l+u&#10;geExXKRbHylu77+IN/HcwYPgnHOyhZ2fHqV/WBrW7MOH6j6//Wjrxbykb5Fr1iyCuI7UdRUkhnHe&#10;4ub5YrY6rNmnjzX8+4NH6zpdbUkp9kyA6yByca6eFRem+TkSWxyOjL768DHG2JRMWFMJUeNUMyc+&#10;zF/vjSlW3xtlbd94rPhQbeeUqoPDW6KeQgP98xPD9d/AtfYM/frlsv9+tZKYVdddNjo+cbq5t6Zj&#10;ALlQ+JoPxc7+YQ6cf/kSoYKutm6IjJcTpxIjllNNVKLmchEyvX1/DVYEYThTTrH6zgGiW7Pjw1Kj&#10;QzS31VH1Tx5pwHHJGJtSLgJB8Zpx0wRVr7lcHIixQfrWkydxhE25m2rvH8H0TYsOyY4P198HQRgO&#10;Z86ojgvDi87rQcxdtpTMMuLh9b+UgcPot69U/PSF0u6LnTmft5uiWzkjwQdBtNGU43YaExQXF+/Y&#10;scPf33/Tpk3YCNNYsvGivMCZZFwYSVnXMcAW52hdl0EUOOq++/TJZ483an7Vs7FrcOtjxQeqOw3K&#10;xdWCHz5f8uihOs3lonlPHWvgLGJw9PyAhMkkZcO99dFitgUGUXgkGXJxk+oHz5QwwAw24ERD9388&#10;dZIgKIPpPZIMy+GNstYfPXfatZf03LaxK/3hcyWnGl2doXlElvNWwYPVHayX1dyFMNaa6vb+n79Y&#10;drC6k823sRweSEXLGFe/eLHsZGOPwWZyxPTfr1a8VtqKxeiBFhuukrMjHCsPHqi7aAT1hcUQJcHG&#10;9HevVqBLDVfigYRYEc8eb/rzJGF1FzaI4ce1q/96ubyy1dXxuwckeWuVDKdXS1t/91ql6zPMs5nY&#10;cJ9o6HEM3YYefSfYGdubG+m0E4VgBDKykJLg/0M1HQanpJFi7UiD0iDCiMvbBgsnEPT+50+/WTa1&#10;b9pggTYlQxX8dU/1n9+svjC8c7IaXyppQdsbX/VsarnrYtl1PLC35jcvl180gvqied8sb8NhgTPC&#10;Iw32YKVi+HkQ/jRXzdLyixdLD9Z0mioXlw8+kpKmHlO53JkYx9sfXq/ATWiq0qGR8V++WHas3qgN&#10;bKrw6UrM0oKeMm4dOesl7OS/Xi7TeWNa1tL3h9cdz9OYAoWH+0fPl+gsV017H1vSmk6j1pFTfLZu&#10;BONxpGaKhjsTN3YPPLC/tqTZqHXkbFtZc+9vXinnBSl3NtVUXe29Qw8frMNjbco6ZWP6x9eNbtBN&#10;tWe6ErPF4WTywQO1rRe7rzhZLZz7PV/c9NyJxgvvvUxXwyyW4wxq+NveaoPWkbM6NrKvl7Y+ebTB&#10;oA1ssZFq2ZHof96oNGgdOatg0BJ6jXnPMFar1A25OG3+7avlxq0jmkQvn2rqeWBfLWrHDS1UqwJ1&#10;zW6KBdp4dmxaLnz/ZU81/2s8l/tT7qloI8LTuNVHC6Gx80TTk0frXd+ycb8s59Z4oLqDMAHjVp9j&#10;KM6axas2RMujGz3beDfXLoafm4HbWN3hmq4njjaYrQAtjNZ+5HC9qb2R2VqspMfx+dSxKe71XbT8&#10;us6Bv+6p0VYuGsbWrcLl/bfJuHHRkZhPK1Tty8uulGBITloUyPOQA+rbvrZZKRm5HA+uVneMjple&#10;JJ4/0cxdESu125cXYXAlcMalYJqyar5Wpq9cJxp7XjjRrGDn8Ggw5zPa7nK6BkZ5YPB0k9GziLOD&#10;hzB4NtxmPTL2jb3zSnZeFSM62myNPKj72JH6WmOHTmYLt56ebSW3DxhUZosCyAsnmhzn1WZzuis9&#10;euPV06Y1AKrmtTJ0aae2cnEWhNI2S5GlYX9VJ32tbagRizLHrQpnd+19I88VN2sbkoNcHGBMea/k&#10;wg7l8fRnjjeVGz7XNTsk9Ewvhp+e/aLSqkcO1XGLQCEnq8veig5TzkiFWpSzPFvcqHYWz3LLWsvp&#10;k3LVtmbkRIzXtHhsUKGWzoERbCSFjG7Igr2NXGwxFerCXfePvTUKGd2QhRtHDKeOPpUDLjY6HIG6&#10;oZEKVXT0DfM5iqZulVMF3Ma8d6dQqRuy9A2O7qtsr1UKih4Zm3joQK22h88NXQMvlrSoeak5bNlf&#10;qWmUHcdHTx9vVHCsMJwqWvqI+TTl73fDIHRWMTI6/tDBOgaVQo3czEQuInsV8rohy192m4gYPLc9&#10;jV1DTM9Ok1EhbpDIWQXqWsERRkZsKtTplNdT3SbIeRURKcDqrFC74+sIjT37dXXL4mhWk4uTj+q2&#10;PjyYCky8N4sYft7bd29p+cDwKHNSbSvA0OebQnydRkMWeOu51cYLKGptY5vOw75qee3OdaK+B4NW&#10;ZS9wJvSCS1l8lMzuRiqUj6XNFUTl+xt7KnmXS0e5eHOVe0QKx5hOhnx2sm9IxWhU6AJTWRiEGAPK&#10;cu2uaOdzXaZqdE9inCPcdlY+teP6YueAuVhl98hFT2H4GXmD56Ltwazinqpyd9sqI29OHHf5oqyL&#10;2ln72HArnO7aKpGzcAYSQZtqFTnfpp/y/R61wi3mYuKbvYJxtkZG4KnGnot+W8Viq6xn51M9qGu1&#10;cpyfIeG1BbXsdud6vbRN2Z/FSsGXY5Sz2yoac1/ZOcJKUdzQPWT4nQVbBXFP4WL4uYez7bXw7JLa&#10;cZ+zZawrep74oUB55E3NOkIuTAhT1w9s76dzKuBDaVZ2zLxbVd2m4+pCl1mJJcPI1/OQlvev1Y7F&#10;nH2O1/9ko+nYPDcMSOxsKzFyGBLH6nR8uobby+zAlAFiSOgpF06fsuY+ZYMWINx81tDwc1oCVuTi&#10;prraKY3yIDGYkYGk5pN1ll/e2qe8qTXYQrVkDrmUjjGd1XEXDuWjVrWtuU419loxbxq7B/U98avr&#10;VEbHDOWcViFMVLlG4xlPNjLFFG/R46TmsnSzUsyL8RZqlVIMP626Q70xbLWtqCq8Hbg91Ku3LSet&#10;shK9AxM99RTAWPOsiMYWhyA928CrF8wTC2afqzm3MnZ+vFOvXr1tOdl7qcWvOluE86K5W8cHFems&#10;LmtHdhxA2UZdvWDrE6RBKUxUvcXGcjomiLXXPvTc4jgCT6xNfLBYsa+M4VdJZXGCoOf1NGj5YrsK&#10;jv/Nw7tQg6qxPFbqnTIvlptyxAqF44Ln5tiUtXgkgcVHfXuGRvq17DIsbSvPMPcPjfUo3ZPySCda&#10;r1QMP+sMtSjBx7GxnJE/i3K5+eOc5rrAYuMmfCzCMddad6XWVyiL/eUugFLPNBHQtr+tNWzCWvZp&#10;gnuRYmbuKmYfM0+WPA395aPjWJwGuTzZLa7q9pllFfiElltNi1I59hwWi9C1xy/aLjH8vKq7Jm8s&#10;39a08rHyIH+/qOAADVlEhgQG+auP0gA/n5hQt36d0zjDqNBAKx+JJm9MiI6iRQT7hwT4GedwXko/&#10;X9+4cB3l4rveYUHqcrGsJEQEKWOxL2Owv1+ktbmfHBlsX/OUSw7097H4xWE95eKz1xa/OJwQruM4&#10;xASID7c0kMCi5zfB+bi88jAmo2Nxt7AIWqnadd6kyBArhUcEBwRrKVdCRLAVg5RlIizQ3woZ+/Im&#10;RFqa++FB/qEBOooWFx7kq75PnBUa6Ido9mHXrWQLqHQT5dJuT2ZsKBtuZQaRwf7psZaUuHLVrjOm&#10;RgVHhwYoa+GQQL+c+DCb2maxWLpMWddgRTi6LEbPLguJCVV3IqCCs+N07DLMNjYEyp2O/yI/MVw5&#10;u30ZmV9p0eoDKdDPpyglwr7mKZccFuSfFReqnB2fUVFypHJ2+zJi3KDT/H3VHdRzUyJ9lVWqbYL5&#10;+PgUJIb7+6nLVZAYYcWVZptks4qSIxhOyuVnx4XqaUjMSYlg+ivLhdqJsrBSKNc7ZUbGIbNsymST&#10;JUiMDI7X0ndJg+elqus0lAa+MCuLuzLSKTMWJkUEqFp+qFL6S0932JSCqyVQH9xq9UkumwiEBwUs&#10;TI9S9neyqZ2j5S6H3ds8jD/VEySOMhZlRNvE3GKx81MjlY+2ON2lu8OtHdRYbP9k2fOTwlOi1A2J&#10;pZnReIJtapuVYjHUcywYEpflxERpeULLccTs5Ajl7duSzOiYUEteZCud4iJvdEggc0RZrvlpUfFa&#10;noz5+vqkR4co+7MAcnlBvH52nyPSKjkqmA2c2nggO1PMSqyBWr1GcrGnZBUzkvLCNMjFMMY7o5bd&#10;1lxM/MWZissrcqF2Ei240uwTDUV9WXaMcvk5cWEZseouJ+V6jWS8oiBBee6zXcF3GaS6GTPSPOU0&#10;q3JjlUPD2CXiu+SQQLl2r8sohp/XddnFG8xk3rgkTc3fyWK5NDMmXVdVdf285KgQlWUPM3hZVrTy&#10;DsnukYEhsSQzRk1boaRuXZhqdwvVysfqW5oVrXyYuXl5hvLKpNZgg7kwA+gvZX/nu1fn6CkXe0qM&#10;N+Uw1HeuzNJTLgKu6K9U1cPMt6mqU4PDyUqylOiQtQXxaiUUJIUvyYjW8MQPcTj/uX5usppc2fGh&#10;SzJirBzUqNVrJBfXMFidjaS8ME1aTAjDmDgItey25mLiv3NFlloViZFB7Dr0NGiR677Lc9TkigkL&#10;xHepp88IiXBA0Dw10fITwpdlqdvDapUazIXDiF2HwcTnJXOo0/wEtbxemksMPy/tuIs0e1lm7HVz&#10;EhXkSYoM2nxZhpXYIYVKjWdZkBZ17ZxEhZ0Ktse/XJ5j5eqj8UYqpPT3892yMlPt0A8gizM1VcEM&#10;pA2L09Si7BjAl+XEKsB0Qxb8CNfOTZqbGqlg51xREK+8U7dbNGbW6tx4sCvItTIn9opCTZdM5OKo&#10;ZH1RgkJQ5OKMaORSDqCwu8s4zLxqdmJugumIaCS6+7IMi1fO7JOOa7RXzU4ggNBsFXQxjjCAKIxh&#10;s3UppEclri9MWJxh+tAPuQCyIF1TQx0UTJOVOaZXIrrpsuzYVXlxCsu6An+FLOsK4vljNiNyEUt5&#10;zZwkbVUHZwP/dkORwmYPE/3qooQsLW9h0E1s8z52dYFCoDgulWuKEpQDDcyOEE3Si+GnSUdMQzMY&#10;9N/YMN+sqwkX6fuvyNV53KOkPndDkVnPPZEkH706XznAZhr6w0ARXCL64JV5ZjcrBA599dZ5Crrb&#10;QIumJ0leQvi/rs0xe+mUtxm+e+cibQ110HBIe8+qLLP7Zt5m+Opt83SWixC7u5dn5Mabu4IYGRLw&#10;metnY4RMz6CxoZS4sCAO7vAcmSobhxGzMiNG02AtZEFjrMqN27g4zWwM/DVzEq+bm2w2lyl6VhKj&#10;tHGsbFmZhQVoqpzVeXG3LEzRM0TcKQixf++/Is9sHAQm38Yl6XFh+k4xziI/fd1sVIGp/mKBwAGh&#10;5+NJTkFQ11+9da7Z16GQ6J6VWdrGeTpFW5kTd9/l2ab6C/uc41mCO7Q1aBGHg/GPXJVvSi4SFyRF&#10;fPDKfJ3lMiuRkfRi+Bmh5DVp0FO/umdpanSwQUca3o53rcl6+4pMzSVkXfnNu5ZlxIQYlItIyHes&#10;zHyParSGO2mwTrx7dbbBSB7E53rPb9+9XM878edyY8ONXFzRNAITuVKign9092KLzxUaqctimhvm&#10;Jd+3JttgO9mgJ0YEfXPDPJ5nsFiv3dk5kPzXy7Nxrxi5FIdcbEY/f8PsBVyiM5LB7tZPXj5xEPgg&#10;OAsyojqQJTok4MPr8y7Pj9d8K4Dn/h0rMjcuTjWoOvATEab1vnW5mu9K2XDfsiDl3lWZuI2MjCy6&#10;iTOW96zNnZ2k/mqFG4Yn7eQE6UPr8xhgRqYMwxXr6D1rc9hwu6F5ylUgy8KM6M/dMBuFYEQu+pQ3&#10;XVA1+gfXZceHfWPDXBS4EbkAyKKAQXX9vCRlmO7JiDg4tm6an2zwmglDd1F61FdunWtwNXePFBet&#10;5UNX5rHxMOjYYorlxod9/66F4RaeRfSgsFaq9tu6dauV/JL3ogTuv//+np6eoqKizZs3uxkRzvui&#10;lMjq9v6ugREXn3RnMmfFhr5rTfanr5/tZ1CxuVmSt1bHHaSlWTGVbX3I5eJrtsjFusKWiKVIzyew&#10;z6PIW3brChLGxiYaugf5/rCL78biLeahmq0b5i3NVInKc3PvIdfK3Di2m/WdA3wadXzyj/Oxc+Uh&#10;jS/cVITtofluG4bIxVaMNtd2DPCpehdysfzwYNKnri28bl5SoL+OV3TOHRLINT81iuO7us6Bzv5h&#10;F3JhcvDq3YfW529YkqbnY4NvlWsW4QwJ4cF8lLmtb5ivn082ERirnHlytwefkdkTDDdPLmd17MMw&#10;vBmDzT2DLr4+zFYbI4p99sevySe+jo72SGuNV4rbbk5KJK3kY9PI5eKznkzDFdmxH7s6f/1snqzQ&#10;XS6+mcRQDAn0r+9ELleqgylGsDHHFzcvSDHisDDO1o6U2Oq5CeGYPXUOlTjqYorxtOmc1EhUx13L&#10;M/SXi8UoMy4MX5hTLhdrGMFWeYnhH7gil6sl+svFGOBEfVF6dN/QWFP34ICrkTiLO+1cBPj2pgXa&#10;vpVw7pDm+gyv8jC30PZ8aN6F6uDZiBU5sd+/axFPAdsxKVyUWVxcvGPHDn9//02bNmEjuLl2Z3Vi&#10;+NmC3YOGH+sfr/zj3EUdo6r6hkfPM/9w83D+wMNuH74qb9NSfa/2XdgxhNidebvJD7kGRsaGRsfP&#10;TYO8GbEhxPy8f10eVxYNen1s6X6ThbJULMuOQbGyZI6O0WVj566d7GfYhhIBdevClE9cW8hfvGJp&#10;gYFDrqzY2cnh9BcSoYjPXTvZpmHK8prWjfOTCcolJVrbJDnPJGeKYYETQIg442fkGnnrEsNrSYXJ&#10;EdfNTeLsaG1BgtqTS+6XDbkYXew4kQsHxBm53jLFEIRX3bhdhsMY6fR8QfFCbsjFhpsHbBxSzXLI&#10;dZ7niH1bTkIY790R9H7bolT9HdtnZWQGoRJ5J4OOGhkfZyd3nueImzns8DYsTuWsaW4qx7O6W0dO&#10;0diYohBw4WGnMwjxiJ1nsLNvm5cWdfOC5I9dk0+Il7fIxarEvVNUPQOR/rrQI4aJjtF73dzET11X&#10;SDSvt8iFZqDZhUnhNJiuQq7zzD/mFAvB1bOTPnN94ZWzE71FLjYV+YkRHCmzliFX7wXmH64HTD4u&#10;cCLXDfNSvEUuphgzCA8m/nSU/eDI2HlmEvLyT6wFbKX+7cbZfKDC/euRWo2oDk4IUqKDWZpRG8h1&#10;rupArtjwwIVpUXcsTafL0j0Rz6+D4efjXAvlN70EMjMz6+vrN27cuH379ukt2XhpjPiSpp7DNZ1V&#10;7f1NXYPMAVzaPDmFWYiOZucaG2ooNsN4je5JOTQyVtrSe6i6k9O/xu6hgeEx7AViXNkl8Lkk5EJh&#10;eYtpdC4xJmJb3xD9daKhp7azv6OPDc9EcIAv5i6GOnIRjO4tW+23yDVrVlf/8OHaruL67poO5BrG&#10;TGKjwJNCXJlbmB5Nr3nRVvtc0dgHHK7tPI5c7f2cJmFO4NImNIjlhO0d+2yztxzdM4OmrIV9wJHa&#10;rqO1ndUdA609Qw7V4efDzVKc3wvSIxekRau9sjtlvXYnYEYdres6ckYltvQM4RhGJfK6Eu/QzkuL&#10;XJwejXq0uw02ld/cM7S/qv1kQ09D1yAxEWzm2JKyXeMDJNhFZ76P5x1elfP4tPYOHazuQCXWdw2g&#10;EpELHYiGRyXyutWZ7+N5pVztfajEzuN13cjV3ovmQC7f+IggwnBQ9URAeKlcjD30xtG6bgIH6Dv8&#10;mEHIFe5Q9XjK0Ipe5JA9dyhyQoueP1rbVdvRz1xzLmFEtxI4PT8tklXM7O1Nm/SA2WLZYxC6cqim&#10;43RzrzM2hxKQhcAx3vDEWcZrLvqH4VwoNYoCTcgukT0wcnUOjGDnhAX6cQmT02m+QUKQp6emGEbB&#10;li1bgoKCtm3btmHDBrNdNi3pxfCbFoznF6KD4eds0xnP/WhHvyPskwnMTpSPlnjjTL6wn5Crs3+E&#10;XSlPn/FFOzajOr93YnycoYtZPs84gyd4egefvZfaReeJjFwIRXgkf3H6IAgU9JITCFe9Rzc55WKX&#10;g1z0F586mhlycYLkjBhHYzC/UB0zQC6nSmQrwHYbuSKD/RHNi1z1LsYiI7BrYLjXce7HhtuPMC0v&#10;3WdfqDrOqkQiVnDzEQ7qHWeXLvU+3YRczvBIDAmu/3FeMTOmGPoQ0ZCL3Qbzi2+reKM39rzeQ3X0&#10;Do2w62BtxseHPuR62AyQCzHpKnyynBbwdyYXQ1HP7/UZ30c5U6ISO/qH+7hEM2sWylAHlSiGn9lO&#10;9Jr0+hh+XoNMGioEhIAQEAJCQAgIASEgBGYoAR0MP68Mk5ih40HEEgJCQAgIASEgBISAEBACQkAI&#10;2EJADD9bsEqhQkAICAEhIASEgBAQAkJACAgBfQiI4adPX0hLhIAQEAJCQAgIASEgBISAEBACthAQ&#10;w88WrFKoEBACQkAICAEhIASEgBAQAkJAHwJi+OnTF9ISISAEhIAQEAJCQAgIASEgBISALQTE8LMF&#10;qxQqBISAEBACQkAICAEhIASEgBDQh4AYfvr0hbRECAgBISAEhIAQEAJCQAgIASFgCwEx/GzBKoUK&#10;ASEgBISAEBACQkAICAEhIAT0ISCGnz59IS0RAkJACAgBISAEhIAQEAJCQAjYQkAMP1uwSqFCQAgI&#10;ASEgBISAEBACQkAICAF9CIjhp09fSEuEgBAQAkJACAgBISAEhIAQEAK2EBDDzxasUqgQEAJCQAgI&#10;ASEgBISAEBACQkAfAmL46dMX0hIhIASEgBAQAkJACAgBISAEhIAtBMTwswWrFCoEhIAQEAJCQAgI&#10;ASEgBISAENCHgBh++vSFtEQICAEhIASEgBAQAkJACAgBIWALgUva8BsaGmpubm5paeEvttCVQoWA&#10;EBACQkAICAEhIASEgBAQAhoQ8JmYmNCgGW5twsDAwAMPPPDoo4+eOHFicHCQuoOCgrKzsy+77LKN&#10;GzcuWbLEemsyMzPr6+spbfv27dZLs1IC/dvQPXi6qbd3cDTQ3zczNjQ7PizI3+sNfoZtc8/g6ebe&#10;rv4Rfz+fjJjQnISwkAA/K6w0yTs4MlbZ1lfd3j8yOhER7F+QFJ4cGezj46NJ85SbMTQ6XtPeX9XW&#10;NzgyHhroV5gcnhoVMgPkGhkbr+0YoMv6h8cYgfmJYYzGGSDX6PhEQ+dAeWtf79BosL8v8ys7NszX&#10;1+vH4dj4BKqjtLm3B5Xo55sVH5obH+7n/XIxMQeGx8pae+s7Bui72LDAwqQI/ld5wuqTcXh0HLlq&#10;2weYa9GhAfmJEQnhQd6vEWcxFMtbe6ta0RzjkcEBeYlhiRHBM2Aojo9PVLb3VbT0DY6Ohwf558aH&#10;pUSH+Hv/FGM3Vd3RX9bcx0BkCcuOC0uPQeV7/W6Kmd43NHqqsaepx7Efjg8Pyk8Mjw4JnAFTjKlV&#10;2txT1znAjhFliFxxYR5WHRgFW7ZswejYtm3bhg0bPKJmLznD7/XXX//gBz+IyTc2Nnau0ctGzdfX&#10;96abbnrssces94QOhl9b3/ATR+r/uru6oq1/dGzcKRRixoUF3jg/+Z5VmbkJ4b5eOLO7B0aeOd74&#10;593V6KmR8fFZZxwXyBUV4n/NnKR7V2XNSYn0xrWTTQCb0T+9WYV0Hf0j/xycPrP8fX3zEsK2rMy8&#10;aX5KjBdu48YnJrD3kOuJo40tPUNnJx19lBEb+o7LMm5fnJYQEWR90rm/hMauwb/srnr4UH1D1+BZ&#10;uZhTSZHBd1+Wvmlpemp0iPtbZb3Gzv5h9Mb2A7XV7ayX//QMMsViQgPuWpZ+94pM/EfWa3F/Cf1D&#10;o3/fV/O3PTVYsxMojv9VHexN37Yk9Z5VWahE97dqWmo8Xt/121fKd55sYaNzVnX4zvKZkxrxL5fn&#10;3DgvOdg7nWIljT2/e63i6WONfefI5TPLpzAp/N7VWRsWpYUEeqWzr7yld9ubVQ8frMercra/kCs3&#10;IewdKzI2L8sIDfKfloHh5kLwV/5tT/UD+2s7zy5hZ1bnzNiQO5elv2NFZnSoV3oi6jsHHtxfi/Zo&#10;6v6/JQy5UqODNy5Oe+fKTHS+m1FPS3V4UnaXt//xjcrXy9qGR1Edzm3irCB/v+VZ0e9enb22MAHv&#10;2LTU5c5C2PEequn8nzeqXip5i0pEloVpUaiOq4qSMN3d2aSzdYnh51bso6OjjzzyyKc+9amamprg&#10;4ODk5OS1a9cWFBRg7/Ff9u3bV11dffnllz/88MPWm+VZww/nzSunW370/OmTjT2TycJe573rcjCT&#10;4sK9Zs/NUdjeyvbvP3PqcG3XZHIxmbGR7rs858xpkvWedFMJzT1D296oZIvTNzQ2WZVzUyI+fd3s&#10;y/PjvWiv0zUw8tc91T/fVcrpymRyYdZ+7OqCa+ckhQX7e0uPcX7+8KHa/3ymBAEnkwtn8IeuzLt1&#10;YWpkSIC3DEVUB5vsbz5RjOthMrmw0t+7NueuZRnRYQHe4jnCHNp5sunrjx1v6RmeTK6okIB3r866&#10;d3V2XHigt8iFtwinw09eKPnHvtrJ5EKW+WmR/3bD7BU5cd4S63HmVHbov14u+8vuaiIFJhONo6Qv&#10;3jJnbX68t5i1eMFae4dR9X98vbJ7cpWYGBH0tdvmenBvanbZQ66OvpEH9tf896sVePcmy47n6Cu3&#10;zr1hXjJBR2ar8Eh6DCE0/ONH6n/1UhlhHS5Ux+dumL1hSRrbKo+0U6FSggJKmnp+uav02eImF1Ns&#10;XUH8V2+dmxMfTlyVQi3uz+I4bW7r+6+Xy3HIsmOcrAErcmK+eNPceWmR7j+w1cHw89u6dav7+8b9&#10;NY6Pj7/yyitf/OIXS0pKYmNjP/ShD/3ud7+79957r7zyyiuuuOK2225773vfe+211yYmJi5cuNB6&#10;8+6///6enp6ioqLNmzdbL81UCXja8N98+4mTbAhcZCS25M3ydizDRRlROOH0n9NsSf++t+ZLDx2r&#10;mVz/Iu/I2MSB6s7i+u55aRHxEcH6y4WLrby59993HN2+v5bGu+iylt7hF042BwX4zk6OwCFnalS4&#10;PzGSVLX2femhozi2idRy0QBsjJdPt7DVQ67QQC9YOGvb+7/+WPGvXip3sV4iLxs73Kh49AuSIiKC&#10;vcD2I7Dz+8+W/PiF05hJLvqLf8X/wr7cEQ4Uily6TzICO3++q+yHz2GlT+p9QF56E9VR2dqXlxBO&#10;UJD+th/e+j2V7f++49iLp1pcKA7+iWOKN8rbCPXnSFN/Gwlv/ZHarq2PFj91tMG1SkR1vFraiupg&#10;iunvDqOdJxu7v/PUSQ7EiBV0McU43nyphADQ0aLkCP1tJKy+8pa++58r+Z83XFmzyEuQP0tYe9/w&#10;3NRIVKL7VyVTNWL11XX2//zFsl++WEabXeRFdew82VzbObAgLQo3n6laPJIY1fFyScvXHy1+rayN&#10;YemiDRzhPnq4Pis2NDMu1F/7oz+GImvTVx85/vyJZixbF3LVdQ4+ebQxOSoIm9bNtl9xcfGOHTv8&#10;/f03bdqEjeCRAXCpGH4NDQ3f//73d+7cSWTtF77wha9//evh4W+J6uHcLzU1dVqsPjrSU4YfO2xc&#10;bj/bWTo46mpdOTvUqtr6CZhcnhUbo3cABnrqT29Wf+/pk67Xy7Ny4Zw7Vt+9PDuWuFaPzCvjlVa0&#10;9H7uwSO7K9qNZHFs9SraQ4P8FmdEax7OSnjn1x49vutUizG5Jg7WdCDRZdmxmstFzM93nj711LEG&#10;l8vKP4Vm7SEGjwiaJZkxmm+4m7oHf7Kz9KGDdbiEpuwy9gp4i/HFLEyP0nwDR8T7f79STngnFviU&#10;crFvqGjrw1iflxrpcIdpbNLS1ANVnajEI7WdRoYi4qPqOdXEXMcCnBKFpxIgV3F9zw+eO/UmW1ID&#10;DxCwIpQ09xDBVZjMSNTXHYYoFa1YR6efP9HkekvqJI+q5wY791GwkTS3ac+cOZc+cqjOtZXulIux&#10;WtriuF6LjaS5Tds1MPyzXaVErLh2XJ6dKWUtvc3dQ4syojVXiTR4d0XbNx8/capp0oiwc6c/Zi0O&#10;prSYEO7Wau4OY9f35YePHa2bNCLsPLleOd2aFBU8JznCnXfXdTD89F0ApnHh4bjvjTfe2LVrF9Ge&#10;hHe+//3v199LrSb+CyebOIgwsnU7W/7eyg7CGHoGJ43sUmvJ9OZ69XTrT3eedn3Acl6Nh2s6f/jc&#10;KReReNPbQrXSugdHCIPcX9VhPDud+7OdZbtONhvP4v6U7DIJW32jrM141Wwafvda5dPHGoxncX9K&#10;fPB/21v94qkpvInnNgy5/ra3htu27m+t8RoJiXnscD2XSw06ViiZzeujhxseOVhvcFdkvDHTmBKN&#10;8cKJpkcO1TPRDBaLTcuhBPd5eoaMZjFY8vQmq+sY+PPuKk7GjFh9zqobuwc5fsdQdO3jn952mi2N&#10;SEhuUhGNYsTqcxbe1jv8j/1kacNYMlud29IznLg0u/NUs3H43GZ/5HAda7rOU4y2PXyojmBII9as&#10;kzZPEKFqHjviKhLPbf3ioqLHjzQQQW3EmnUWgoNv16lmRi/LhA7tn6wNrb1DhHXgVjDeSNxnBE8e&#10;re00nsX9KTv6h3GEFTd0G6+a9Y7jXA4JjWeZGSkvCcOvq6vrzTffrKur41iP8M7o6OiZ0XnnSUHw&#10;FY43s0qHdYgoBYKFtGXiUDqvlBvfup0V5KVTLZzMaCsXDWNXCnyzLaSLf/FiKerbbEa3pX+ttPV5&#10;lzcHLtoSNgTE43H05LZ2mq2IUMBnjvPymbl1HbMK3wqBlGarc1v6Ew3dTx5raO91Fc50YWOGRscI&#10;7uIcw23tNFsRT8hi0PIGj6mM7GUfOFB7or7bwIGTqYKnLTEGLSGOvFtgfLftrPt0c8+OA3VmB/C0&#10;tXuqghBnf1U7StusCUfoCuYHK+BUNXjm388cY3bjTTBrwjV0DjKAubPkmXYbqJV3kra9UWXKJ0up&#10;2OoE2rl4g8BAzfYmIbIDpe3ikthFq2dmPXOs8WB1p72Ns1Y692b3GoswOlsPmpDzTIc7zLAHzVob&#10;VXI/eKCWjYfZnPVdA3/aXc0NKbMZvTr9JWH4NTY2Hjp0iHO/9PT0BQsWEFxLn42MjPAFv7a2Nv7i&#10;1V14tvHPFTfyVpiCLMSvs9YaCYVSKNx6lldKWghSUtiE4c55+GCdgsVovc1GSuCBEHyKLq74uyiE&#10;73PwWIWRWtyfBruUcCY1+62yrf/Jo5ra6gwnhiJ3wBSQcjH1wYOTPr+hUOA0ZmHThsvzRH2Pwod9&#10;6rsGeeRmGhszjUVhPByu7TxQ1aEgFyFbT3DBjEeDtfy19Axy5q+wWUGL8pYD9rACEzeQ6BkYefZ4&#10;E1aB2bqQi6gQngA1fp5mtgor6Tk14kxMwS6lm4gH4ZD27LvcVpphR96HDta6fk3gopUiF5bwngpe&#10;ktR0inHl3sVrLi5I4gh79XSLWYvRjq65aJls9vDWGQ8TOFsI9zP3V3ccMxZF6TZxzlbES9TE8yvI&#10;xTnt0dqufVWX1qHfJWH4tbe3l5aWMkQKCws57jt9+vQnP/nJlStX8obnmjVrCP78xCc+ceDAAT7w&#10;4P7xOl018iT000cbTAV5nq2axbKspQ+v/3Q1ZhrLYUUnso6gF4UyycvVZGI+FfK6Icux+i4WCbWd&#10;ysDIODskPT/CiVHKBTDjETLnoeauiJ5ycWvxeEO3Wd/2Wen+vqdGT7mauwd5+dp4kOd5/fXg/joe&#10;UnPDfDFbBXbRvsoO3skwm9GZHgfE8Iimu1LOMLmloyYX0e8cFeo5FBmFaHs1uThseb2sVc8N9/DI&#10;GI/lqsnFO88MY8ioZbc1FxP/oQN1alWgcFia1fyDajUaz8Xs+PveauPpz03JAsFNMzYeatntzsU7&#10;akRTq9VS2drPg+oKLni16kzl4pUEs5EdZ8snBn53eZuecpmCYDzxJWH48cAmj7sAhRO/hx56CHvv&#10;Zz/72cGDB7EAeeRz7969P//5z3nek9dfjIPTLSVjt76LL8wotovwaD1Dtgho5P0lsxFNZymwanJa&#10;qAjF5mzETqgZtLSL2KH6zkEFF7LNMjmKZ81TXlrI3tA11NClY1Qkjm0r4ZqN3UM1HTruBgil5qBV&#10;eWAwCKvaVU5BlWs0mLFnaNTUPZbzimUMV7apBFAYbJ5yMk4yq9r7Xb9Q6rpw7HwNTXUWL2IaXXxH&#10;ZEpiXO9R9stMWbiVBOVtfVZUIsNYz+hcvtJuZQ1C7bT3KxohVrpjyrx8pR11PWWyyRKwUuhp0NJg&#10;IiCU5cJWr+3o1/PyMw+6mI0PP8uBY2e+8N45oONQVO4s1xlnvuFHhGdvb+/QkGMa88TLV7/61Y6O&#10;Dj7id9999/Epi49+9KOLFi0KCAjo6+vjtc9vfetbBs/9/v73v/MSa9okv/p6d7/lUNM+YMXZSdih&#10;lU2tTaPzjBkwYCUGFSba+t54nsHFV/umRMqr+q6/bDFlCTYl4ASpy0LEPOq7olXdDrFJKIolSMbK&#10;7g1bnbNQ+5qnXDLehyaTt+DOq+tEg46+FT7Xzoc3lLGQUU+5OEtXizc+i+J0E5Hzqj5CK0Bd5p2Y&#10;NVFq5sGJCwuraOF8V8dD2pPWJgixBtx/tg28esHEh6tn5rWhrkFl16eVeqfMW9rUa2V+tPYMuf78&#10;w5QNsC+BRT8430Ht7NPx8JlbTsrHA2cW9xEX35+0rzs8VfIlYfg5rT5+p06dGhgYuOWWW3bv3v37&#10;3//+a1/72k9/+tNnn3324x//eFRUFAm++c1vvv7660Y6Y3BwkPuBrZP8sDaNFDKNaXhogZ2lcoFk&#10;1nPJxBkzZgEmTPT0AdNTDtEsdBmiDRv7aIfyqFDLODw2YUUFI5cVF4Zam43kYoZZvGmjqVyW577Z&#10;B6WM0Laexvrc11MubDaLA0k5rNd6p7goAV04MGLu2aTzSuMjRhYUqo3CWZTL4kphn2D91vqLLYfa&#10;TQf7JHKWbHGCcDdY+aaD7qKxCFrYj9knHVcQrcx9NpnKB4b2CWVfyTPf8OPLDTzmeZbgvHnzfvKT&#10;n3BQd/a/JCQkfO5zn1u/fj2PvgwPD//yl780YrYVFBTcc889/zLJLywszL4+u2jJfMLIyidWyByk&#10;5cedAv39/M7pPrNUYRIcoOkg51Psfha+FMaXZ4K1/Ix7oL+Pv6/6F9DoMj2/W8UMC7A2R/T8PD2d&#10;ZfHDbmGBjueydPs5Joi1ua/nd8ZY0UKsAQ8N1PF7d+jC0ABLAykkwIpCtXH8Wpz4FlcK+wSzOPHZ&#10;clhZKeyTy+L8cqwUfuoroH1yUbLFuc8HM/X8jHtIoJX97yyEQjRbyWtV+MwXFasvJCTk7If73vGO&#10;dyQlJZ3XB3FxcXfeeWdoaCgm3/79+znGm7KTeBWGr7T/apJfTEzMlCVMb4LU6BCWB+Uy2eIkRgQr&#10;Z7cvY1JkUFiQ+jYlyN8vNSrEvuZZKTk5MtiKFmZTmxylY5fFhwdFhqhv4Pz9fDJiQq2AtSlvdGhA&#10;TGigcuHsa7PjdZQrItg/MTxIWS4y8k1wK9ltyosZkGJtgugpF3vK9BhLOi0nPsxnlnYbU5qUHW/J&#10;YZoeE8qe26bhZKVYiwMpJSokWEtbvcDaxE+ICAoPDrAC1qa8OfGhFlyys2JDA6MtrBQ2CeUsNi/B&#10;kq6ODQuMCtGxyzJjwzi9UEYXFRyAaMrZvS6jjlpyeiFi8mHROY/g+Pvy5cu50XdhFfz3wEBHx/f3&#10;91dVVU1vG9xQWlJEELafsrZiR5tjTSPYJGNceGBadIiyXxCjcXZypE1ts1hsXmJ4pKoOxbsFlsQI&#10;S/t1i+2fLHtmbCi2n3LhGOp6GrS0KjVa3dJm98bGVBmLfRlZ8LIsbLhxzWTFWdqv2yRaZHBAQWKE&#10;cuGM4Wwt5cI5nRUbamX7tSQjRnmlUOY5ZUaHZyQu1Mr2a35alJ5xKwwkKyqxICk8IkjdlTYleeUE&#10;THymv3J2sFjpbuV6p8yI59GKz4idGF7dKWvxSIKlWepnErjS0mNDcBR6pOWuK12YFqXs9EFppMWE&#10;aGur20F75ht+UAsPD09MTOQvmHzc5Ts38vMs0/j4eD8/x8kSj7vwCqgdrG0tk93ANUWJakMfTwku&#10;rjkp6psk+0Tz9/Vdmx8frqRr2EngGl+c6bi9qeFvfmoUGzi1AAWO+66anahn0EVBUkR+QriyrX7T&#10;/GS1YWx3F2PQFiVHKgeEbFycqqdcSZHBC9PVd8y3LEyxGClqU8dxQrssO4bNilr5185JtBihp1bv&#10;lLlwa6dEhyxT3cCxb7tidgJxsFNW5P4EMWFBa/Li1OolaGV1Xpxyd6tVajAXbWN1Npj4vGTEvS/P&#10;imUwq2W3NRcT/+YFKWpVsIQtTI+2Yjeq1WskF4p6w+L/uw1kJMvZNDCZkxqZEaujj49GXlEYrxy3&#10;glAL0qLUdiymGCokXpkbqxy3wsnzZdmxVg4MFRrs2SyXhOHHt/uys7MBPTo6OtmjnTwA43zojFPB&#10;ix4JerafjNR+68LUBKWTFlzj185h+6fj0oLg18xJwgOnsE9hj37LAvZImp7gc9x3w/zkcCVXLg7F&#10;G+cnGxkV7k+DROuLEuOVTiPZ37xtieKKa7ekmAGX58fh8lSoKCrEf8vKTIWMbsjC9WB2loVJKn4f&#10;rIi7l2e4oZEKVbB7ww2MTauQNzzIb4OuhjriMP3Xz05Qu8F4ZWECJy0K6lQBo9ksHGPeMC9ZLQB+&#10;ZY5jDOu5ewv089mwJFXtzsKi9KgF6eqnGWa7wGx6pr/aERCdtTw7hrsYZmt0T/p7VmWitBXqYq+C&#10;80JtDCtUZzYLTvS7L0s3m4v0eHLnp0UuzohWyOuGLPiMNi1T2TlgxxKJjc/IDY3Up4pLwvDjuG/+&#10;/PlA5wpfWVkZ5t+FHcAX3kdGHM/UEvCZmpqqTw8Zbwl+iy/dUmQ8vTMl4/6y7Bh2OWYzui090SCf&#10;urZA4XSLPd87Vmi623bS27Q0bVmWiib9/I2zrcQO2d13N85LXpMbx209sxV9/fZ5iboGySDLuoKE&#10;qwrZcJverHz2+tlJut41Ra6lmdE3zCNa3PRG5wNX5GbHW7o0YnaEmEpPmPdti1K5+WUqF4nfuTJr&#10;XmqUhvGQTkE4VVg/O5Ezf7NyEcB2z8pMBSBmK1JLz+ZyRU4sXWY2Ox7Pu5alW7z6aLZS4+nxJjOc&#10;3ml+MaKnbl+UOlvJKWO8eVZSckPk/Vfkmi0BW/GGuUlLdLUiECc5KuTT1802KxcHzlfNTiBGyWxG&#10;t6VnSf7Y1QX5CaaD87PiQvFdRuh6PIBc71uXW5Rs2n3J9vL963KtRM67re+msaJLwvDj7Rau8Dkf&#10;XHn88cf5ZN95BDkG5L/zpQcUdEZGRk5OzjQidmdRNy9I3bIq03hEGTubzNiQr9w6l8cz3dlOs3Vd&#10;PSfpvsuzTcg1axYnmN+7c1GQ+T262bZZSY+/c+uG+dwcM24hAeFdq7NumK8YYGOltcbzsjH9zA2z&#10;8eka3zpjJd61PF05wMZ426ykBP77rszDTDJ+sMBe9taFKRuXpBvvYistVMuLV+XtKzLXFcYbn2IQ&#10;uGZO4h3L0vW8VeXkQCOJRL1pQYrxwzGyrMmPu3NZuvL9W7UuMJuLwOO7V2Sy0TE+xQiY/9e1OQsd&#10;F/z0HYzo7c3LM5ZkRhuPKON0ZfNlGWsLEoxnMUvbenp2lncuz+AsyLjqYNDevDCFWErjWay302wJ&#10;TP87lqajCow3EiVzRWECo1fBmWu2ecrpmSFvW5qG9jB+ZwEC3KB73xW5xrWocvOsZCTw+Bsb58eF&#10;BRrXAkTi3LMqa1lWrJV67c6LQ/aHdy/m/MO4XIzed6/JWqOxoW4TND8+Ym5T0foUyzoXHBxcUlLC&#10;sR6f8uPD65h2QUH/vJSMvbdz587vf//7LS0tJPvSl760dOlSi43nwU8uClLR5s2bLRZlNvvq3LjW&#10;3qHajoGhkSm+JcigL0qJ+Mnbl/DKiNla3J/+8ry4zoERvsY+5TessDp4bexHdy+ek6Lpsy7n0osO&#10;CVidG3+wurMbwcZdfYkRdYYDmNXoy7fO5eqj+7vAVI1EDhM3f7i6k16b8mNNbLIJyv3izUUW39E2&#10;1UK1xASysivlM7h8zH3KzxWS+Nq5SZ+7sUjPZ3jOJUAg64L06NqOfr6qPOVHqNhqX1EQzzEmx33G&#10;V1k14BZz4YPnyk1b73Bt58CUn/Rk60DE4KeuLZyfHq25XGDB9osJC6xq6+/oG3apORxhHeyH3r0m&#10;+50rM7UN6T/b0RxLJkUF89XyNsf32F2qRJ9ZOOzvWp7x3nW5oLA4VOzOHhfOM0ihLM18KnpK1YGh&#10;iMn3iWsKErR8bftcVrzMyfMzDV2DTY41bIqPCWN1EKX8xZvm8NiV3cAtlo9bluDGpu6hhs7BKb9y&#10;jOq4LCfmWxsX6PmC13kocK9wYa+4oad3qpGIjygxMug9l+cwxXR2GDkF5C1AjseP1XWfmWFT7KaI&#10;mbp3VdYnri10s8OouLh4x44dfD1u06ZN2AgWR6la9kvC8ANNbGwsb7ocOnSITzVg5vFfCOxsamoi&#10;8vOpp5767ne/e/r0aRLcdtttX/7yl53Pe1r5edDww9vEjR3Ua0f/CLP6ooqY0xXehLx+XvKXb5nL&#10;UxxWJHVbXibnytw4wu4dcg2OXlQR45zj6cWrZyd+4eaiBWnRGvu134KNPRkBTn3Do10DI/2TbHXC&#10;Av2KUiLfvTr7/Vfk6fnmxIUjgY3OusKEAeQadMp1EUXMvrwwOYKI3A9emUd6tw0nKxWxxVxbED88&#10;OoZcfUNjF/1oNF6VvIQwDo4+tD5fz69TXEiAveaq3Dg6qfOM6rjonptvCfDm/u2LUz+8Ph/Vob91&#10;hJiEJy3LjuU7T50Dwz185PtitgTqhZ3QjQuSP3pVPm9OeIXqYB/Gs6W47egsp+q46KhmLViUHs1Z&#10;39svy4jS9cLzuS1HLm4hFiaFY0YgF9r+onKx1Z6XGvmuVVn3rclhw2dlRrsnL5OFJ4txQzAEkYuh&#10;eNGdKaqDWAk6iymm5zeWzsOFXPERwTypyn/v6h+ZzKpFrtyEsE1L0gih5Oa9e5hbrIUHApg77Jc6&#10;+4eR66Kqg6cEsuJDb1uY8sVb5nqLqudwEjVekBiGUN0DI46vn1+MFAd9eDk/fk0BC7SbrSO1jkN1&#10;YHjPTY1EaeCFmOyr7jiauQf0ofV571mb4/5Pf+pg+Pk4XzS5FH69vb1//OMff/rTn2LjITVf8yME&#10;lP/Y2NjIyy6RkZE333zzt7/97WmJ88zMzKyvr9+4ceP27ds9whZ/x/H6rhdPNR+t7arrdLgY+S/Y&#10;RTxZiz+VdWVVXuwVDmei6dsvHhHnbKUcHnHYsutU8+GaTqfrlPMktBh7Vh48wO+4MiduXUG8t5gQ&#10;58JkK/ByScub5W2nm3obugb4v/is2NxwfYW3htFT3OqZmxKp5wuKLkZF//DoK6dbXy9ro+OQC6OC&#10;TmSxxNzl2Wtcqrw2wVZb4eKcx4fiK6dbXittO9nQXd812NE/TIcRvMQelO0daw/jkKcXvcVKPwtz&#10;fHzi9bLWV0tbj9d313cOtPcNY7NzwszRCk/wcYrODZYVOXFqLzp4sMvwO+ytaH+ltPXYGZXIaRIb&#10;OVZ9zPikiODC5PDL8+KJ+fHGyx5tvUMvnGjeU9le1tLb3D3Ejgdh+Rh6fEQg2yC2bqh6bCT9Hfbn&#10;DQ/m1EunzqjEZuQaJHYAuVAU8WFBXOfjyRNUx6IME0GhHhx+56n610pRia2oxOaeIQ5scR5xvkT0&#10;HaoeCwrVQbiEV2y1z5ULU3ZPRRuq40RDd2O3Q67RcYeqR3Wg6hmB+MvW5Mbr+aKsi7GBHAeqOtD2&#10;qEQONgkfwAQM8PdFuSMXz6GjOugynSNXLyode/+ajn52HfsqOypaeznb7B3inQsfAjo45eNbHVxq&#10;4Nk/Pb/W46K/MGkauwbYdeypcKjEpq7BboeTxaES2XVkxoXyRA3ByXzS0CNTDKNgy5YthBxu27Zt&#10;w4YNHlFKl5DhB1/MvF27dj366KNvvvkmH+vjsh+He8nJyQsWLLjmmmve9ra3YbBNSzd43PBzSoGx&#10;V9fRX9852NI7hA7G8HMYSFHBxAhFhAR4hbf+ot3BTrShc8Bp0LLJIeyR728iFz57LFvvlQuFhfuN&#10;cFbC7boGHIeaeEl5HpPjWf54ncl33p6A2C2H4YdBOzbBwRFyYSCxgfM6k+9cuTBr6S9igRyG3xm5&#10;OG3Ht8LqoufL8gb1G0ZRdRuqY4ADdofPCLlCHYYffmKvM2XPFZmdaFVrf32Xw6AlGB6fEV5t3hPK&#10;jQ/jZMwgHD2TcShR0dqHIYHhx5aO4RfPR1BjQpliHtnfTBelnsGR8haHXPjCHIafP74Vh0pkinm1&#10;XH1Do+X0FwZtvyMYPijgnwYS4aD6R/K79vQ5xmH3UDvKcQyD1hffSuoZlajtG55Gxiou5uq2Pgw/&#10;VIdT1WP4pUSzm0Ilav1EgmvpOAVhcrE687/EDpCY8CLOBNglYiYZv7pphKE707CbwiOGXEQgO0/X&#10;UYlIlBETQqSrB610MfzcOQz+WRejnCO+6urqjo4Ooj35dl9ERAS2H2+6cMFvuhqkieE3XeJIOUJA&#10;CAgBISAEhIAQEAJCQAgoE9DB8NP9iQhluJNlJNwlJSVl5cqVN954Izf6CO9ct25dQUHBNFp9095m&#10;KVAICAEhIASEgBAQAkJACAgBIWCFwCVn+FmBJXmFgBAQAkJACAgBISAEhIAQEALeSEAMP2/sNWmz&#10;EBACQkAICAEhIASEgBAQAkLABAEx/EzAkqRCQAgIASEgBISAEBACQkAICAFvJCCGnzf2mrRZCAgB&#10;ISAEhIAQEAJCQAgIASFggoAYfiZgSVIhIASEgBAQAkJACAgBISAEhIA3EhDDzxt7TdosBISAEBAC&#10;QkAICAEhIASEgBAwQUAMPxOwJKkQEAJCQAgIASEgBISAEBACQsAbCYjh5429Jm0WAkJACAgBISAE&#10;hIAQEAJCQAiYICCGnwlYklQICAEhIASEgBAQAkJACAgBIeCNBMTw88ZekzYLASEgBISAEBACQkAI&#10;CAEhIARMEBDDzwQsSSoEhIAQEAJCQAgIASEgBISAEPBGAmL4eWOvSZuFgBAQAkJACAgBISAEhIAQ&#10;EAImCIjhZwKWJBUCQkAICAEhIASEgBAQAkJACHgjATH8vLHXpM1CQAgIASEgBISAEBACQkAICAET&#10;BMTwMwFLkgoBISAEhIAQEAJCQAgIASEgBLyRgBh+3thr0mYhIASEgBAQAkJACAgBISAEhIAJAj4T&#10;ExMmkktSYwQyMzPr6+s3bty4fft2YzlsSdU9MPJ6Weub5e3H67t6BkeD/H2z48OWZcVcOTshMybU&#10;x8fHllrtL7R3aHRPRdvrZW3H67o6+kf8/Xyy4sKWZUavK0zISwj39Vq5mIyVbX0vl7Tsr+qobOsf&#10;Hh2PDAmYlxq5Oi9udW5cRHCA/WhtqQEVU9/Z/9Kpln1VHeUtvYMj42FBfnNTo1bmxK7Nj48ODbSl&#10;VvsLRa7WnsEXT7XsrWwva+ntGxoLDfSbnRy5PDv6qtmJsWFB9jfBrhq6BoZ3nWzeU9F+urm3Z2g0&#10;2N+vICl8SWb0dXOSEiKC7arV/nIHRkZ3nmjeXdFe0tTTNTAS6O+bmxC+OD3qhvkpyZFeLBfkmFnP&#10;Fjcdqe2sae8fHZ+I///snQecnEd5/6Vre733XqVT712y3A22sYSMZQdRDYQaCCEQIMBfkJAAIVFC&#10;CYRiiky1LPduy1XF6vWk673327vd6/f/7i25nK/svu+89+7Onmc/ij8ieqf8fjPzzNNmJtyyNMUh&#10;OnYUxPv7+bCHt77T9szlpgt13dXtfUMjozGhQYXJEeC6oTAxwJdxNfX0P3u58UJtd0VbL6I+KiRw&#10;UVLE5txYcIUEBpi/FMxqodXa/0JR89narrLm3v7hkQhLQEFSBKL++sUJUSG+Kuohq71vAJHIFlbc&#10;ZLUPjrCFoWxsyI69vjAhPjzYV3WpBQtGx8Yu1Ha9Udp2vq6rsdsO0sSI4BVpUYzX8rRolEazJorJ&#10;9YLramPP6yWt52q7ajttGDqIxGVpUdcVxK/JiAkJ8je5/VmrxyjYt2+fxWI5ePDgrl27vNINZfiZ&#10;Qrt3DT+meKdt8IkL9b98o7K2wz7dso8IDnjn8uRP35CfERvqW2aStX/o2StN//NqeXlL33RcqN03&#10;LUn89PX57DT+fr4kikdGx1Brfvxy2XNXmjFrp0xKkGTFhX50R+6dK1OiQoN8CBjCt6Wn/0cvlz1+&#10;vrGnf2j6YkuNDv7g1uy716bHhVl8yGBnifXYB8H10Jm6LtsMuOLDg967KfO9G7MSIy0+tMTAZR8c&#10;/p/Xyh88UdPeNzh9vCKDA+5Zn/Ghbdlp0SG+hat/aPg3x6t++XpVa+/AdFzoN+9em/bx6/JYaD6E&#10;CyCIDozYf3vuGg6I0Zm8uDkJYZ++Pu/OlamWQH8fEh3gwiL6wYulT11qnBFXclTwp67P27suw4HL&#10;d4AhEhH1//NqxSPn6geGR6dPxYQIy0e353xgS1ZwYIBv4arvsv/qaOVDp+vwMk/HFRce9L7NWR/f&#10;kRsS5GO4mnv6f/9mDX9mFInRoYF712d85oZ8PLM+NF4MEG6UNyvb//vl8tNVnYMjU6ciWFanR3/+&#10;1kU4nQP9fcn8Gx4Zxf/145fLj5a39w+NTNWmFi7AI/aZG/OvX4yHxQvmnzL8TDG6ZKjUi4Yf+8rl&#10;+p7/eqkE79SM++UEP3g9/uGdhTcvSQr2xuzXO0yoNOUtvf/5YgneX3QCF8VTo4I/e1PBnatSwy2+&#10;4Te1D408e7np358vrut0+Ntm+2HJ3rI06XM3LVqSEuET0Vpk7uulbd9+qojopWtc2wviP3tjwerM&#10;mABfMNdR196saP/mE1fKW/tc4yK6/jc3FmzKjfMJvylhh7M1nf/0ZNGVhh4XuFAIiEJ/5oaCnYsS&#10;vOg31S5A0G8u1XV/99lrJ6s6XCS4gCs3Pgx32K3Lkn1FdODg+/Pp2p+8Uj6j92GCIvSb25YlffKG&#10;/PyEcJ/wiJGr8tiFhv9+uayxu9/FQKOP7lwU/7c3LypMjiTvQ/uU8NaXOPWev9KEw6iydQbH5USv&#10;mIqEyL70jkICLz6hcxMBe6Wk5UdHyooae1znkC1PjfzanUvXZsYQbPfWKGhvF1F/oqL9h0dKz1Z3&#10;utam8hLC9t+1bGOOb4h6xqjZ2v+HN2sOnqjumMnBN0ERO/K+zZmf3JmfFOUbUU3gPHy27uevVbRY&#10;Z3DwTeBCDN69Lv1vbypIiQ7xsOCQwfDz379/v/ZloL7UyMCBAwesVmthYeHevXs1Fpmrz87VdH3t&#10;sctvVnS4TeHt6R9++VprbFjQouQI+XeX4saefzh88bWSNre5yWSmvVHWFhoUQDKh/LjYMv94quab&#10;jxd12GYIsEyeFQ7Tt7XvUn338rSoJOnT0rD6cGl/+eFL5DG5ntvgqm63gSs/MZwQ9FwtBJPqQRV4&#10;5lLjVx651NDlSiWl9fEE1/6Ldd1pMSHZcWF+ctu0WH1HrrV847EruFfcUseeCi5c+FhKAXI7g7H6&#10;jpW1Y81eqOtyKzrIGwcXiQP5iRHyK6at1oH/ea3iV29UdttnCLBMHkQyP0nZxa+E4Ue+k+Qhzc6+&#10;wYPHq3/6arlr1Q2AeDlxKgEtJz4MxVRyXMTBDp2p/cGRMtJw3C4xomeX67s5wpAaHSK5rY7j8qmL&#10;Df/+fEmZBtHBpCUxHjmfGRsqOS5Ex5Frzf/69DUcYW61KUTHa6Wt5EHkxIfL775ssfb/9JXyXx2t&#10;mp5eNGVmYu6SjVzdYVuZHiX/oQwcRj9/vRIHBMqtG61jbAHDyp81GVEePpRRVFR0+PDhgICAPXv2&#10;YCO4FQVmfOADThczYM/XOus6bd96sogNQyNARPa/PVdMuEnyo56knu9/ogibViMuTpEdeKHk0XN1&#10;kuOieyQyfe/ZYs5CaISGYrr/8SLUAo3fe+UzcGFFoAowwTR24GqjlS22psNVbFBjVeZ9huVwrKyN&#10;sDO6qcZWOPvHVLzW5CqGprEq8z4DF7G+Hx0pdZyF0NYMI0WOEKVQvrWV8MJX9Kyooecnr5Rda7Jq&#10;7CYhpgfeqOLEC2qfF3qsucm+geFHz9U/fKbOrYrjrJIsCQ4P//KNCucxHml/OIw4qfi7WdLqpneb&#10;6ceJ6J+9Vl7Z6t5h4UXUTKc3SluZWk0uY5gTPWS6IhL/+5VyzinJu8DGbW+iYfRTo+gGC1+imp+r&#10;6dS4JL01atcarQdeKEWAa+xAR+/gf75YerzcvW9aY4UmfYYocGauTk/vnK3FV0taOYfSPlOSvEmd&#10;FKiWqfinU7XE+mbMoJ6xQjJ3/u25EsxggeZ8uogy/Hx6+N7SebYWFuf52i5dkHD5PPBGJeeVdZXy&#10;5MdkbP/6aBVuQl2Nsvh/+moFcSRdpTz8MZv6L16v0G4dObuHts0pR5kV07LW3l8fq3KdQzKdagbr&#10;wAvFMuOq6ehjvyRyoksVw+pgYRJS8/Ds0t5cU7f9odO1JS29ulQxVCJ2Wa5I0d6Qh79EU3n0fP35&#10;um5d1imKKacBXScZehjIlOYc9zHUdR0+VzfjoaPZ+kbc78WrLVy8Mf3ci3fhTLTO9CNq9MeTNVx8&#10;or1LKLJc9PX0pUb8/dpLefjLxq7+3x6vwrGivV1Gmd38sfP1Mivc3bYhtrCKNldJ71MgM8rFzVZO&#10;Rzf1yOuDQFz/+JUy+ql9vNgUGF82CLYJ7aU8/yXWDhF17VYfPXTmg+Ckdn3KxvNYJreIA4LT6bpw&#10;MWRkh3EqFdno3c57uHVl+HmYcBOb42omzr/pbQApjALHgQpdupHeVox8z7EBLnQRkDgNXXZ0CGlx&#10;0bGHz9a7Pv82G28MtLQ2LeE+YsjYtALMP32pCf+9kdliXllwvVbahtUtsEm8dK2FsyLm9c1Izex4&#10;Z2o6UZ0FTNOjZe1Hy9qMtG5eWXARaH3paouAnXO6quP10lYBmWMenMk1Y+FwlUtJs9ZYxERZ3Hwo&#10;3LrMRc8gcraCC4zYgoBksw2OPHmxUZdZ5UlcSAzyALkQUm+jTF1sddyy0qql6M1vlOmWbIga5Aaa&#10;urS4jpe3Y+roHa/hkTE2CDiRNtWITfmHR8rcniuZDpwklxevNmuM6+rlzfj34PrF65Vuz5VMb4jL&#10;058vatJywMF4J+WpQRl+8oyF0Z48er6B65MFamG75VonaZf081eaORgggIvt9lRVp7RLuqqtD/1y&#10;QHMy5GQGCLM8eaFBgBMPFKnrsjOd3B4emLEnxGm5rMIDnRRoghNHjBdnOQTKougQAhUo6IEi7OiM&#10;V3OPyBLDvYqH2wOdFGgCYQgusaTooZGxR87WSxt8JhrJ4yhidmlJk5VpLOCUERgCvUV4RASfkYBj&#10;hYYIOjHc2rO89PbNyPdDw6MceGZSCVRCfgG7GJm9AmU9UOT3J2vElgkCB1zac+Y9gGVyE78+Ving&#10;CKOGjr4hcLk9nuphOBPNkSkg4ICgOCExHBDY6t7quet2cTSfqtaXFOaskMgHVwxgq8uJy6ReKcPP&#10;JGI9XS2XsLMmxbZMxxVPPf1yZnvi8rxYjz6g9ajYFN659U7Af+yZwUNUtfYOiugC46kXvE7Do2Se&#10;6aquVipaetG2dSUNTq6fXRMnnK4WPfMxB2gr2/qENWZcyL0DIkaj2eg44cDaF8bFW388smJ2JwXq&#10;R2pwmaeYdURzrK8ud/ctCfTKeBFGinN6ZFOLVcUewVQUXp5ijWoshYOP/A6NH0/5jIEmWUAguivW&#10;nK5SSDS9RzAm6gfXpfouOROqWfinKkW07XFDYoxESjGXri7yBT5GUJMBIVDQiYvjpvUuL+gWq3lO&#10;SnFGXcxQp3Ws2dIWq3DxOen/bJXgzLINCGqJLC6UsQHN9yyYCsQzlSvDzzM8m94KGYNiMRZnz5j6&#10;ckb8EKCoX2LWEbhIAdJ+ONv0QXprAwyZEY2ZO+Jq2mU8I1Hf1a/3dN9kYjDyeaTRw2OhpTm2PbGw&#10;mLNy9sviJkFlXUv3hL/hJQBsWuHiGBK8HyNc3LyCvQMjGOrC9aNwX3b5rIVwzQYL4vRhgQgbtLR+&#10;pUHfoUeDHdZY3GEJNFmN4MKQEIvSaOyh8GdcHmgEF9NYzogfC1/M1+xkErHTZdd6S5Yw+QIFrzX1&#10;GsHFNiFtxA9fmAAhziJ4i5q6B4xs7sJNuy14tck6NCp4ih5cbdaBFqGcF7cdk/MDZfjJOS66e8Wx&#10;DSOeGLwdcvoUiWoZyd6BEznlFAOMQWsEGiqOnNB4qF3vdTWTpzsaUpuUt4fhWDHiW8F5wVv2uhe2&#10;+QUYrG5jITs5L4pkgRBpMcJfo5R35xpfIEb8F0b4dF12/G0xkXzjiWoJqRvR182D1mDsJlXyIeU0&#10;aA3i4qhqv2guj3mDRc0kQBkJiTMN+6RMWgGarmuTppNsHRjCmW4q+WKVEzoWtfscDQIKT7pY075Y&#10;Shl+vjhqM/TZw29QepA14Wifs49SE2O0cwsNkmPKMBoFxQN4hqswA9jCBbyrrH5vJwakHW+DHTNY&#10;3LQpsNDx+OU8/MnKt1Gq5wCXlDJ1vs5Dhz40B4TLuEgNTkUHJINVGF1MHi2vDD+P0m1eYzGhQUYe&#10;K7cE+EcFB5rXPeGao0KCLAHiszTQfyHMCLduakGeQzXySDRl5YQWHhwQEugvTJ2/n19cmIxDxrve&#10;YRZxXGwrCREWYVrMKxgc6B9pbO0nRwWb1z3hmlkgBl8cTo6UERfPXhtcIInhMs5DNNL4cEOEQ4uc&#10;b4InGZtIBncK4RXktqBBXBHBgcEGNne33RP+ICEi2Ih9FGYJCAsKEG7d1IKJxvagcEtAiJTQ4sIt&#10;fuJ64gI2d6CZyrxUlRugSiocb/vOZMSGRASLT9zIkID02BAJWUyJCo4ODRSWwiFB/jnxYRLiokuZ&#10;saHCsgYrIjI4ID06VEJoqdEhRixSRHB2nIxDhtmWGCGumOK/yE8Ml3C8okMC06LF136Q/8IlyZES&#10;4sJKz44TXyD4jOTEhUGLTAvwE3dQL0mN9BMWqaaNNLGIgqRwaBduIT8pwoiXULhdtwWXJEcYwZUd&#10;Hxoqpba9JCWS5e8W/mwfpMeERIXK6G4uSAw34pNNirTER8jou2QglqVGCY8XQgNfWEyIjEO2mCUm&#10;avkhSuPDgxKkdIcJD5brgsrwM4lYT1eL82xVepSwv5NJjxD3dKc1tIfzbHkqwUjBSAslV2dEa2jH&#10;C58sS4uMCxfcHojurkyPIrbmhX67a5JdMyVa3EBamxXNZHbXiBf+HUMdDUy44Q05MYSvhYubVxC3&#10;PbumsPq2NivGYGDNJGjRIUEr0qOEca1Ii8KLbFLfjFSL+pUWHSrsz4KQ7fnxBsxGI313VZaOoVYu&#10;SooQa4DiG7JjhHcKsUY1looPtyxPE1S4wbUyLRrvp8a2PPkZDr41mTFiLYJrcVJEkgFXmli7Wkoh&#10;qJlLWr6c8Rsclxkx4juFcLtaCl63KF7Y54N1hO/SIqqMaeme8DebcmKFnT6RIYGFKZEECYRb97mC&#10;yvDzuSGbtcO716SLualIzEN7S5dVVN26LJmghMA44RQHl7CGJNCiriKZsWFrM2PEpBVC6l2r0nQ1&#10;57GPU6JCwCUczNy7PkN4ZzIVI9obWo5wMPNDW3PkxIVOCa6ESEEj572bsuTEFW7xB1dqjGAw891r&#10;0sTEqamT0Fk5jpUdixLEGiKqhi9sLo76iLXvqhRTEWkvVm92fNiajBg5h4xjGLvXCIrrtJiQNZnR&#10;JLGK0WJqKRb+ezdlijWRGOkQp3JG/MD14a05Yrhiw4LwXbJZiBU3u9TS1Ch2Z7FW8hLD12UJlhVr&#10;UXspHEYoe9q/n/wlGsuOgnixsj5aShl+PjpwM3SbeX/rkkQBPGQm3Lshw0jukECj2ovger95SaJA&#10;bhK2x/3bswP8JZ3kEL5vcyZeNO1UTHx5y9LEVbJGMgk7716TmiWUZXfr0sSN2XEChHigCLhuWZq0&#10;NDVCwM7ZuSh+W76kWwsra0te3MbsWAFcm3Njr5N1y8S2WZUefcPiBIHoFqr2dYsShBMozJ6NBDPB&#10;lZegOyMaRPdtzDR4NMs8dBwfun5xwtIU3UE/hvhdq1JyE8KFA7zmgaJmRP3ORQlr9EtscN1QmLgy&#10;XVJDHWgsE4ItetlD1GzMiUXsCGzretsS+357QbyAZAPXstTIm5ckSSs6OAX7D+9YLKDsxYQG3lSY&#10;iHtFjE+zS5ED9dmb8gP0Jx5ztAT1siBRt8wxG5Gp9UuqE5uKeb5WzmL+5q7lei+QwEX61zvzZJ73&#10;yNAv3lao9xgSIvgzN+YvTRFMsPHMJFmcFPmJ6/P0bn6cNPv6HcsEZLdnQNFKbnz4/dtz9B46xUv6&#10;3btXCchuj+Eigef9m7P13vlBkPDrdy4zcveS2QBBtHdDRl6CviOIUSGBf3fLYjnzV52M4X1/95r0&#10;FenRuggk0/jj1+VJmwEBFoTbppy43avTdN2ihFGEinPLkiQ58yEduBYsWJoSuW9Tlt67Mbbkxd++&#10;IkWvwNE1Kwx+jOj46+ty9fYQk4/IM9PYYOvmFccH8Xe3LEIU6GoiPyGczA5pHRBgQVx//c6levM7&#10;uJLgfZuzZBYdQNuQHffhbdm63HzoYIRn/2pjpl5dRdesMPjx6oyYz9yQrwsXAodQIdJeWkPdICez&#10;FVeGn0nEeqdaDtv89H1rOTOtcX1ygu5DW7Pv25Dhne5qbpUk7J99YF1WbKhGXHhx9m3KvH+bYLaG&#10;5n7NwYdoOR/cqlXRAX5GTMjPP7BOzgyZyXSgrzC1NCZ8gouDnAfuXRUjsYrjRHfrsiR2TY3XKhJ0&#10;Ipz+T7uXyXldzeTx2pGfcP+2bNwrWmIm4xcwBuE55qCpro12DhaMzirIa/rI9hwUTS2iAyw4tj99&#10;fS7hWclVARx2xO4IrWtMAsSfsj475mM7ctNjJT195BxYFO7bV6a8f0sml1dpmYoME8fnProjByea&#10;zqnh0c/p5/aChE/uzGOCaVkyTFfOUzF1yV/1aEd1NgaWlRnRX7ptMQJBCy7GFP0Et+D2fMFcZZ0d&#10;FP+c6Na3di1DgGvMi+bEPgmiZIWIN+mRkgzTx3fm3b48RaMDiKm7Oj3qG3cuRV30SAfFG2F97Vmj&#10;1R0GLnyd379npZx3JYizoKGk//79+zV8pj7Rx8CBAwesVmthYeHevXv1lTT8NVerFyZH1nbaeJB9&#10;cGR0tvqIF2XFhX1wa/bf3rLIX4vANtwxgxUQySSXtabD1u3y3XMWM75VVKK/v3VxoJRXRU/hgU1l&#10;R0HC6OgYr2BbB4ZdvBuLEYXXbf9dy9Bl5R8xcBGUILGkobvf2j80OvvbP1jpXMLx5XcukV/bZuzA&#10;hSrGFsjjxSwxF7jYVpelRP7tzYtQBeQ8ejR5Ko4nKUXh4Wa8ePfcBS6wcCsDkeq7VqfJedngFFyc&#10;akN68Gp5W+8Ar5/PKhL9F+bFh39oWw7SA0+TQXnlgeJMQtLgebO8pWfAxevDzhuAETJ/c1PB+ixE&#10;hxZ7ygPdn7UJwpjcNIblw2PTPf3DLl4NQ3Rszon9zI0FJFLKj4vj3AXJESyZpu5+3i53scT4ks3u&#10;UzfkvXNFihaHhTdHa9xWJ8k2NszS0MV4DblYYlxtuiwtCtHxnnXp8uNCl8iMC02NDq3vQpsaHnYp&#10;OgrGA0coVPLjYrYwCbkLkFfLm639dlfC3pE0wb78z7tXSJvkOXnyc64HEYdIRHT0DYy4EB0cJ96c&#10;E/dv71mZ7/Ekz6KiosOHDwcEBOzZswcbwSuLVxl+ptDuRcOP/Q+P2rpMxzF3RHDfwPAU849NhftO&#10;8D5+6vq8d69NlzljcMrYcAPY5ty44EAHLvvgCMt78gfYGBlxodvy4vBq37M+Q6M3y5Th11kpWwXb&#10;PM6n0bGx4ZFRxPHkvRM9jUQavNrvWpX62RsL5LyKfUbETlzcGAkcx1QcHJm8d6J+YsoChxwtMjT4&#10;UtrTmNNtdQ5YrkiLxK+CMmAbHB566xaD5lqYEnHr0uRPXp/Hrim/1ecEiOhYmhrJzR9j/BaAa2SK&#10;6AAIV7beWJj08Z25nGPRlWeoc03M5efj7wREcMLKafL0DQ4PvlV0EA1j9e1clPixHTl3rkyV37E9&#10;wQ4riBNWOPvwHDEJkfZTtFPiS6syYkgKRdvGmpLfOnJCQzEdv28shHkIrt7+qbgQiXiL7liR8ukb&#10;C6S9q2b6JGZXwlZn/2Uqggszacp4kQtKsutty5I+d1PBptw4XxkvJAMSj6w5DiUOO3Cxj71F62ai&#10;shHctCSR5HCOBfoKLmxa4q747/z9/YDEPJwyEXE9cEzmhsXgWsS9RL6Ci5mJb2tNVjTP+qF1YK0j&#10;7ScPGHu38/ade9dn4ENPNPYQ5VxKc3d1ITroNqkr7GEDww5ck2ciuAjMcvb7PWvTPn/LojRv3Ggo&#10;g+G3cHyLV785ZiAzM7OhoWH37t2HDh2a46o1V4dpVNJivVjbXdPR19Q9gCjGxsN/QwL6kpQIDg/g&#10;3Zfe+TsDWnSb8hbrhbruqrY+/DosbDxzYEFLIBCxMiOKo2I+4XWbgo2F2N43cLGu+1pTT12nvRP9&#10;dHQMRSElMpiLUsip45UqX1G1J0NDvnTbhi7VdxU1OHC19w3iE0ZR4FwZDySgvTFqPqRqT4bWOzB8&#10;qa77SkN3Lbh6BxgwFAX2S5YYZuGSlCi9R3o0L25zP0QPuFTffbke0WFr6x0cGBrBJk8ID+IVAd4g&#10;wQeh90iPud3VXDsT73JD96Xa7uoOW6t1AJj+/gvjwyykGS9Ni3SKRM2VyfUhcM7WdBY3WQlEd9kw&#10;J8Y4JscZKl4yXJ0ZTaarr3hVptDKsjpX23Wt0UpCRAeuo9ExVG3UUNL+cb44Hu+S9e4u1/MD8X6x&#10;vutKfU9jd78zEI2oJy49LuqjuSDER3GRBIHc4E9Dl721dxBjidv/yQJF1CM3MHp9yCE7eQSJqF9t&#10;7L5U11PXZSPA7tzCeO6FkxckSrCLaTzUIJfUWLCAiVffZb9Q21Xa0suQkZuDAxAsHFbMSwzj1BwD&#10;J3nS+4yUIgCJq1+o6yppduBCJGLpoGbgI8uND0N04Hzx1hLDKNi3b5/FYjl48OCuXbu8MiWU4WcK&#10;7TIYfhPAcAN32YeGhkdZwGQzRyJ6Be65M4UnQ5Vi2XaNp336gcsSgAfLh6KXLpAji/EEs9PgxWd3&#10;ISdB/oQ6LQMJLkCxtfAX1FBiEeDyRdfDFLDsMXiCcXIzYMxAjCKeOpofuMiWYSoyYGSDg4tbT+YB&#10;LjwsBGmdmfDgiggJQBv1IVe9i7WGqwhcCHy0HEuAP6LDR/XsKRj/TyQ6cYUEBht5OFyLtPLINwwT&#10;44VUHBkbI2OFJTY/RCJLDDkPNHChbbC+Qi0oHbLnGLsdc3D1DjhwsdAC/PwiQwJQPOYBLoAj5LGO&#10;EIz8Hf8ylwiw0NwSIv8HLK0u+6BDJC5YECyHSFSGn/zTRrCHUhl+ghhUMcWAYkAxoBhQDCgGFAOK&#10;AcWAYmAuGJDB8FO3es7FSKo6FAOKAcWAYkAxoBhQDCgGFAOKAcWAxAwow0/iwVFdUwwoBhQDigHF&#10;gGJAMaAYUAwoBhQDc8GAMvzmgkVVh2JAMaAYUAwoBhQDigHFgGJAMaAYkJgBZfhJPDiqa4oBxYBi&#10;QDGgGFAMKAYUA4oBxYBiYC4YUIbfXLCo6lAMKAYUA4oBxYBiQDGgGFAMKAYUAxIzoAw/iQdHdU0x&#10;oBhQDCgGFAOKAcWAYkAxoBhQDMwFA8rwmwsWVR2KAcWAYkAxoBhQDCgGFAOKAcWAYkBiBpThJ/Hg&#10;qK4pBhQDigHFgGJAMaAYUAwoBhQDioG5YEAZfnPBoqpDMaAYUAwoBhQDigHFgGJAMaAYUAxIzIAy&#10;/CQeHNU1xYBiQDGgGFAMKAYUA4oBxYBiQDEwFwwow28uWFR1KAYUA4oBxYBiQDGgGFAMKAYUA4oB&#10;iRlQhp/Eg6O6phhQDCgGFAOKAcWAYkAxoBhQDCgG5oIBZfjNBYuqDsWAYkAxoBhQDCgGFAOKAcWA&#10;YkAxIDEDyvCTeHBU1xQDigHFgGJAMaAYUAwoBhQDigHFwFwwoAy/uWBR1aEYUAwoBhQDigHFgGJA&#10;MaAYUAwoBiRmQBl+Eg+O6ppiQDGgGFAMKAYUA4oBxYBiQDGgGJgLBhaOjY3NRT2qjrcwkJmZ2dDQ&#10;sHv37kOHDnmXGsa3sbu/pNnaOzAcFOCXFRuWHR9mCfB5gx9cLdaB0ubeLvtggJ9fRmxIbkJ4SKC/&#10;d9mek9b7h0Yq2/pqOmxDI6MRwYGLksKTI4MXLlw4J5V7sZKB4dGa9r7qDhsAQ4MCwJUWHTIPcDFM&#10;dZ12hsw2OMwMzE8Kz4wJnQe4hkfHGrrsFa29iI7gAP/cxLDs2DA/P5+fhyOjY809/eWtvT12h0jM&#10;jg/NjQ/3931cLG374Ai46rvsjF1saNDi5IjYsCAvLvm5anpweBRctQ6ROBYdGliQFJEQbvF9ibhg&#10;ZGSsvK23uh3JMRoZEpCXEJ4UGTwPpuLo6FhVe19Fa1//8Ei4JTAvISwlOiTA95cYWgf7cllLr318&#10;C8uJD0uPQeT7vDbFOu0bGL7WZEUw8veECEt+Ynh0SNA8WGK2wZHSZisiETsHkViQFB4X5mXRgVGw&#10;b98+i8Vy8ODBXbt2zZWQ1FWPMvx00aX1YxkMv/bewScvNvzuzRpUUnQdZ9dZyagC71ye/P4tWWwz&#10;fj64srvtQ89daTp4vBprFj1gAldkcOAtSxM/sCV7SUqkL+6djFFZi/W3x6ufu9LcaRuccMiwX+Yl&#10;hr1vU9btK1JifFCNG2WzbLc9eKL6yUuNrdaBCVyMUUZMyHs3Zd61Oi0xwqJ1acn0XVN3P7gePV+P&#10;b2UCF0sKQ/2+DRl3r0tPjQ6Rqb9a+9JlG0RuPHSmDlV7Mq6Y0MC96zPu25iZGRuqtS6ZvkO5+dOp&#10;2j+crKlo65uMK9wSsGdN6vu3ZOM8kqm/OvpypaH7Z69VvHS1BZV0MrSlKZH3b89+5/KUYN90ihU3&#10;WX/5RsUzl5tQ4Cbjwm2EqN+9Oi0kyCedfdixvz1e9ei5Brwqk3HlxochEu9dnxFqCdAx/NJ8iqj/&#10;/cnqh07XddmHJuNCYtyzPv29GzOjQ33SE4EL7KEztX86VYdpNBlXalTw7jVp79uchcUuzSDo6Age&#10;h5OV7b8+VvVGWTseTCc0trAgf7/12TEf2pq9oyAB75iOGuX4dHhk9FxN12+OV71a0jpZdIBlZVok&#10;ouPGJUmhXhIdyvCTY46Y0AvvGn7oN6+VtP7XS6W4cGYDh67z0e0579uSFR/uMzo3kaKTlR3ff774&#10;Yl33bLhYzOwuH9qWMx5NMmFozamS7eTg8apfHavqGxiZrYWlKRGfv3nRtoIEbwksAehdtqE/nKz+&#10;71fKrf3DsxXHH/yZG/JvXpocHhzgKyMGnEfP1TEVu+2z4sIZ/ImdeXeuTInyHdcpauizlxu//dTV&#10;TtvQbOOFP/gj23PuWZeOG8JXPEd9g8NHrrZ868krrdbB2XBFhgR+cEvW+zdnxUdYfAUXqhoq6Q9e&#10;KsVKnw0XWJanRf79rYs35sT6ivnnjMr+7LXyP5ysJVNgNmiYSV+5vXB7QYKv5HqgWeP8QtTj4OuZ&#10;XSTiCPvGnUtvXJJIWElA6nq+CLg6+gYfOl37wBtVrb0Ds3UAz9HX7lhy2/IU1A/Pd1KgRQyhbvvg&#10;Exca/ue1CtI6ZqshKiTwi7ct2rU6PSLYN3ABZHhkrLi55yevlL9Q1Oxiie3Ij/v6nctyEsJ8JbCJ&#10;6Khq6/v56xWPnm9AY5xtyDZmx3zl9iXL06I8j0sGw89///79AutBFXHNwIEDB6xWa2Fh4d69ez3M&#10;Fd56/Df/+vQ1ohAumh4cGT1R2XG1sWdlRlQMsW8P91J/c1izfzxZ+7VHL9fOLn+pFX/32Zou/N9L&#10;UiMTIoLlx4WLrazZ+pXDlx8+Wz8RwJyRntbewSPFrZaAhWRwWQJk93ODCxXgHx+5/OCbNbgVXQw4&#10;NsbrpW0jo6OLkiLIQtY/NTxdgmyfbz1xBVXAxX5Jn1DsjpW3W/uHSC8hZVd+NwQmxL89V/yDl8pw&#10;kbrglH89VdXR1NOfnxhB3p38Sa2YED8+UnbgxRIXVjp4GU2cxKSokQpBOpD8tt+4t77jq49cerWk&#10;zcWBDf6puWfgeHl7YMBCoMlv+xF5OF/Xtf+JIgJ9rkUiooNIBaKDJSa/jUT+LRvud565duhsPYFZ&#10;F0usb3Dk1dI2/luY7AMiEauvvLXvwAslWLMuHHzg7R8aPVLcQi4SgWhEoqcFt872sPrqOm0/erns&#10;p69WYNa6KI3oOHKtFctwRVoURqDOdrzwOaKDUNg3nyhih5pIB5uxHzUd9scvNJCbkxnnA7YfU/FU&#10;Zcc3Hr/y4tUWlpsLZuu7+p+51JQYacmJD/ew7VdUVHT48OGAgIA9e/ZgI3hh+BcsUIafKbR7y/Bj&#10;PePq+PHL5eTWawGGCksuzbqsGMlzCFEFyO383nPFrvfLCcikdF+u716fFRMnfTyTM1RfOnTxZFWH&#10;lvGCh1OVnahuazKiJU9n5Tjf/3u86JWSVm24xs7XdmFCbMyOlRxXfaf9u89ee/Zyk8tt5S+g2XuK&#10;GntYlWszYyRXuLGOMPkeO9+AS8jtkKErcLwWJW9lepTkClx778AvXq8kw7N39lj6BF70hqp2W1vv&#10;4LKUyJhQqY+40NUz1Z3fe7b4Un23lqlILLekqZeDZJzekTl3C1xFDdZ/f77kREXHXzLPXE5HnPpM&#10;RVQ33GEyLzGsCM5cHHix9KVrblRSJ1xEfVlz7/Do6JKUKMlTPHAx/+DFUswD11a6Exdztbyl1zow&#10;TLBF8rgf1wf86EjZH0/WaBGJQKto6+XegVUZ0Zw6cStCvfvBiYr2f37qKodltHQDsxZPH8cWChIj&#10;JD/jjTD82mNX0P004nqjtI0c3SUpHsUlg+Hne8m7Wkb0bfvNi1ebOemhUU45WTpd3fnTV8t7+mfN&#10;7JKBTDJXcby5DhxN6SfpoP/xAj5+qXH12IfARYhSO8kMLpmTR661aC/i+S/RMh84Wsnuor1plIZf&#10;H6165nKj9iKe/5KMwT+eqsFX6tqbOLlj4Prz6TpO23q+t9pbxJ+C3vb8lSaNjhVqhgFAPXa+Xteq&#10;1N6lOfkSlQWRCDQXaXVTGsKmZXEdOltnHZBadBBe4BymRqvPiZEgLUdSL9R1ufbxzwnzwpW0WQf+&#10;dKrmzUpNVp+zlfbxJENCmhhLwu2aXZDI/6EzdS8Xt2gnn00ZR8xL11xl4pndbbf1s/wfOVf/1KVG&#10;7SIRIcMp/ScuusrEc9uuBz4gw5MM6iEtbpXx3pA8+UpxC7OXu3o80D3hJsjF5RwQV9Ror4El9ovX&#10;Ky7WdWkv4vkvuRmB2ABBde1NMxV/8mo5eRPai8yPL5XhNz/G0YECb9MPjpS6TtOajtap6CCwpCWC&#10;zJBfvFEpYJqioD99SWpDAq30Ff0mHPvKf79SxlkRaYfsjbI27plwnQk5vfNIYWx158Vicv7OVnc+&#10;X9TsOp1pes8JSuBbIZFSTlD0is3ymUuNrtOZpnee8SW5iziGtLjI23ziYiN38OjqIbrsw2fqihp6&#10;pL3xGubxVetyQDgZKG3pPYxNK6ubD9UZR+R4hqc+E467gvFBsAPqGmiPfUzo8kpjz8Nn6/R6SZi6&#10;T15oqG6Xd4lxS83BE9V6RX1H7yACR5eO7rHBcjZE0hDJ/C4Oic3YH7aG56806/LkehgXzf3uRPVp&#10;bRlGE31DEmIoMoEF1DCPAcSxcqysTW9zjd0ODxonpPQW9OnvleHn08P3ls7jsK9sFdkhOClBujNR&#10;Gjm5eK20lVtqBJQwpPaj5+qlFVWoX09ebNQei5g8OkjhI9ea5RwvwmIvFjWL2W/cbP7UJUmDY9il&#10;nEUUs3OIz7Bryjlejkyeyo6iRqvAwz5keT1yTlJcGA8Xa7uw1QVwYUI8dbFhaFSf+eGx8W2x9hM7&#10;EkhnQIpylwPprAKceAAdsvr5oia9Dgg6Bi6cTRxb0B5P8wCciSYI+2O/CbjqGCYSeom06LWEPYaO&#10;cJ9ex4pjvBYsIKGXBEK9FqPHcB06U0tWv0BzbBBvlLZqT50QaMJIERYXYX/NUcz/a4qROlPTqTGL&#10;0kgPxcpiuRFrFcCFs+lifffpqk6xdn20lDL8fHTgpnabF2a4jk9XkudEFWyWPLkjp/sNXEQjrUIZ&#10;m2gDtZ2283oSKT05G6409BCRENNU7EOjeBblfISToymlLf/30oZeSh8/3yAnLg7EEgXS67OfgM+2&#10;JCcuTHTS//T6tidwEUHi2S69o+yB77lRFse23gyIiY49fblpcEhSw6+5u//NSh151JPZ5oab10pa&#10;xqQcsm7b0KvFmk4FT58/BFuOl7cJT2NTJ+Tg0AingsWa4IqXU1WdAka+WHO6SrHwhf0+mEac626R&#10;Mr8DQc2pYF1UTHyMgcTOzkM4YsXNLsXa5wyzWCvclokrTcAFL9acrlKcK2nqFgz4swOeqGyXE5cu&#10;ErR/rAw/7VxJ/SXnNxq7/++RNL197bQPioUy9Dak9/u23oGGrn7t5wem1M/rCBpPMOvtmPHvy1p7&#10;hbdzcocItsiZ2oSB1Db7pflueWMaN3SLuFrd1mzwAxzbRjrW3DOIG8JgH8wojg+YEJBwzS3WweoO&#10;kUQD4RY1FsQSKNFzjmVKtWSYV7brOAajsVfGPyP4gz3L6/PCVZ2v7ZbQokXxquroc/GOiFu8KNxy&#10;RpAq2vs4JeW2/7N94LxISbi4eQUr2/tcvI/itl3yOwSiu26rNf4BWxgX4QrXg8YilvAi3KL2gmcM&#10;+MG5lJX3GeU8/HypoUc4Ko4zl+gud/lop9HXv1SGn6+P4F/6X9thN+Ls7O0fbpTyDBLmjZEcVNyK&#10;CHE5x7ih027TcNPgbJ0nlOH6ZQtvoWbPEzZo6bNDr22TccjQUTAGhFnFVkeBEy5uXkFuGCKCZKR+&#10;0kSNFDepLEdhxZK1JvpzVUpc5A1WGztXWdpM5rx0QdqxBWO6LpyYPm2ISIjlvJg0AyeqvWZsIvGo&#10;gN3lCytm93+2+g3iwpUm50EM5qGR9YG3Wk6DlnEsmf1tZy2ziHTlzj4Zb72qbOUKXHGZhr9JIBNb&#10;C2NyfqMMPznHRXevBobJGRSf9xSWc8vEGcMzTbrp+N8C6Ddy+oDpoAOagSFjuAe1PdohzA2GDdIA&#10;AP/0SURBVJ5YQRRTIyIYXEZcGGJ91lKKFcYfLV/O9o2kuAyvfbuUt9gxkQyufTlxIdM0vtYz2zyU&#10;8wASstA+ZCiuBS0GBKqRle2mrEFcBncK84DZjI0XKofYSQfzEDlrNrhAeIRDy8sWZqOYsX6D0MBl&#10;RB8zDzLRSCNrH1DCAUPzQJlXszL8zOPWozXzhJGRF4cpLOeb4EEB/v5+4rMUToIDxYubOoSWQD9/&#10;A69686JOsJTPuPNKWID/QmHqGLKQIBmfp2eFBQYYmktyvjEd4LfQ4MNuYZYA4eE2r6BjgRhb+2EW&#10;Gd/j4rnLkEBDhIdJub6QhQYXSEigEYFq3kxcEBZkaLwM7hTmATOKi53CwOZuHi6D89CxUxjYAc3D&#10;Rc0G136QP5u7oU3QJHToDAaUqQWAAppJfZOw2rcRVAnZn8Mu8bwm24NwhahuiREW4eLmFUyKtIRZ&#10;xM0AS6B/alSIed0zUnNyZLCRl3lDAv1SooONdMCksvHhQZHB4ooORmNGTKhJfTNSbXRoII96C9fA&#10;tpQdLyOuiGCja583wYVpMa8gZkCKsbWfnxhmXveEa0anTI8xJNOy48MWLhB3zQj33HVBupQdZ4jw&#10;jNhQdG6TumekWoMLhGkspy+swNjCT4iwhBvYKYyMiOuyOfGhRqyI2NCgaAM7hXm4qDk3wZCsjg0P&#10;igqR0R2WFRtK9EKYOkABTbi4zxWUUUr6HIkydDgpwpIWHSIsrdBoDUoEk0iIC3fgIighVj/+rcLk&#10;SLGyZpdCG4gUlaGExTD12TjN7qRA/Yjg+HDxjqVFhSRHyWjQpkQFpxqwtHFApEtp0LLEsgwo3EmR&#10;wVmxhvR1gTmmpUhkcGBBkriWw+IyaIdo6aTANzins+JCcUMIlHUWWZMZI7xTCDfqtqDDMxIXGhsm&#10;rn4tS42yGIvJu+2k2AdMJCOyelFSRLiUQXXkBstfjBNKQYuR4RZu121BBDXS3u1ns33A1oxXV7i4&#10;qQXXZcUI14/3ISMmBEehcA3mFVyRHiXs9EFo4EqLDhGXPObhMqlmZfiZRKynq0UbuGlJktjUx1OC&#10;i2tJSoSnO62hPUy+HQUJEcEiWg6aBOt5dWa0hna88MmytCgUOLEEXXLYbixMlDNPJj8pAptW2FZ/&#10;x4pksWls9hAST1iSEimcELJ7TaqcuAiqr0oX15jvXJliMFPUpIHDNFqfFUPcT6z+m5YkGsz4EmvX&#10;bSl8YISA1mYKKnDobdctSiAP1m1Dnv8gNsyyLS9OrF2SVrbkxQkPt1ijGkuFWgIQ1xo/nvIZ2vb6&#10;7Bgjdr5Yu1pKsfDvWJGi5cvp37CFrcqIRviIFTe1FIJ695o0sSbgZGlqZGasjMkdIGLtC+etZMaE&#10;rkiPFtNYxMjUXmpTTqxwzhpOmfXZsUYChtr7KcmXyvCTZCDmoBtoYGJuReJOtyxNEjOu5qDf7qq4&#10;qTAR+01AT0FHhxM5MxMATUTiHcuSxXJdcChS1h1z3vl3nNM3LE6MF4pGxoQG7lmT7p1+u2sVM2Bb&#10;XnxGrEiWHZPwvRuz3LXgnX/ncC/bHlEFgeaxIu5dnyFQ0ANF0N5QU1ZmRAm0xRzevTpNTkMdOCz/&#10;6xcncK5bABoFibQIiFOBtvQWYSe6bXmyWAL85hzHHJZTe2MnYjqFC51ZwCmzIk08mqF3CPR+f++G&#10;DLEQEINF9EnOmwUg4X2bsqJCREJbmHxbcUBIeYwWXOR33LdBZIfFk7s8LXJ1erTeGeKZ72PCLHev&#10;FbHVsWPJWN6SK+hv8gy6OW9FGX5zTqnXKiS/7mt3LNHbPPN+Y1bMXatE1ozetsS+jwkL+rtbCgSO&#10;FLNl/tXGTLFGPVNqz9r0dUIByS+/sxAJ7plOCrTyjuXJW3PjBK54+eauZWLOC4FOChTZURB//eJE&#10;gajCF29bJGf+qpMEcv9uW4brR7ei88mdeRwYE2DSM0UWJ0XctTIVb4Le5vZtylyaEilhPqQTCFEF&#10;5uENixP04iKBDY1W2OWvtzm936NcbsyJvWtVqt6CCI171qUbPPqot1Ht3zORlqVGvneTbtcPU3fX&#10;qlQxp4z27hn5kuX/8ety9daAqMFxKRy11tucwPeI67+/dbHegmwNNyxK2J4fr7egx77H4/M3NxYI&#10;HDolO2nf5iwxP7UH0IHrYztylyTrdl/GhQX99XW50oYHTKJOGX4mEeudat+5POX9m7O0O6qdxyq+&#10;dudSOZO1Jki8oTDp/u3Z2jsJLlSc771nFZeCemcktLUKom/uWu6IZ2r2wOM8/tDW7FtlDfc5cTMD&#10;v3Db4sLkCO24KILzWGYHBLjwPrBJ4KjWHljA+kWR3bVaxMmqbRLNwVco3PdtzNy5KEF7IitFSBN4&#10;99p07atyDjqqswqG6faVKfzRHhyjCHrbe9alC5+/1dlHwc8JLDBk5B5rz7xC2/7IjhyioNpXpWDn&#10;DBRLjAi+Z30GJoF2XNz+dd+GjG0FCdqLGOigYFGmE5NqW368dtHBpL1zZeo7V6RoLyLYOQPFOB+F&#10;+/LmJUnac/vH3RYJezdkyIwLSnatSXvXqlTt7kvgkJT70etyBZzUBkZAd1ESj/9p13LuYNOsdCzA&#10;VfT+LdkyG+qwwE1+/3Hv6sRIi3ZcLLEPbsvekievoa57dLUV8N+/f7+2L9VXOhg4cOCA1WotLCzc&#10;u3evjmJz8enm3FgeD+XJ14EhN2+OIbJJRv+v+1bLea3LFDJIn+ixD/Mae7+7p2zZV/D0/8feVWhF&#10;c8GouXXgatqcF3ehpotHz10/aoQ4I/i5Z23aP96xRM7TfZOZIpGVBMJLtd1dvIbm8mVVcEHCHStT&#10;CGOGGLv33NyhGq+dJEDiYzyD29brBhcfo2rfsjT5S+9YLHMY00kaiaxklNV32Ru7eW7QjehA1eas&#10;yBduXTR+P6TUP3zwxO46HSLR7vZZPz7elBv7t7cULE+LlhwXpGP7xYYFVrfbEPiu3y7GIkqMDP7g&#10;1qz3bsyUNqV/YhrhsyPeUttpY4m5EYkLSV0LwlD86PZcZKPUE3HBgthwC0PW0GVvsTIT3Ty6i0jk&#10;nMJnbyoQy5n3JBXhwYGLksKbevqbHaLDDS7k5/WFCV9+xxKDN+56ACBpqCQ3MliIRGS96xYRHRtz&#10;YzGo5LzBa0rnk6KCObJ+rdHqdibiJCKx/CPbsz+yPYeHZDxAu5EmkAaLkyMv13db+1lhrqYiSNiU&#10;P7A5629uKvCww6ioqOjw4cMBAQF79uzBRjCCV7isMvyEqXNV0IuGH5ETFG5OunfZh5j9Mwri8QvB&#10;Q9+xLOkf71ian6g7OG4KZe4qZXFyfpcz7p32QXDN+Nw8Tke2k5sLE7/0zsIVqG6yi6m/YEYAbciJ&#10;tQ+OYPvZZrH+ULWx0j+4JftjO/LkvHNi+gCSjMrFPBjq4OpzqHAzCGL2y8XJEe/dlPnX1+XJnLw6&#10;GR3uz+0F8QyUE9eMuileFdJp8PF/YmeeT6gCAETX3JQTt3DBWJd9uHeAx+pnGC9ER0582K7VaZ/c&#10;mc8tPj6xwjB11mXFMiLjInFoRp0b8ZIZF0p05VPX56/0EdGBHlaQyEVKYTan6BgYmVGIomqvzogm&#10;Y2Lv+owoX7i5DlxcF4lYwDwCV2//zK+6IzqWp0a9f0vWB7fmyHk55JThYLFwtS/uyNFRBy52sRk1&#10;U249ATuHFBAd8juMwAgurNPlqY7UaMd4zWLVsgDzEsLvXpv++ZsXpUSLnJR2pyPM/b+zXlalRwcG&#10;LER0MA9nFIk4mjk0S1rHV25f4iuinuAkS4yzbQxWt33Y8fr5TOSRabw2K4bUUJILPGwdiY0looMh&#10;IK267y+4Rma0/tjpuFiI9fXh7TmGnv8T6qUMht/CMSPP3QvBfjsUyszMbGho2L1796FDh7yCF9lb&#10;1ND9aknrpbruOlyMPQ6Xlb//Qq6s5Up6AmJEmchokt/7O4U9tO2SZusrxa0X6rpqO2x44/AxIpJY&#10;yZh8+B05IsJBLAxfr9BupFG2zDdKW09UdAAQF2MX2tzoGNkL3FVFLujK9Ggy8Ry3Skp5X7kL4LbB&#10;4TfK2o6Xtxc3WfF2d9rQvEdxT4CLhzqWp0UROyLWpD0ZzwjJc1gWLeD1cVxFDT3g6rANMjkD/fww&#10;X1li7D0YvWsyec9J98G5OeykQFWjo2PHK9qPlrVdaeghANjRN4AwIcKMbk0ohujZ1vx4Vpmc98u7&#10;wIvf4XRVB1PxUh24bO29gyhyKEA8usWV9KQlk/DDtZC+eNijvW/g5WstJys7ylv7mnv6kSRs6wTP&#10;E8It+PWZhIjE8SOLPmGn/98YdtoGXy9BJLaXtvQ29ww4RCK4Av05zY56tyojClwIRp9QSSfPTAbo&#10;eHnbsXGRyHghOhD1wQH+xCvAhUhkayZp0OdwYcqequpAdFxt7GELIxCNqMfeYztG1CMSyXTlFg05&#10;b5R1vYWdrelid0YkNnT1tzlMW8cWhugA15LUSNKRGDLJMzynA0T3JzXs9bLW05WdFW19xGydTha8&#10;zGRc8+osuZ3cFS/tDaWzDRlGLMHnN8paT1Z2lrf0NvbYSRYbWzDGXozWwWFFHGE3FiblJoR5ZYlh&#10;FOzbt89isRw8eHDXrl0Ce7TxIsrwM87hDDV43fBz9gn5hErKH0QVewsBMdQatBy0AUw+H9MCJtGM&#10;hs2+Ut/pwOXQ3hYuJLEQXOmxISjavosLgdVjH8KgdWpvaDlkm5CLz7tAuIp9zuSbvDDYK8HV1O3A&#10;NTS+a6K9YUhg00p7sZsW0YDONo7LjkuYaek0kEhUY7P0OVN2Ml4CfrUdDtGBto3o8PfzI87J3ev4&#10;icUuXdRCpge+QWOrabc1dPeT/AlGcEWHBBJXIYxJloQHOmBeE+RUV7XZWq0DRDVx4GMgYUigmKbF&#10;hHhFv5krpJgTlW294EJ0gIuAGEsMXOxiPo2LoERlWx+4GDiHjy/An2xV5HxmHO/W+vDlC4jE6naH&#10;AwIf38joKMeGwYVblvuQfVrUsyE7tzCnQcsWhuhIZrxiQ6W9w1PLGsRJxCQkEx43OnMSJYTXjwnh&#10;sr7wHEl+DtMFQIB09A7Ugqun3xldd/iMIhy+FV699qKVrgw/LdPSJ7+RxPDzSe5UpxUDigHFgGJA&#10;MaAYUAwoBhQD84sBGQw/H3Ysza/JoNAoBhQDigHFgGJAMaAYUAwoBhQDigGzGFCGn1nMqnoVA4oB&#10;xYBiQDGgGFAMKAYUA4oBxYAkDCjDT5KBUN1QDCgGFAOKAcWAYkAxoBhQDCgGFANmMaAMP7OYVfUq&#10;BhQDigHFgGJAMaAYUAwoBhQDigFJGFCGnyQDobqhGFAMKAYUA4oBxYBiQDGgGFAMKAbMYkAZfmYx&#10;q+pVDCgGFAOKAcWAYkAxoBhQDCgGFAOSMKAMP0kGQnVDMaAYUAwoBhQDigHFgGJAMaAYUAyYxYAy&#10;/MxiVtWrGFAMKAYUA4oBxYBiQDGgGFAMKAYkYUAZfpIMhOqGYkAxoBhQDCgGFAOKAcWAYkAxoBgw&#10;iwFl+JnFrKpXMaAYUAwoBhQDigHFgGJAMaAYUAxIwoAy/CQZCNUNxYBiQDGgGFAMKAYUA4oBxYBi&#10;QDFgFgPK8DOLWVWvYkAxoBhQDCgGFAOKAcWAYkAxoBiQhAFl+EkyEKobigHFgGJAMaAYUAwoBhQD&#10;igHFgGLALAaU4WcWs6pexYBiQDGgGFAMKAYUA4oBxYBiQDEgCQPK8JNkIFQ3FAOKAcWAYkAxoBhQ&#10;DCgGFAOKAcWAWQwow88sZlW9igHFgGJAMaAYUAwoBhQDigHFgGJAEgaU4SfJQKhuKAYUA4oBxYBi&#10;QDGgGFAMKAYUA4oBsxhYODY2Zlbdb+N6MzMzGxoadu/efejQIe/SwPjWd9mvNlqt/UOWAP+c+LDc&#10;hLDgQH/v9sp46+Bq6um/1mjttA0G+Ptlx4UWJEaEBPk8LpjpHxopa+mtau8bHB6NCgksTIlMjQpe&#10;uHChcdK8W8PA8GhlW19Fay8AwywBS1IiMmJC5wGuwZHRmnZbeWtv38BwaFDA4uTwrNgwPz+fH6/h&#10;kbG6Lltpc691YDgkwC8/KTwvPnwe4BoZHWvs7i9ptnbbEYl+yMOChAh/f58fL1a3bXC4pLm3tsM2&#10;PDoWHx60NCUyLtzi3VU/J60PDI2UjovEoZGxmFCHSEyMsPj5vkgcGRkrabVWtP5F1C9KikiJCvb3&#10;fdExOjpW3tZb1txrHx6NtAQgOtKjQwN8f4mBq6qjr6Spl4XGFpaXEJ4ZFxrkPx/CJ70Dw1cauhGM&#10;LFgWV2FyREyoxfdX2AI25WtN1tpOG4YOIhFc8eFoU3MilgQrwSjYt2+fxWI5ePDgrl27BGsxVkwZ&#10;fsb4m6W01w0/lJum7v4nLzb86VRtVbttdJJ5HxMadNuypPduylycHIEpaAp+0yoFSKt14LkrTb9/&#10;swZVAJgTTUUEB9xYmLhvU9aKtKjgIN/bZDCHrjb2gOuFq81dtqEJXOgBmOt/tSHjnStSkiJ9Ty3A&#10;fMUoAtczlxvbegcncKG3pUWH3Lsh/a5VaWkxIT6n7gxj73XY/nCy5okLjfggJk/5pAjLe9an71mb&#10;nhUXFuBrahxrqrmn/48naw6fq6/rtE/GFR0SePfatL0bMjGWAn1N3QFXZ9/gn0/X8geROBlXWFDA&#10;rtUp792UhUj0OVxIQJbYxbquB96ofKW41T40Mhkais4Ht2a/Y3kyLiTfspTANTQ8WtTQ8+tjlc8X&#10;NdsG34IrPzF836bMu1alRjsUb6/qcfo3u6GR0eIm6+/erH78fCM23+QK8GDeuyHjnnUZMWE+iau8&#10;te9Pp2oOn63HqzIZV3pMyJ61afdtyPTFLQw3SnV738Nn6g6dqWuxDkzGlRwVzCT8q42ZODF9zrJF&#10;K8QuOl7edvBE9fGKDqblBDQm39rM6Pdtydq5KCHcEuhdS0nvCgMXlvmZ6s4HT1S/Xto2WSQi3pen&#10;RqL93rQkKTrUOyJRGX56B9Rnvvei4cd+2W0bfLGo+aevVRA4mo2yMIv/+zZl7duclREb6ivbZm//&#10;8OulrT96uexKQ89suAj6oZt+cEt2XmK4ryg6yCmc2QgprIgp+s1kmIuSwj91ff4NhYnocD6xEpiK&#10;jV32P56qeeCNKhyKs/UZXedjO3LfsTwlNizIJzYYcLX2DDxyru7HL5f19M+KKzU6+ENbs3etTkvw&#10;nehEW+/AUxcb/+OFkil62+Sxw2+Ke2Xv+gyUHl/RuTv6Bl8oavrec8Xtk1wPUyYknqP7NmS8b3NW&#10;Gjqcj9gS6Gqo2v/9cunjFxpnW1+IwcLk8M/eVLAtPwGMPiE6wFXdbvvlGxWYEGQKzNbnrLjQv7tl&#10;0fWLfUYkYkLUd9oOHq/+0+la6+yigyX2xdsW37o0GfPPJ8bL6Wj+8+maB0/UkKoyW5/Zub5w66Lb&#10;V6TE+0gg2ulofvRc/a+PVTmjYTP+IoMDPn1j/rvXpCPqfUWbYlnhLfr5axWvlLTiOZoN2ubc2C/e&#10;WrgsLdJX0sRwyJLg9sDRimcuN/UPzYprTWb03928aENOrOdxyWD4+e/fv98nJItvdfLAgQNWq7Ww&#10;sHDv3r0e7jnZCC8UNe9/vMiFnKJL5MzgEem0Dd2yNNFXDKRjFW1ffOhi7VujEFPoJT/tYl03brmb&#10;liT6Sg7GyOgo4/XHU7UMiovZwoZ6rKIdFz4ZJj6RITkyMvrPT1391dEqkiFd4OqyD52s7MAlTLzF&#10;JwyJ0dHR/3i+5Icvl7lQScGLYne2ugtdh4y7oAAfSAdCe0MP+PcXSlx4H8DFv7LEyPl0hNZ9IWkc&#10;kUjA+d+eL54cSJ8+IdF+8CjZhkZWZ0STx+VhuS3WXF2n7RuPXXm5uNXFiQ2Hn6J38FJ9N2lpviI6&#10;iDl/99niJy82uhYduCfO1nQSRFqSEukTIhG/ww+PlCHq7W8NYE4ZfZbYycrOqNBApqJP4GIgHjha&#10;9cs3qlxYs2BEYL5R1m4J9NuYE+sTWkff4Agm+g9eKuNEiYsV6sBV2jYyNrYjP84ncCETKlp6//nJ&#10;q6/R7UlpU9MxkvRx5FoLcb/EyGAxGeXhUoiObz5R9NyVZpwsLprGT/FqSeu2vDhyITzcw6KiosOH&#10;DwcEBOzZswcbwcOtO5tThp8ptHvL8EMAff+54u8+e21Kws9sIMl+RmCtyoiW3AOHTvajI2XfePQK&#10;gljLgJFb+Mq11pUZ0egEWr734jekd370N6dfL2vT0gfG9/krTQNDo+uzYyUPSpCI+7k/nkP+asGF&#10;eocURnvYnBvHiU0tRbz1DbHZrxy+9Mj5Bi2HowlcnKhoxw2xLitG8gOo9Z32f3qq6A8na114fyc4&#10;Z089X9NFpiu2X2RIoMxObvQAAphopS5izhO40IGKGnuYuoXJkXFhUh9xoatHy9r+8ZHL52o6XWo4&#10;fwHH4sK94r9wYQGJyBK7IYixnK3p+sZjl18rcaOSOoH1DYycruokTx63kcxLDHFR3NSDg+/py414&#10;J92KL0Q9I9veO4BNK7MbAiR1HbZvPVFEBvXkXMHZADK+F2q7a9ttyxAdwVKnrmClf/upIjKoXTv4&#10;JpBequtGoVqeFkX6sdvx9eIHDNnL11q+eOiii8ypyd3DDfHslSbkPE5nyT2zp6o6PvP7c+dqu7TQ&#10;i5JMLDckMGBFepQncclg+EmtY2kZPPXNZAaevNDwm+PVrgNHUxg7X9v9k1fKibrIzOSLV5t/+Ual&#10;a+/vlP6jwP3H88WkeMmMq8uGA7gUZ7z2TjK4xNCevTRrZpf2qsz7sgcH8BsVp6s7tTcBLhzhCGLt&#10;RTz/JcYD6bg4rV17SSd3DBvpsfP1h8/Web632ltka6eTrDIUaI2lwMXJKw69aDEUNdY5558Bh/QH&#10;kle1WH3O1hlZjoWgxfb0Sy0Ssbp/92YNUk6L1eeERtIaRTAntM/eOR8RtxU29wxwvvSMw5p1bx05&#10;ayMa8/DZuqPlbVoMD7cdMOkDDG9iR2+UabJmnX0gevbkpUaOfGtflSZ13kW1LP+HTtfSSe2TCjiI&#10;msfP17vOLPA8liktPny29vELDa4DR1NEPW50Zq92aeMVjPjC/uulEi5a0946S4xkV3LEtBfx/Jec&#10;U/jes9dw22lvun949IGjlXjQtBeZH18qw29+jKMDBbmd//1qud5Ngv0VacWZQGmJIGDC4rQO6NbD&#10;TlR0PHGhQVpcdAxH2tGydr09xFP1P69VIL71FvTY96+WthLB02sSMHV/cKS0oestF4p4rM9aGsKh&#10;+NLVFg7Ea/l44hscxj9/vYK7FnWV8uTH3OfGVHSdCTm9P4wvKZQuDhJ7EsKMbVW09XHBFQaPrp5g&#10;Pzxyrv5yfbe0V16zUjjtjL6iXdt2MkC8+tCZWvwyugjx2Mcwf7qqA4eClpjY5F5xc/Vj5+pJ3/JY&#10;V3U1xCZ7uaH7sfMNek1TzhKT76pLR9fVMeMfl7ZYf68tTWByW4gaBE5Rgw6Pp/Gu6qoBxwq+Zo2x&#10;vomaMfnYIJjDutry8Me/OVZFrr6uRnHCMAkfmXZnj65KzP6Y2wQETFP0KJy5kkcI5pw6ZfjNOaVe&#10;q/DZy41iyiXhPu7J5L0Hr3XdZcOvFregXGr2//5fXf3DI3jsXFxT4V28hBSeudTo+lDEbD1EgeOy&#10;Cu/2f7bW2fyOXG1p6dGnbTtra+jql9ZW51gOLhKudxOgnTgGQSSBgh4oMjA8gkHLNYMCbbX2DuAX&#10;FyjogSIo2dxecL62S2vkaFKf0AOYh7pSJzyAaKIJfGEvF7cIiA6k6EvXWirb+wQ48QBArkpiJxKQ&#10;2OA6Vt5e3GzVawl7ABRNMJEIcAkolwwTEVqmsV6L0TO4aIW7Lom06G0OXDzFhNhB+Ogt65nvuZsU&#10;oS3QFjcG45FxfYZToNq5KsJg/f7NagFtCjffuVrHVJyrnsxtPSyuh07XaU9/mGidiC4prycrdfvf&#10;57b/Hq5NGX4eJtys5nBOP3e5SWx7YLPEkNCY8G0WgFnqBdcrQioO9SHdCB+dqZbU/YbXrabDrj2j&#10;aTJDzhw2OSMSJU1WDHXtGTJTRv7xC/Vy4mKNcCBT2BjA8OOWEQ8vHy3NESe5UNul17c9UTNuYDlx&#10;kZ50qrLDxcVursnh9RG9IWstbM/JNwwZB/bEquJQHCd85Bwy7qMmU0AMF3mDDoVbc66yWCtipXiH&#10;EINWrCwTGANJbzRerC29pZhFwsn5CBycMnIGacEl7KdDByMBu7pDxD+ol3+B71n73XZ9GSsTrXDR&#10;LoafgNEo0E+9RY6Vt01+LEpXcYJ+b1Z0yIlLFxDtHyvDTztXUn/Z0N3f0jsgPHe7bUPotRIixLfd&#10;bB0Q9uNyGYy0qWi82yucc4UFATNTno+TZPi4dtXFjd5uO4n4JnHL7Wee/4DtwfVNua67BCcklHi+&#10;225bxFdabSANlZuBK9p0HKtw25+5+oCAGE8dCNeGelTeKhIFFW5RY0E0S2Q19pvG76d/hstJQg8E&#10;mxepuQJhzAmA+GWE/RfCZGopyGVjwto29Ze39Ml5bIxX2ln+WhiY8Rv8nkaKC7frtiBmW0efOC62&#10;CbFooduOGf9A48UnMzbE4qrv6pfz8DNxC7GwB0hx5jb29HfaRAK8xkfEKzUow88rtM99o9zrzWWP&#10;wvWyr8jpe6NXRlQcImOun38QZsx4wcZuu8ZLSmdsyz44yk2Mxrsx5zW0WvuFDVqnFJ7yvvac91Cs&#10;QiJIAslaE22h15YZsEPE+qylFPl1Ynm5E5WLpYlq6ZuRb8i2MuhBKG6S0aBlgXAAyQgz2CESBtXp&#10;Er4wI7iISPDmu5EaTCpb0mzIg8A0lvMeFIMLH1eanAdMsLSFfehMIa4D7ZT1VrlyPXefTF8OZIrK&#10;GXyuausTDg8AE1CtVqkvApxb0aQMv7nl02u1kZUkljTo7DFrRthfYipmemVkPaNMSJuvBTQjQ0ZZ&#10;XdecmjpMkytHMRXO86QecMl58IMLJ1hkRmgk48tIcZPKGl/7cubXORaIMTPAPiSYE2XSSDmrRaYZ&#10;XCByzkOCkEZx6b0TxtRxmlS5wQWCnDeyU5iH0iAug5u7ebi4HcBI5WwTRnZAI027Lav38r8pFbLC&#10;mIxuW/H8B0QjjdjqgDK4uXsespEWleFnhD2JyvKEEU8qC3cowH+hnG8x0ysjD9bxmmqorG9MA83I&#10;6zGUDZESGu/zBvqLT0WGLCxIxuezAwP8WGTCSwxG5HyPi8Ey+LBbhJTvcTkWSJC/8HhRUE5cvOgd&#10;amyByDkPFy5cYHDhQ4uBPdDITHFTNtxi6ME65LycwCKM4QoO9JPz1VaDC4Rtgplo4nwyULVRaAFs&#10;7jJCCwvijVJxXgBlCTC0WYi37Y2SMg6hx3iw2+0XL1584X9/fX2G8kw81u0ZG0qLDgk2IGvYceV8&#10;65xeGRFVGFdpMSHeHZrZWk8BmgHFFGip0TJCSwi3GHmZFxGcERsq4ZDFhAbFhhl4mXfhgtyEMAlx&#10;Yd4kRgYb6VhBYriR4iaVRV1OjTKGK0lGXBjqmTGGFgjzEOvRJNqFq124YGGOsQWSGYuXT0aVpsDY&#10;REqJCpbTLbvIGK7EiOAIi4w+vtx4FojwRF7ANhETasjUF2/bXcl8Y7I6LiwoSkpoWXFhRpwjUSGB&#10;QHNH3vz5dxmlpGfYJWHm8uXLX/rSl/7uf38tLS2eadqMVhIigtNjQomWiFUeExaEsBMra2opZGhG&#10;bAgBSbFWMBoXJ0eKlTW7FCI4MkRweyCakRETEh9uMbuTAvVnxYUmRIh3LD0mJClSvLhAhzUWQf0y&#10;YmlnxISmRsloqLPh5cSJGxKp0cFyGuosrkVJERoHd/pnuJwyY2UUiQRJINyID2JNZoyEkTH2Liw3&#10;IzJteVqUwdi18GxxXTArNtSIX5VpHBEso4HEPGT5C5OWHRcWFy6jto0bnW1IGFdadGhypHhx4Xa1&#10;FFyXFaPlsxm/CQ3yZ4WGS2mrr0yPEnb6kKPETBZWxoT59GLBt6/h19nZ+ctf/vKll17C/HP+Bgd9&#10;+HAn3o5blyWJpdhhReADXpIqo4FE364rSBCLIKFJYB2tyYzy4gJz0TRqCjufmK0eHOB/89IkI5mi&#10;5nGCQUsISNhWv3NlSoCfjHKJPW9pSqRwDs/d69LkzGtCJV2VES0cUrhrdZrwjmveJKTm6NDA9dmE&#10;aQUTeBCnBjNFTUKHDwxte72oAod+s3NRgoQRP+iKDQ3aURAvxhv66Na8ODmHLCQo4JalSWK4mMAb&#10;cmKjQ2U0kFj471qVKoYLgbM6M9pgroFY025LIajvXpvu9rMZP8D1sCwtMiNOUsOPtS8c2sKluzI9&#10;WkxjESNTe6nNeXHCvpWkiOCNObFyalPaGdD1pYwKli4AYh+Pjo6++uqrv/3tb/38/CwWGcMLArju&#10;XJmaKBQqiQ4JfMeyZIPnKwQ6rLHITUsSCfoJhPzQ0XetTjV4vkJjJwU+Ixp5x4oUMVduSrSFIRNo&#10;1ANFOGnDkJHGI9BWbFjgu9ekCRT0QBE0le0F8TjvBdrCCHnvxiyBgh4owjJZnx1bmCwSHIsKCbh3&#10;fYYHOinQBO6DFWnRazKjBcqyKnevTg2U0gEBHFSc6xcnih3xvdkhTkMFxKkAjXqLYJSO70Qitvq2&#10;/Lj8xAg5tVIOfTGdxET92syY5alRRtLY9I6Cru9Z/pEhItHIJSkRRJ+MnJrW1U+9H79vcxZCW28p&#10;vsc62pYXh2dWoKwHiuBBeN8WkZ0ITy6ualyEHuikQBPEBu7dIGKrY++RsbwlN06gUd8t8jY1/Lq7&#10;u0nyHBkZ2bFjx5YtW3x3/Cb3nDTlb961TO/Ox/db8uIwGqUlgTNIX7ptsUX/RSbrM2Pu3SCpVupk&#10;e/eatM05sXqVMIbs63cslTkz4ZalydcVxOsNBIHrX/eskNO37RyvbXnx2LR6g0jg+sfblxjJzTN7&#10;ba7OiH7n8mQEiK6GwPU3NxYYyYnS1ZzAx+zou1al6fVwkynwoa3Zi5MiRRPnBXqqrwgra+fiBIJI&#10;entIBsS+jZnSLjGUsHXZMXvWpuvFlRwZfM+6DDL09PHoqa+Bw4mDD27J0osrPjwI36XBo3SmouSA&#10;yd/ckK9X60DU3L48GbFjat+MVI64/so7C/XiYmu4eUnS1jzBqLWRDmsv++nr87C6tX/v/DI3PvwD&#10;W7L07n16WzHy/f3bclam6U7v4kqCT16fZ+QiCSN99lbZt6PhR0rn1772tfLy8tWrV3/4wx8OC5Px&#10;IIfYhLixMOkjO3K0p7sg15amRnzl9iWSh7m35Sd8fGeudk8wJ1jyEsL+9e6VXHUqxqRnSkH719+1&#10;lKP/2jcYJO9f78zduTjRMz0UawVcn7t5EZk82nERvnj/lqzblqWIteiZUlyce//23K352LRarXVu&#10;rnvPurR3rpAb18KF96zPwJDQnvBJnPD2Fckkeuk17z0zUs5WSGi8bXky7hXt51KAc2NhoqOIlKeq&#10;JtjDyLlvYwaZVxpFN/MVA/hj1+UuTYvSOnc9OVT/2xZn/N6zPn1zbpzGGBdYsCL2bc4k10uvWeVJ&#10;fI4Y8pr0GxYnal8vTFrm4a3LkuXMy3Wyhxx41yrkW7L2HHiEDHnUd6/L0L47eHKkJtq6fUUq+fkc&#10;ANPYOiO7PT/+w9tyjNyvrrEtI58FBfh/a9dyHHba1wupZB/elk0ChZF2zS5Lgu73964i4qodF6vy&#10;ozty1mXFmt032er3379/v2x9Mrs/Tz311Je//OXIyMjPfvazRPyef/750tJSGv3MZz4THz83rpoD&#10;Bw5YrdbCwsK9e/eaDWdK/RuyY3iNvY4nXwfcvEWDCYF79Xt3r+KkmYc7KdAcSdg81VLbYesbdPO4&#10;FvsKCQnfvXtlgYGrHQR6KFaEwN2m3DhewuVxcNeP/6DikOJFDPMLty6S3KCFCkQqx5DKWnp58pWX&#10;/VyQAy60vXevTfv8zQXaDQ8xto2XwjXI7KrrsDX3DLh+RxFc3JlENi82sJErK4z3WUsNeIuWpUXx&#10;9HBDl52F5roIkxYr8bM3FWTEhslsRYCCGUUWK+9f13Xa3L6Cjap93aL4v7mhoDAlUnJcQEN1w13d&#10;0NXfah1w/YgVxiGRmQ9vz37PugztNrCWaWPGN0kRFm5Raurpb7E6Xudy0QSWQ3JU8F9tzHz/lmwO&#10;LJjRmTmsE2nAVttmHWjqQSS6WWLE+hCJn7guL07KG7wm0xIWHMChbvavxp5+t6IDK53kgr+7ZZGc&#10;p/sm43Kc1kuN7LINs8TcPn3Jsrp+ccI/3rHUyAVgczjZXFeVGGHhzALv1Hfzrp/LJYYRlR0X+rHr&#10;8vZtypTZAeHEyxJD2pc19/Igu1tcpD9gpeML8zCuoqKiw4cPBwQE7NmzBxvBY4M+uaG3neFHoA8D&#10;r7Gx8bbbbvv6179us9nmmeGH24lIC3caYP5124dm1E35httc7lqV+oVbF+dIeZnn9MXAHs9pB66L&#10;7HPgGp5xgyENnYv4CER8/pZFhcnyZmpNQcfWziErrpnt6R/qHUBezaDrYEetzYwmAw0VJyRQ5EyF&#10;5+ULUnhLXvzCBeAaRoWbURATxSVq8b4tmR/cks33nu+kQIuomM6IBKB6eMN4po2TQB9Kw30bMz+8&#10;NccnVAF44JgE8zAk0M/a71hiM+rcnMlZnBLxnnXpH9memxMfLr91BC50Mmx10DFeKAQz4sI04lIi&#10;DmJ9dAd5UL4hOtBXGIL8pPDRsVFw9fbP7BHDSt+cG3v/9pxdq9PEbskSWCNGioALM3VxcgRKZ7dt&#10;iF1sxtqcjssPbcm+dwPPW/iA6HB67pakRrBPITfANeOT0+Q+MF3fvzkLaS+/1cfQgCs23LKMt1MC&#10;HKKjyz404xaGC2ZpauR7N2Z8/Pp84Xs4jMwrgbKslxVpUWEW/3GROLPowD5krt6zLh0Hn6+Ieset&#10;4LGhi5IjcDYzXnjEZvSv4K8khvnpGwvIN5Y8POscXERHSnQIUxEhz3j1gWsmYOTxcsTm4zvz2KA9&#10;j0sGw28h6qbAevDRIph5X/3qV3/605/GxsY+/PDDnO4rLi7+whe+QAwQRNeuXVu8ePGcQMvMzGxo&#10;aNi9e/ehQ4fmpEK9lbCeS1usx8vbz9d2VbXbmrrt/UOj5KeNv44QivzdmB2Lkie/93cKcNZzRWvv&#10;sfI2cFW29jV29yOzkGJcCoKugMZGwHNDtqR3oLkeRGv/0KmqjlNVnUUNPQQ2O2yDwyNjKAG4tDHO&#10;OQ7BUUx0U+2ZQnrnjEnf41IE18nKjisNPTUdtvbxACB5QbyOQFbGqvRocrTw0vnc86kYsqeqO09V&#10;dlyq765ptxHYxGbHLuItCl5uWJURtSknjhia2A0cJo2FlmpR2s5Wd56s6rhY213d0Uc0CScLVu74&#10;gzEh3JpN7J1R87lDEeC6VNcNrvM1iMQ+oknMTHChW5M2uTwtcmNOHK4lsRs4tBBr3jedtkFE/Znq&#10;jquNVgK2nTaH5s0AcfIN0cEVGgwZMRkPO7aN40V1Q26cruq40tgDLmJKOFmw9zAbCJ2tzYpmFxu3&#10;0n3C//B/fCDqnUvscn1PfZcd0QEuBAVuTXDhtwXXivQoz6ukBocMn+yFui6G7GJdd12nvRVraXQM&#10;uwhcPLO2Kj2K60lZYj6Hyz44crmh+82KdnCxhSE68PYh6rGLMuNCsQxZX1wgLOdl1C7GFN2/sdvO&#10;7ny6qrOk2cpUxB/h8JQFB/DyECdQePcFw89XrNkJpJg0xNXHtakOcqmYil22Qf6fiES0jvyEcJbY&#10;tvx4run2ylTEKNi3bx+XSh48eHDXrl0GF51Y8beX4ffQQw998YtfrK6u/u53v4u95+/vP18NP+ds&#10;YJ9s6XEkAqEKIKr8Fy5kSSOtsCV8zuSbPL/BwmZJrh0aDyYuJ/pY0g5ckcERIYE+pgVMAoZswm2P&#10;ld7WN8hf0N4w83gKlqwYcjN8zuSbPGSYsVjpjBrKAFoOCjdO+vgIx5BpPxwiJuNMLYXx4MBlHSBa&#10;y4DhgyAeyFRMiQ72OVN2MlGIjkZHDmE/0VqH6PBbiPObR7ewkeRPx3Ux4oxRYxcq6YAzGwKRGBES&#10;gDssPTpU+9FoU2eUcOWYE6huWEd941kDDBNTERsJT4TPmUaTSSAFHtUNXE6RiCGBNwWRSITJp3Fh&#10;TpB+DC6HSBwbw5AAFzYSerbGc5vCU8XUgohE5iFJ44hEJiLbVmRwAG4jRKK0d3hqIYScFUQiWxgh&#10;MucWRizdIeqjgn1aJKJ1MAmbu/vb+waYk1ABHLJvwOV4DEfCFz+1jNaCBeDqtg02OXAhEof5nw5c&#10;oYGoHI6Ih/dwKcNP2wDO0VclJSV/+7d/+8ILL3Cu75FHHomKctz/I2z4HTly5IEHHujr65uxd889&#10;9xxXyHgx4jdHnKlqFAOKAcWAYkAxoBhQDCgGFAOKAaMMyGD4ab2wyChWb5cfGBj4wx/+8Prrr4eE&#10;hHznO99xWn1GfjU1Nc8888wTs/zsdruRylVZxYBiQDGgGFAMKAYUA4oBxYBiQDEwhwy8XQy/1157&#10;7U9/+hMBOoJ+K1euNM4gj0CkpaVlzPIjidR4E6oGxYBiQDGgGFAMKAYUA4oBxYBiQDEwJwy8LQy/&#10;2traBx988OrVq5s3b37/+98fHBxsnLt77rnn4sWLlbP8UlPlfQ/dOHZVg2JAMaAYUAwoBhQDigHF&#10;gGJAMeBbDMx/w6+/v5+cTA71JSQkfOpTn8rKyvKtEVK9VQwoBhQDigHFgGJAMaAYUAwoBhQDBhmY&#10;/4Zfa2sr4T6eU+epBi4BO3bs2CuTfm+++WZ7e7uTxJMnT/IvnAPk2k+DtKriigHFgGJAMaAYUAwo&#10;BhQDigHFgGJAHgbm/3MOZWVlt956KymZiYmJ8fHxUy6A5u7NpqYmzEKGpKCgICgoiMN7H/3oRz/2&#10;sY8ZGSSvv+NnpPOqrGJAMaAYUAwoBhQDigHFgGJAMTCHDKhbPeeQTPdVtbS0FBUVXXnrr7S01Gn1&#10;8ePv/CNHAQkSuq9OfaEYUAwoBhQDigHFgGJAMaAYUAwoBnyEgfkf8eNlhUuXLnHSb8YR4VWGH//4&#10;xydOnOBfDx48SKSOCzm5qpO/GBlBFfEzwp4qqxhQDCgGFAOKAcWAYkAxoBiYTwyoiJ8nRpOH+zZu&#10;3HjdLL8NGzbExcU5+8Hf+Wrbtm0GrT5PoFJtKAYUA4oBxYBiQDGgGFAMKAYUA4oBzQzM/8tdNFOh&#10;PlQMKAYUA4oBxYBiQDGgGFAMKAYUA/OTAWX4zc9xVagUA4oBxYBiQDGgGFAMKAYUA4oBxcAEA8rw&#10;U5NBMaAYUAwoBhQDigHFgGJAMaAYUAzMcwbe7oZfZGTkTTfd9KHxH3+f56Ot4CkGFAOKAcWAYkAx&#10;oBhQDCgGFANvSwbe7oZfSkrK5z//+V+N//j723IOKNCKAcWAYkAxoBhQDCgGFAOKAcXAPGfg7W74&#10;zfPhVfAUA4oBxYBiQDGgGFAMKAYUA4oBxcCCBcrwU7NAMaAYUAwoBhQDigHFgGJAMaAYUAzMcwaU&#10;4TfPB1jBUwwoBhQDigHFgGJAMaAYUAwoBhQDC8fGxhQLc84AT8A3NDTs3r370KFDc1659gq77IOv&#10;Fbe+XtZ2sbaru38oOMA/LyF8U27sLUuTsuPCFi5cqL0qqb609g8dK297paTtQm1XR99AoL9fbnzY&#10;xpzYm5YkLUqK8PNZXCzG8rbel4pa3qxsL2/tGxgeiQ4JWpkRfV1B/I6ChKiQQKlGQXtnwFXXaXuh&#10;qPlERUdpi9U+NBJuCViZHr0tP+7GxUkxYUHaq5LqS0RnS0//C0VNx8rbS5qtvQPDYUEBS1OjtuTG&#10;3rosOT7cIlVvdXWmyzb43JWmY2Xt15p6evqHgwP9C1MiNmbH3r4iJSkyWFdVUn1sGxwG1xulbUWN&#10;PV22IUuAX0FSxPqsmHetSk2NDpGqq3o7w8p68kLj2ZrO6va+4dGxhHDLivSo6xYl3FiYGODnwx7e&#10;mo6+x883nKnprGjtGxwZjQsLWp4ataMg/rblyT6Nq6HL/viF+jPVXaXN1oHh0ejQwKUpkdvHcYUG&#10;BugdfXm+b+7pf+pSw6nKTkRH/9BoZEhAYXLktry4W5cns53J00+9PWnrHUB0sIUVNXT3DQ6zhS1O&#10;itgCrmXJCRHBvqpLLVgwMjZ2trrjyLWWM1WddV12gCRHBa/OiEFLXJMZbQnw10uUJN+Pjo1dru9+&#10;6WrzqSqHSGSzRiSuyoi+aUnihuzY0CCvLTGMgn379lksloMHD+7atcsrdCnDzxTavWv4jYyONXaz&#10;qTT87kQNu8t0yx6Zxez/2I5czKSgAJ/RCfBRtFj7n7nc+JtjVVVttum4QoP8UQg+uiN3RVoUqqop&#10;Q2tOpWz8xY09P3u94uVraDfDUxpBFmfEhrxvc9adK1MRyj5k2Q6NjFa29f38tYpnrzRZ+6fiAmZy&#10;pOW+jZnvXpOWHhPq7+czuyeKdWOX/WevVbDKuu1D0ydFbFjg3evS792QmRUbimPCnFkz97WCq83a&#10;/8DRyodO13faBqc3gOjYtTr1/VuycuPDfUh0IBLbewcefLMakdjeNwMuLEBs2vu35yAS+fvcM2ta&#10;jbbBkUv1XT98qQxf2OhMXtysuND7t+XctSo1KjTQh0RH/9AIxvlPXy1/sah5RlyJkZb7t2Xfsy4j&#10;GrnvO6IDUV/S3PPAG5VPXWoaHB6dPi/iwoPetykTaR8bZvEhXGApb+198ET1Y+frewdGpuPCwXfP&#10;uvSPbMuJc6wwnxH1bGHV7bY/nap5+GxdR98Mop5ltWtV6l9fl5scFeJDuNCmcC0fLWv9xRtV52u7&#10;gDlV61i4YHlq5Ceuz7uuIDEi2Gtmkl7BiQi0Dw6frur4xeuVb1Z2sNyma1OLkiM+uiPnpsKkWG84&#10;nWUw/Pz379+vl1n1vVsGDhw4YLVaCwsL9+7d6/bjuf0AFedkVcd3nrn2p1O1uOpnrBy/aXGT9ZWS&#10;lojgwJx4ohQ+oOggpy7WdX3n2Wu/OVY9o/wF6dDIGIGy10paHTHAhDBfsf2wiB4+U/f/Hr9ytmYG&#10;+escwW47MrqtrLUXAyklKtgnorXsK09favzK4UvHKzpmVHHAhYpwsrLjamMPcSRCLj6h6KBqv3i1&#10;+e8fuvBaadv0fcU5Xvah0fM1XRdqu+PCLGnRIT5h+xGJfb209YsPXXy+qBm1ezbRcbmh+3RVJ6pA&#10;ekyIT/iDwUII/WuPXn7sQgNjNyMuxCYi8Wh5G0IjIzaUAZtbsWxSbU3d/b85XvVPTxaVtvTOlrqD&#10;Y+JERTvhMnBhVPjEEmu1DvzxVM0/P1l0sa57Nlx9AyMnKgm/9IArIcI3bCScKY+cq//np66+WdHB&#10;lJtxVtgHR9jBiQSmxYQkR5Km4wO7Mzk4z1xu+vbTV18paR0cnhkXy/BMdecbZW3I+RQfEYmIi5ev&#10;tfzLM1dBZx+cwUpnBAeGRi/UdRMxwyebFuMbbj6iYXWddhyy/3WkFMnA/5xxKrZYCXI2t/YOkCkW&#10;HRYkv7EODALOvz1W9W/PFV9tss62xNp7BxkvXLbgig23eBhXUVHR4cOHAwIC9uzZg41g0tbgulpl&#10;+JlCuxcNP8yDbz1ZhAnhNoUXe4OP2ViWpEbKb/uRjfD1xy6TaOE2NxmFAE/PwgULV6STqCD7rkl+&#10;4K+OVv7788VdMwWOJs9OBrSq3Ub2Qn5iREZMqCkTd+4qxer7/UmH6tZhm8FLOgUXmxC40mNDEcRz&#10;1wVTakIte+RsHap2U8+A6wYYL3KdLtV3x0dY8hPDJVe4UcueudT4L09fq2zvc0tcW+/g5fqe8OBA&#10;cGFJuP3eix9gmb9S3IojjPCRW9GBjcQ8DBzP/5TfbUQ2x09eLf/dmzUzxtInc04gl8A7OZO4+RIj&#10;ZU8ZwOpDJP76aBXTzPXMwXSq7bSTKontJ7/biPTpP7xZQ5pAQ1e/2xWB6GCJAQpokseREPWHz9X/&#10;8EhZVZt70YHOTTYyISSmouQ2Lc5KHJf//kJJcVOv2/Fi+z5W0R4XhkiMkN/NxwxkvP5wqnY2R9gE&#10;XmTmlYaeyvZe8pDlP7zQ2Tf445fLHnijiuRpN7vz2AI8fVcaupelRnr48IIMhp/Ue7bbxaY+mMIA&#10;u/u/Pn2NCa2RGVLwf/xK+ePn6yU/6lnTYfv209cuN/RoxIW2R9ok6RmzubI01mP2Z9COFfHfL5fN&#10;Fjia3oGrjVasqSoN2rnZnXdRP7ievdz0k1fK+2fKZZqxYFlL7/efK+a/Xuy226bBRZyc9LMZ0ztn&#10;LE6a0A+PlGL+ua3cix+wuxN3daik3XaN3ajvcjiMT1XOGrjQWI+pn4HrUl0XuEgEcGv1OXuCk/vg&#10;8WqyBmaLUZvaYe2VE2MhdvTEhUY8R1pK4fzGa/bLNypJ4dXyvbe+QRN99nLjQ2c4FOzGYeTsIRL+&#10;Yn33L96okFx0MJ1eLWk9eKKaCaaFW6YriJi6l+u7NE5dLdXO+TeODKNKR1odbggtleMOQ3T87LVy&#10;SsmMCywI7R8dKUOAa8HFN119gz99teLVkhbJtSmGjMMySI/p6Z2zIT1e3sFuTjBNIxVe+QxR8Nvj&#10;Vb9/s4aMNo0dOFfT9R/Pl2qcuhrr9InPlOHnE8OkqZNsLf/1YgmObU1f/+9HtoHh3x6vllkxRTz9&#10;4vWK83VdunDBxq+OVp2t7tRVysMfX6jr+s3xau3WkbN7eOB+fKRMu9T2MCiaI8vid29Wc3mGrqZx&#10;WPzbc9dkVrjJiiGDuqG73204fTJwSv3gpVLttr0u0ubkY7TsQ2fqtFtHzkZxx/yPHht4TrqqqxKO&#10;BD96rh63ri4HEHrAr49qVWR19WeuPgYOKssjZ2c+hzlbKyh82B54ZNy6+eeqn3rrwRLgkiQCEQT9&#10;tJcFF1eJPHmxQa/A0d6E8S+xdn59rKqxW4fq7Lyd4tFzDa1WHaWMd1VXDYQx/+e1ckSB9lLjNm0f&#10;R+bqunSU0l7/nHyJuP7BSyUVGmKYE82xKSA62CB0lZqT3uqqBNP0T6drdekPfIwv7IkLDbMlT+rq&#10;gEkfHy9vZ4lpt/roBkPGKQCyyoc124omdd7D1SrDz8OEm9jc6epOEpf1NuBMIOSOCl26kd5WjHzP&#10;MQ9wjc5yIsJFzWTL/EHioB+EP3ymvlbPljkB9khxy7kaSW1acKFcljT3CsyoI9daEcRGZot5ZfHj&#10;vlbayjl4gc2PnGqOz5nXNyM1IwG4MvF4RbsuVcDZ4qnqTtQII62bVxZc3Ct4pLhVwORG5hDaJUPS&#10;vO4ZqRkL5+XiFi1JuVNaweTDwucmZCOtm1eWO1dfKW7RnrEy0ROOpz51sbG2032qoXmdd1Hz8MgY&#10;uC7V6Q77M3XZ+641WSWdiAsWcKgPxUMvq4ga1HTcstLiws7hrma9uJAY52u7uTRY2qAfd3iS5Kk9&#10;Y2WCAXJZHTJHjyWslz0j36NsEB4QcP1wdoMb9YqbtWbJGemkPGWV4SfPWBjtCb5trrsWqGVgaORs&#10;dZe0S/r5K00cDBDAhYKOX1xAjRBoS6BIeUvvudouAa2Utnrsw49faBRo1ANFMGXZ0Tn4IdAWCgEe&#10;U4GCHiiCH4HLCQS2TPrGtUOcWfJAJwWa4LpL7kDjsnKBsmi0D56oESjogSIkQ5KJyvUnAm2hwB0+&#10;qyMVSqAJI0UIHBG7E3BA0CjhCHI+BZwyRjqssSyLC5+RGK6aDvvJyk72Mo1tefIzohBk1on5ERhr&#10;7nrpneWeNk+imLEtMusQAgLdQOBwR1SH0M4u0JzeIpwyRWjrLcX3vKGFJez2BLhAzXNShLsS8GoJ&#10;VEWclrOO7IACZT1QBK8KJrdAQ4wx8WpsdYGyvltEGX6+O3Zv6Tm+UvIGxbZMpj7JJCWaTwZ6kjL7&#10;0DBH+3DoijXabRuSNov1alMPOrcYLgwk7jhl0MWKm1qKzEZeExHZM8e7xb1EYkajqaCovK7DTmxc&#10;+FwKZ1owRczupED9pNURnhXGhZHf0y/ilxHoqq4irH1Eh7CFgybBAtPVomc+BhHri1Um1tz4Yb92&#10;4eEWa1RjKbYholsaP57yGbSg1HKbrlhxU0t12gYEwn3OLoHrSn13t13GqdhjHxQ+TEE0nbTe1l4R&#10;v4ypg0XlCGrEtVgrrCwuuZH2JC1Ps4ppibCBrc6LHbpyKcU4FCh12rH2RbVE+xBih2eTBdr10SLK&#10;8PPRgZva7co2GzFrYTA8/FAr5aH/us5+I+oyskDaSGZNu03jxQwzDivRXe3nzoUnhkBBLgjReDHD&#10;jJVzxk/Oexq41drIYRsUOGGlVmAUtBchPcbI6XYs/Et1+s4Va++bkS95D5N3e4VrGMcl4kIWblFj&#10;QceDacbuQOL1FGF7WGMnBT4bXyCG7nbiTQs5tVLu5xR2hMEkV3lxVbUApWYXuWQMF+ceBXLzzAZF&#10;/dcaDeXWcrSYzcID/RRoggsCBEpNFOF+FzmDtDgRhkfFnT4dfYPN7q7pNsKbbGWV4SfbiAj2hweC&#10;BI7oTDRGhgzZg4Jtm1mMYB/v5Ai3ACdyuu1BRF6TWJ6nk42hYaDJGEHicnkjPgj8kUhh4RE3ryCG&#10;hBFDfTyuLqM2wEMOPcZCkXLe9oaBZMQBwUSSE5fjMXpjC0TOeUioxIhjhfFCbghHM8yTG9RMlriR&#10;+pHzRjZ3I027LmsQF2JHztTclt4BIyFxrHRp70/CKDUyH0g5tg3JqCjy9IsBu28B4yVtNrWR8Zqt&#10;rDL8zGDVC3XyBuVCI+9Q8uydkeKmIXZ0ylDH5ITl4ItH2A0hMzjiZg6ZQWAGi5uEbHyJGBoxP0Ol&#10;TYLlWF8GcUk7XgYJlxMX82D+4jK0QgwVNm15zefxMkbauOCRcdAMri+j8tQYq65L+xkk3PBmYRI4&#10;g0Pm2NplnIkmsbVAGX5mMevheuPCg4w8h8prxdGhgR7us5bm6BVPzGv5csZvAv0XxoZbhIubWhBo&#10;Rt6XDwrwiw0LMrWHYpVHhgSGBIkPGQ+dy/lQbLglIDw4QIwTp/vCww/FauxqSKB/VIihtc8z0xrb&#10;8uRnLJCYUEMLRE5cPOdtcIHIOQ9RvHhc3sgMiY9AoMqovqVEGVogsaEWJrMRZkwqm2Js4SN2ED4m&#10;9c1ItSwQI2YA0zDMIr5TGOm527JJUYaWWGRwYJiBzd1t94Q/SIgIRnMQLh4a5B9hYHMXbtdbBWWU&#10;Jt7iwqfbzYgJjTQwcVnP6TGhEjLAlhkTGigshUODAnLjwyTERZey4sLCgwUVbiQcu2a6sX3XJFpQ&#10;l40o3OEW/+w4GYcsIcKSGCHuRAgO9MtPCDeJcyPVRocGpcWIK6bo2oVJEUY6YFJZdK9sA2s/yH9h&#10;YXKkSX0zUm1ggF9OfFiAv7iWszQ10qjj3wiAWcqSAFGQGI6rTrjugsQIOQ2kwuQIppMwruz4UDkN&#10;iSXJDlNbGFd6TEiUlO5mBLURXPgvqECYFlMLLk+NEq4fyyo50sJ+IVyDeQUXJ0UIO30wGBkvg940&#10;86CZUbP4ojWjN6pOYQbYGNZlxghPfTTaZakyajnEjlZmYOMI+gWjQgLWZEYLs2pqwRVpUfHhgjIU&#10;5W9tZnSolG7FRUnhadHibsUNObFGAmvmDVlmXKgRJ8LW/LgIY4E1k6Cxl6OYCqulG3NiI0MEp7FJ&#10;iJzV4jBalR4tjAu5ESNlRB2bDd8KNpIYezjRritIkNHwW7CAbQijVBDXggWbcmOFdwqxRjWWig2z&#10;rBbdhpjAqzKio6UUHSz8DdkxGkmY8hm4ClMiko3FeMWadluKpJWteXFuP5vtA7YJNgvh4qYWvH5x&#10;grAbHdfnoiRJfStb8uIsgYLmDKYsYoesN1OZl6pyQaakwqA642Tg3WvTxfydhLkR3wbTUcwbhduW&#10;pYg5mTCD0UozY2UMH0FXWnTI+uxYAkEC1IUG+t+1KlWgoAeKkCezLjtWOHHivg2ZHuikQBNxYUFr&#10;s2L4r0BZinx4a65YQbNL4VZZmxkjnAL0vs1ZwpqEqdCI9mO8ZcQKamB7EKf+ImvTVFDOyjH8dhQk&#10;iDW0JDlyZXqUnEOGnEfai+HKSwzHzscjJlbc1FKEj969Jl2sCUyI1RkQI2PqILNo3+ZsMVzJUcGI&#10;HdRtseJml7p/e45YExy6WZcVI+cpDBAtTo7clBMrBo1AKDu7WFmzS+UlhAvjMiJOzcZlUv0ySkmT&#10;oM77atn2bl+RLAATr9t9mzKNZEgLNKq9yNKUyHcuTxLoHrbHR3fkChTU3jcjX9KxD2zJEkswYKCX&#10;p0Ubad28sgQT9qxJI8tOINhy58pktAHz+makZnDdugzaIwWU5puXJG7OFXchG+m227Kk2OHe3pwb&#10;K4BrR0Hc1rx4t0145QPgrEyPvmlJosDRDxxh2wsSpBUd2Oo3LE4ktK6XWBDt25yZGCEekNfboq7v&#10;ye/YuSieVAhdpfiYId69OjUnQUTm6G1L4Htox1AXCI6BiwnMNBZYmwL9FCiyPT+OP3oLAgd5uCU3&#10;TlpcW3LjEdoCuJi9tyxNkjCi7sSCN/wf71gikCiOKXvL0kRhP5peJvV+zxL7u1sWCSSKc2TxtqVJ&#10;uI30tujT3yvDz6eH7y2dR4Z+485lHP/QpXCTVveZG/OzZA2LgRBcf3vzInIMdG0SOFm/cOti/EAy&#10;DzCH2T57U4GuHAMGNzch/MvvXKKLDQ+TwHnRj1+XG6fnnAO4suJC/3n3Cplx4SL54NaczNhQ7UuM&#10;LzlB94+3L5UZFyN174ZMPCzaOwku2Pj8zYs5DePh2aW9OQyk3WvSiKvr0sM47/GJnXlyJqFNYCeq&#10;8J51GboCJuh8d6xMuX5xolhiiHbajXzJWR3cYboOCaPz3VCYeNvylDApw2JONlKigj9+XZ4uNx+T&#10;lrz33avTDN69ZGQ43JYNtwQiBFgsOkTiwgWcK7l3Q4auDcJtT+b2AyThV29fQlaODlzj5/Y/sCVb&#10;zsuTJvhZnhr9yZ15utIZAv39cPDdsz5TOxtzOxxaamMW/v2ti3UJNxwrazJjiO7KjEsLdr3f+O/f&#10;v19vGfW9WwYOHDhgtVoLCwv37t3r9uM5/MAS6L8mI/psTWeXfUjLQzQcYrl/W/YHt2YbfllgDkHM&#10;UJUlwJ84/pnqTl5q0oKLCzPftynrk9fnSY4LqEtSInnNr7S5l+fU3JKIioMB/J/3rZbW8TYBIT8x&#10;nJHiqWi7NlxYs/+6Z0V+oozXhEweF6zTQL+F15p7ea7Q7XihuvH91+9YujozRpft4bbmOf8gPTqU&#10;eEtZS1+X3f0jimDBmsWxsi0/Hp1gzjszhxUmRQSjN1e29vL2nVvRgbhAhUVu3LYsGVk6h92Y86oQ&#10;BdlxoTw/VdHKA5PuXzrFEUaA5VM35BfgQZvz3sxdhX5+C3EbjS0Yc4jEYfcikelHQu8nr893nOeU&#10;GBhLhjs/OFVxrclqG3QvOhhfzh2hoG/Ji5cZF30jFsRhdV4G5/06t+/U831ufPgndubevCRZZlzM&#10;6IjgQPJsL9V39/QPu8XF91iJuDvftSpVcq0D2rm2isc8azqQH+5FB9fFb8uN/ca7lupyW8ydSNBR&#10;04r0aN6Xr2qzaXkhGUcYsfTvvmelwcuEdfRv/NOioqLDhw8HBATs2bMHG0Fv8Tn5Xhl+c0Lj1Eq8&#10;ZfjRj8RIC7YEqxobycXsJybOZx/elvPXO3P9JRfA4+ziHVyTEdMGLtugC1uCxYzx8L4tWZ+6IU9y&#10;ldQ5adgkNuXE0dXW3gF07tHZdxis2W158V+5vXBFmtQqzgQukjaJJ7f1MhWHRmdXusnIhQF8dRuz&#10;41D7TFmQc1cp40UyDxEJXoxt7x0cmR1XmMWf+5Y+e3PBzsUJutyrc9dZHTUhAxYnRySGW5AbLdYB&#10;Fw9hE6BelR5FTOwdy5NDJI6x/O88JEIexr3z3bZB3psenn2BMUYEIvD+EiRE59PBnZc+5dyX835O&#10;3pt28VQ9K2o8TStp3DridJ/sS4wJxlQMDgpgFwOXC3Md0cFlFeAaTxqUHRexCDLKuKbFicuFSISB&#10;7QXxOCBuLCRRWXZcGAZEujgk7MTlaokF+HHqHtFx58pU+XGN+yBC8LGidXT2DQ7NbtUiOri85+M7&#10;c+9ZnyE/LsQVPj52MWYgor5vYNjFEkuKtOAF++odS+T3NYML9Q83EAuGqegw12fXpkjrYHF9c5cj&#10;Rc7D8lsZfh4m3HPNedHwY/8jq4TZj5+bRymt/UNTzD/uPWNb5bTSX1+X+87lKdKeY5k+WjicNmTH&#10;Yv8gW3sHhvvZOid9hEubKBN5+R/ZnoPXjSCh58bbWEvAWZEexV3kQBgeGbMODE/eO50u1fXZMXev&#10;TWfIFiXpyMcz1i+jpR02Unq048rvQD/2GEJkk/dOpDOXp2Ecomd/dHsuDPjKVAQXCjcbZ3CQ/9g4&#10;ril+U67YXZ0RxST8yPZcZqxPOCCcPgjCQfQcEcHfp4sO9NHlaVF3rEhhiXEETvKY2MT0BQu7O1cj&#10;Yiew1hgv7L/Jk5sBWpoa8Y5lyfdvy7l5aZKcF2nMuBpJbuTCoczYEMQdk5Dw+hTDllAM993dsy6d&#10;tA4kjPzWkRMmM3BlWhSjxiOuQyOj3XYk4luUOEQiaZB3r0n/yI6cZak+YM06cTFM+FvZpwj9DY+O&#10;Tjf/2N0QibtWp37iujyS0HxlvLBpmV1cDozow2fU6YgkvWW8eGuKBfiuVSmfuj5vky9Y6c7xwqZl&#10;EuIP4uElZmC3jS3sLaKDRHdE4u0rUz59Q/51i7gwU3YrfUKM4Nsi3oVli7C3D44gFScPGHsxV55s&#10;z49/78asj+/Ul6JsVG8wVt4hOtKjsuJZYX4DwyNoU5NnIvKfRFzOl963MQNDPdnYA5tiPZXB8FuI&#10;4iLWe1XKBQOZmZkNDQ27d+8+dOiQt4gidbC63VbcZK3p6KvrsvcPjrLCeeKWE0qcfMP243yI74ip&#10;/2ORvCZSFMBV3dFX32nvGxxBS0W/wSPlxDX+7p/PyN8JYCzEbvsguMpb+wBIoAwjEM8copkhAxde&#10;VSOPC3lrHiJfSGMtbraSRljbYWu19g8Oj2EKkhgDrkXJETlxYUYefPcWLtolZaukube0mSVmb7H2&#10;s8Ww2aRGB/OoJhdvkLwq5+tbbhkbzz22ljhw2Zp7+rEmEB3kQIKrICmciLrwla1umzb1g+GR0dKW&#10;3nGRaCP6h7qDIUiKBGmu+UnhnC7DE2FqB8yrnDhtUWN3RYtD1BOIRkkl2O5cYlyazxFuX/GqTKGo&#10;yzZIujgisa7TjkjEnGBN4dl04sqJDxd+wci8sdBSMya6QyQ299Z12Vp6HMopMhBc7GKYT1yfiMmh&#10;pR7ZvsF+KGtBdPTWdTqWGJ6+kEA/VG2HqE+KwK/ki1sYJBMWK29F1PfWdNoau/qxawHCJUn4XAAF&#10;NOwM2cZCS38QFEj4a43WqnaH1tFNgH38iWAy+dmXWWKYfz4Rw5wCFlyIC0Q9mfC1nTbnESFEIk8f&#10;c7HC4pQIZL7ADTdaKHX7DUbBvn37LBbLwYMHd+3a5fZ7Mz5Qhp8ZrC6QwfCbAIb0RRzjX2QB48wm&#10;A80XV/L0cRoA14DDA4eZx/MGKAQ+qtxMgYZyg0Ux7jMdC/DzQ8nWdfuLKRN6LioFDqDIvic90h9c&#10;lgAftfem7zGYEDggGDBeaWZ38aGQkYuBZackpxqNB62UDFx82+DyQY/KVIjg4vAYuNBKwYXcIG42&#10;D3CBkxmIv4hRAyNBGJaYrqsO5mKVm1IHooPxcoaReAmd8IuP2g9T2GGYwOU4ozm2AN8KS4xNbB5M&#10;RXCxhTEVwYVlzhIbTyIwZW54uFIHLsTH2AKUDS6EZAubH9oUQ+VI8RjPGGBxoXX4SqKK6wmAyHCk&#10;eIznGkkiEpXh5+E167nmpDL8PAdbtaQYUAwoBhQDigHFgGJAMaAYUAxMY0AGw88n0wnUXFIMKAYU&#10;A4oBxYBiQDGgGFAMKAYUA4oB7Qwow087V+pLxYBiQDGgGFAMKAYUA4oBxYBiQDHgkwwow88nh011&#10;WjGgGFAMKAYUA4oBxYBiQDGgGFAMaGdAGX7auVJfKgYUA4oBxYBiQDGgGFAMKAYUA4oBn2RAGX4+&#10;OWyq04oBxYBiQDGgGFAMKAYUA4oBxYBiQDsDyvDTzpX6UjGgGFAMKAYUA4oBxYBiQDGgGFAM+CQD&#10;yvDzyWFTnVYMKAYUA4oBxYBiQDGgGFAMKAYUA9oZUIafdq7Ul4oBxYBiQDGgGFAMKAYUA4oBxYBi&#10;wCcZUIafTw6b6rRiQDGgGFAMKAYUA4oBxYBiQDGgGNDOgDL8tHOlvlQMKAYUA4oBxYBiQDGgGFAM&#10;KAYUAz7JgDL8fHLYVKcVA4oBxYBiQDGgGFAMKAYUA4oBxYB2BpThp50r9aViQDGgGFAMKAYUA4oB&#10;xYBiQDGgGPBJBpTh55PDpjqtGFAMKAYUA4oBxYBiQDGgGFAMKAa0M6AMP+1cqS8VA4oBxYBiQDGg&#10;GFAMKAYUA4oBxYBPMqAMP58cNtVpxYBiQDGgGFAMKAYUA4oBxYBiQDGgnQFl+GnnSn2pGFAMKAYU&#10;A4oBxYBiQDGgGFAMKAZ8koGFY2NjPtlxuTudmZnZ0NCwe/fuQ4cOebenjG99l72oscdqH7YE+uXE&#10;h+UlhAcH+nu3V8ZbB1dTT//VRmunbTDAb2F2XNiipIiQIJ/HBTP2oZHylt7Ktr7B4dGokMAlqRGp&#10;USELFy40Tpp3axgYHq1s7S1v6+sfGgkLCliaGpEREzoPcA2OjNa028paehmw0ED/xSkR2bFhfn4+&#10;P17DI2N1nbaSFqu1fzgk0L8gKTwvPnwe4BoZHWvs7i9u6um2D1kC/HMTwxYlRPj7+/x4sbptg8Ml&#10;zdaaDvvw6Gh8mGVpamR8uMW7q35OWh8YGilp6a1q6xsaGY0NCypMiUyMsPj5vkgcGRljfVW09g0M&#10;jyDqFydHpkQF+/u+6BgdHStv6y1t7mUviwwORHSkR4cG+P4SA1dVR19xo9U2voXlJ4ZnxoUG+c+H&#10;8EnvwPCV+u6G7n4WbFKkpTA5IibU4vsrbAFL61oTItGGxogwLEyJQP/1Li6Mgn379lksloMHD+7a&#10;tWtOJKTeSpThp5cxTd973fAbRrnpsj91seFPp+uq222jk8z7mNCgW5YlvXdjJmvb5yxAlLYW68Bz&#10;Vxr/eLK2tKWX/zkxHhHBATcUJoJrZXpUSFCAb+lxwOgfHME+//2bNS9da+6yDU3gQg/IiQu7d0PG&#10;O1ek+KJagL1X1mz9w8maZ680tfUOTuBC+KZHh+xdn/GuVanpMb6nFqCDsrL+eLLmyYuN+CAmywW0&#10;0vesS3/32vTsOCxBH1MLsPeauu1/OlX7yPn6uk77ZFzopnevTbtnfUZeYrjPqTuIxPbegUOn6/58&#10;ppaBm4wLHe6uVSl/tQmRGBmIG0mTjJflI0Q7ZsOF2q5fHat6tbgVVXtyzxDy79+S9Y5lydEOBdWX&#10;kCESB4dHLtf3/PZ41QtFzbbBt+BC50bUIzqwA30Q1yh+B0T9Exca8RZNHi8kxj0bMu5Zmx4bbvG1&#10;mch4jZa19v4Z0XGuHq/KZFzpMSHvXpPGLpYcGeJzFiCiHqfD4bN1D5+tR/2YjCs5Mvhdq1Lu25CJ&#10;Behzoh61sLd/+Hh5+4NvVp+o6ADmBDQW1ZrM6H2bsnYuTsB0966lpFfUIhJZVqerOn73Zs0bpW2T&#10;RSJzb3lqFKLjxiWJiA6vOI+U4ad3QH3mey8afuyXXX2D7JQ/e728rKVvNsrCLP7M/n2bs7LiwnxF&#10;HSDy8FpJy49fLitqtM6Gi6DfnjVpH9iSjZfRK6taYI4ipyrbeh88Uf3HU7VT9JvJtS1KCv/Ezrwb&#10;C5OiQwMFWvF8EXA1dNn/cKrm10ercCjO1gF0nY9sz8GsjQvzDRcjS6y5u/+Rc3U/eaW8p39WXFjp&#10;H9qavWt1WmKkb0QnwNVmHcBbdODF0il62+SxiwsP2rcxc++GjJSoEF/Rudt7B58vavr+88X8ZbZ5&#10;iOcIN8T7NmdlxIb6is6Nqk12wH+/WoYJMRsuxODi5PC/ubFge0E8Opzn5YBAi05V+5dvVB4+Vw/G&#10;2WrIjA39/C0FNyz2GZGI96G2w/bg8ao/n6ljO5sNV3x40BduXXzrsuS4sCAB9jxfBA8sov7Pp2ux&#10;Ztv7Zl1ieI4YrztWpMZHWHxC68A0au4ZeOxc/W+OV5EmMBuxkcEBn7o+b/fa9KTIYJ/ABZBxb1H3&#10;z18vf7WkzcUS25QT+/e3Ll6RHuUrQQJER1FDz6+OVuJo7h+aVXSsyYj+3M0Fm3LiPJ8mJoPh579/&#10;/37Pi4l53+KBAwesVmthYeHevXs9DBbV7WevV/zgpVIEloumh0bGztZ0XW3qWZwUkRjh5di3ForQ&#10;RH99rOo7zxY3dM0qf6mHeMWl+u4rDd25CWFp0WQSaqnbm99gHV2o7fzG40VPXWpkUFx0hQ319dI2&#10;vifTyfPSSi9HIClq6P7GY1cePltHMqSL4l32IdyN9sGRRckRxKD1NuTh78FV0mT99lNXf3uimmCm&#10;i9axdU9VdXbaBohORIXiNJV6LoKLRNx/f77k569XTokaTcHISJ2r7WIZ5iSEYavL714hz+fHR8p+&#10;+qorKx2MaD/ElyraevGFOTIJpY+PkTKNQNj/RNHx8g4XgsNhz/cOnqzqYP7lJoSHBgV4eMnobY6B&#10;OFnZ8e2nr750rQV57qI4m8KbFR39I6P5CeHhwbLjQiUlMPu9Z4ufuIRK+pYA5hSMuP+Iw/T0DxUg&#10;OkJkF4lYfVcbe/AWPXSmzoWDb9zYGCUC09I7gBOTELTUAnHBAqy+yta+Hx4p/c3xajYpF/PQgaus&#10;HTlDgJ1QreS4HAMxNPLclaZ/feYaO9TktKnpGDko9NyVZpx9OQnhQQGyZ6+A5dWS1n9+6iqCESeL&#10;iyEjSefFqy0Rwf7sziT865VRRr4vKio6fPhwQEDAnj17sBGMVCVcVhl+wtS5Kugtww8B9MMjZXg7&#10;XKukE12v77Rfa7SuyohOiJD6KAiqwM9eq/jvl8td75cTuJq6+7H9yPnEA2fKAM9dpWyZX3nk8vna&#10;Li1VYhmeq+1cMLZgQ06s5EGJ0mbrt54sOlbergUXMprxYpS35MUFyJ0bSSDie89eO1LcouVwNPtQ&#10;cZMVZWhDdqzktnp9pw1v0dOXmyYn/Mw2duCqaOvr7BtCdESGBMqs6DT39P/8tQoCRy5i6RMwUfVq&#10;O+0UWZoaJXn8mSE4UdGOoX6tqcelhvMXcMAnNx6rD53bw4qOFgkweQgIRPzHCyVnqrsmn1CYrZJ+&#10;0gtbejHSOSAn8xJDXHD88sALJW+UtblWtZ1IEfWc/cNltiQlkgHTxaEnP0a5ruuwH3ih9LmiJtdW&#10;urNXzNWqNhsW+7LUKESHJ7uqt62OvkFwPXq+XotIpHISyDEnlqdFcZpGb1ue/J4hwzr67rPFyHAt&#10;7aJMnqvpihs/ICd5isfpqs5vPlHEnqsFF4sLtxGTcGValCdxyWD4yW7Baxk/9c0EA09cqD94otp1&#10;4GgKXRfqun/yanmXfdb0DBnofaGo6YGjVa4DR1P6yb0vaA/Ibhn6P1sfuJnmRy+XXq7v1t5JBpfI&#10;5zOXGrQX8fyXPfahB45Wnqnq1N40uDiP+sjZOu1FPP8lJhyHFY+Wt2tR3Zzdw6Z9/ELDw2dqPd9b&#10;7S1iFTx2voEAi0bHCjXDwAtXmx86U+siTUh7B0z6EjjPFzU/fanRdSBicuvgwnn/51M1LpJdTeqt&#10;rmqr2/t+f7KGlA0tVp+z5lbrAEVI9NA+e3V1aU4+xuomOfxsbacWq8/ZIieiHz5Xf7SsTaOCPif9&#10;1FsJ04nDb7pEB5P2qYuNL15t1r4q9fbK+Pcsf4TAi9eatU8q4Lx0tfnxC5p8McZ7KFzDoTN1T1xs&#10;cB04mlw5XyI6/nSqRru0Ee6bkYIsMXx8Ve2arD5nQ532QZJdMauMtGt22bbege89dw03kPaGcBtx&#10;DgVfjPYi8+NLZfjNj3F0oCAHnUNHejcJ9tejpW0vFjVLSwTHqbH6egdc5VrM2HkSCNldpMVFx569&#10;3HS0TFNMbDIKMvH+57UKxLe00F4paeWeCV2GOliYuj84UsZZEWlxkYGGdcRFYbp6iMf0529UcrZH&#10;VylPfny5oZsTEZOvFNLSOjofR3rKWjS5V7VUOOff4NJ+8mIDBo+umrEfHj3fACfabQ9d9Rv/2JHk&#10;WdamMXY0uTnMxUNnaqW1aWGe3DMOqGuJHU3G1dBpf/RcPYkexrk1owYmEgcQmFR6TVOm7pMXGrjh&#10;2YxezUmdZHbgC9Pr/em0DT13uYksjznpgxmVkLfJEVONmVMTHWBrIIHwVFWHGV2aqzrJCLuox9dM&#10;u+PXEPRxrF1a0UEnmYdnq3Wbpg5P08kaySMEczX0E/Uow2/OKfVahc9cbiRPSaB5hxS+0mTt121Z&#10;CbQlUOSV4pby1l4tmXVTKuf48hMXGrplDWZyhIMhc3HE3wVXZJVwWYUAmR4ogr/zyLXmKbefaWwX&#10;54W0tjphsaNlrdxdoBHL5M9aegb+dLpGoKAHirBMTld2aEyPmdIfDo/hF/dAJwWaQMm+WNvFqSqB&#10;B4vQA8ie0Gt+CHRSrAjT6ZVrLdzIp7c4UvTI1RbSlQU40duWwPdclYQ9IKBcAudYRTtzWHvcSaB7&#10;wkVIZ0Cskd+htwZwcZ72Yl2XXotRb0PC3+NHmHxXs/Z6rjZZMZAQPtqLePJLrmsW28LwrRB85iC0&#10;J3urvS3CYkAT0Kaw7TmQwlTU3pYnv0RisxNpT3+Y6BtxWm5Tf7NSt//dk+jmvC1l+M05pd6pkFdK&#10;2DLFtgf8kaTdX27o8U7XXbYKrleLW8Sso/FbJfvP6HcCeYYHZCgvbolFFXD5v3ClWc5HOFG/ylv6&#10;hDWwx883yImLHZ3rZHXlUU+eSCR68QyUZ6aWrlYwts/Xden12U80gRtYTlydfYNoli4udnPN0jOX&#10;m4Q50cW/wMdNPXaCzwIFKcK5sZeLW+Qcsm7bIPc2i+FC1SYE6vpeIrGajZdy3KVxWdBPxwRmrPVG&#10;4433WUsNzCICrVq+nP4NiwunjJxBWnA9dFowOZ8Nglsl2SzEaDG71JFrLd123Q4jZ6+q2m240gSM&#10;RrNBUf+x8jYxBwRlCfqdrOiQE5dJ1CnDzyRiPV0tL2+29g4Iz10urZJTVOF1a7YOCFsRaDlcaeDp&#10;wdDWHmf3rS7vCnNRDRYEwz3l+ThtzZr+Fa9+u7jR223zlJ3yfJzbIp75gO3BiJrSYRuq7pBRG8BX&#10;Sl6TMIddtmFuwhQubl5B68BwWas44T12isuYxep46qDdhmQTpu5iXbeEHgg2L1JzEfbCuLjnRm9u&#10;nnBbugryup2Ld1/cVlXe2ifnsbGytt4uUSsC1Igdso3cwvf8B7zSjrgWbpdtAqVFuLipBTVeIzdj&#10;H7DV67v7yVQytYdilV9p6BELe9ActnpjT3+HTdIhEyPEdSll+JnBqhfqRNsemP3RErcdIjfdiFLr&#10;tn7hD+hVnwFVgMiYnFYEhBBpMaK92QdHuZRVmFjzCnIuhctdhOtHCk95X1u4qrktSKaWkZMA6LUo&#10;cHPbpTmpjXA6qYNGqhJLEzXSopayhIAMnhctaZLRoGWB1Lz1AXotbEz+ZjxzXjrTjy7hC9OLZfL3&#10;yI0hly+sGKncSFnu8zRSnCv1tdxJa6QJsbI8bCNW0FmKF6fkPGBS0dJnZH3guyTdwAgz5pXl2U8j&#10;lZMp2qU/Y9lIixrLkr4uHB6gCSLqbVZJh0wjA7o+U4afLrrk/RhnjFjSoBMSa0bYX2IqKfTKyHpG&#10;mZA2XwtoRoaMsnpvTzF1pCYqRzHVfhPa9C6Ba2BE3OtvHkZOfLHIjNRPxpeR4iaVNb725cyvcywQ&#10;Y2aAfUgwJ8qkkXJWi0wzuEDknIdYogZPfFFcOnN2fMj03rg2Zf6wU0hoqNNJgwvf4OZu3irrN3by&#10;kG3CyA5oHi7jU5EVZkQfMw8aoX4jtjq6mMHN3TxoZtSsDD8zWPVCnSE8rmngxeEA/4XBgR59xVIj&#10;R/SKvmn8ePpnvC4dGiQjLroKNCOvx1A2RMohswT6BRobsjAp35hmhQUZeGOQSSzne1wMVnCgoY0g&#10;IljG97gcC8TY2pcT10KHTDP0sFuYlO/CLVy4wGDHkBsG9kDhTcZ9wQiLoQWCnDeyU7jvn+gXBhfI&#10;+OZuSPKIdtxNOYOCmm1C2rfOw4MNiQ5LAJu7jEMWZvFHgAj/ACXz66bCuGYrKOMQzjnIt0OF6dHB&#10;wQHio8mOK+db5/TKiBnA1pIWHSLnBEiJApq4UQq0VCmhJYRbIg1YAojgzNhQCYeMZ3ljwwy8zLtw&#10;QU5CmIS40N4SI4KNdIw3wY0UN6lsSGBAapQhXAVS4sJQN7hAchPCsB5Nol242oULFubGG1og0CKn&#10;VmpwIjGN5XTLGlz4iRGWCCl9EOMLRHgiL4gNs8SEGjL1xdt2VzIvwZCsjgsPipISWlZcmBGvT1RI&#10;INDckTd//l3cVJg/HMwLJAkRwRmxoQS4xNCg1OYakwhi7bothaqdERsiHPTDoC1MjnTbilc+yE8M&#10;R9yINY0DGFriwy1ixU0tlRUXmhAh3rGMmJDESPHi5kHDUDdiaWfEhKZGyeiDiAsLyo4TV7jhJD1G&#10;RkM9MiRgUVKE8HxIjgzOjBWnRbhdtwUJkmDhGPFBrM2MlTAyxt7FFobbyC0Ds32wPC2KiIRwcfMK&#10;Ml5MJ+H6FyVHRhgL1Ag37bqgQ6YZcD5mx4fJqW0jqNmGhElLiwlJllLUg2h9VowwLpKnGHGD4VDh&#10;1l0XXJUeJez0IeEFySOsjJmEyNRqZZSSpgKer5VjCdy6NFksxY6yeQlhS1PElSTzWKVvOxcliEWQ&#10;0CQyY0NWZ0ab1z0jNaOmoHCLJSjgAL55SZKc+T8FSREFieHCtvqdq1LIWjZCrEllM+NCl6ZGCufw&#10;vGddupx5TUlRwasyooVDCrtWpwrvuCaNlLPa6NDADdmxwpnety5LMpgpahI6fHspUSEbsgUVuMiQ&#10;wJ2L44VdhCaBclaLNbujIF6sCfTRrflxcg4Zqbm3LE0Sw0VWCGMdHSpjOIKFf9eqVDFc5K+uzohO&#10;NGAPi7WrpRSC+u516Vq+nP4NrodlqZEoHmLFzS61c3ECnj6xVoiqrcyIllN0bMqNE85ZI+FlUw6+&#10;MMGoiRiZ3i0lo4LlXUZ8t/U7VqaIhUqiQwJvW5Zs8NyIebzdWJiIGBVYlIhgtFI5HVTQRQorQyaW&#10;c58SZXnHsmTzODdSMzv6TUsSxbIHY8MCd69OM9K6eWU5A7A9P554pkATGCHv3ZgpUNADRTiRsj47&#10;pjBZxO8TFRKwd32GBzop0ATuA3wra4T8PgRYdq1OC5TSAQEVSZGW6xcnih3xvWVJopwRWnDh4Ltt&#10;eTLHdQSGe1t+XH5ChJzaGwYSO5FY1G5NVsyytCgjaWwCZGovcu/6dELr2r+f+LIwJYLok5FT0wKN&#10;ai+yb1MWQlv79xNfYh0xFaU9MBYVEvT+LVkCuPDkrkiLXJ0eLVDWA0UQHfdtFLHV8Z6Tsbw5N84D&#10;nZSnCWX4yTMWRntCqPpbdy3TGwXi+215cXeuFPTbGe20hvKcQfrSbYUCEYkNWbHSaqVO3CiXW3Jj&#10;9XqaGLKv37kUz70G8rzzCcHnnQXxejd1cH1nz0o5fdtOHrflxd9SmKQ3iASuf7x9SYyon9UDQ4jr&#10;/fYVZCfpm1Eo2Z+9sSDdQE6U2dDY0fEjxOs8vAGuD2/LXpwcoXdhmg1non4MCfIgiEnq7SE5h/s2&#10;ZUq7xFgpGAN3r03Xa7+Rho2oN5J2aOrYMUycOPjQ1my9uEjm370qdVGioXNZpkJLiw39mxsL9OLC&#10;13zH8hQSDUztm5HKCT5/9fYlerUpwrM4VrbmCkatjXRYe9lPXZ+3LEX3+RcOB35gS7acEXUn9g9v&#10;zVmdHqWdB+eXHDT95PV5Bq+V0tuo179Xhp/Xh2AuO3BDYdJHd+RoV0yR16Ql/IN+ATeXndZQ19b8&#10;+E/oWZzg4jz9t/es8JfVZ+8Ezb7ytTuXLU7S4ahma/n4dbk7FyVqoM1rn3DB7OduXrQmS0daCDsK&#10;nshbZQ1jOqkE14e352wviNee3IjDgiTPd65I8dpgaGiY9fKedRmO5EbN98QSTr9zZcqdqyTN83SC&#10;5goTZtTuNWnaw/54K25ckoi5qL2IBoLn/hOMnHs3ZGKxa9RNyZjAAP7YdblLUqMEsifmHsAsNcaF&#10;W1gvm3NjNeaKg4XIzL7NWeR66TWDPQaKhsjsYB7eUJig3R1GhPDda9NuWZYs4U08E9QB512rUkld&#10;0X66EiHDqtyzTrd578nxoq13Lk8h4VO7x5lNYXtBwoe25Ri5X90DGIMC/PfvWsapNu3rhSxKfGEk&#10;UHige8JNkKD7vXtW5cSHaT/ATJzwozty12XFCjfqowX99+/f76Ndl7nbBw4csFqthYWFe/fu9XA/&#10;ydriWXCe9rYNuHmECvuQj79z90ojVzt4DN2GnNjBoZHaTnuvO1zOwwP/umcFh8081j3hhgjcbcyJ&#10;LWnu5XFwXsBzUQ9iOjkqGG3v87cWSG7QOhWddVkxPBXd3suzYS5xLVjAZTDvXpP2tzcXaN9lhQk3&#10;WBDXII5q1ldTT7/rdxRRSXEb37Ei5XM3FaDOGmzX7OIY3stTo5iEvBbNm0iumyM2yJmlz9yUnxEb&#10;JrMVAQpmFLE7HnOvQyQOunlHEWPvukUJn7kxvzAlUnJcQCPWGh9haezub7EOuH7ECuOQ9M4Pb8sh&#10;mCa5QQsufPCYtbzu3dLjeJ3LxVTEYYFIfO+mzPdvztYbrzZ7QU2vn5g/Wy1PYAPN7ROsXHKDSMTH&#10;J7/oQCRyqLvDNtjU3e9WdBDre+eK5M/fvEjO032TRw1TdmlqRLd9iCXm9iVGltUNixP+8Y4lKQZu&#10;u/HYnGSJcWS9orUPdK7f5UPrwJT62I5cVpnMDggndWy4i5Ijylr6OpH1LkWH8yqp+7flECnxMK6i&#10;oqLDhw8HBATs2bMHG8Fjgz65IWX4mUK7Fw0/3E5rMqLZYzD8WNUzPmGMl44Li8kz/MKti1nVplAw&#10;15Wyx3MZXUJEECsaXDNuMNxtQ4Y93kdMCFJrtDu05rqz+upjayfBiedHe/qHrf0zP0QaOW5HfWhr&#10;zvs3Z3FPvb4GvPQ1V8VuzeMaib/gmlEQc54HO+p9W7I+uCVb5mTIyRSiYhJeCPJfyGD1zLJxYm/g&#10;H71vYwYOYK7i8NII6GuWnOr12Wyd/taBoW778Iw6N6KDwznvWZ9+//bcnPhw+a0jhw/CEoAniFHr&#10;7R/u5FH2mdwQmEYor8RkcAAv8QWrD1zoKwwBqQ287t1lG2I2zjjeAN+SF/eR7Tl3rU4VuyVL3zQy&#10;/DW4MFMx10nXQNR324ZmrNJx60mOQyTu3ZAhbfLq5J6zWIicMLsCA/yQG132oRmfnMYFw3T9wOas&#10;D2zNkd/qc8xDFO5wyzKuwgzyYxIyXiMzAXOKRI46f3xnnvxWn3PgWC8r0qIQINaB4S47ytQMbgjs&#10;wyXJEXvXp5Pk4iui3nErOEssKWJ4ZBTRwSY2fcQYVhyyXLb06RvyER16s3kNiwGRChAdGN5ksYGH&#10;eTib9ccmtzUv7uM7c+/dkOF5XDIYfgvZM0QIVmVcMpCZmdnQ0LB79+5Dhw55hSrcHWUtvSfK28/X&#10;dlW29zV22TEoAv0WxoVZOOaxLC2SWN/6LN6b8Q0TYoJDJG9lW+/xcVz4qxq67MgsLsbEZgAXe+o4&#10;LknvQHM9E6z9Q6erO09XdRQ19NR02Nr7HNsM0UuOr/C8FarA5rw48uy1Jxl6ZeJNbxRf6enqjlNV&#10;nVfqu6vbweUIAGI/pEQH4//G6uNCrcXJkdozhSTBxZZ5prrzVFXHpfruqnZbm9XhxWd00O2yYkPA&#10;tTEnjltAtSdPSoKL2NG5mi7m4YXaLnC1WvsdosN/oePBmJiQlengil2RHmXkdU2vIAXX5fpuxut8&#10;jUMkEk1CdHBnBseouH59ZVoUOQVrMmPkD4hNZ6/LNniiop3ZWNTY09DV39k3CFhkO9Gw3Phwh0jM&#10;jslPCPewY9v4KGMdMV5Ijyv1PQSiEYk4j0hU4WkELN61WdHc2sqlRD6HC+voXM1fRAe5A8QAnaKe&#10;u9kw9VZnRoELG8nzKqnBIWPLuljXfaqy40JdFwH2FhyZo2M8L4zo4OUGLtwHF5ds+xwuBAWb8puV&#10;7YjEmg57cw972ijXOxOV5a6vFenMQ4c2pTHp2iDJc1gc3b+px366Cq2js7i5hyFjxVE/HsDU6GAS&#10;ptZmRuO6lfbo7GxUYNKwHSM3wHWtyYGLACBgke2YhQUJYaszYzD8jLx/ZmQUMAr27dtnsVgOHjy4&#10;a9cuI1UJl1WGnzB1rgp63fBzdg7xRBZQq3UAzQBtG8HE1OflHDZOnzP5JtONzt3aO4hK2mlzhDSJ&#10;KQGHS4pRdMKDA30iCjHj7EFg9Q0MkzCDdcRfRkYXYCBxggXHG398zuSbjNE2CK4BcKH0oL1xgIec&#10;HxLVkiKChR9IMGXp6qwUFYCcT1Q3cBFKwpBwPgXLTSk+Z8pOho6KzTxk+0TJcYoOYs6x4UG49eVP&#10;x3Uxhsw9ErcQHSiliA5wcZKK0DS2n8+Z6FNgMgNxhKHiIDrQciyBftEhQcgNrgD1OdNoiujAOuqw&#10;DZEzPoZIDPBjiYELj5hP48KcABfj5RSJ4GKJYSOBy+dMiMnjhUhkHpI0zhIDFz4jvF+4V9idtZ9v&#10;1CmGPfE51nlTN1b6INYRBi1bGKID2w9Pn0+LRLQOXEVYswwZcxIqgcMD9GiJCEbJzyu6GHhwEfRz&#10;4sIlscApEkODkIfEP7y4xJTh54nl6pU2JDH8vIJdNaoYUAwoBhQDigHFgGJAMaAYUAxMZkAGw0/d&#10;6qnmpGJAMaAYUAwoBhQDigHFgGJAMaAYmOcMKMNvng+wgqcYUAwoBhQDigHFgGJAMaAYUAwoBpTh&#10;p+aAYkAxoBhQDCgGFAOKAcWAYkAxoBiY5wwow2+eD7CCpxhQDCgGFAOKAcWAYkAxoBhQDCgGlOGn&#10;5oBiQDGgGFAMKAYUA4oBxYBiQDGgGJjnDCjDb54PsIKnGFAMKAYUA4oBxYBiQDGgGFAMKAaU4afm&#10;gGJAMaAYUAwoBhQDigHFgGJAMaAYmOcMKMNvng+wgqcYUAwoBhQDigHFgGJAMaAYUAwoBpThp+aA&#10;YkAxoBhQDCgGFAOKAcWAYkAxoBiY5wwow2+eD7CCpxhQDCgGFAOKAcWAYkAxoBhQDCgGlOGn5oBi&#10;QDGgGFAMKAYUA4oBxYBiQDGgGJjnDCjDb54PsIKnGFAMKAYUA4oBxYBiQDGgGFAMKAaU4afmgGJA&#10;MaAYUAwoBhQDigHFgGJAMaAYmOcMKMNvng+wgqcYUAwoBhQDigHFgGJAMaAYUAwoBpThp+aAYkAx&#10;oBhQDCgGFAOKAcWAYkAxoBiY5wwow2+eD7CCpxhQDCgGFAOKAcWAYkAxoBhQDCgGlOGn5oBiQDGg&#10;GFAMKAYUA4oBxYBiQDGgGJjnDCwcGxub5xC9AS8zM7OhoWH37t2HDh3yRvuONhnXLtvgqyWtb5S2&#10;Xazr6rYPBQf65yWEbcqJu3lpUk58mN/Chd7qm5F2wWW1Dx0tbwPahdqujr7BQH+/3PiwjTmxNy1J&#10;XJQU6e/nk7jgZGRsrKK198Wi5jcrO/jLwPBodEjgyozo6wridxQkRIUG+Siw0bGx2k7bi1eaT1S0&#10;l7b22gdHwi0BK9Ojt+XH3VCYGBtm8V1cLT39zxc1Hy9vL2m2MmBhQQFL0yK35MTdsiwpITzYN1fY&#10;AvaETtvA81eaj5W3XWuy9vQ7REdhcuSG7Jg7VqQkRYb4Kq4FC/oGhp670nS0tL2osafLPmgJ8C9I&#10;iliXGX3XqtTU6FAfxeWQ9mMLSlt6nrzYeLamq7qtb3h0LCHCsiIt6rpF8TcWJgX4rEwEV01H32Pn&#10;G87WdCISB0dG48Isy1MjtxfEv2N5ik/jauiyPX6h4Ux1Z2kLkmMkOiRoKbjy429bnhwaFOCjIpHx&#10;auqxP32p8WRVZ3FjT//wSGRwYGFyxNb8+FuXJcWEWHx0iYGrtbf/+StNJyo6ihp6+gaH2cIWJ0Vs&#10;yXOI+sSIYB/VphAdw6OjZ6s7j1xrYSrWddmZeEmRwWsyom9ZmrQ6MyYk0N+ItubFsiOjY5fqu45c&#10;bTlV1VHdYWMEEYmrMqJvLEzcmB0bavHaEsMo2Ldvn8ViOXjw4K5du7xCkTL8TKHdu4YfM76hy/74&#10;hfrfv1nT0NU/3bIPswRgI310e87i5EhLgM9EfbEfmnsGnr3c+NvjVVVttum4QoL8dxTEg2tFOhaT&#10;LwmsgaGRq409P3+98pXiVjaVKZMSWZweE7Jvc9adK1NTo4L9fMeyHRoZRV37+esVz11utg5MxQVM&#10;JuDeDRl71qSnx4YG+BQulhi4nrjQiEtluhCJDQvcszb93g0Z2XFhOCZMkTImVIrBgCn7wNHKh8/U&#10;d9oGp7eAunPX6tT3bc7KTwgP8h3RAa5268CDb1YjEtv7ZsAFlttXJH94Ww7KHFauCdSaVSXiAr/e&#10;j4+UHStvH53Ji5sZF3r/1ux3rcKwDfIhAxD30JXG7p+9WvHi1eYZcSVGWj60Nfuedel4jnwIV//Q&#10;SHGz9YE3Kp+53Dg4PMOAxYUHvXdj5vs2ZcVFsDn7jAGIm7K8xXrwRPUTFxp6B0amT/eYsKD3rE27&#10;f1tOQmSwD+FiC6ts6/vTqdrDZ+s6bTOI+qiQwLtWpXxsR25qdAieCLPW+VzXiyHUOzBEVABpf762&#10;G5hTtY6FC5alRn58Z97OgoTIkMC5bt+s+lhRtoFhjL1fvlF5srKDaTldm1qUFH7/jpybC5Piwi1m&#10;9WP2emUw/Pz379/veeTzvsUDBw5YrdbCwsK9e/d6GCxW35uV7d959tqfT9XicJuxdRZ5cZP11eLW&#10;8OCAnHh0OR+QVsipC7Xd33326m+OVc0ofx2+q5Gx8ta+10pa/f38chPCfMX2s/YPPXSm7ptPFOGt&#10;ny5/nSPIUBJ+KWvpTYsJYYNZ6AuOU/zYT11s/Oojl/CS4qqfcSqiIiCjCb8kRVrA5RMKHKr2C0XN&#10;Xzx08fXStun7ihOmfWj0XG3XhbqumNCgtJhQn7D9ULVfLWn5h0MXXyhqQT2dcbwYx8sN3aerOpEa&#10;6bEhRMw8LN8EmgPL8Yr2rz12mQCLbXBmXIhNRCK2E8IwMzYUF5JAQx4ugorT1GX/9bHqf36qqLSl&#10;b7bUHRwTJyrbK1r7MmJDEPY+scRarQN/OFXzz09dvVjXPRuuvoERMiMIvyASEyJ8w5YgP+WRc/Xf&#10;furqqcqOWSTiApYhIpHwS1p0CLEXn7AleuxDz1xu+vbTV18rbZvRmmVpsAzZ4I6WtaVEhaRiLfmC&#10;jWQbHH7pWsu/Pn2VNAFE+owLnC2AWfpycUtiZDD+WZ/A5cjB6bD97PWKHx4pQzLwP2eE1mJ15H2Q&#10;e5QXH47dLr8TAhjN3f2oiN9/rphcFaT6jLjw/b18rbW+y56XEI7t52FcRUVFhw8fDggI2LNnDzaC&#10;h3cNZ3PK8DOFdi8afrhw/unJq+dqutym8BKBIWES9zYZJvI7789Ud3zjscvs9G5x9Q2O4OlhXFem&#10;R8mvmGId4f39jxdKumYKHE2enQCvbrddru/OSwzPiA01ZeLOXaV9A8NEV779VFHHTF7SKbgQwZfH&#10;FTgE8dx1wZSasBweOetQ3Qg+u22AbzCT4iOC8hPDJVe4Ucuevtz4naevVbbb3OJq7x1kvLD98pPC&#10;iSK5/d6LH6CWvXyt5bvPXsO54PZYAzbSlYaeAP+FBSRvSR/3a+i0/+TV8j+crLHO4uCboJ2AZ2V7&#10;H9KDDH9sCcnT0lA3f3W0Eu2NaeZ65qDX1XXaSZVEHmImSb7EOHnx+5M1P3utorG73+2KaOrpv9LQ&#10;jY0ENMnjY4j6w2frf/RyWZU20XGmppOkO6ai5Dbt4PAojku25pLmXrfjxfZNwn9sWBCiQ37br76r&#10;/4cvlf7pVN1sjrAJvMhMfCvEPJekRDJqbnnw7gedfYM/OlL2q6NVqFWuewIuhpUltjQlEpHoyW7L&#10;YPhJvWd7cjDmR1uk1f3r09fIJNEIZ2Bo9L9fKX/sXL3kRz1Jz0LVRifTimt4lLRJVKLZXFka6zH7&#10;M2h/+EwdQzBb4Gh6B/Bj4QhHEJvdNyP1g+uZS40/faW8f1qixWzVEsz8/nMlpS1ap66R7gmXBdcr&#10;xS3/82r5jOmdM1aLtv2jl8pwCQs36oGC7IJvVrSTVtfQbdfY3HimqyOXZjavqsZ6TP0MXKRBkpFL&#10;IoBbq8/ZE6yOg8eriXyi9pnaN4OVc/DykXN1T1wkrc6NiuNsaDwTpOOXr1eSwmuwaVOLE2Mhmf/Q&#10;6ZnT6qY3jYS/WN/9i9crSjVo56b23HXlTCfS+B88UU0wU0s3mK5lLX1M3Ut1XRqnrpZq5/wb57z6&#10;xeuVCAQtleO+5EusX4cP160TV0uNpn2D6MCaRYBrbKHLNvTTVyvYICTXphiyXx+tfPR8/WzpRdPx&#10;krPzk1fKm3vcOyw0cmXGZ4gCvEX4VmZLL5re6PmaLgx7jVPXjD57q05l+HmL+blvl63lP18sudqk&#10;1Tpy9oB8aPLyL9XLq5gintj/LuhUnWHj10erSJiZe6LnrsbztV2/PV6t3epztowH7kdHSrVL7bnr&#10;r9aaOK/4u5M1bmOYU6rjfpTvPXtNZoUb+4HDHg3dM5ybdUFNRVvff71UoneUtXI9F9+hZR86W0c/&#10;daliJAvpsoHnoqf66mix9j96rh6HkS4HEAGZXx+rIgqtrzEPfg0ccjpIGkTX1N4sCt9rpa0cLXPr&#10;5tde59x+6XDDN1n/eLKG7DLtNY+Ojp2q6nzyIreluIkQaq9zzr9kOjGptMT6JppmlMnvQEFnGs95&#10;f+aqQjhHCHB3l/YKGWUEKR5PxI72Uh7+EnH9g5dKdTlYnTbtn07Xkjzp4d7qag7T9M+n64ZGdJjd&#10;KBuvl7Y+fr6e3AFdbXnyY87CYPjp0osAg++SCMHwbInXngTgwbaU4edBsk1u6nRVBz5FvY0w9cnQ&#10;4No0XbqR3laMfD+eQN8q0D2uE5E56AciMmR0bZkTNDLQXHNnhFXzyoKL8x7kUQgM2SvFbdz8aV7f&#10;jNSMHxe9mWN7AjEusoBeK2kx0rp5ZZEA+EdOlHfo2jKd/eGwH2qEeX0zUjO4cECQ5ylgcl+q6waX&#10;tFoO9h7d05JZN4VATL5DZ+o7+nSYVUaGQG9Zwn2I+mL9sTsSlZ+61CgmS/V2UuB7Dp8zD7Hi9JZl&#10;6h651kqWh7TqNuMl4F1F1CDn2cKkxfVqcQsHg/WOF1sDN42/XtYqbdCPm8M510e+gF5ouHEZ6ypZ&#10;U41QNn7xWqVeXzMkcKR2XOZInWqkd7Dcfq8MP7cU+cwHuAY53ibQXa6UxH8srZuKc9VuD3vMiBop&#10;TEiNOxsEOPFAEZIbz9V2igW4uOuFy9M80EmBJmo6bBziJ5IsUBaFAI+pQEEPFMFbj4qjPclzcpdw&#10;rxJ/9kAnBZpo7x3gMok2IWMA04jsNYFGPVCEO5PA1aThKOb0zoALp4yAJewBXDTBTbJczSXggKAs&#10;cp7ELQGnjAegsbievdIkhqu2w/5mRcdslxJ5oPMumiD3jPCsmB+hqbufm2CYzN6FMFvrv3+zWgwX&#10;QV3itB16QrueZOBXjtiRiFmK7XG6qktM7HgA4JmqDrH0rvFDcVYBI98DoGiCvFy9SWHOjjHGpK5w&#10;T5tn+ilJK8rwk2QgjHYDXymXXoptmUx9kklY1UY7YUJ5+9AwB3Dts9wx6LbBbtsQznu3n3nlg2uN&#10;PWIGLb1FJSUQyqB7peeuG0WzbOq2i+yZ4/XyphCPrUmIi2skqtv1JUNORsHDVnJqbxw64noMXUme&#10;k3Fh5PfYZUyxY+1fqdeX5DkZF+rRjA9aeH1mYrPhgyAvV6wnFD9R3iY83GKNaizFNiTspwMXEaT+&#10;Wa5e1NgBkz7jVUwxbZv+OBI+G7q5NtOkvhmploXP8herwWlIaDzxKNaEcCkEtfN+OIEfuNgmpM1i&#10;5eJiMS0RKtp6B8tarWKuagEmdRU5U9UpriXahxA7vKWpq0Wf/lgZfj49fP/XeZLRhec9tRBBklNU&#10;oW27vbPOxRDCCdfZyTnGRMY0XswwY/+5zVz7uXNPMkA4Yrb3NrR0Az8rtxpo+dLD37T1DnDzh3Cj&#10;JP+QsiVc3LyC5A0aPM92qV7fuWLzsEyumVc3qjoMTaTLUvqMULzKW9xfM+iC5KtNVgkjfnSpuMkQ&#10;LnIotN/r4JlJ6GzlUp2hBYIhgbT3ZIc1tnXR2MLnRJxAbp7Gvhn57GqjIUGN/4LNwkgHzCvLBQFG&#10;Kueeap4kMVKDSWVxIvASvXDlgNJyTbdw/bIVVIafbCMi2B9UbSOJSYNDIz12GcNHBPu4elSQlPHI&#10;mLQn/h3QDNwcOA5NRjcwhjp588JDhj9Szq0FQ4KLy4VxEQKV071NdpzBUKSct71hIBlcIHLiYoHM&#10;+Aa99pkp5zwkVNJq7BYT5IZwNEM7ewJfNhvDxTQ2srkLdFhjEYMLhJNmHDPR2JYnPyMN1UhIHCtd&#10;2vuTDF4U1Nc/LGeeUVvfoAG7bwHj1evuURxPzkCz21KGn9kMe6h+BtLQm94LjRU3DaXfAnpmpHZY&#10;MVTeSNuuy/IIu8GeGS1vDjZAGeyYweLmwHJMRINzyc/geJsHzNgakXa8DBJueIGaNGALDOMyq2MG&#10;6zX4wKCcywtODI+XpMiM4nLKVPl+RnEZ3CfMJMToEnOM2DwdMhlhmTUVlOFnFrMerjc2PMjIs6G8&#10;VhwdGujhPmtpjl4FB/hr+XLGb4L8F8KMcHFTC8aEBhp5X94S4Mdzsab2UKzyyJDAkCDxIeMVZjkf&#10;iuW98vDgADFOKMW24uGHYjV2NSTQPyrE0Nrn7WyNbXnys6AAv5gwQy8Oy4mL9+Xjjb2knOzZB4s1&#10;Djr6pMEFAi1yvnWeGmVogSDnmcwaafTkZ6nGFn40O0Wg+E5hHlLmoRHrhp0izCK+U5iHi5qToww9&#10;Vh4RHBhmYHM3D1pCRDCag3D9gIowsLkLt+utgjJKE29x4dPtZsSEGpm4kcGB1CAhAylRITFhgcJS&#10;OCQoIDc+TEJcdCkzLkzYkEDCYV+lxxjSJ0yiBW0gJlTcIg23+GfHyThkmKNJBhTu4EC//MRwkzg3&#10;Ui2DlWZgIqFrFyZHGumASWXRvbLjxGUaqnZhcoRJfTNSLQ6+nLiwQH9xLWdpaqRBx7+R/s9Wli6x&#10;QIzgWpQUIaeBxEQy0jGmsZyGBAuf5S88GRA7crqbCxLZmcVxYTfK6btkpJalRgmPF5YVPqNoA5u7&#10;cNNuCy5OjhB2+mAwxodbEsINeQnd9lCqD8Qnt1QwVGfYGNZlxQhP/cQIC9qAhDQSO1qVTkBC0C8Y&#10;FRKwJjNGQlx0aUVaVLxoNDIwwG9tJhJYRrfioqRwI6GSjTmxcmo5WXGhOQacCNvy43GXSjgVUVOW&#10;JEcImxGbcmPlxEVEfXVGtDCuNZnRMVJG1DGQWF/CTgScaDsKEiQ0/FgaiZGWZaLbEAON6BDeKUxd&#10;mESemYpiTYCLsnIaSPiL4VwYV2FKhMEYr1jTbksh0Lbmx7n9bLYP2CYyY8VdTsLtail4w+IEYTc6&#10;1uyi5HAjLgwtPRT7ZktunCVQ0JxBkULsWESVTLEOe7eUIFPe7bRqfUYG9qxJF1uToUH+G3JiDaZt&#10;mDcoty1PEXMyYQZvyomVVgQTr9uQHUuSrQB1oYH+d61OEyjogSLs5euzY4Tjz/dtyPRAJwWaIOFq&#10;XXZMnKit/uFtOQKNeqAIbhWcI8IpQO/blCWsSZiKDrcIGnOGaNDv7jXpRpLnTYWWEh1y3aIEsSaW&#10;pkSuTI+Sc8iQ80h7MVxYwqvSo8V2QLEWtZciLLZnbbr27yd/mRkXuppsnEAZfXzMon2bs8RwIXDW&#10;ZsZgOooVN7vU/dtzxZrAmYsLXs5TGCBanBy5OVfQps1PCF+fJWjni5GpvVReQrgwLlTfHaLiVHsP&#10;pfpSGX5SDYehzqzMiL5jhciuiQj+q42ZcvqAYWRJSuTty5MEErixPT56Xa5AQUPDoLkwhH9gS5ZY&#10;0O+OlcnL08RzNjT3UeRDcKHl4PUUCLbcuTJlTZakEVpw3bo0eXlqpIDSfMvSxE2i263IGOgpAxzc&#10;2wTuBHDtKIjfmh+vpzXPfQuclenRNxcmChz92JgTs70gXlrRga1+w+JEQut62QTRvk2ZiRGGzvno&#10;bVT798TrdhYkYJdqL+L8kiHetSY1N0HGFHG6B+2slA3ZuiUbuG5ekrRCVkMdaNvy4oEmMF5b8uL4&#10;IyBz9LYl9j1WxM1LEvWWBQ778i1Lk6TVppiK/3jHEs4J64WGKQuuDFkjmeD6u1sWCSSKh1n837Es&#10;CbtRLyE+/b0y/Hx6+N7SeZby1+9cmpsQrkuYYh195oZ8acNiIATX525eRA63Llwcqfr72xbnxku9&#10;nrPiwj53c4Gu9CRIQEj9wzuW6JbcHpzppKJ9/LrcOD1J88DhaN8/714uMy6CmR/cmpMVq8OmBU56&#10;TOhXb18qM664MAuB1mUpOmxa4KREBX/+5kVhUuYbOyc7BtKuNWnE1bXrYeAi7/0T1+XLmYQ2sYiJ&#10;ltyzLoODvtqXNRkQOFZ2Lk6UMyzmBII1+/7N2boCJuh8NxYmvmNZipyp705cHI76+HV5JMtplwNM&#10;2o05cbtWczWMjlHWPh/m5EsuMvnbmxchCrTjYgtbmhp17/oMxM6c9MGMSoDz1duXILp14Brfwj64&#10;NVty0bEsJepT1+fpEgLkPnBU4Z71GWZQPVd1csT3i7ct1nXolCWGIJU2GWeumJlej//+/fvNq/1t&#10;W/OBAwesVmthYeHevXs9SQJpyhxNOVfTxbN+Wh6iYX/9yPacD2zNlvOK3gnquP2SpM1zNZ281DTK&#10;g2jufpyIeN/mrE/szJMcFziIZ/JGU2lLL2/Nu4Pl8Bxznv4/712VLqvjbQKC8wwST5ZredEIXKSR&#10;/MueFfmJMl6nMXlcOOnHLljcZOW5Qrfjxb6SHR/29TuXrMqI0W57uK3WjA/SokNDLQE8gd1pc/8+&#10;L1hIVP7CrYsJ90mbD+lkKSkiGL25sq2Pt+/cikRwkf7wyevzbl2WLPmRD5YMd37wYGZFK69Lun/p&#10;FH1oa178p67Pz08SP89pxsSbUqefn2NqoW2Xtli1iESm39qsGIaM6K4uz6AHsExugqmFPcCpimvN&#10;Vp4bdNs647ssLfKTO/O25MbLjIu+oUVwMUZRY0/vwIjbzdnpuGRrvmlJksy4GCBO+mXGhlxu6OGJ&#10;Y7e4+J55+/GduXeuTJVc64B2Ej55Yr66nc3ZvegYt/rivn7HUm5AcTtvvfvB8rTozr7BynabFpGI&#10;I2x1RtR37l6Z6NlbjouKig4fPhwQELBnzx5sBK8wpgw/U2j3luEHGHyKS1Ij23sHsZH6Z1cIiInj&#10;dbt/W87HrsuVXCV1jhA3fqzOjEF7448LhYDFjOPn/VuyUAUkV0mduNgkcOuiliGIeWvehVnLOY/t&#10;+fFfvn0J0k3yLdOJC18aeycvq46b67NunZHBAeTVfOG2xRty4uSfiuBanhrFbGzvHQCaiwejuaJm&#10;Q1bsZ28quG5RYpC/7LkV49pABMEuBqvFOuACF6dSOTv3ievzbluWzK25pgjQuasUXDkJYQRNuu1D&#10;jd1IxFnnIWPElXf3b8/ZvSYtXNajR5OJIcDFjVz+fn48yoynbzbOMKJQzRkshmz8dJ/2GMbcDYOe&#10;mphgi5IjQMdD8649mKSr3LgkEesIASI/LmIseYnhXKLbxnj1DY3MLhLJAdmxKB7r6AZHorLs4xXg&#10;75cVH4pZyxbW0TfkYomxzZFS/omd+XesTJEfFz4I7h3l8m0HLtsgAzbbLGZkcbh/fGfee9aly48L&#10;FNyZR0oqExBR3zsw7MIjRqT6HcuTv3J7obRJnpMHBfWPgWDFIDp6+l3hQk8miXr/XcvwzOoRTnPw&#10;rTL85oBEOavwouHH/ofTek1GDFEvFgBxiYHht/gX2VS4TYvEGEw+tAFpz7FMH1kcThvGj00jkfv6&#10;h/uH3qLEsalwCzNp6MQw71iZauSJPA9PKrYKbvjEXiXIwK7JkE3eO50uVS5Pu3tt+kd35BQk6kt5&#10;9TCWyc05bKT0qCUpEUy50XFck/dO1BlCMZyDfze4tuewD/nKVAQXcVoO3uC/RxcA1xS/KSYf28+u&#10;ValYEeuzY33CAeG01QuSIlZlRJO+5RAddkTHW/zBaORYDri0wbUtP0HymNjEVAQXJ065+YPESESH&#10;tX8I0TF5ojJA3Op2+4qUD2/LJhAhvzU70XmsIy7m4f4PhoZJ2DNFJuIHDLcQld27PuMDW7IJwstv&#10;HTmhITEQiZzZYyxIiOi2IxHfonbHhQVhQqBn47vEg+kruNiV2Hzzk8JJkAYSZu0UXHj3uD/j3WvS&#10;2J2508VXcOE0IVmjMCUS0YFB29U3OMX8Y+mtzoy+a1XqJ3fms5f5Ci5sWrI32ZvwYDL/uuxDzMbJ&#10;ogO8bARkUBNL57JcX8EFBBAhzDMc9+D64UmfYv6xF3NeY3tBwns3ZZKirOvUhhdVDppGEiI6GDUU&#10;woGhUSv/N0lyOALvUcFb8+Lu25jx19flJht7YFMMqQyG38Ixt+kvYuDe3qUyMzMbGhp279596NAh&#10;bzHRPzRS02ErabbWtNvquuwkBbHC8XNwnC8vIQwNjwu1pHcmzkAeW0ptp62kyVrdYavvtLPF+C9c&#10;iE3I9X082Yf5hEvVF3GxELvtgyXNvRVtvQwZXkbMJEwLEkgyY8O4Rpn/6spf99bEm9IuUre3f5jE&#10;rfKWXiYkLkZGEOmcFhOcGcM8DMflpuuUoyS46AaJMuAiPdKBq2cADwsKEFeEcQkfuFBbZT505IJG&#10;7L2yFmtpswNXU08/kgTRgTsJXBgP/EHdkWcUtPdkeGS0rLUPkVjbYSP6ZxscDvDzS4q0cJInLzFs&#10;UWKEriNz2tv1wJckOF1t6iHts67TRroH5gRBS1Q3pD2BXP7rK16VKVx12YaKx3HVdtnarEiOUeYe&#10;l5pmxjhwITqEXzDywKC4aKLHPlTiEImO8WruYcGNIis4KcdIsYWxQWNyeLeHYq0j6stae8uae9mj&#10;ER2YSch2goHgQiTitdR1tEysD2aUIp2adHFEYm1nX0NXP04WbHhEB3Ew3M3gIoZmRrtm14mgYOcq&#10;brZWtfUh7VlutMgjWIjE7PjQxUmRKdHBPhHDnEIUuBCDE7g6EIkLxrB106NDwMUSS4sJ9ZbowCjY&#10;t2+fxWI5ePDgrl27zB7iGetXhp8ptMtg+E0AQ/rizhkeGfPzw5MawC1GvriSp48TejbbDNYRZh5i&#10;Fx+qjyo3U6CRZYdFYR/3mXL7FoqO2JMPpsxsA5Uii8HlOFUwOsZI8USuj9p70/cYPKa2gREGDlxY&#10;55jrBniSpSieCEQHjpVx0QEuf+6U90WXylRPxNgCRAeaHKIDXAwWomMe4AImMxBczEa8LfggWGLy&#10;5xhrme6IDgeu8cA6PghEoi+6wKYjZYmxvpwikcMXiA7MiXkwFcGFV8WRCD86BiDWF1vYPMDldPYx&#10;Ff9X1PuDa35oU2gbaFMgQ3SwuFhivpKo4lqAMFJov2xkfxGJlgCvux6U4adF5vvkN1IZfj7JoOq0&#10;YkAxoBhQDCgGFAOKAcWAYmC+MCCD4eeT6QTzZQIoHIoBxYBiQDGgGFAMKAYUA4oBxYBiwBMMKMPP&#10;EyyrNhQDigHFgGJAMaAYUAwoBhQDigHFgBcZeBsZflxjY7fbW1tba2pqysvLKysr6+vre3p6Rkbc&#10;P6rjxRFSTSsGFAOKAcWAYkAxoBhQDCgGFAOKAYMMzP/LXbD3+vr6qsZ/peO/2tpaXlcPDAyMjY1d&#10;tGjRmjVr1q9fn5aW5u8/Z1cyqDN+BuelKq4YUAwoBhQDigHFgGJAMaAYmDcMyHDGb/4bfoODg88/&#10;//x//ud/Xrp0qa2tbXT0Lc+wMJkSExNvvfXWj33sY1u3bg0ImJtrypXhN29WqQKiGFAMKAYUA4oB&#10;xYBiQDGgGDDIgAyG3/xP9cTwO3/+/EsvvdTV1bV06dIPfOAD3/zmN3/4wx9+//vf/9SnPrVkyRKS&#10;P3//+99/6Utf4jODI6qKKwYUA4oBxYBiQDGgGFAMKAYUA4oBCRmY/4YfpAcHB+/YsePAgQMPPPDA&#10;v/zLv/z93/89Jt9nP/vZ//f//h//z1tuuYVvTp48+a1vfUs9Zy/hHFVdUgwoBhQDigHFgGJAMaAY&#10;UAwoBgwyMP8NP6y+e++99+DBg/fff/+GDRs4yxcaGurn58cZP5I8b7rppk9/+tOc9MPke+65565c&#10;uWKQUFVcMaAYUAwoBhQDigHFgGJAMaAYUAzIxsD8N/w4tpeenp6VlYUFOJ19/vX666/H8OOfSAo9&#10;duyYbCOk+qMYUAwoBhQDigHFgGJAMaAYUAwoBgwyMP8NPwhauHChC5oiIyOjoqKIAfJNe3u7QUJV&#10;ccWAYkAxoBhQDCgGFAOKAcWAYkAxIBsDbwvDzzXpPO3Az3nbZ3x8vGwjpPqjGFAMKAYUA4oBxYBi&#10;QDGgGFAMKAYMMqAMvwXnzp3jMXd4tFgsmzdvNkioKq4YUAwoBhQDigHFgGJAMaAYUAwoBmRjYP6/&#10;4+eacV72+853vvPTn/6UR9653vOZZ57R+Ix7cXHx0aNHORY4Y/1f/epXe3p6du/ezZMdsg256o9i&#10;QDGgGFAMKAYUA4oBxYBiQDHgSQZkeMfvbW349ff3P/TQQ9/4xjeqqqq44fPBBx90Pu2g5cc1oV/+&#10;8pex7mb8GDOSQ4PK8NPCpPpGMaAYUAwoBhQDigHFgGJAMTC/GZDB8Hv7pnqOjIycOHGCd/yqq6uD&#10;goI+97nPbdu2TfuEIzBIaig3hc74c32djPZW1JeKAcWAYkAxoBhQDCgGFAOKAcWAYsA4A29Tw49X&#10;+8jVJGR38eJFQnMf+chHPvjBD4aEhGgn9I477nj22Wdfn+VH/FB7VepLxYBiQDGgGFAMKAYUA4oB&#10;xYBiQDFgKgNvU8OPo30f+MAHTp06hQV43333felLX0pNTdUVpuMFCF7/K5zlx+vwpg6bqlwxoBhQ&#10;DCgGFAOKAcWAYkAxoBhQDGhn4G13xg9Lr6Wl5c477zx9+jSvtxO4++53v7t48WLtlGn5MjMzs6Gh&#10;wYtn/MbGFgyOjLb09L9R1nq8ouNKfXdP/7AlwC83PmxdVsz1hYn5CeEhQf5+Ll841ILUw9+MLVgw&#10;NDza1jtwvKL9aFkbuDptQwH+C7PjwtZmRu9cnLgkJTIk0B9gHu6Y8eZGx8ZsgyOlzdZXilvOVHdW&#10;tdsGhkeiQoKWpUVuzY3blh+fGBEcGOB7wJiK9qHhyra+l6+1nK7urGjt7R8aDbP4L02N2pQTu3NR&#10;QjIgfW8mLmAq9g+O1HXZwHWysqO8tbdvYAQkhcmRG7JjblySmBoVYmFq+t5MXNA/NNJi7X/pasub&#10;le2lzb3WgeHgAL+CpAiW2K3LktNjQpEkPic6WKEsqE7b4ItFzW9WdFxrtnbbhxwiMSF8dXrUO1ek&#10;ZMaGBQf6JK6R0TH70EhxU89zV5ov1nXVdtiGR8fiwy1LUyK35sddvzgxLCggKMD3nLyIRPvgCKLj&#10;mcuN52u7q9v7hkZGY0KDlqREbMmNu3lpUpglkBE0Lns9XAO4kIE1HX3PXGo8X9eNSBwYHo0OCVyc&#10;FLEpNxZcYER0eLhXxpsDF0DqOm3PXWk6V9PFXtY/PBphCViUFLExJ/amJYlsYcGBvocLpRFcDV32&#10;l641n6rqLG6yMi3ZwlCiNuTE3liYmBYdGhzk74OSfgGCAj3jTHXHa6Vt52u7GrvtTAOGaUVa1A2L&#10;E1ZnxkSHIjl8Dxki0TY4jDB8taSVqVjbaUMPQSQuT4u6riB+fXZsbFhQoL93RIcMZ/zeXoYfC7ii&#10;ouJjH/vYyy+/TFDupptuwupbuXKlcZE3pQbvGn7DI6MVbX2PX2h4+ExdU3c/GuqUX5glYEdB/Ie2&#10;ZK3MYIvxGUE8OjpW3WF7+lLjn07VotxMx4XJtzk39gNbstdnx2Alzfmwmldh38Dw+drO3xyrfqOs&#10;DfNvSkPI3dTo4Pesy3jXqtTs+DAfEsSYEFcaun99rOrlaw7tZjqBiRGW3WtS370mPS8h3Id0U/SA&#10;8hbrr45WoWr39A9NxxUTGnjnypT3rM9AmfMhXWdweBT1+rfHq5640NhlnwEX6s47lif/1cbMpSlR&#10;PiQ6MBiQGH84WfPwmfoO2wxXMaO2oXC/f3PWivTocEuAeSt9zmvusg2dru74+WsVJ6s6UG6m/9Jj&#10;QvZtyrxrVWpSVIgPiY4e+9C52k6W2GslraMz4YqPsLx3Y8Z71qanYDN5SYcTGE3EIProg8erX7za&#10;PDgyAzBU0rvXpr13Y2Z6bKgP4WLbKmroZok9e7mpb9oWBlHRoYHsXx/cnJUZhyPCOzq3wHixhRU3&#10;Wx86XfvkxUbW2vQa8DS/Y1nSh7dm57KZ+Q4urPTOvsFXilsfPFF9uaEHCTld6yhMifjQ1uwbCpMS&#10;Iiy+YvwhA7vtg8fK2357vOZcTSc79XRceYlh+zZl4cRMjQ7xPC4ZDD///fv3CywGXyyC1VdUVPTF&#10;L37xpZdeov833HDDv/zLv6xZs8YMLNwZw6Pw5IHu3bvXjPpd1InV90pJ6/efK37sfD0Otxm/ZJGX&#10;tfS+UdZOoCUvAT+3D9h+DN+JyvbvP1+M1TejSgpS3FcEyo6VtfMXDAnsWw+TL9YcUYjfvVn93WeK&#10;L9Z3D82kClAtQ3mqqqOkpZfNJSM21CfiLURUcD3805NFZ6q7iD/PSA4qAg65ooYePIuZcaFEksQ4&#10;9GQpLL0nLzR847ErxNKn7yvOnuDRv1TffbGuOzw4IDPW4TX1ZA/F2kIlxVX/jccuv1LShqt+FtEx&#10;dq3Jera6k4gE8xCNW6wtT5ZCJUW/+daTRaikRMZmbJplh0g8UdnBygKXT4gOjIaa9r4HjlYiFfH0&#10;zUYpuR6nqzrLWvuSo4Lx5ctv+4GL6AoikV2sqNE6k9HnwMqwkhlxpbEnKTIYaAG+YPuRg/PnM7X/&#10;/nzJ2ZquWSQ9+REj52q7+ADLFsXUJ2w/TIjHzjcwD49VtM9ozTpFIvKQD7BsyRrwCZHItvvM5SZw&#10;HbnWQv9nXGJsAVcaenBPYAFmxZEN4QMiEauvvLXvp6+W//z1SlQm/ueM0Np6B18ubiV4wBaWEBns&#10;eRtJ7zYBDALOv3yj8kdHyktbeon7zVhDR98QHvaaDhuBj+RIi65DXnq7NP17zJDDhw+Tb7hnzx5s&#10;BOMVCtTwdjH8MBsuX778T//0T9zIwuN7WH0837d+/XoByrQU8aLh90JR83eevXa5vme2/XKi/+h5&#10;pKix5AnrW6RX4N4obfvWk1fZDt3iQiHgMxx1qzNi5LdpsY5+/HL5T1+tQD9zPbXGhZod51xGbEhu&#10;fLiWeejFb9gyUUkPvFAym5U+0TdwNXb3ExhMiLSQJ+nFPmtpmtjsH07W/sfz2OADbr9vtQ6gExBo&#10;WZwUKXn6Mavm0XP1//FCSW2nI9vH9Y+NE1yoOCRxSe7kRg48e6UJXCUts5oQE2BZg0WNPeg3i5Ij&#10;5I9nVrf1/eSVcnwrvQMzW7MTuFCA0HLImcyKDU2JCpZ8KjZ12X/xeuXvT9aQxu96HqLXNXT1lzRb&#10;SYhAh5McV3vvwMHj1b8+WtXc4150tFgHcIeRnOZI8ZDbpkXU//FUzf+8VqFNdAySUog9m5cYIblN&#10;i0X3yNm6Hx4pq2id1asyWXTgmcVhtDg5Qn6bFmnA1vzouYbZHGH/tzuPLSDgWdHWW5AYgXvF3c7g&#10;5X9vsw4ceLGEDbpv0J02NbYA0xetoyAxPC0m1JP9lsHw8wE/tPEhweq7du0aWZ1PP/203W4nw/P7&#10;3/++eVaf8Q4L18AW+L3nirXIKWcTiDbS8EhjmM3lI9yTuS3IKQisWdBprJaMtd+9WfObY5WS46J7&#10;fzxZ85vjVbMFxKbjJS7xnaevcXxCIxVe+YwVR8AZFWe2gNj0XuF3/M8XSq82zvwwpldQTG8UXDhW&#10;fn20snum9M4ZO1nfaf/JKxVnazolgTBjN8B1tKyVtDpO5WjsJxmuvzpWebyibTavqsZ6TP0MrxbM&#10;P/BGJfmrszi1p7bf3jtIuhrnNrVPXVMhzFY5DqPD5+oJR8yYVje9FMNEaB1fOCmvXumwxkZxrJDM&#10;/+j5egBqKYIIvdpoBRdHHN36BLVUaNI3nC8lavTHU7XtfTNkGs8kahZUtTnCuYyaxqlrUs9dV8u8&#10;Iq0OLQKBoLEDfPnA0apjZW2IHY1FvPIZeQ04ZOu73DvCnN1jxiJCOUIsOS6SwsgMR3SQGKWRWA7n&#10;Ex4kDq/xe698xlEgcD1yrn562ups/blS3/OfL5ZiBnulw15s9G1h+FVWVn7ve9977LHHent7sfr4&#10;u0kZnl4cSJrG2iE3hksmdHWDY8p/OFVLMrSuUp78mGWMY5vdXVejlMJnfKKiXVcpD398uqoDLZOB&#10;09UuOQz/+VKp3lK6mjD4MTmrfz5Vq906cjZHROLbTxfJrHA7DnucqW22unfYTyYQVRv36sAsSYYG&#10;qZ6T4tXttsNn66s0W0fORhu7+n/ycjmJynPSBzMqaeqxE8YkN1WzhuPoBcGWXx2tJGXIjC7NSZ1Y&#10;O4gOoM14vnS2JsZ19HaOKmFczUk35rwSDIFrTT3sRx3arCNnB2AD64gz7SQcznmX5qrC2g77r45V&#10;MbW0V8ikvdZoxQZmGmsv5eEv4ZzdmZQN7e0yyti0h8/VIXa0l/Lwl4jrAy8WcymIrnabevofOlNX&#10;0qxPB9PVhPGP8V0+er5Bu9VHi8MjDtHxyLk6XaWMd1VXDa+UtPzhVM1sh2VmrArDF9HBKUfttqKu&#10;Lkn78fw3/Hp6eh588ME///nPWH08uR4aGvrHP/6RF/xm/D388MPSDpXbjnHRJYvT7WdTPmDqo5iS&#10;oC9tcAzH29HydoHukaGOWSVQUC+HYt/TsYfP1pOqJFCcc4zc5SBQ0ANFwPXspaay1l4Bf+6J8o43&#10;Sls90EmBJvDjvlbSdqmuRyDGhcf0xWstAo16oAi46N6blR0CmzoWPndUeKCTAk0g2Qggc7pPYFPH&#10;VuRSUwFCBPopUAS7CFwkfustS+Lrw2frNAad9FZu/HsStAiLac9YmWgRb9HTl5r0qunGO6yxBmbg&#10;S1ebuQ1S4/cTn5EJwiXPzEatoRm9DRj+/oWrzRxm1lsNK4ubdc/UdEobHAMXR9P14mJrQCS+Xtoq&#10;La6RsbEfHCmb8aI112Ct/UPc/FneIqlNC66fv1Y5260WLqAhEjlGRIa/3rH26e/nv+E3NDRUV1dn&#10;szk8N5zu44zff/3Xf3EGb8bfCy+84LvDiQPYbcb2jOjYNS/UdZNDKCd2Lk7s6NPhKJ1AgRRGTeek&#10;hJy4Spqsl+q6tSd5TkbROzD0xIUGOXHhzeUUx/S7SbX0FoWAy3u0fOn5b8j5IW9QV4xl8lQkQdTz&#10;fdbSIv4RroUUi5awxH53okZLK57/hmshOcPMMUuBpsF1+GydgMUo0JZAEQIsXFMu5tIir4ksO7Gy&#10;Al3VVaTbNsQFPGJ9a+i2Hy9vR43T1aJnPiYKQQaagMOI7rX0DGAjWbUlvnoGzuRWfv9mjRgunBfc&#10;OYTw8XyftbRI0qYYLkaKKwbE/LlaOmbwmzcr2gmqC1SCG5dIJtcpCZT1QJHzNZ1ixpsj8tFpe720&#10;zQOdlKeJ+W/4cWNPSEhI9PiPV9fDwsII+s32CwoKkmdsdPUES4DrFsREFQ1x7lzOY2P4gJFTs12o&#10;5ZYiSl7W7490W+2cfIAfd8ab5bVUjiaBQcuga/nYw9+QscmICTeK/xjnonBx8wpyWs/I+SgeIuOa&#10;afO6J1wzphFOH+GQAuPVaRMxroQ7rLEgR25YI8K4WJ5IRY1tefIz7CKe2hA+l4ICx/OMunJfPYOO&#10;kWq22rlxQaw5cKH8Ce8UYo1qLNXW28900vjxlM+ghWcSNJ54FGtCuBQLXyDc52wOXGUtVp7kFW7d&#10;vIIIanyXYvU779rVfjJQrBXhUifK2wUycZzN4RzklhdOqwq3bl5BLFLhQyLECcsQPVL6jExibP4b&#10;frGxsYT4OrX9fvCDH5hEtNnVVrXZjExcvOMCiUNmg6J+tG2B8P1Ex+CEk0se6KdAE/iZet3d5Omi&#10;WkJqNe26c70E+qm3COEI4n16S018Twi0vEXGIcM5LRY++ouiwxVTosqfMJlaCnbZBw2e2ucOYS0N&#10;efgbTrLx7KeRRuXExeFeYevIyYYjdVBY+zNCqMuydKm4yVDWCU9WiCVQmIbpLxVzh4SRJpjGYgkU&#10;RhrVUvaSMVyIHTkNWo5WCjuM4I2TnHIatPRNLCw2MRmIP3Ols5a54eFvuPiAS2uEG+2wDfHUinBx&#10;nys4/w0/nxsSsQ5zab6ReY+zxIh9JdZnLaUI2Rm5xQRO3D4noKUbZnzDnmdETSEPTc4IEi5BI353&#10;7uaS874Q29Cw20uiXcwTNAlujDRjIhmsc2Bo1IgDgtaN2MMGO++i+PgCMaSjtGq+49Q8FNNrJq3D&#10;4AKRcx5iihoMsUKLcM6LqSOo606X6T3BLStn1jFmgBHerI6dQsbwURtHSwxYfkxDI154I5S6LWvQ&#10;IsWbZnf3UoLbPpjxAZnDRrIYuOOwz92jOGZ021t1KsPPW8zPcbt+CxcsNPC+JgmxRorPMZhJ1Tle&#10;KjeAa8GChdK+dU7HjCCjsJzQDE5FhswQL6bNRT/DcwlmJPwZn0hyzkOmkcGO+ck5YAsW+BubSLLC&#10;WmCQcIMS1by1afAdPodANDbiJkEziAuJKqes9ze2A8k6XI5ZYHCJOaAZI8esqWisV+O4TOqajNUq&#10;w0/GURHoEy+9GnkO9f+39x5wdh7V/b6k7b33vquy6s2SJVnFvWFbsgw2YBvTWxIIISGFP2BI8iMQ&#10;wKEEkgChmI4xNmDjgjG4W7ZsuanXXWlVtve++3+uLlnWq927751333vn7n7vxx8h7HfemfPMvGfO&#10;OXNmJiFmTmaSjfsbMxJjE1xcLs9VqpAx4BmCIgB3c798bNScLCtFS0uITYyNNgYYPWd2XqqNF8Um&#10;x0enxJvLxbRSmJ5gjMW7ggmx0WmJMW7eX5xho1zcLJ+V7Eqn2SkX13nnuPtACqwchxheXC7vZhzm&#10;pcTZeYe7yxuis5NjEcwNGY/KFru7+To9MSYxNsqjtrl5bUFaghs3ICU+xs1M4ablk5YtTHOlq1MT&#10;YpLjzCfBSZtn/EBuarybbx+h0hJcTYLGLQ9LQRu1SVhARHqlJRmJqfHmA5fvmTdYCAFTICMxxlgL&#10;J8ZEVWYnWSgXTSrLSsSXMGsbXgSzZpGVBlxhenxmkvlQTI6PgowZFk9L5aTE5aaYG6YJsVFVOcme&#10;ttDs5Xxfbjyc+Og51fkpZlV7WiopLro8y/zbx2+szkv1tIVmL4+Jml2RlcSfZsUptagg1eVaqHHV&#10;AQrSpLk5KbEu5JqXl0Kkz4u2uXxnNS6pi4YxjBnMLtvgRXE+fDdy4Q+nW2ltz81Njo8xH0h5qXHW&#10;hpuXFKUZjwQ8q/zUeAwP4zd4V5ChGG2qOtA8Ocmx1naZF9DMB7cXrdE7jQlgVq6tyDQe+kxMi4ts&#10;tHJYE1tZyrKf4bTHUsbqsgxjqp4WXF6cTijXrArsm/PKM+h0s+KellqQl+LGI91QlWXc3Z7KhflV&#10;mZNkbG5vmZ9tp/WWnxaPJ2As1wXzsrCSPCVv9nK0xsrSdGO51pRnuFwINWv2pKUwU1g6XmDqbBNE&#10;u3BBjoWOH4ITW1lanD4pgXEfQK51lZl2riClJ8aeZzoNMYAZxgxmMyyelmJp64K5WWZVINeigpQ8&#10;d2u8ZlVPWgpFvWV+zqSPjT8OZ82qykkqcxFyMqvXYamLq3ONM71xaPGv3GSWOWykwWMb5mYRgjQo&#10;SJGMpBj8YTtjRmYSTVrKkNSk79UDoSdww6pi0v8M6mWyPL8yKz/VVQ6AQb0Oi1y1lNQkE8sSNxgv&#10;ws1qhsMWmj1GPsm6yiyzbE9cvq0riszq9bpUTkr8mopM1pDNKnrz2jKzgl6XwvY6ryzTOL32nRsr&#10;vW6h2fux3oitGKf/3bqu3Kxer0uh1laUpJebLvijTu00ceCG47dlfq4ZwKVFaYsL04xzKMwqdViK&#10;xYSrluQ7fHjMY8SblhWn29ll2JTbVxebyVWRnbSixNIYHxLdYvr5M4ZXlWWgfMyweF3qXabqOjsl&#10;jmnCTkcdaCxmXjAv24ze3NyU88ozzcp6XYqw7AVzDeUiTr3Z1M/3Wi6P3m/iJ3jUFL3WJYFFhak3&#10;rCoymNFLMhPfvLbUoKDLBjssPi83eeuKQrZ+OXx+5DHCv+/aVGHnXmQaCfBb15WRGBmsXBTcvrKo&#10;Ot/GFVq/XNevLJqXmxTsiOL5N64uwjANFkhonqd5ly3KW1GSFuxqCQP3mmUFq0otXXmmeeursojc&#10;B7tHgoKXLsxdY6spwKhgLNFlweZBINfGuVnrqrKDBRKacUgt7CBi1W5xYdAaAA/klnVl2KYha2pQ&#10;FREF2zQvZ3VZelCleJjE1+tXFbnJ7A22xqCeZyARguQTC3YOY+hevjhviZXJOH4C51dkXrIwN1i5&#10;ALJxXhZxz2ALBoXdzcMkCr1haX6wzWNqWFmSfsmivGDnPjdNDaosLfz41QsTYoO2/FmNv2pJnp3b&#10;1CGAXB+5bL7Bgj+6lNnZ2hXaoDrX+cNBd7/zV+vJ0BP42BXVRHODcpGykmL/6uK5bnLzQiDmBy+c&#10;y6JEUHLxPX/sygVlmeabfEIgF5vj//rSeUEtjgEBc/Yjly0IQfOMq2Ax831bqvjT+RuYKXFlP3HN&#10;YudFQv8kk99tG8oJmjqf13mS5//uiurQt9Z5jcSnb1pTsrw4CJ8WuVhM+9DF8+zMy/XLznoCMaP1&#10;lVnOw0aYekUZCe/dXEX2u3OAoX+SxcwbzytBezuvGq9v24pCPCuzxBDnFbl5kn2wb1tXzvFOzm1u&#10;VvkuW5TPP3amvvtpsD34PZuqGFrO5WLQbqjKvm55kbXLYsjF5/9XF8/DbnauErHRl/tGr28Lh5uh&#10;4nVZlHawqn5eXvLbNpTnWHno2giuBXmpf3kRejuIfSLs5LxoQe62FYar1l73lP/9qI6/v7I6qP0U&#10;HN+6vjL7lvMtTTLyjlvU7bff7t3bZ+yb77jjjvb29urq6htvvDGUEDjZc3lJGnd0NrT3OrnVhK26&#10;791Sic1n7bKYnx4mC1tu9pxs50KkIQdXD2Ogv+OCCmx0y+VCNA4k4FRrrh/lhpxJhwoBYNJ+PnfD&#10;MmsDbyMikKGEfclV0VzrN7lcc2aTZP+ZrYsrsm08/mR0+0szkxJj5xw43dHSNfkdcQS22Yv1j1cv&#10;RLpg1wknhTa1D+ClE4A40tDp5KIn5KrMTibCSop4sOtpU9vsSd+Wk8xRQ7E1TV1nVcckj9NHpD8Q&#10;Zrp4YW5sdBCG0aTNmPIH6IKyzMT+weFDDR09fZNfhoZTxLYlwjEVOcnOfY8pb/akL+S4+cIMDpme&#10;fbC+w8m1mZik51dmvn9L1eICS/NX/SIztHJT4whHouq5MneykTjLp+pL09+/pZK8Qec+1aR4p/wB&#10;2paRFIto+091cOnupJMzHBYWpHxgSxUBCJvlAhRbl/nEmMKauyaXi+fZAc44vGJxvuVy0bz5eclc&#10;DnmsqcvJjbtYX2R2fOzKajsPfh89pNms3tU3cLih08k9igSMWIe/feviEGdA7N69++67746Ojt6+&#10;fTs+wpR/kk5eKMfPCaWgnwmX40dDOZuInE9uZMaACzD6McpXlaW/e1MlmT+Wm6R++kQHCRN29frk&#10;6pzY0CHnZ2lx2ts3lOP12bnfY8xgwjUlCRCDAEeioYNLSCc0CTgJhqj2Ry+fz8qY5VMLMiIXK5OM&#10;Rm6Zx+YOcLEyG3suXJD74UvnrfAt6tpslPq6zrcyWZBKxKS9p/9UW08AuejTjXOzia2ur8q2fygi&#10;V1VuMiv/3GNb19o9MLGT5NsSXJGJ6XZRda7ZDtWg9amLAsjFIbEcWYwyPN7MHxN+X7gQ5He9Z1Pl&#10;VcsKggobu2idq6L4cgzFpNjo+o5eVMdE74IAgbDrlhe+Z3PlInb3uaozFIXjoqMIh3G6OpcyI1oA&#10;XwLVcfWSAuRaXZphf4wPJYDXzRbopq4+ZrEAqoNPjAzP922uYtuS/XKxMkm4hMXMlrNyBfjEOCoT&#10;VU/04ZKFefarev8pSkQwW7uZmnv7BoYmGv2oDvJ437dl7rXLC+yXCynQ2ySKMyD5vpAuwCfG9tLr&#10;VxYT47M/1oxchMM4HYoLwOgvDKoAkT6Oi792WeHfX1XN0A2FUhtVhxy/EAMPXXVhdPyYJ0hSIhGI&#10;w/rQyHzVY9w/JhU2wW9bWfTOCyo4IcDafSzn9lZmchw+EqdQ4LUSNO3qe50Rhy7D48W+efsFFZcu&#10;zMN6CF1/u6uJLltYkEocFI2FwU2XDYySjImEiBSbj9+8poSDNFgTs945+hMO5MIwJRJPpBAVjFx9&#10;g3+eO32h4sRY5sub1pTeur6M48IiZSgiF4YpH5H/oBfk6n29TYDLxwGDb1pd8rb15dYeOHHumEUu&#10;rBxSBnJT4lh4Qa4x8WAmVI7teePqYuTiL5FyDBpyMbsvK05DJWLrnKsSEYSdOdtX+eTaOC/Hfm92&#10;pO9QhYRXSEjjU8IwPWvrvM6zJULBFqybzy+7cU0JW+Ds9/r8otEFqMT5eSnI1T841NyJN/E6uXBl&#10;tyzIeevaUkTjY7TfO/LLxUhjyzqRO+YyHL8GQpivN07J3d04L/sta0puW1/u89IjRNfzWXFt0sLC&#10;VCJ9w8PDjR0Mxtf1F3fGsKOP5GSsDpJWIkUun0+bkUi+hv8in+auvjHuH3docbz2G1eXEEPnWPVI&#10;kQtZiG2xLYhVSm6AxpQa4/75EwouW5x36/py1gYsT8odPZf57MCC1Ll5KczCvQPIxUj881BELoKb&#10;Fy/MI70TuYjCuLPdTErb4PjN5is1abvKBCRQWlpaV1e3bdu2u+66K1yo0FBE7o81dJLmxJo+3zb+&#10;EnsniH+XZib6rgaKj44UO2A0Q+yAU609Rxt9ctU0dpFJyMeMXi7P9snFZgN0cYRMl68bGnyIREuP&#10;Nnb5+qux83QbodMhwvm+9QpffyWSjBcppvZowdAvrNMyAuks5GKVDDcJ7cy8cra/CBUnurkMKlzf&#10;F/X29A8eOysUXXaytYf/SwfRWWxeKctOZAMnnlIYm2dcNdYoncUnVtvUdaKluxvVET2H+ZL+KvVp&#10;D5JdI1IuTAAkOtrQWdvcxeofydUYrIR+/XKhOuy8m9hJP2K3Ha7vQLr/S2odRg0iF4MQZx6PN1Ki&#10;KmOEJcB3pKHDp+qbulCJg4NDJOCVZCb45WJMRqhcTFs+vXFW26M6fKo+LpoDqHEz2DqLDnG+K9XJ&#10;8AjZMyTa+edl/kR1YISgK1gs8k/NaHv7cx/GZXU2X6DrWENXTXMXXxlyMYX5VMdZvcFcFkHRotEC&#10;4hSxrn5WJXaT59/c2cd8zUK6f3ZmKBJhiYg1zDG9hlxEwc5OYd38eXbr0zBJBH5Vj/WLJRwu1YFT&#10;cPPNN8fFxd15551bt24N2bc5uiI5fp5gt8HxGxEMJYXaIrKIOxQfHRUXQzQ/Ej2+sT3FZIk365Nr&#10;1iyE8gXzp4VcaChWWghW4QoiEs5DJPp7535XyIXL53Nnh307XlisiFB/b4xodBOdRZch4Fm55kTQ&#10;anMA9YdceIDYpHQYRwrxfUWocTO2v2bN6h+tEpGLDVXTQSPOYgSi6n2rLcO+TWKJMdGW78B0OPsS&#10;nu7+P5WIR4TqiFD/4VzV0eNTHX9W9TER6vCd05EI5XNnz05h6A2CztPjE0PVd/f9SdWTuYqqnx5y&#10;0VV+1UFP8nFhdUwP1eFTiX2D/pQcJEKusKsOOX4O1X7kPWaV4xd5+NRiERABERABERABERABEZhG&#10;BGxw/HSdwzQaUBJFBERABERABERABERABERABMYjIMdP40IEREAEREAEREAEREAEREAEpjkBOX7T&#10;vIMlngiIgAiIgAiIgAiIgAiIgAjI8dMYEAEREAEREAEREAEREAEREIFpTkCO3zTvYIknAiIgAiIg&#10;AiIgAiIgAiIgAnL8NAZEQAREQAREQAREQAREQAREYJoTkOM3zTtY4omACIiACIiACIiACIiACIiA&#10;HD+NAREQAREQAREQAREQAREQARGY5gTk+E3zDpZ4IiACIiACIiACIiACIiACIiDHT2NABERABERA&#10;BERABERABERABKY5ATl+07yDJZ4IiIAIiIAIiIAIiIAIiIAIyPHTGBABERABERABERABERABERCB&#10;aU5Ajt8072CJJwIiIAIiIAIiIAIiIAIiIAJy/DQGREAEREAEREAEREAEREAERGCaE5DjN807WOKJ&#10;gAiIgAiIgAiIgAiIgAiIgBw/jQEREAEREAEREAEREAEREAERmOYEZg8PD09zEcMhXmlpaV1d3bZt&#10;2+66665w1P+nOoeGh4eGhmubu1490dbW0x8fHVWZkzwvLzkxNmo2vzC2zF3VjNnBoaG61p7X6lqb&#10;OvtiouZUZCdV56cmxUW4XLNm8T129Q3uP9V+uKGzd2AwPSF2cVFqcXpC1Jw5kdthqBjk6u4fPHSm&#10;4+CZDv6SHBe9pCitLDMRsSJYsFmz+MR6+4eONHYeON3e2TvIl7WwMKUyKzkqKuLl6hsYqm3q2nu6&#10;vb17ID5mzoKClPk5KdNAroHB4RMt3XtOtrV098dFz5mXm7wgLyUmmmEYuV/YLD4xVD0qY++ptmON&#10;XQNDw9nJcUuL0nJS4iJaML/q6Okb3HO6/Uh9Z9/gUFZS7KLC1PzU+OjIV4n9A0N8X6jE3oGh9ISY&#10;hQWpRekJ0ZGvOgYHh/efad93qr2nfyg1IXpBXmpJZkJsRHfYWVWPXIcbO/bUtTNHY2zMz0spz05C&#10;h0T0FIY1xSfW1jPw8vEWFCNmYV5a/KKCVBRIZKsO5Jo13N4zsLuu7VhTJ2Ii0eLC1NyU+CifYO5s&#10;UBelcQpuvvnmuLi4O++8c+vWrS7eZF5Ujp85uwAlw+749fQP4jk88MrJe3bVHW/uRmeNtJYJZsuC&#10;nBtWFS8rTktLiA3jB2CAHmP0WGPnQ7tP3/PiCQQcHPqzXPgSG+dlI9eqsoyMxJjI0sX0T0t330u1&#10;Lb/YefyPBxrauvtH4CBIWVbithWFVyzOx7+Ni4ky4BbGIsiCf/6LF078fu8ZvPSRljDwCtMSrlte&#10;cPWywrk5yfEEI8LYyuCrxsjGsrn7heOMxjPtvaNfwARz7bKCa1cU4lEkxkZH1ieGTXOkvuPuF0/c&#10;/8rJk609o+VKjY95w7L861cWY6HyuUWWXIQbjjd1oTd+9VJdbXP3aLlw169YnPfG1SUEI5AxsuRC&#10;t7d09e881vzjHTVPHWpE848WbW5u8o3nFV++OL8gLQELNfhhHrYSyIXq2FXb8pPnav+4r57uG90U&#10;NOH2VUVvWFpQmJ4QH1EqEVVPEPaVE6137ax96LXTfG6j5cJB2rqiaOvywuLMxIRIkwv/dffJ1l++&#10;4FMdOBKj5SpMi796WcH1K4sqs5MTYiNpCqO/uvp8qh698ZuX6xo6/jyFIWBuShzz8vWrilD1uIBh&#10;+1qMKiY81NDe++TBhp/vrH3+WDMRsZHXEExfWpT6xtXFWxbkEmTBUzKqITyFMAsbO/t2HG68a+fx&#10;Z440jVaJxPeq81O2ryq+eGEu8fToqDCoRDl+4RkWIag1jI4f3+6Ztp77Xj75/WeOHm3omkhYbJ3t&#10;K4vecn7ZooKUcEY/gukM3IaHXjv1v08e2X+6Y6JyGAFXL82/ZV3Z8uL0SNFWxNtYkv3RjmN46d2v&#10;twNGi1mZk/T29eVXLS0gih8MtrA9y5R54Ez7T3bU/PS5WmL1E7WjJCPh5vPLrltRmJ8WHxHuOnId&#10;aej8xQu133vqGLbORHLlpcbddF7J9tXFJRmJETEUkYvsgF/tOvE/jx0eY7eNljEjKfaGlUU3rSmp&#10;yE5mdSJsw8txxajEupZujNGvP3qwuevPIZUxL8CVZRDecn4ZORHYPY5fH84HsWleOd76zccPE32Y&#10;qB3YbFW5ye/dVHlxdW5WcmSoDlbA9tS1ffepI/e/eopg30SiFWckvG9L5eWL8nNT4yNgIM6axYrl&#10;gdMdP3zm6L0vnSRyNJFcmUmxH7yw6uqlBQXpCREh18DgECoRF51AWIBPjGXa926uvG5FUUlmYkTI&#10;hQtB1sMvXjj+s+drT7e9Lro3uu9QHW/fUH7D6mIWACNCLhqPN/vs4abvPHXk6UNN/YMTfmKrStP/&#10;4qK555PEEiFuLapj57Gm7z919NF99fx9ok9sSVHq+zZXXbiA9b9Qu+s2OH5Rt99+ezgnrmla9x13&#10;3NHe3l5dXX3jjTeGWMRTLd1fe/TQNx8/MiY0NaYZ/YPDL59oJd+J1aTijET7g9yNHX3//dihr/7+&#10;4KmJ9S8yEsTac7L9tbq2wvT48qxk++XC2iZO/8+/2fO7PWdGh9zOHTZMqM8cbiJCTKaT/cFF5Hru&#10;aNNnfr37vldOMdgCfAX4GIQbWbVYkJ+Snhgb4u8l2OqQ66XjLZ+9fy/RRMy4AMXJ/HyxtoUoTFVO&#10;cmYyS+tWmwT0ENrgiw/t++GzNSRoBZDL52ycaMNFLM9KzEmx3VdHrkNn2r/2+4OBvXTkpTchcLC+&#10;g0gwyU72++qogof3nP7s/Xt2HmsJ8IHxnwiZvVDTjHnHUEwOuaET7CfGAHv8QMPnH9j3xMGGwCoR&#10;1bHzaAseFHKlJcQEW1GIn8eD3XG06YsP7nt49+kAJimtYnnzuaPN6HrWx4izWK04zs65Lx9v/dLD&#10;+3+NNztxgA+5kPrZI02nWnsIYmanxFkuF2vO+0+3f/mRAz97/nhb94Reul910LNHGzors5PyiEFY&#10;LhgDrG/wV7vq6LKXaltHp4Od+0WQ9EGqDusE81jctH4JGkf9gVdPoToYZqPTwc6ViySdxw40EBRj&#10;ATDEKQO7d+++++67o6Ojt2/fjo8QYi3kr06OnyfYw+X4MWX++4P7WGAJbJKOyIwK3nuqfXFRGost&#10;noCYopf29g/+xyMHvvfU0cDz5UhtfNWsoeEgsWViiprg1WterG3+xD2v7T7Z5qQCptjXTrRi8G2o&#10;ygpLloKTRvqfIb3zX+7DJG12UgS5yKXBjNs0L8fyxRbWMJlXnjzU4GRzNHPP4fpO0k7Or8iy3FfH&#10;avnKIwce2XMmsJfu701shZqmLkLgK0rS8dVttnPqmrsJGP3m5ZNjcgXHHZZkjte19NS1dvu2uGCY&#10;WmzBMbQe21//5d8dOFDf4WQoYuodqu9knxUbrkJs6DjRACPPsFORMNAdv9tPMmRgk9RfhBmBnH+e&#10;PLvHO9TBe+ei0UIikl96aL/PJHXQYajEYw2d9Bpp1XSY84pC/CRhhWMNXVgdjx2op82T1o7oqA6C&#10;mHxilof56tv7Pv/gvgdeOxU4+jAiMntqUB3sIrN8XZ1OIscYr4+OmLS/eABjkrQCPi4y4S0Phz1x&#10;oOFf79/DnOtELgJhL9a0xERFrSrNCKVcNjh+kZHQ4qQX9QwESEggLcGJ/h3BxWz09T8cHL35ykKS&#10;v365jjQSJybpSOMP1Xd84aF99R0TpmfYIGZjZ+9Xf3+AsKLzxvQPDdPLZNQ4LxL6J5u7+r71xGHC&#10;wM6rZtCyieKHzx5zXiT0T7I5hxYS3A0cTRzdMOQiwP8ju+VizeSXLx7HkXAYWEFACLAsg1wEZULf&#10;EQ5rxNl74LWTD56zkypAcQx0+vdHz9a0TpwU6rB2Tx9Dv7Gpj/VJB07EnxqCkv/JjlryoIKaIDyV&#10;4tyXYzr/aEeNQ6/PX5ytgPfuOvH4gfoASaEhluLc6shoIJmfJAgn3qy/OKtneB3sbnASswiXgHz+&#10;yMXarHOViJL5474z9+w6ESDZNVzijK73hzuO/W73aedy8SRePV8l04QN7Z+oDXUtXV/5/X7cVOeN&#10;bO3u//GO2qcONTgvEvonT7f1fO6BvRxt5bxqhiJbUR7ZM2GevPNXRdaTcvwiq78CtZYv+ZuPHXZu&#10;uvnfxTz03JGm37560loQJBt87+ljXRPviJio5ZyVcvdOqx0kcmN2HnW0JjZaRrr4208cYduStV1G&#10;csjThxoD7BwYt+XYbd/4wyH2VFgrF0L9cX99gH2Y48s1OPTdp46yB8ZauUhefXg3SamB0pnObTz9&#10;SxIUS7XWysV5iWQaBxvVIsBPpOml445WnMIiO54AXvfThxudW6X+dqI0yAex1qdlRO040oT2CFau&#10;M229v3zxxMlWS1UikyyfGMvOwbrcDF2263MYcliGmZNKyRj6+fPHg1X1qBp2pQYVGXTSmCl8hmVk&#10;9ok5zJwaqZep4Q/76p893DiFLZnyV/33Y4cDnJIwbnW+dd2mznt31TWPOp5tyhvm8oXfe/qow8yp&#10;0RWxNvDT52s55MZl7ZFVXI5fZPVXoNZy5FSA/ccBShLOIbI1+iRJq6D8fs/pmsauyZNIzmk05+zf&#10;98pJVp+sEmekMWAnmtsevEPrM+Bae6z11TnD+9G9Z8iTMcBOVuTdL1rqq3f2DTx1sKG2ycS4JLXJ&#10;2kU/8sOfP9rMdRQG/cUY/unzNQYFQ1AEo+3l2pZXjrcY1MUh4PfuOu4wxcvg/S6LnG7t4RMLNgBB&#10;pWhRIheHGzoM1KnLNjspznBii47BQhDisNiCExKsx+ikVe6f4doGjpNlUBm8Co+Rf4L1QAwqMivy&#10;0+dq6DWDslxZ9Pyx1524aPAS74pwAE+AU2oC1Ev+5JMHGzk6xbu2uXnzmfaeu54/7jxNYKQulCH3&#10;PewyUqduGuywbENHL5+YgVxoDFKunj5s9WKmQwjOH5Pj55yV1U9yMiReRLCBN79IZObXNHW/fMLE&#10;QvIaCnKxeQBfwqAirAE8YbJrDMqGoMiummauzTFQVbQNY53tWHZewrn3ZDurW84zmsag/s1LJ9nn&#10;EwL+wVaBUG4sSw6DsVMukuuwLINdixihd++LdXbKxWoJSZtB5YePHhIPvnbK2ixWkpqM1Rr5AqQ2&#10;2dllLEWSsRnsh+l/nnwByo65HcHsVVNeihDkw7tPmb2WAcwqqJ0rLYwizggxkwuFQ0rOmAtjzF41&#10;5aWQC3Vt9locCe7StDa/g30Hxt/IsaauV2pbzCwWM5jOS/Htk03t/PnRT2Il8onZaU2ZSTRpKTl+&#10;kyKKjAeOt3QToDK2lwna1TSaLGV4TedUWw/Hkxo7At19A4fOWJpid6SxyywGDHOUL3atndmeDMVg&#10;k+tGjyKGIidGej2uDN5POhmj0aCgvwhLu5y0a1zcu4LNnQA3//bZicSBN941z/jN3LRBvpZx8a6+&#10;IS6hNi7uXUGie0fYHDzxSeWTVs3BVxZabzSJLYvdAU+UDSwaWcd2bvPbd4YrvwOdlBtYLrwIg1XQ&#10;SYeB+weQK/AxnoGrQO20WJmPw5J4R6/51mUOHq+3NXXQTXoti37cz9jabZLL436wBX4DZ1UYxy7x&#10;1TkOkGwjrxtpz/vl+NnTF65awuF1bkwB0thOt5sbta6aHrAwwRjaZvz+noEhO70jJCJfyzj2RnH2&#10;+ZDwaUzGu4IkXQS7W2x0Yzi9xuFpY96JMO6bsVHcpA2fvf3PRocWB6nB3bd/wMo9SD19g9xt42aQ&#10;sEXQTXGPyuL4meUbj7SHAMSwL+vTrh85AkcbzR11hAGLWc6L1yBcbtJjWcyNP+yddAcnvlDXSaV4&#10;R2Y7HZy83M0zeNpuIiMszxqvPrlptpOyR+pd6TRu1TLL7HXSNjfPYDO4SfNGKERz04DIKivHL7L6&#10;a8LWsgfAzVI1uQ3cwWohC1o15KJdMLHTFAB1P5K5mF4oaqdoBN7cqGBWM+2UC6FcyeU7et48iuzd&#10;t4lQxvmQ/lbZmRLJx0UQwQ03O/vr7IfvaiBZu2HM5XqdbxJ009+ele1x9+GjD91M7p6J5VahnZ3c&#10;bewxNzF0aA8MDdk6En3Xn7gZD24ndzd1ByyL6nBhTPkOqabXPGuddS+W42ddl5g1iFtW3FxFwuVp&#10;CVbezpkQGxUTZX5PGEy4e9QMqdelAB7NBaKmv7Oi2XhvVXz0nFgXXcblaXbex8UdaHxkpt01i57m&#10;pljj4t4V5Pty+e2nJsR61zzjN0fNmePy20+Nt1GuOb4PxNVA4iZmY6reFeTSRJcfSHKcmznQO8lm&#10;pbn7QBjGdgqWmuBqIHGfpJ23troch0wTTBYejicXr05x22Vz7BQtOT7aza2rsdFRNt9u6qLDxy9q&#10;6eiccjmn/QuLMxLcWKWY2vlpNt51zs3ybtyA+Oio4oxEO3u/MD0hyYXnhkts5/X0uSnxaS5mF0yB&#10;siwbuywzKZZ/jMcS01JVbpJxce8Kcj00d3q7ef+C/GQ3xT0qi7ns8gNZkJ/iUdvcvDYmek5ZpqsP&#10;hHFo4d30s2fNrsxx9YGUZSXZ6UjMz3P1gTCM0fZuxoxHZavdfSConZR4G2OXc3P4QMyZZSXFZriY&#10;KcwrdlByXq6rocjd9OmJ5pOggwYaPlKRleQmjI7Fkp0cZ1h3BBaT4xeBnTZek7OS4sqzEgkGm8mD&#10;RVuV40ojmNU7aamMxFjcAOPpHKdxYUHqpLWE5QFUcFqiYcSUADDGnxs/xDuR6a/sFHMdyjDOSXbl&#10;h3gkWkFaghtHAqs0P9XG2AoTXnm2uSNRmplYmG5e3KPO4rWp8dHz88w9N+IyRNO8a57xm7FvijMT&#10;spPNza/VpZkuUg2MGz5JQeaukoxENzGIpUVp8TE2mjQEHxlOxuAW5Ke6XIMyrjpwQT78EhcxiIrs&#10;JBwJj9rm5rUEwZmGjN9QlJFQkGbjFIZEa8ozjOVKjotG2ydZGYNYXpJmbCWy1ofRYmcMwrizAhe0&#10;UUt6JOr0fi2ewFVLC8yyIrEk5uYmLSo0N5K8Y4sre9GCXGw4gyqwJPieV5amG5QNQZElxWnMfGY5&#10;PKiqKxbnm5X1WjTC2wvyUoy18NYVhXbKxVhaUpQaZ5rD8+Y1JXbKlZcWt7Ikwzjbc/uqIjehVu9G&#10;I5HptRXERkxUB626emm+tck/hWkJ51dkmaFLT4jZUp1jHCI0q9RhKcJ8F87PcfjwmMeYIy6Ym21n&#10;l/FxXbUk30wurO21FRn0mllxT0vx4W9fWWRWBWuYTM15qTY6fijqm9aUmsnFBEEAAgfJrLjXpbYs&#10;yM0xdbaJD64oSbcwWQBo6yqzjJ3t/NR4itupEj0aD3L8PAIbhte+YWkBiZEGFWMhXb20wE2mqEGl&#10;zotcXJ2LzW2wlIlEN6wuttMUQHzSUHFyzOJMRenxOH7OGYbySdLlL1+cZzajs46xzdSS8FpGXNlN&#10;83Lw1Q0qykyKectaQ0vCoLqgikTPmXNeecbiQpOF8fTEmBvPKwmqupA9jPW2uDBtTYVJhBsvYuvy&#10;QrZNh6y1QVXEsthF1TlmOxivXJqP3xhUdSF7ODUh+ool+bg6BjVunp9Dpqid1hvZuah6s/AlSzSL&#10;CtLsjBnRTXz+Zk7pksLU1WUZKB+Dvg5BkZvPL0VpG1TEICQAYRz3NKgxqCIEwt61qTyoIv6HWVTA&#10;oV1enG5QNgRFOO/g1vVlBhXxZc3PT15XmWlQNnKLWPrVRS7QMLacENq/blsSrDVA0O6S6pzLF1nq&#10;RcATz+0frqoOdh85y31b5mdvW2EYjwxNP161pODiBbnBGit08e3XLbZz14ef24Xzcy9blBds2hVx&#10;8S+8abmdJ9b45WIFich9sAYcA/hT1y52s1XV69G4pCjt2uUFWUFmDxLb/pvL5ue4SOv1Wq6qnCQ0&#10;QLCRYE4veO/mysqcZINgk9cS+d+PsbJxbs4blhUEtdaKOKSXv2VNabC6NDRCUQuakCWFN68tCcpu&#10;Ri4ig29aXWxnKjVy0UJ2UrxnU2WwB2MUpsVfv7KIYRyyLgi2otzUuI9cNj/YPAgCfNcuK0TtBFtd&#10;yJ5HXX/ymsXBRo3ZL82czjQRsnYaVPSuCyrXlGUEtSuIh9ky87b15cEOYIPmGRfBV99QlRWUXNRF&#10;Pv9fXDjX2mUPYxqBC8rx8whseF67cV7O+7ZUOT9aAwMCJfWRyxZYG1D8P4M76y8vnksikEOsiIMB&#10;8clrF1suF837uysXrCpLj3KsrgivfvCiuRuqsh2iCMtjc+bM/sCFVTTSOX+mzHdsLL9wQW5YGuyw&#10;UgzTW9aVXbIwz7mhw/IFhuyli/IcVhGWx5DruhVF1ywrcL7YQvSBtVmsnKBs9BBLR1bSxQtz37i6&#10;mJVJh1WfTaLOu3Z5kc2OOrKQ3HHTeSXnlWc65I+CKUhPeM/mSk6ssdahRS5yc7evLN40L9uhiYks&#10;hB5uXVd2XkWmYyXqcCxM5WMMp2tXFF7uC4c5OqYFuTISY954XvGF1bl2Jtf56TD82GPCeqbziDNK&#10;5pplhdetKAw24jmV/eHgXcQuyc93rhKZFC5dlIv7YblcrD9//JpF7H923k42375zY4W1xyX4O5Nj&#10;nP9l2xJSV5zLxf52DOblJekOhsO0eiTq9ttvn1YC2SHMHXfc0d7eXl1dfeONN4a4RTg83EfCreVt&#10;Pf2BqybJEDubtSNrz70c3X72A5AVwj31Ld2TyMUUS67F7dcuNsvKC3F/sWt/TXnm8ZbuM229ge/X&#10;8m9ZvHVd+fu2VDp3qEIszkh19MLK0gwuqT/d1hP47iDk4tCUm9aUvH9zVZwzqyhcQlEvC5JLi9O4&#10;ovdES/ckcs2aRUoeW+Dev6XKecwiXKKx3LqoILW7b7C2uYs/AzQDk5S1QUw3+qswI8FmLwIpCOVi&#10;4qASkYur6gPjJWSG10d/VeXau9w3IgIrmRw41NDRywXfge8NO7uLO/ndmyrx7S13aJGO5SCODGnu&#10;6jvJtcqDge55w8LzqcT15SQcEjkK17fjsN60xFjOHmRepr8mVR107pvXlt62odx+1ZEYFz0vN6Wr&#10;dxCro6d/khsm6VyfSrywyv5DFAk9VBek9gwMIRfSBe5lArJvWFZIBoSb04kcDiT3j6HAy7OTjjd3&#10;N3X6LsAL8EJOgVpYmPr+LZWE+WwOQPhFYNcSgS3kauzgctlAcmF1MC+8d3PFW88vDbFcu3fvvvvu&#10;u6Ojo7dv346P4L43Dd4gx88A2uRFwuj4sS+FDAriwXgRfNXjTjCEphYWpGBqf2BLlZtTuSYHMXVP&#10;8HEuK0rnbDRMHOTCIjj33UQf5+Ul37CqmHmF1BqbA8CjG8/UvqqUiSOqrWfAZ+qMp4hZsiAK/o4L&#10;KmzetTimRzCjWU8mYtre09/SNb5cRB/YV33bhjJMN+cr1VM3rEzehInJSgvHoXT2DjR39Y87cRL/&#10;5hmWB9nax/0WJtWEvAw9taIkIyc5FmOAT2zciRPVQXyUyfLm88tQHZZ7fX6E+Oo+lZgaz7fV6JNr&#10;nIt6cY0WF6UR4GejSFWu1WtiI+MClUgXcJASi0j0V2vX+BEx1AvbpN+1qfLyxYbb50I8EpELh7a6&#10;IAUflTBfU0ffuA1AdbCv710bK1istjZ5dXTL+Vg47piZlw5r7xlgKI575TRSr6vKZIHlTeex0OI0&#10;ySXEfTRGLgxuwkbpSajEQYbiuFOYTyWWZb5jQ/kt68rt9/r8AqISkYujR7snVolM3CtK09EbBFY4&#10;hi6MHeG8agLHBFtxa/HrmMKIiJ07FBmuRB+uXJxP8s5li/KdL6M5b8aUP4nJh+PNoh87ElEd7Zi/&#10;53h/yJWbEnfpwjzy+a9dHoZlZxscv9nDbq67n/J+my4vLC0traur27Zt21133RUWmTBuapq6Xqxp&#10;3nms+cCZjtqmLowe/CJGfGV2MqYbC2hL2ONv5cm8AYgxoxDOQa4Xapr3nWpHro6+AYw2JhLkWlac&#10;tqrMd0yFnYdfBx4JeBGv1bUh2kvHWw7Xd9a39/YPDSXGRJdkJhCaQi4W0EozEqw9cGIi6XoHBs/K&#10;1bKrFrk6WADELvDfrzgvN8kvF9HHWFsP0phILobia3WtCIVoB8/45EJSblpmEYw9OZxbwFGZXJgW&#10;cZsHmBH2nGxnEKI6kOtUa7dfdWCLV2Qnri7LxMphQBqfAhoWfUilyIUmfPl4y/NHUYntdS09XX2D&#10;0VGzMRQ4un1VqW8cYpTbvMV0InQEVl6qbX2xtvml2pZjTV2NHX1DQ8PcaMz2lQV5qWsrM1D1HDMY&#10;4sC2+47GHn31BJ9YM5/YscYuVCJ2HLe0Y7MyAtdUZHLaBGkdESdXV98An5hvdq5pRi5Ux8DgMH4R&#10;YU02YXLS0rLidP4ScXKhKPafamccojqONnSdXbAdQlFwOwLioOoxPBaSaRwpEdn/G8EodjThrpoW&#10;+utQfSdpR32Dgyh2VAcL6QRtkYtzpOxPwxnzSeITNbT3vlrXuvNoM38ea+zECeQZIrCoi0WFqWhF&#10;/rF5F/dESoaUHJ9cx5pRIEcaOv1BFkJFyEXCKtYvcrE6EhZvFqfg5ptvjouLu/POO7du3epeTxq8&#10;QY6fAbTJi4Td8fM3kemEhJmW7r6OngGmTEY5nh5XHWUmx0ac3TYaOjZ3S1efP1LF1EIIxydXQgz7&#10;QyLRbhstGlOKL3jf3X925W8YnxYnluU+QqpBHeQw+RgN7ROkAPnlwtpGLuZIgqnIRUjb4Sal0LbX&#10;aW0kyiAXnxhyIRh7NXH1GIrk0kS0XAODQ0yWrNNipPpVR1JcFEudRFgcbr5ySjC0z/nzBdCKxFn8&#10;cmFw84lh3DjftxnaJjutjRFI2idOoC8/cngWkRR8P74v7pKOiIXZieREdeDysUTmV4l8Vn7VwTXZ&#10;EedCjJYRL/asXH9Siaj3s3LFMjs73/LtdHCE8DlUIuOQjFZW//xTGHOXv78iLmo5Ghujj5AKUxhW&#10;h38KQ3WkJ8RidUS0SsT9a2ddvauvvXsAF5f/iyZEJSIXnlJYXKMpGa0I0tkzgFxt3f3oEP4vKhGJ&#10;0IdMZGH00uX4TUn/2vgSSxw/G9GoTSIgAiIgAiIgAiIgAiIwwwjY4PjpVM8ZNugkrgiIgAiIgAiI&#10;gAiIgAiIwMwjIMdv5vW5JBYBERABERABERABERABEZhhBOT4zbAOl7giIAIiIAIiIAIiIAIiIAIz&#10;j4Acv5nX55JYBERABERABERABERABERghhGQ4zfDOlziioAIiIAIiIAIiIAIiIAIzDwCcvxmXp9L&#10;YhEQAREQAREQAREQAREQgRlGQI7fDOtwiSsCIiACIiACIiACIiACIjDzCMjxm3l9LolFQAREQARE&#10;QAREQAREQARmGAE5fjOswyWuCIiACIiACIiACIiACIjAzCMgx2/m9bkkFgEREAEREAEREAEREAER&#10;mGEE5PjNsA6XuCIgAiIgAiIgAiIgAiIgAjOPgBy/mdfnklgEREAEREAEREAEREAERGCGEZDjN8M6&#10;XOKKgAiIgAiIgAiIgAiIgAjMPAJy/GZen0tiERABERABERABERABERCBGUZAjt8M63CJKwIiIAIi&#10;IAIiIAIiIAIiMPMIyPGbeX0uiUVABERABERABERABERABGYYATl+M6zDJa4IiIAIiIAIiIAIiIAI&#10;iMDMIzB7eHh45kntucSlpaV1dXXbtm276667PK9svAro1d6BwdNtPU8cbHjmcNPuuta2nv646KiK&#10;7KTVpRlbqnPm5iQnxUXPmT07LM0zrpTB2jcwVN/e88zhxicPNb52orW5qz8manZZZuKq0ozNC3IW&#10;FqQmxUZHzYkwuQAyNDzc2Tuw/3T7H/fV76xpPtrYiaRpCTGLCtPWV2ZdMDc7LyUOySKtx3xydfUN&#10;Hmno+MO++uePNvOX7v6hpNgo5Dq/ImPz/NyCtHhGZsTJxVDs6h043tL16N4zzx1tPlTf0dU7mBAb&#10;tSA/5byyjIur84rSE+Ji5kTcJ8ZQpL9Ot3X/fu+ZHUeaDp7paO8ZiI+ZMzcvZWVJ+uWL8koyE+Nj&#10;+MIi7xPr7h9s6ux9ZI9Prn2n2ltRiVFzKnOSl5ekXbk4vywrie6LRLkGh/jEBvaean/otVMvn2g9&#10;3tQ1MDSclRS7qDAV1bGlOjclLgZlb6x1w1UQubr7Bg83dPz21VMvH2851sjAHMpMjK3OT1lXmXXJ&#10;Ip9cDMVwNc+4XlQich1r7ESul463Hqnv6B30qfoFeSnnV2ResigPGSNUrp7+wdqmrod2n36xpuXg&#10;mfae/qGU+Oh5uclrKzIvXpiXmxKfGBuR/dXbP3SipQuV+PyxZlQH3ZcYF4URtaY886Lq3KKMhMTY&#10;6MhTiLNm9Q8OYXXsPNb8+IH6XbWtJ1u7kSI3NX5JUdqF83NWlmakJ8ag7I2HergKogCRC6Xx2P76&#10;F2tbjjd3YRJnJcUtKUrdNC/nvPLMrORYlH1YmodTcPPNN8fFxd15551bt24NSxvk+HmCPbyOHx8z&#10;ZuivX6q7+4UTp1p7zvXs0Vmb5mbftr58eWk6bpInCDx4KXYAk+X9r5z82fO1tU3d58qVEBN1fmXm&#10;revK1lRkpsbHeNAEr17Z0Tvw4rHm7z99FG8W62ZMNejiwvT4G1YXX7OsEDsVf92rdkz1ezG1Xz3R&#10;+r2njuL1IeO5r89Jidu6ovD6lUXzclNiI8c27R0YOnC6/btPHXnwtdP4RefKxXz5hqUFbzqvuDqf&#10;kRgxtg6xBjzz7z997DcvYwP0nytXUlzUFYvz37y2dElhKrbOVI8Xr96Hw1Db2PWjHTWoxOauvnOr&#10;iY2afcnCvFvWlS0rTsdU9aodHrwXcZ472vStx4/w57hR3OKMhLesLb1ueWFBekIEqQ6G3ws1zd99&#10;8igm6dB40ens5Lg3ry1546pizO4Isk1RF9ijdz5z7Pd7TvcNjiNYRlLsDauK3rKmtCQLLyk8tqnB&#10;OCVOSRz2JztqH3ztVOc5UxgvTEuMuXZZwdvWlZVnJ0eQqseV3XOq7a7nj9/38smW8VRiakIM4bB3&#10;bCgnNBZB4RWiD00dfY/uO/PDZ2teq2vDaDzX6iCIeduGMoKYuIKRYnOgA1u6+p482MAntqu2hZn6&#10;XLkqc5Leen4pE1lRRmLo5bLB8Yu6/fbbDT5yFQlM4I477mhvb6+urr7xxhtDzGpgcAgj+4sP7f/V&#10;rrpxTVLa0z84fKi+k8VAwttVuclMmyFupEF1LE0/dbjxCw/tw+tr6R7H1OadhHmONnY9dahhYHAY&#10;uVjSNKgo9EWaO/t+8Myxzz+475UT6N/xV+DpSgy7/ac7MHdKMxMjYl2ipav/rp21/3LfnhdqWrC8&#10;xwWLl4t23n2yLT0hFrlYqw09/2BrZPGcj+tTv3qNtXQ8pXGLE+p+ta715eOtBFlKM32L68HWEvrn&#10;8cwfePUkcv1xf8O586W/PYxPVpZeONaM6UZ/sUQW+nYGWyMmKauy/3zf7odeO00kYtzifHaHznQ8&#10;e6SJhUzkigjVgaY41tD5v08c+dLD+480dE6Epa3HF9Fn5TY/LR4Dzn7fD7lONHejEr/00L49J9sn&#10;SklCdTAOsVlzUuIRLSJ8P3JwmL+++PD+XTUtE2j6WXgarFGgM/GPyBqICLmaOvvuefEEcj19uHFc&#10;b5bByaIZ+vDpQ40Em8kaiAjfjyVLAs1YUzhIqPRxPzFUJfPXYwfqCRiVZSWSvRKsggr983h9KIT/&#10;+uOhbz5xhIV0/u+4bWjo6MOYrGvpLslIZHl9tvVZHohR29z1rScO/+ejhw7Wd7BUMK5cpIk9ebCx&#10;pqmrOD0B1RFiuXbv3n333XdHR0dv374dHyH0vU+Ncvw8wR5Gx++h3ac+99u9r9a1TZrC29k7uONo&#10;09DQ8NLidPsXJR7b3/Av9+0mgWRSuTAImDjJfVpZGgFyEdj+2u8P/s9jh7HPAo9FBD/e3M0CWnFm&#10;Iut+ngzcqXspU+a3nzjy5d8dGDdKOroe5GJd+rW6Vlb/WB+buiZ48ia8ox89W/Olhw+wgjlpBfXt&#10;vbvr2lISohfkp1pucPPVsBp2x+8O1DZ3TyoXE+fuk+2xMXMW5KVa7tNiRj/w6in668CZjklVB9/g&#10;npNtw7NnkXRn/3omXt9//uHgL144gSYP3GUYQHQrziE+bUF6vOWZ8CysYLr9eAcm3DhrzqMlxa47&#10;2dqz/0w76eKIZrlcDR29dz51jPSH020OVEdHLz4tYT52Z1geDkPVs9D3zccPMz1NqjqauvpfOt5C&#10;FsTc3BTLfVo8urt3nvjaowcPTxxVGZEX1cFGBpZoUfX2+7Q4e0SL7t1VN1EgbEQuXELCzYfrO+bm&#10;JhekJUzav+F9gAkXuX763HGCfZNYU8OzDtd3EpxlhaA4IzGUzbbB8YuAOHQouyTS69p3qo2FIyd6&#10;yi8p6xWkdf3sudqJQj6WACFz9XMP7EUBOWwPcmE3kCZkuVw078fP1tAFEy2InSsvS7X/9ltQtDtE&#10;EZbHkIsA8PefOjrRwtG5rWIq+o+HD7AZNSwNdlgpy84Pv3bqu08dZdHPYZETLd3/9YdDL9Y0O3w+&#10;LI8h1xMH6slcJW/VYQNYu+D7YnV9oqiqw/d4+hhWC4tC33nyaE1Tp8PN7GytxYplMw97pD1tm8uX&#10;s5x+9wvHH3z19LmZ4eO+mW5iaf3bTxwmzu2yak+LE1hhjeWeF+vaxkurO7dqVM3ek+0se+49NXms&#10;09OWB355b/8gg+onz9cywJw0g+HKvgbkIt/V4dB18topf4ZxxeLJ95525M36a/epjqeOPnmw3vID&#10;JnYea/qvxw6hwB1CI4b73aeOPbz7tOVykRT2P48fJiOXDCmHonHowH/98bBzFA5fO7WPsYbxP388&#10;dO+LJ85NW52oIsKyX37kAB/a1LbE/rfJ8bO/j5y2EG/n3/H66oMbxGxT/ulztZhHTqsJ+XPI9Y0/&#10;HCTBLKia+fjZ0kNiSVClQvzw80ebfvxcjXOvz988kjT+43f7J0oyDLEI41b3yvHWnz1/nMMzgmoM&#10;59n86/17nPuKQb18Sh5mW//Pdx4/0z55wH50dQTCv/jQPpaepqQNXryEBGmW+/C9gzIxWWz5+h8O&#10;jrtlzotGGryTfYq/3HUC1eHYwvFVQtj4O08eOd7k1OAzaJjLIng7WKX37KpzHoCgRmx0MvF+83Id&#10;xx64bIBHxRl+e0+2/XhHTVCDChr4tGRfkzPvUcPcv5YVVwYVQ8v5qxi0DF0iaKfa7B2KJHkyO6MK&#10;nMtFLx9t6PQrHOelQvwk6vqOh/c7WcMc3TB8WnY37LM7LPvg7lOs9Tn3+hCQvTOojl++cJy/hLgj&#10;nFdHOi6mbH8wuh5hSCJjN6BzX9F5e2x+Uo6fzb0TXNtwcth0FFyZWbP8WdG/eqnO2sUxQp5PHWoy&#10;aB6xVWwIg4LBMjR7nob9YueJupYgpsyRip4+1LTjqKU+LXJxWh2LtEF5EX7Rnj3cxFkOZjy9LkUc&#10;l40cpNoarHGxY+eRvae9bqHZ+5GLPWAcdBmUKeCv69UTbb/bY6tcs7Cb2zgj12BS33uqg/4yAGLW&#10;BcGWwtp+dF99sFYptbBPiey1xs4g3I9g2+bmeRK0WBY70hC0P0C06P5XTzGRuandu7KMwEf2nN53&#10;ymnGykhLKMgmK5Y0rTW3+fzZVxIsOr4s9tOyjmTt4hgLdyjtYOViamCj/hMHGqyVa3B4+GuPHDQI&#10;/ZDQ+/iBhoP1wcXfgwVo/DxyccBVe/AhLTx8lqxZ+jOuOhILyvGLxF4bv82/fPH4pBnb45Zk1nyp&#10;tpV1JDtZkJPQ6GA/1bmNP6uFW9kpYadcLB9x9rqBVYo47b2cL3LSTrmI5hKAd5iBNkYEDAKCdnbK&#10;RaILpsCkWzHHbTxD8TtPHLVTLjYrsvIc1BrLiCDIxSEcdspFriDGZVBrLCOC+IIyLwSRMhRiAiyw&#10;cEy5WUiL1TQMHbOyXotJ/uoDr50yaxs7Awl92rmuzpFId794wkwuBjDD2GHiq9cddO77f/jMMYNA&#10;GO9heZZbcDg+JPRtdlIjy7NmctFTxNHM4rlOGubymWcPN+41WpD0b/ZDNJcN8Kg4h6JzxI7ZywkY&#10;4dOalY3QUnL8IrTjxjabeAzj3kxV8S72ndu5bYzQFA6Scfofh2FyxrSdfYxcxrlJZFxwCkVHb3C5&#10;lKHhwBZTMl6M62JJLagENuOKgi3ISYNcURVsqZHnubCrpdtGK6ehvY+gj/GSAot+zV02riCx5YY4&#10;rrFcfJ5oRePu9q4g/gPn7Blv1cOA23EEx8+7Bhq+mRadaesOdqvCSGVns7aa7XT8Gjp6GE5mXJDL&#10;dw2vsx2PZlUYl+JWTIPlPn91yHXojKWfGGFL1LUxFr5Na7fDERwxyMTxoyA4yAFRdm5+Ji/M2Ers&#10;6BngzkmzVRPjQRLegnL8wst/ymonXZ57sY1fh9+IXWtc3LuCKNCJLqVwUikfMzvHnDwZ+mfwIsa9&#10;2s5hS1hSq2m0scs4opOJ06EU5z7GjsdDZ2zsMoLTwe7uGy0dyT/Gxp8xTCcFcUfrWl0NJHw/JxWF&#10;+BksFGPvyN/U16yUi829xt6RXy52jlmYiub7QBwf3zXuWCK9fKK7BEI89sZU5/IDOdbUZZZA4bXU&#10;LuUifjHuZaFeN3vS96Oo3QRGWKS1M2aE4MSLJxU/wAMcSEueuZs3eFT2wOkODq0xfnlTZ/8ZF9Fq&#10;43rDVVCOX7jIT3G9HJrvZtwTLHHjX02xMKNex+KPm1NMYDLpdQLeNT7wmzn7JNhjXUa/kBzRVitX&#10;kPBmJ7ryyAlqzuZy4zc6qcLsma7+Ae4IMStLKSyJRivzmrhfi5CnsVwUNEundFOjk7JnPxBXS+L1&#10;js84ddKeqXqGtA6zvNyRBtg5DlmIMEvpH5GL6x+Mc16mqnfGfY/LD4TlPrMdAZ4KxcvdBMIoTiaP&#10;pSu0bIJ14fnhpVu7fOTSI+3qHeA4QK/HlcH7m7r63GQx0F+TXopj0Cpri8jxs7ZrgmvYnNmz3Nyu&#10;yRWWbooH19ZgnvbdVD47mAJjn51t7V3nNMyNZBS2UzSXQ3HWLLrMTY97VXaOr2GuWmanXO4Hkkss&#10;HnUYn5fLhs2xs8O4ftfdvD3HXXGP+ovXugTuUqN6J5fLCwZ9E4UrxeOVZNHuBhIa1d0c6JVcUe70&#10;vK3d5cPleij6+swr7i7eOwVdZqNYLogELOruw/WqVXpv0AS46dXNdagJMXMyk2KDrtX7ApmJsQkx&#10;Ucb1cJVqTnKccXFPC2Ylxca7Ey3LStHSEmLdXH7NRee5qfGekjd7eXJ8dEp8jFlZSjGtFKbbeAFu&#10;Qmx0eqK5XIhWkmmjXNwsn5XsSqeVZNgoF9d556a4+kAKrbyIGXvS5Q3ReSlxLu1a4687cMFidwMp&#10;Ozk2Ltp8EvRIKF7r8uZr1A43nnvXPOM3F6QnuPFuuJ7ezUxh3GwnBRHNyWMTPZOaEJMcF+3mDR6V&#10;zUuNd/PtI1RagqtJ0CO5PHqtHD+PwIb6tSUZiWkurFK+55LMxFA32kF9+WnxGYkxxlqYeaUyJ8lB&#10;PWF4pCwrEV/CrGK8iPSEGJf2hFnVk5YqTI/PTDLXocnxUeVZNg7FnJS43BTzIEJCbFRVTvKk9EL/&#10;AN9XkQvDND56zoK81NA3e9Iak+KiK7LMv338xgX5NsoVEzW7IjuJPyclMNEDiwpTXa6FGlcdoCBN&#10;mpubHOtCrnl5KUT6vGiby3cuyE9hOBm/pDw7KclKB6k6P4XP31gu/EZmMePi3hWcm5McH2MuV25q&#10;HL66d81z8+alhWnGxfGsClLjXUYJjWsPXJBPLNpUdaB5cpJjWTvxqG0WvtZ8cFsozExuEmbl2spM&#10;46Gflxq3pNBGK4c1sVVlGcYrSERxVpdl2DkwlhWno27M2oZ9s6Y8082CoVm9TkqhgotchBU3zM1m&#10;DcpJRSF+pjwrqSonydjcvnBBDq5IiNvspDpiK4sKUo3l2jgv2zh+4aR5xs+gNVaWphvLtaYiw84Y&#10;MGYKK2PVpk4pQbQL5+dY6PjR0WRnoBXNehy51ldl2bmClJ4Qe1654TTEAF5Vms5gNsPiaSncow1z&#10;s8yqQC4CECgfs+KelkJR842YVYFcBPiYLMyKe13q4oW5xgnsWIkLClLcZJZ5J90Fc7OMYxAZSTFL&#10;itPsjBl5REyOn0dgw/DaG1YVxxpt/mCyXFeRlZfqKgfAO4GvXEJ6gklcEDd4Q1VWUbqNy0fgwno7&#10;vzLLzHnDz9+6osg75m7eTLR0bUWWsdH8ljWlbmr3rmxGUuzq8sxs00W/d15Q4V3b3LyZrCRiK8Zp&#10;qLeuK3NTu3dlUWvLS9JZLTGr4o2rSuw0cRCHztpiapguLUpbXJRmnENhBtNhKRYTrlxa4PDhMY8t&#10;yEtBNDu7DJvyhlUlZnKxuruc1A4rV/yQ6Nb15WZykWWAQ4vraFbc61Lv2lRpVgUTBE5+upUbZ5AI&#10;p5RQnZlo83JTzivLNCvrdanyLHO5iFNvnpfrdQuter8cP6u6w1VjFhakvnF1cbAzOgEqcg5vWlsa&#10;bEFXbQ2m8Lzc5OtXFhosZrKJ7t2bKqyVi4ZhNBelBx3ypOANq4pYWAuGYuiepXn017y85GDJ8/yN&#10;5xUvKTLPRfFUSL6UyxblrShJD3a1BLmuXV6wstQw5O+pULwcudZVZhExZXdlUHUh12WLcs8rt9QU&#10;QBY8gcsX5wWbFQmFTfOyYeJm00hQJIN9mAQ7FpANcjRIOETn2Lk3GAhEwTbNzT6vLCO4gThrFp7V&#10;9lVF1i6zMJBYjdw4NytYuRi6VyzJW1JkYzKOf9CuLc+8bGFusKoeVbNxbjZxz2CBBPulGD+/qjTj&#10;2mUFwcpFR+PNXrowz1q5mLz+6eqFBgvj7HS4akm+cXzQuCMcFqSnPnLp/KS4oLeMokuvWVaADeyw&#10;ounxmBy/6dGPf5Li765YQA53UPZbZnLsX148z01uXggIvn/LXBRxUHLxPf/dFdWlmYbx/hAIRRVs&#10;cvjwpfODWhwDwrKi9L++dEFoWmhWS35awvs2VwV1hgRyEbn4+BsWmdUYmlKkot22oTwon5YJiUDp&#10;311eHZoWmtVCItlNa0pZH3Pu6iAXO+j+6uJ5xmnYZk0NqhSLmVuXF62vynbu02Kx8VW+Z1Olm/2c&#10;QTXS7GE6603nlXB6jXMTE69v68qiTfNyzBJDzNoZbClWJG5dX8ZRDc7lYpXvsoV5ly3Kt3ZZDAgc&#10;PPOeTVUMLedyMWg3VGVfu7zI2pNCkIvPH/sBl9u5j4SSYfTeeB7nEtiYvzoyYv/28gWobudynVX1&#10;yW9bX275bjG2ZP/lxXOD2jWK6ri4OtfaJCN/l1XmJP/9ldVBnT3DUOQTu+V8S5NWglWezp+Puv32&#10;250/rScdErjjjjva29urq6tvvPFGh0Wm5DHO/kKl7jnVXt/R6+RWk4K0+PdtqcSAsPOI3hEmBHRZ&#10;WNh7qo37Q4e472myH0bbOzdWYKNbLhdy4EVwEvHBMx1OLnPnQD8Civ92wzJrA28jPUOGErMFNzI7&#10;uR8SE2dpcfqnr1tMqcn6Nsz/HWuFcCnXxXJp2KRNYV5hL9Y/XlXNMmaw64STvnxqHyDxODU++khD&#10;J6pj0jcjFwb6Ry6bT06vwVL8pO+fwgcwwlj5r23u5n7eSVUifVSalfjBC6suqs6zfMsHXUCUenBw&#10;+FB9p5ObtRi0Fy7Ife/mqgoX+1SnsF8mehU3OqDcWOlCJXY6uDYTJcNiGrPYogJL81f9kjITceYH&#10;h6gdOONTiZPOYXxWJGC/f0vV6rJM575HCDpoTBW0jRx4Jtz9pzu4NnPSyZlPjK19H9hSuXFejs1y&#10;ISZpqHxi+091cEfcpHLxPCrxAxdWXb4o33K5/LFIBuGxxi4n9yiiCS9flMeigp0Hv48ekMSOucvz&#10;CCqxf/LLBol/sex8+3WLjbdvmH1uu3fvvvvuu6Ojo7dv346PYPYSl6Xk+LkEOH7xcDl+tIYYMEc1&#10;cBklBlwAg4BBv7o8g8D2W88vtdwk9SMmOri8JAOJkCvAVZtYDBwP8I4LKm5bX46b5EnvTulLMQhY&#10;zMQgaOnua2jvG5x4huGgMPLWPnrZAg4btHxq8Rs6JNqxRNbW03+6vTfAxcqcKkk08UOXzFvuW9R1&#10;HhCf0m5w/DIaWF2QwpImE+ep1p4AcuFHsbpCbHVdZbadW49GC41cVbnJbLzh9uETLd0DEztJuBDr&#10;K7MwSXEkzHaoOoY9BQ8iF9YbRxb3DgzV+m74ntDkxoVgcw4qkW1mdh7DMwYH7hGqgAh3fWdvgCvC&#10;IYBdvnVF4bs3VS4sND/FZwo6w9krCF/OzU1B4Td19iFXAJubPYHXLCt89+YKVKj9MT6UAIGtvJT4&#10;5i6fXAFUB6sxVy7Jf+/mSvao2y8XYbvSzET2IbZ09yNXgE+MozJR9SSDnD1ixHZV7ztFKT2BLmvv&#10;HsDq6BsYmmj8ojpIDkclvmFZgf1yIQV6GyuRD43+Cuyuc1UP21M/fOk8+2PNyEU4bFkR90lFNXb2&#10;NXcGutKds8evW1H4sSuri0N+mr0cP2fzQAQ+FUbHzxdZTIlj3Y/VPLwgvuoxwQ/sNlyj7SuL3n5B&#10;+eb5Oc6Tu8LeDwScOKaPBEL0bFv3ABbqaCMOaRcXpl63oujtG8ovtj5g/3qbe3Z1QSpLQ9g6A0ND&#10;dNnouZOJhIgUZzm8ZW0pOQkcVmH9jPkn4RiKCwpS6RSWXPAjkKtv8M9zpy9UnBjLvheSDNl3xJbF&#10;SBmKyMW588uK085GCme3dvXjVIzuUNKMcY3IZSJpbWlRuv1en7/xyMXoWl6cxj2K9AX91dP/Ornw&#10;NNZWZLKR+G3ry1iBt3xNbKRHkAvHD6V3dilpDv01RiUiCIqFw7FI07pgbo793uyIaJg4LCYzGll1&#10;YRC2dPWPSYjIT42/dGHuzevKSOsoIx8v7ErcWQPoAsIr8/NSUB0ojeZONOLrPHbmuC0Lcm8+vxSt&#10;eDYfLzIkY6Th0yIaC9HEVho6EO51ciEvLgRCcWiK76zdCJHL79PSYHaCIU9jB17S6+QiuodKfPOa&#10;UmKyGCeRIhc+Ldm5fGKoRLqCSMQY94+ILcdrszX9XRsr+EukyMVXSGyL/mKVktkKU2qM++dPKLhi&#10;UT5TGF+Z5Um5o5UK91kjFzm37KBhPbPVF8P881BELrY1sQkTlXjz+WUMV2cKaSqfssHxmz3sZA17&#10;KqWeEe8qLS2tq6vbtm3bXXfdFS6B0VAnW7trGrtqmrtY0+fb5ook9k4w/ROfI6OJLz8yZsvXE+wf&#10;HDrd1oNEtU0+udp7B85e+R3HNgPMu7LMRHZERMh0+TrB+BDJ9qxp6qxt6j7a2ImMGDuEftG/7FSk&#10;vzj52ubNOQHGeVffgG8c0l9NXaySYaES+vXJleGTC3PczSVX4fq+qJceQijfP41dda3duEkIUpqZ&#10;QH8xFAmBR5ALMRojn5hfKP5k9Y9l9pjoOcXpyOXTG1hCBmcDhLGbRqrGyGbRz686jjd3d/YOYLAW&#10;pMejNOgvpIuIhb5xSbZ195Omi1x02RlWk4aHifud7awEFKPL243D2HdnE9J8cqE6UIkDg8PYqXQW&#10;Gddl2YkEASMlWjSGIWMPifz9dbIFRTLE2KOzfFMYC9QZiREqF2YGn1itT3V0HkeugSFiE5jafFz+&#10;hfdIiYKN6S9CRSeau89qe98EzRSWEIPqOCvXWe0RoaoepwhvFpWIPjzS0MHfETw9MdYvFHFA8owi&#10;Yg1zTH/h17D+7Ff1WFP+xAFcQf8gxAYmchSuTwyn4Oabb46Li7vzzju3bt0aFu0qx88T7DY4fiOC&#10;4QEysWD0EI6Ki5mDbRqJX/K5/cRkiTr2yeU71S0KX2J6yIUu7u0fYmpBeaGb8PYi1N8b02XIw1BE&#10;rqGhYbqKxZdIWTIKrCOYUXoHBn1yDQ8zArEAItSPPWfunMV6BJlbeBHIhVARatyMlWvWLOxRfIiz&#10;qoP+QiWyzdaTiSDEL2UEEn04u9oyjJrH5nZ+qk2ImxpUdWhC5PKpRJ9cvk8sQv2Hcz8xVAeiIZdP&#10;1UdHEWGZFiPRFxTr8U9hPqvDN4VNj0+MQehz0/9PJU4b1YFIWFNIxhDl4+ITmx4jkZ4icOlPNfKp&#10;xJg5Yd8BZIPjFwGboIKaIfTwuQQwr0lIIBeIHRG+VKfpoYDPqqfU+BiSEAhQsQQxbeRCECw2Oosu&#10;o+Omh9fHsPQ7RUTdkIs/p4fXh1x8T3+SK9En1/Tw+vxyIYtPdZyVa3p4fT65zp7+/3+qwyfXdNGI&#10;vk8MTehTHYmxrIxND9Pt7FD8P5Xokytmenh9I6rD318MSIbl9PD6EI3PisRqn1xnVeK0+cSQxTeF&#10;/Z9KnDZyYT+xWxi5+Ie/TJuRyMhjLd0vl08lRsK5DyHwYuT4hQCyqhABERABERABERABERABERCB&#10;cBKQ4xdO+qpbBERABERABERABERABERABEJAQI5fCCCrChEQAREQAREQAREQAREQAREIJwE5fuGk&#10;r7pFQAREQAREQAREQAREQAREIAQE5PiFALKqEAEREAEREAEREAEREAEREIFwEpDjF076qlsEREAE&#10;REAEREAEREAEREAEQkBAjl8IIKsKERABERABERABERABERABEQgnATl+4aSvukVABERABERABERA&#10;BERABEQgBATk+IUAsqoQAREQAREQAREQAREQAREQgXASkOMXTvqqWwREQAREQAREQAREQAREQARC&#10;QECOXwggqwoREAEREAEREAEREAEREAERCCcBOX7hpK+6RUAEREAEREAEREAEREAERCAEBOT4hQCy&#10;qhABERABERABERABERABERCBcBKQ4xdO+qpbBERABERABERABERABERABEJAQI5fCCCrChEQAREQ&#10;AREQAREQAREQAREIJwE5fuGkr7pFQAREQAREQAREQAREQAREIAQEZg8PD4egGnuqGBgYOH78+L33&#10;3rt79+6enp68vLyNGzdecMEFGRkZc+ZMmRtcWlpaV1e3bdu2u+66K1yy069DQ8ODQ8O1zV2vnWhr&#10;7emPj55TmZM8Ly85MTY6aja/cDXNbb1Dw8MDg8N1rd2769qaOvsQpiI7aUF+anJcZMvFtzg4PNzZ&#10;O3DgdPvhBv53KD0hZnFhanFGYtSc2fzjFlyYyiMXXdbVN3iovuPgmY6e/sGkuGjkKstMjI7is4vU&#10;kej/xBDnSEPngTMddFhibNTCgtTK7KSIlothgt5g+NU0de0/3d7W3Z8QEzU/P3lebkoM/RXJqgO5&#10;+geHTrR07znZ1tKNSoyam5u0IC81JnpORKtEn+oYGu7o7d97qv1YY9fA0FBOctziorTclDj0RsR+&#10;YbP8KrG7bwC5+Mrou8yk2EUFaflp8TFRES9X/8DQ3tNth86gOQbTEmJQHUVo/Kg5ka7q6aYDZ9r3&#10;n+ro7h9MTYhZkJdSkpkYxycWuVPYWVU/MDjEvIzqYC5jCpufl1yelcRAjNwpDFXP1Dw0NAv78JXj&#10;LXUtPfybvLS4RQWp2UlxUZH9iWH9zmrv7cdKPNbUhaeDSlxUmJqbgtYPp+rAKbj55pvj4uLuvPPO&#10;rVu3hsUom0GO39DQUE1NzRe/+MVvf/vb3d3do3EvXrz4E5/4xDXXXJOUlDQl3RB2xw+Fe+hMxwOv&#10;nvrVS3XHm7v5tkfkYoLZsiBn+8qi5SXp6QmxkWV0Y4webeh8ePepe3bVYQdg64zIhdd3wdys7auK&#10;V5dlYBxElq1D/zR39e2qaf7FCyceP9iAqT0iF4LgIF23ovCKxfmVOb5pZkqGaMhe0trd/+qJ1rtf&#10;OP7ovnq89JF6GXgFaQnXLSu4amnBvLyUhNioyPJrO3oH9p5su/uFEw/vOV3f3juaZ3Zy3DXL8q9Z&#10;VlRdkJIUGx1Zn1hX3wCq45cvnvjtq6dOtvrsgJFfanzM1Uvzt60sYvpMiYuJLLm6+waPNXX+aled&#10;XyWOlgt3/fJFeTesLl5alJ6WQH9F0khEt/NZ7TzW/JMdNU8fauoZGBwt2tzc5DeuLka6ogyf5R2y&#10;r959RcjV0tW/q6blp8/XPLa/gRlt9DvLs5OYwhiNBMUiSyVigLZ2D7x8vOUXLxx/ePdpXIjRcpVk&#10;JFy7onDr8sLSzCRUonuMIXsDU1h7T/9rdW337Dp+/yun2nsGRlddkBaPnr9+ZVFVThJx55C1yn1F&#10;yNVJ3OFk269fqvvNKycbO/48hfFyAiuXLc67fgWq3hd3dl9dKN9A9PxMe8+TBxvu2nl8Z00z/3ek&#10;dpzZpUWpWFNb5ucUpidElseOWdjQ0fvs4UasqWePNBGZHZEres7sBfkpqI6LFubxrSFmKIH765Lj&#10;F1Lme/fu/cd//Mf777+/v7+/srKyqKgoNja2tbX18OHDTU1NKSkpn//859/97ndHRU2Btg2j44ee&#10;Ot3W85uX637wzLGjjV0TIcbWwYB769pSFl4ixdBp7Ox78NVT33nqyIHTHRPJFR8z56ol+TevK19Z&#10;kh4p2gpT4OXjrT/aUYNJink6kWisI71tfdnVSwtyU+ND+uWYVsZQZL3oxztqfv58befEchVnJDAO&#10;t64oKkiPjwh3HbkO13dgt33/6WO4fxPhyUuNe9PqEtyJ0kzfgq0pxdCVQ66aps57d9V98/HDY+y2&#10;0Y3ISIzBILhpTYl/YTN07TOtCblY4rvvlbr/+sOh5q4/h1TGvA+77drlBTefXzY/LyU2Qnwk3KGX&#10;a1u+9cThh3efmQgPQ68qJ/ndmyouWZhHSMKUYkjLEeB77UTr9546SvShj7j9BD/Wx967ufKKJfl5&#10;qfER8IHNmtU3MIRKZGr+9csnWeabSK7MpJj3b6l6w9LCwoyEiJCLJb7D9Z0/fa6GgFGATyw1Pvo9&#10;myoJYpZmJUWEXLgQZD38Yufxnz1fe+b10b3RfYfqYGpG1ZNRFRFy0XiG3zOHG7/71NFnDjfRfRMN&#10;ReyoD1xYtWEumiMy3FoWz5872nzn00f/sK8eNTKRXNi9791UefFC1v9iQqra7HD8om6//fYQix2W&#10;6nDtvvzlL//sZz8jvfPCCy9E6o997GNvf/vbL7744tTU1IMHD9bX1z/zzDOkfeKzuW/hHXfc0d7e&#10;Xl1dfeONN7p/W1BvONna/bVHD377iaMNrw9NjXlJ/+DwKydad59swyotyUi0P8bd2NH7jT8eQrTT&#10;ba9bXRkj18DQMElBr9W1EmKsyE62Xy6s0icONvzLfXt+v/fM6JDbuZ3OhEr4igUZdBZ5JkGNitA/&#10;jFw7jjR+5je7Md0YbAEa0NYzsLOmpbmzj1BcemJs6JsaVI3Itau2+bO/3Us0MYBJenZmHdx1vOVM&#10;Ww9md1YyS+tWmwT00O661i8+tJ8ARE//hPMlcvFfXz3RVtvUVZaVlJNqu6+OXAfPtH/t9wcDe+nI&#10;RW/uPdl+sL6zKCMhPzXefl+dxSJyHxiKLxxrCfCB8Z9YEnyxpgUBWW8JvaET1Pd1doANPra//vMP&#10;7nvyUCP6PEBxwhMsdWLCEoOwX3Xg9T17pJFP7Hd7TgcwSZG3u38I45VeI8UjMynOasUxaxbTFoHL&#10;Lz28/zd4sxMH+JALqXccbSKPgK0ZOSm2++qsOe871f7l3x34+c7jTFIBxiFfFv1FnL0iOzE/NcFu&#10;Te+Tg/jyPbtO3PHwATpudDrYuTKeaushVYdFdbJy7F9aR1389pWT//7Avh1Hm0eng50rF0k6jx9o&#10;4N+TlcPCX7A6ys3z7DK7++67o6Ojt2/fjo/g5lXGZWeK4/fYY49Ca6zgAAA9sElEQVR99atfPXny&#10;5Ny5c7/+9a9fcsklCQkJoM/Ozl6+fHlbW9tLL73U3NxcW1t70003uV/0C5fjx5T5uQf2/vz544FN&#10;0pHhwleNrYMjQdKd8RgKQUHk+o/fHfj+00cDz5cjLeGrfrWudWFBColAIWiemypeqGn+xL2v7jnZ&#10;7uQl6DVyaVhlumButuWLLfD/l/t2v1DT4lAuAuHsudo8Lycs2RdOGul/hnZikj51qNHJ5mjmnkP1&#10;naxUn1+RZbmvTuL0V35/gOhDYC/dDwFbgUA4IZiVpekY3DYbpieau//7j4fue+XkmFzBcXscL4Nd&#10;LiwPssUlJyXOZl+dofXHffVffuTAwfoOJ0PRl/xf3xkbNYe90DYbcMj1/NHmO353gPzwgE7fnzoQ&#10;b+pIfReBiup8q8NhfDKEWb/00H6fSeqgw1D1Rxs7MdAX5qeyTc65ggrxk/jlxxo7//3BfZjRgb10&#10;f8MQnZgRPi2fWIbdYT6sCKypB3efDhyQHQFOAjnagzR4y9fV6bIHXzv1pYcPcPqDk9GCMckiAXsW&#10;lhalWR4OI2D0/+7fy1zmRC7WOXfVtkTPmbOqLIMUUCdFpuQZGxy/CEjUcc+axTdW8w4dOsSrbrnl&#10;Fjy90e9MS0vjX5aUlPAvn3zyyZ07d7qvMVxv+OlzteRaONG/Iy1kfezrfzg0evNVuBofoF7S63/6&#10;fK0Tk3TkJWSeEFsds/nKNtFYxvza7w8EyFw9t8F0Lhn5JJ/YJsvo9rBf8duPH2a2cN5I5CJg/INn&#10;jjovEvon2Xv5ox3HnjvSFDiaOLphPMlOnh8+eyz0rXVeI6GEe148zqzpMLDCm5GLleofPXus9/Wb&#10;r5xXGoIn8XYefO3kQ+fspApQNQb680eb6GU2mIWghcZVcE4SSdT86cCJ+FMlLKozQTx/rCmoCcK4&#10;hWYFyVgBPmEjJ16fv4q2nv57d514/EA9TqBZpSEoxXD60bM1zx9rDrzAMrolrOg++NrpB3efchKz&#10;CIEI41bB5//DZ2uePNjoXCWiZFA197x4IkCya7jEGV0vSvt3e844l4snWc/kq2RA2tD+idpAMu5X&#10;HjlAeMt5I5n4fvJc7VOHfEtk1v5YxiAmS0TSeQsZiqjER/acdl5kejw5Ixy/06dP486xtQ8f77LL&#10;LuM4nTGdN3/+/JUrV8bExPT29j7wwAMR2rUEnNic49x084vpN3Tuf+WktVKTGUKaVtfEOyImavlL&#10;tS137ay1Vi4axqY+TIFgW0gXf/vJI3XBKO5gq3D5PJr06cONQTnq1Ijd9o0/Hg5KcbtsZ7DFnzrc&#10;yDJLsHYYkUW2UjgMQwbbpCl5nqMm8E4D7Osbtxbk+unzx8mGmpI2ePESQir3vXwy2KiWPwYBE+c2&#10;uheND/BORuBjBxrYouPcKvW/DaWBodPa9boDKkLc+ADVMaLIZn90bxDWtv9t9W29v3zhBOc82yPL&#10;6JYwkJiMOBokWJebocsA5iRkO+WiVXtOtZMJGWCT2LgtJ3MShfPS8RZr5eL0zu89fSxYuVih/eP+&#10;+mcONVorFw3778cOcwZ1UC30res2deKrEzwKqmAoH2ZLMAeuBltjfUcvKtHyFYJghZr0+Rnh+DU0&#10;NOzbtw8WCxYsyMnJOTeBh5zP8847j7NeOPnz6aefnpSanQ/8+qUTZwLuf5uo2aTYseuA0xftlAsv&#10;AmfA4NYRHAmOF2P1yU65Wrr7WIsIcDpIgGbjDP/2VUt9dc52Y191fbsJdgwdzv+0s7842+2pgw21&#10;rz8Q0mFTiff/8NmjDh8O8WPkURP6CWrZeaSFZyPBNSFusMPq+Pxx3oJadh55Mz4we2Acpng5bM8U&#10;PnaqtecPe08HG4CgAWhRFlswag3U6RS2f6JXMQdxEnXgfWLjlkUcdhRz9GKwnnAIhKIKhiLDqSPg&#10;PrGJWsIY5h+HezdCI87oWn7KApeR5UDOPDm9o09cDH3jA9T4g6ePmq35Y6uwMsZWfKvEGWkMx3je&#10;9Xyt8zSBkYIoQ3Tpi7UtdsrFMZ74pQZyoTEYik8ftnoxc8qZzwjHj6M7ubsPduXl5RNd2DBv3jxW&#10;/Dhf8ejRo11dQSwWT3mXmL2QS2YIoQUboPLX5U+75xYXs6o9LUWslBwefAmDWrAGOImLxDyDsiEo&#10;wknlBOANVBVtY77EH6bTQ9DOYKtgvyKrW8arJUS47ZTrSH0nedHGluUvdp6wUy7WSV463hrsWsTI&#10;qOCCBDvl4hyk545yYJ3hN/LQa6eszWI93drDYRLBfpj+58kXIMxnZ5e1dvWj7c3k6htkpsDgnvBU&#10;ZLPXTkmp3v4hjuExexUDeMeRJjtXWhhF7MIwkwuFw4rfmAtjzF415aWQi0ObzV7LBMEqqLX5HViJ&#10;HB1kJhoXhGIlmlksZjU6L4XeMF668FuJM+pK8+nv+A0ODra0tPh9OZb7WNYbdzAVFBT4z3QhI/TU&#10;qcl1dEdHB7cC4iWO++OaeOdDdkqeJGObUx8NbZxZs7hZqKbJxjwZrqbgeFJjB8d3KVl9cFkNU9Id&#10;Tl7CIWDBJteNvBbl29TZb2dqE0OR40ycEBj3GdR3jbNN58ZVmBVkemA0mpWlVHvvwOEGG4dic2d/&#10;rYtvn/WZ/WdszPZkgYWlLeP+6uobslMuFn+ONLI9ytB6A8hrJ9ostN5oEgfVBD5RNnBvErm3c5sf&#10;A4nhZDwU8SLs3A6373S7wfLsCAc2p7RYmY9zqKGjo9c8gnC6tdfa1EGO8TQeh/jqJ9t6WrvNJ3fj&#10;qictSLjZOHaJr366vdeN0TJp82x7YEY4fhza6efOZX1kdY7bB1zqMGeOjwaOIiuEk/bTr3/964su&#10;umjtBD92FU76hql9gLUjN6YAaWxs8ZnaJk3J2zg5kLYZvwomHLRlXNzTgoTt3cSnSfSyM1xK0oXZ&#10;Cq2fdv/QMOvPnpI3ezk2ipu0YezaIw02ykWycUOHq2/k4MT3apqhnpJSrIqfcrcP1s69VQODQ2Mu&#10;oA8W15GGjmFf1qddP3IEOMfSTZvQG2Y5L24qdVLW5UA62dJtvErjpHnGz7iUC++IcJhx7d4VPEou&#10;tIvvg2nCLE3UO4lG3nzEXRy8qaPPeGHNU+nIsDVOxqFhpCs3Brz/zNPGh/7l09/xY9teX9+fQhQs&#10;9/m9u3N/Iye+8DxHvEzaE6zpdXd3s5A47i/0q8aEgd1USm4D9sSkUof+AVo15KJdMLHTFDjr4UDd&#10;fHqhqJ2iEXhzNZRs7TK+MDdTCz3eN2AeRfbu00Mo43xIf6u4M9e75hm/mY+LIIJxcWvlOvvhuwJu&#10;7YYxl+t1DGNX/e1mrAQs6/IDYRi7mdw9E8vth392crexx9zE0KE9MDTkcqbwsstcmFM+0dxOgh6J&#10;hupw8/HTX/SaR22z8LXT3/HzCPrq1as/+clP/usEP44P9ajeiV7LLWFurljh8rQQ32LpkE9CbHRM&#10;lPkVKzBJjAvp7ZwO5eKxxNgoN7fHIBpX6zivLmRPJkTPiY027zLOXkqOs/HeqrjoOXxkxhghYud9&#10;XNzt5vLbT0sYP3/emNWUFOSCJj4xN6+yU645s2cnuftA7LzDnWuvXTYsKc7NHOhmpExS1uVAYhjb&#10;KZhLubhP0s5bW7np0s1oYJqIjbbUtHY5B9FldoqWEh+NAjH+xUZH2Xy7qbFcExW0dHROoZws8Y3s&#10;62Ppb6L1o5FVPp6Pj4+ftAGLFi16//vf/+EJfuSUTvqGqX2gJCMhLsbcykmOi7bzDveCtDg3N1/H&#10;R0eV2HqHe2FaghvPLSE2qigjYWpH0ZS8LSc1Ps3FxIkpUJaVOCUtmdqXZCTFZiWZezhMS5U5yVPb&#10;pCl5W0pCdF7q5BovQF3z822Uy/eBpLv6QObnhVqNO+nQmOg5ZZmuPpC5OckW3k0/e9bsqpwkJwQm&#10;eqY8K8lOR2JBnqsPhGHMYHZDxqOyC9x9+Kgd7HWP2ubmtVW5SW68CKYJJgs3DfCu7LxcV0MxKzk2&#10;PdFG0SqyktyE0dMTYrKTx17z5l0vhP3N09/x48iWkfU3bnKf6NgV9vX5fcLRz4e9e5w3IDMprjwr&#10;kWCw8yKjn0RP2WmVomVwA4ync5zG6vxUMyZel5qXl5yWaBhZJABMd2daObvQsJwUcx1anp1opwou&#10;TE/gH+NRgVWa786/Mq46cMHspLiKbHODuzQzsSjdlR/ikVyp8dELXHhuWNvFVgZWsG9KMl19I6vK&#10;MuYYThQe9ZXvtcxdxRmJbmIQS4rS7QzbF2XwjZirjgX5qS7XoDzqNj58Pn/jl6N2sqy0tvNTE3Ak&#10;jOViGBekuQqlGVc9acE15ZmTPjPRAywPEHJKsjIGsbwkzdhKJOGlNCvRzhiEcWcFLjhTHL/kZF+c&#10;o76+fqL9eydPnuRYF55heTAvL88j3N69Fk/gqiUFZlmRWBJzc5MWFdoY3saVvWhBbmqCSVwQSwKn&#10;cWVpunfY3bx5SVFaZXaSWQ4P9s0Vi/ON/Xw3zZ607LzcFJZKjLXwthVFZkwmbZjLBzBx6DISPs3e&#10;8+a1JXbKlZcWt6KUiKfhksINqy3tL2JGayqIjZioDrr46qX5dnoRtA2zcl2loQGXnhhz4YIcO1VH&#10;RmIsbTP7vvDzN87LSogx/DzNKnVYio/rqiX5Dh8e8xjW9tqKDOMQoVmlDkuh0LavKnL48JjHyF9d&#10;VZbuxs83q9dJKeS6aW2JkyfPfYYJYklRqht/2Kxeh6W2cJW1qbNdnp20oiTdwmQBZF9XlUUKlUMI&#10;Yx7LS4tfX5llp0o0k2jSUjZqyUkbHewDrPgVFfnUU4A7+g4cOMBFDoxp7vpLTDQPYgXbtil8/g1L&#10;C8ziTFhIlHWzf2kKpTj3VRdX57KIZBChRqI3ri621nqjedetKDSLMxWnx1++2NCS8LSzeDl7AC5f&#10;nJeXarLol50cu3VFodctNHs/ruymedlmi2P4H29eU2pWr9el2At3XlnG4iKThXG8iDetNrSQvJYL&#10;621xYdqaigyDiog0XbeiiG3TBmVDUARzGQfJbAcjHoidWf1wA/uVi/NxdQwYYtHybdpplZKdi6o3&#10;C1+uKc9gGEeZ5vIYkAyqCJ8/SiCoIv6HFxemri7NcJOeZ1Cp8yJvXVuamWQiF5lTG+dmG8c9nbfQ&#10;7MnE2Oh3b6owKMuiwrKi1GXF6QZlQ1AkISb61g0mMyzTBJnY51dmhaCR9lRh6cQ2tYC4vq+6upp3&#10;7t69m0W/cw/IYq1vx44dLAaywW/Dhg1TW3vI3sY2gH+9fkmwC/HRUbMvXZh7+SJLvQjo4bn9w1UL&#10;gw15kst00YKcrSsM45Gh6TUWaS+pzg021ET+6u3XLTZeogmBaBfOz71iUV6wLjeG7BfftJyZKQQt&#10;NKtibUXm1UsLgk27oqduv3aRm62qZq11XoqVzOuWFeJ1Oy/i/zA/evl8N2m9QVVn8DB7xq5fWVQY&#10;ZNoVkYv3ba5iNd4g2GTQSIMiGCsb5+Zcs6wA7e28OI/Oz0smAOHygAfnNQb7JJpweUn6W9aWBGU3&#10;IxeRQTwQMvSCrTE0z9PCqpzk926qDPZgDHLLGcAMxdC006CW3NS4v7lsflyQC60k81+3vHBxUajP&#10;wHMuIOr6U9cGPcnyZZEpQKKB84pC/+Q7L6hYW54RVCSBhxcVpL1tfXmwAziU0uGrb5ybFZRcNI+0&#10;+b+4aK5xIk8oBZzCumaE40fqJodwxsTEcOv6gw8+eG625969e3ft2sX2P451ufLKK6eQb4hfdcHc&#10;nPddWEXalsN6MSDOr8j668vmz7Fwz8coGUhM/8uL5zrf0oZcK0szPnHNIjuT60Yko3l/e0X1eeUZ&#10;zttJePUvLqpaX5XtsIvD8hjD6X0XziXw6Vwupsx3bqzYsiA3LA12WCmG6c3nl166KNf5PMGK7lt8&#10;RazOHkcuViSuWVbofLGFFMptKwqv9KWX2zuJsP5zUXXuG8/jgKdYhx4SXjqLTqCw2VFnuOanxd+4&#10;phTF6JA/9lBhRsJ7NlUuyE9xiMLhRzG1j6Hkr19VvHl+tsNPDLlyUuNuXV++OkhbdmqbPenbGE7X&#10;Li8kP99hwI4+AsWbVhczgO1cxvSLzPAjfEl+vvOIc3I8KAquXV4UbMRzUshT+8ClC/PIz6e1Dl8b&#10;HzPnskV5bz2/zHK5WH/+pzcsYv+z83aSufrOjeXVBSZZIQ7puX8sas6cz2xdsqQwzblcRC3ft7nS&#10;2mVM90wmekPU7bff7t3bLXkz2/ZI42RNj+W+2tra9evXl5T8OT2pubn5P//zPx999FEcwksuueSj&#10;H/3oRHf9ORfnjjvu4CAZlhlvvPFG56Wm5MnlxelcjXOipbutpz/wCzFJ2T73qWsXsRd5Sqr29CUk&#10;l5Puglwt3ZPIxRS7cV72J69ZbJaV56kU576cXjivPLOuuftMW2/g+7UwcQhsY+K8d3Olc4cqxOKM&#10;VEcvsHOsvq3nVGtv4GuRzh7qkPDmNSXIZW2+8YhcLEguLUpr7eo/0dzdMxDo5h9MN05zYQ8McuF4&#10;hKsjHNbL8t3CgtSe/qHa5q6uvkDXxCEXa4OYbu/dUuXmyAqHDXP5GCOKU5TI8uB270lviyZkdsXi&#10;vPdtqarKTbbZO/IzIbGfpM2Gjr6Trd2B7w07u4s75d0bK+x3aJGL0cWU1NyNXD2BryrFwivLTHrb&#10;hjIcpGDX4V2OK4PiaYmx7JJq7+mva+mZRCXSuekJb15betv6MjsPURwtfmJc9NzcZJRGXWt3T0DV&#10;cbZz425YVfz+LVV2HusyWi5Wt3B1evuH6K+uyS6aR3XwcX3k0vl27locM1w5nBPr6HhLd2On7wK8&#10;AIOZFYFFhan019aVRTYHIPwi8LEQ2GJqbujoDXw5LVYHTzI1v2VtaYjlIvHw7rvvjo6O3r59uz8V&#10;MfS/GeH4+QZEenpDQ8PLL798+vTpQ4cOcd0Ci3t4evv27fvBD35w5513njlzpqCgAA+wrKzMfTeE&#10;0fFjXwqJW0wb/QNDTZ1949qmBFMXFaQyr7z/wqqI8ProET5ODG4uMMDEQa7u/nFsU24kw8h703nF&#10;799cRWpNsIv+7vvd7A14BaxPEjHFV29FsPEUcUZizKb5OSRpEA4PNoXSrFXuS6UlxJAbiWfb3jPQ&#10;0j3+BMORDOursm7bUP7G1SU8777SELyB28ZWl2WwA6Szd6C5k+9snImTtFVWY25dX3bTmtLcFEtP&#10;eBvDiuW+5aXpuSlx2HAYBONOnKgO/Pmbzy976/ml1l6UMkYufHWfSkyLx63FTRrXl8A1Qr28+fyS&#10;W9eVR4TX51eJdAHmC0n+TV19LV3jR8RYOLpkYR5e32Wm2+dC8E2NrgK5cGg5jZnFFiIsjR194zYA&#10;xcK+Pp83u5ztcxGgOnwRk5S4hfmpaQk+lYhc45rchMxQie/eWH7DaiZn2wNGvnE4axbtJGzESEMl&#10;ojrGncL8KvGdF5S/dV2Z/V6ff8ihEtmLSCSCaXkilcgSLgfIvX1DORkruVae23zu50PgmCxihiJ6&#10;D2uqo3fg3NvP6VZ05lVL8z+wperSRZaeJDdGNEw+HG8O18EUbOnqI9J37ieGXMxxly/Ke+/mKnx1&#10;58uDU6UGbXD8Zp+74W2qxLPtPfh4LG/ee++93d3dFRUV8+bNi4uLa2xsJM+zqakpNzf3n//5n9/9&#10;7ne7X+5D8NLS0rq6um3btt11111h4YBxQ4R7V23LzmPN+0+383c0F1kZjHg8IvZR4Gng+9l5O1AA&#10;YswoLPrtqm1+4Vjz3lPtNU1dzDRosZzk+MqcpLNypSOXy4uAw9JlXX0Du+vaXqxpodcO13ecaSfU&#10;OERCHTnobD5eVZbJmid/t3Y3/ETQ0L27T7a+VNPyYm3LwTMdZ9oICg+xDoMs3CmEB4UjUcbNRxZn&#10;DI4rGkNx98m2l2pbXqhpRq5Trb4oPkFiFsE4I3f12f5io7/DjLWwDLlxK2VG4Mt6+UTrzqPNB063&#10;s5rU3T/Ezn4MBYLEHAOzoiRjbl6yw4w1q+Sim1450fr8UZ9KrGvpxkBFLgwF1mGQC+1RnZ9i8xbT&#10;iWCyiPTK8Vb0Bp/YscZOnNuh4eGUuOjizMTqvJS1lZmcDoKLGCmBsBExsUdRiT5tX+OTi5wIPjr8&#10;IhIEODcYuUjr8p37FWmCoer5xFAdDMWjjZ2nCfgNDqMB+cSQi+OIiFPYeddi4M8ZGwON4ZPrWPOR&#10;hk4+MeTinFXC0Bz1zI4GYit8YhHXX70Dg4frO/m+nj/adKi+EwuEKGZ89BxOg2QK43IU0qzwe+1P&#10;wxnTfQQsGzt6X6tr23m06dW6NroMZ4l/SQSWaxvYgbmqNB1tb/Mu7okGZHNXH6oD6xeFj1yIiWdL&#10;qIhrG7APsX4xFNH8off6aDBOwc0334z3wYLT1q1bwzJFziDHj2v6Dh8+/L//+7/f+ta3yPkcwc2S&#10;67p16z70oQ9dffXVSUlTs4s67I6fXzrCHXzJLCJ19Azwd1bt8fRIiSEyFymrRhPZ3AiFaFgGTC3M&#10;+5ihyMWqmdlJd2H59satlKmyubOvrbvfv/KHm0fYmzQS0oQizuUbLSBzZ1Nnv0+uvsHB4WHmSFwi&#10;JhhWMq09O9HJqMCJpb8YjayS0WHIhQHH+gOfmMPNV05qCf0zA0PkC/S3dvUh11nVMTspLoqJMysp&#10;zub9/ZOCYuw1d/RhkWJ8ozpQiXxYPrmS4yLORR8jLF9WQ2cvqt7nRgzPYicPPhKqA61of9pqgI5D&#10;HFzZjp4/qUR89bNyxbLkHnEuxOtV4hD2KEt/DEVUPXIxFOmvzOTYsNijk347Dh9AmsZOn1ydPj99&#10;mGmLSZn5i/7iAGGHL7HwMSZkFseYwggY+VW9T66z31fERS1H48XT4+Nq7uonfkSwmf+EhsfqyEyM&#10;5c/IHYrIdTYlp4+h2DPgU4k+ueKiMTlYGAijly7HLwxfN1vvyPZ8+umnWQAk1ZMDP1etWrVo0SL+&#10;wukvU9UgSxy/qRJH7xEBERABERABERABERABETAmIMfPGJ3tBeX42d5Dap8IiIAIiIAIiIAIiIAI&#10;hIqADY5fBK+8h6qbVI8IiIAIiIAIiIAIiIAIiIAIRDYBOX6R3X9qvQiIgAiIgAiIgAiIgAiIgAhM&#10;SkCO36SI9IAIiIAIiIAIiIAIiIAIiIAIRDYBOX6R3X9qvQiIgAiIgAiIgAiIgAiIgAhMSkCO36SI&#10;9IAIiIAIiIAIiIAIiIAIiIAIRDYBOX6R3X9qvQiIgAiIgAiIgAiIgAiIgAhMSkCO36SI9IAIiIAI&#10;iIAIiIAIiIAIiIAIRDYBOX6R3X9qvQiIgAiIgAiIgAiIgAiIgAhMSkCO36SI9IAIiIAIiIAIiIAI&#10;iIAIiIAIRDYBOX6R3X9qvQiIgAiIgAiIgAiIgAiIgAhMSkCO36SI9IAIiIAIiIAIiIAIiIAIiIAI&#10;RDYBOX6R3X9qvQiIgAiIgAiIgAiIgAiIgAhMSkCO36SI9IAIiIAIiIAIiIAIiIAIiIAIRDYBOX6R&#10;3X9qvQiIgAiIgAiIgAiIgAiIgAhMSkCO36SI9IAIiIAIiIAIiIAIiIAIiIAIRDYBOX6R3X9qvQiI&#10;gAiIgAiIgAiIgAiIgAhMSmD28PDwpA/pgWAJZGdnNzc3L1my5G1ve1uwZfW8CIiACIiACIiACIiA&#10;CIjAdCLw8ssv//CHP0xISPjWt7510003hUU0OX6eYI+Pj+/t7fXk1XqpCIiACIiACIiACIiACIhA&#10;BBJISkr62te+9va3vz0sbZfj5wn2tWvX4vjNmTMnJibGkwqCfOmrr77a3d2dmpq6YMGCIIvq8SAI&#10;HDx4sKWlJTY2dtmyZUEU06NBEujo6Dh69ChDury8PCcnJ8jSetwpAQjX1NS0tbUVnv3Nnj3baUk9&#10;FySBxsbGY8eOQXj+/PnYBEGW1uNOCXR2du7fv59EJ1RHZmam02J6LkgCg4ODr7zyCn8WFBSgOoIs&#10;rceDIHDmzBlUBytIDOnk5OQgSurRYAg0NTUdOnQoOjq6oqIiPT09mKKve3ZoaKi/v5/++qd/+qfr&#10;rrvO+D1uCsrxc0NvwrKPP/74wMAAQyQuLs6TCoJ86Vvf+tbDhw+vWbPmq1/9apBF9XgQBP7+7//+&#10;sccey8vLu+eee4IopkeDJPDSSy999rOfPXLkCMC3b98eZGk97pQASuOOO+7YsWPHu971rne84x2W&#10;hLGctj6innvwwQc/97nPRUVFfeUrX1m4cGFEtT2SGrt79+4Pf/jDOCT/8A//cPnll0dS0yOqre3t&#10;7TfeeCNu9m233Yb2iKi2R1hjf/GLX3z+85+vrKxkSC9fvjzCWh85zf3d73738Y9/nOWT22+//YIL&#10;LjBuOMqnp6cHVc8yDLai8XtcFST0pd+0J8BuQ5YfL7300mkvaXgFvP766/meCbyFtxnTvna860WL&#10;FqH4vvGNb0x7YcMoIDF7lAacP/nJTzJXhbEl075qdn2kpKSwBvXcc89Ne2HDKCBRDCBjvQE8jM2Y&#10;9lWzPIJRy7LGpz/96WkvbHgF/PrXv46KxsZ74oknwtuS6V37T37yEzIy0B6//vWvI11Snerpym1W&#10;YREQAREQAREQAREQAREQARGwn4AcP/v7SC0UAREQAREQAREQAREQAREQAVcE5Pi5wqfCIiACIiAC&#10;IiACIiACIiACImA/ATl+9veRWigCIiACIiACIiACIiACIiACrgjI8XOFT4VFQAREQAREQAREQARE&#10;QAREwH4Ccvzs7yO1UAREQAREQAREQAREQAREQARcEZDj5wqfCouACIiACIiACIiACIiACIiA/QSi&#10;uIvQ/laqhS4JZGRkXHjhhVzJVV1d7fJVKh6AANdDrV+//oorrtA9qp6OE24SLy0tveiiizZv3pyb&#10;m+tpXTP55VxKmZ+fz2W1oC4uLuYu0JlMw1PZ4+Li5s+fz5Xia9euTUpK8rSumfxyv+q47LLLNmzY&#10;kJWVNZNReCo7ugLNjMmBii4qKvK0rhn+ci5L5FZbrI6VK1dyF+gMp+Gd+Khorly/8sor161bl56e&#10;7l1FIXjzbC4iDEE1qkIEREAEREAEREAEREAEREAERCBcBBTBDRd51SsCIiACIiACIiACIiACIiAC&#10;ISIgxy9EoFWNCIiACIiACIiACIiACIiACISLgBy/cJFXvSIgAiIgAiIgAiIgAiIgAiIQIgJy/EIE&#10;WtWIgAiIgAiIgAiIgAiIgAiIQLgIyPELF3nVKwIiIAIiIAIiIAIiIAIiIAIhIiDHL0SgVY0IiIAI&#10;iIAIiIAIiIAIiIAIhIuAHL9wkVe9IiACIiACIiACIiACIiACIhAiAnL8QgRa1YiACIiACIiACIiA&#10;CIiACIhAuAjI8QsXedUrAiIgAiIgAiIgAiIgAiIgAiEiIMcvRKBVjQiIgAiIgAiIgAiIgAiIgAiE&#10;i8Ds4eHhcNWter0mMDg42NnZ+eyzzz766KM1NTVz5sypqqq66KKLVq5cmZSUxP/1ugHT/v1DQ0P9&#10;/f0DAwO9vb2HDx9+7rnnamtr+ZcpKSm33HJLWVnZtCcQAgHRUUDu6+traGjYsWPHK6+8cvz4ccZ2&#10;ZmbmwoULt2zZAue4uDiNZ/d9Aefu7u4jR4689NJLBw4cOHXqVFdXF2wLCwtXrVq1efPm1NTU2NhY&#10;9xXpDeMSeO21137961+3tLTwXxnef/3Xfy3aLocKY5gfKjrAe7Kzs8vLy11WpOIjBPyGx+7du3//&#10;+98fOnSop6eHCbGiomLNmjXYHmlpadLVZqOFqbCxsfHo0aNOis+ePXvp0qVSIE5YBXgG1dHR0bFz&#10;586nnnrq2LFjTIgM4MrKyk2bNi1atCg5OTkiBzMjSb9pSYAB+uCDD1544YUxMTGjh3V8fPzWrVuf&#10;eOIJLOlpKXgohdq/f/9HPvKRiy++OCcnBz07wjk/Px/CoWzJNK4Lf+9f//Vf169fjwdyroJmPL/5&#10;zW9GKTPgpzGE0Ij2/e9/v7i4eKJZMDc395Of/CRuIYZdaNozo2phnL/tbW8bMdSwLdrb22cUAS+E&#10;/bd/+7f09PTAxt873vEOL6qeme8kbPGrX/1qw4YNoyfEEf4lJSV79+6dmWTcS43N9r//+78OPRmm&#10;y5MnT7qvdMa+gQh+c3PznXfeed5550VHR4/BjqK+9NJL77///kg0PLTi5/AjirDHWIBiRGKlvfrq&#10;q8QkWBjBaGMc19XVHTx4kGgcQ/mLX/ziBRdcEBUVFWGyWdNcFCIz3LZt2/wtIvDDOips4Yzjd9dd&#10;d4HXmsZGcEOefPJJlvWgCt6ioiJGMvFjaGMWnzhxgogysi1evPhTn/rUNddcgx8YwaKGu+mf/exn&#10;8bEzMjJYA8FcTkxMhDPLgMx/cCbYzGx35ZVX/r//9/8AHu7GTqv60dh43Z/+9KdPnz7t96tx/Fh3&#10;RXtPKzlDLsznPvc5fD+8EXQyofpx69++fTtDOuRNm4YVnjlz5r/+679gTuIAaoQMIxauCT2jQ1pb&#10;W1l65c9HHnmEdb9pKLz3IoGRjIB/+qd/mqgq9AbOHjMjD7Ae9cILL4wbLfW+pdOhBsbqN7/5zc9/&#10;/vP19fXYHvPmzcvLy2MGZGxjSLPuistXUFCAIU3oedwwh7UU5PhZ2zXmDePjJx2OlSgSLbDebrvt&#10;tre//e34ftgTu3bt+va3v/2LX/yCMX3VVVd997vfxYw2r2lml4Tzb3/72w984AN8/PxIh0MvfOlL&#10;X4KtHL8pHBo4ftddd93555+/bt26tWvXLliwALxE4DCRScD4zne+85vf/Aa3EDf7jjvuIKIxhVXP&#10;tFcRyHjmmWewGObOncvSX1ZWFkYb0xuTHOniX//611niZgp8//vf/4lPfGIiM3qmQXMvL5rkxRdf&#10;/OhHP8pQxybG38MPlOPnHixvGHH8yJu9/PLLx30nQ52kuCmpbia/BH/jK1/5yhe+8AXc7OXLl7N8&#10;TS4Mw5j4ETqEIB1mCeP8ve99L2mfMxmUsez+2D0YJ3oDrvWXv/xlFAgPYIpgBBrXNcMLgvrxxx9/&#10;5zvfyRYeghdvPfsj3MlgxsBjGBOnY7rk7ziEf/jDHzD/IonYjF3GncaCk5H87//+7yx9EIQgiQWF&#10;OyIso5lEC8xoAvmYdDh+05hDCEQj55uVPfIMsYyJA7W1tfm/f6V6TiF81poIvO3Zs4ds+3Nfy04S&#10;1gNhnpCQQOwtEvMuppCVy1exXj1RGieq48c//rE/b5w8LjZbuqxLxUcIEFH+2Mc+xgDeuHEji67+&#10;1ESlek7JCBlJ9STiOSUv1EvGJYB+uOeeezCCGbos9D388MPjqmuSFbXHxLshNNIFxOzYCe9dRdP+&#10;zUyFJL/4fTlcPiy9MSKzH/uSSy7xL/R973vfiywgOt4jkrx0h21lrwhrIOyoJpD5pje9iWWokYIM&#10;U2L51157Lf+StIH//u//Zrw6fK0eO5dAaWnpDTfcwPYzzhfxe9qiNOUEgEzgrbq6ety0ZMYzoWUq&#10;xfFGF5OUOOUNmDkv9Od2jisvY5skT7wR/itxZRKKZg4WTyXFPmah70c/+hFZncTp5s+fLzXiKXC9&#10;3AsC5F/88pe/JACKAiEdAJt4XHVN5GjMoQNeNGZmvpOgJ/kaHOOH+G94wxvYFjEzOUyJ1ORc7Nu3&#10;j1cxXDkp49wFPTKPyM7wby15/vnnp6TSkL1Ejl/IUIeoIhw5zDKOl6Q+DuIjAjdG//J/yZrzHzhJ&#10;ppzDE6JC1HpVIwLnECCrM8DBWehlVLDfmGATGu6fEHpEAMjs2+HlRPf5eVTLTHstFvN//Md/kMHF&#10;DlVca21SnWkDYHrIS3ohVgfR5BUrVpBSpOBF6LuV4xvoAjwWbDx294S+AdOsRv9RwGzq4yzrcw93&#10;ATKbHfyGR+BDgy3EIsfPwk5x1SQytUgBJ/bDWzCIx93ChzdILiIPkHRBmqKr+lRYBMJKgEgHapdh&#10;TyvQwjqsyLvewKlmjx/vJ4+In3cVzZw3M27Jt2czCbtH3vKWt7BVeObILkmnDQHCQKTc43gg0dVX&#10;X60TiULfs/6THQjlUzXXZmjPqssuwJbwr44w6zU1NZ3r2jHmOcrIH2gmHclldSEuLscvxMA9rw5L&#10;wm+cYQFjRnD+4blVElQmDcB/3FOAjcKet1UViIBrAgQ4yZRDCxNjJimU4JzrV+oFryPgd62JJf3D&#10;P/wDUyCKhRQXGRZTMkrYcc15kuzu44odbljVOsmUUB33JS+//PI///M/v+td77r11lv/5m/+Bn+b&#10;i0nYEOFdjTPnzagFdmITR0Zk8onQGKxgc7zn+973Pu6z5YgRMplJDmc9cOYwCbGk7BNmHuRYHXTI&#10;G9/4RvneLvmz64GjiVjTw7Rg5xTDe/SuKP4lu9z9S9xsyeZUT5fVhbi4HL8QA/e8Ov+5T1TDl8+o&#10;nciS4Lh2/4VRbFr1vE2qQAQ8I1BbW8vWal7PGhRHevpzEfVzSQCDmJtgiAqRwcWNlN/61reuuOIK&#10;jsfARWE65Fy+Se9Gc9mAmVCcs6A4HxXU2Mrs7js3m2gmQAiZjJx2yP1GXIP2gx/8gON/Ac7Jk3/5&#10;l3/JxmB/voB+xgQ429C/6ZdoMrHmr371q0uWLOG86//5n//54Q9/SCbzzTffzMYTuoADCIxrUcGJ&#10;COCTEMXgbEkeINzPnjRljLscLewuYcR+6EMfwqJ44IEHuEKDvAwgs4WSle377rvv4x//OFv7uMCZ&#10;46P402V1IS4uxy/EwD2vDhVA1Idq+PIDfPxoZ7+dwbYoz9ukCkTAGwKYzhzXzhI3iRmXXXYZ9z1o&#10;zWRKSLOvnWlv2bJl7NjZvHkzNhzuH9Mb8XtOCSeVaEpqmckvIVT8n//5n1DlnK13v/vd/lNz9POC&#10;ADFQjoDiCC6ucyARkWuXiRAxmDm4j1jG9ddfz71H2rPqhjwJb36rg3USvLt//Md/ZHivXr0a4ASM&#10;UBdYz+xl/bu/+zsMaNam3NSlsucSIO2FK/v8qV4w17EuUzJIuMXhL/7iLxixRIjw9NiAja7ghE+2&#10;sN54442s+HG5FLf8cbZcxFkdcvymZIRY9BIcP3/6ChlZAfY7sdznPzBDh2FY1HlqSjAEuLYE05nr&#10;dFC7JNmTwVVeXh7MC/TshASI3LMTmBMmOZmdA838aeFMhPgnmHRaIXE/dNhczehFCXPGMnme7l+o&#10;N4xLgM2Tf/VXf0W0AkXBBbb33nsvF/Cwgv3//X//Hw4JAaMDBw787d/+LevbAmhMAJ2A70FxrvLj&#10;RgE8bW5NBPLdZ3+sspJbizeCoqYX+PdSIMaoxy2I183F7lAloM9ynzZgTxVeRjLxC5avmQExlcl/&#10;IZ+Wm6WwsbnPltgo52hE4rECcvymaoRE2Ht0i0OEdZia+3oCaF4uq2S5D5sDz4SULSa8iAu8Wdur&#10;IAUv5rL/x41GOCdcZfuZz3yGCCiXuWuFxE3fkY1P/htrIHjX3NtOAq2bt6lsAAKs70EY75pFP8w4&#10;8lzYAUEI/4Mf/CA5WgsXLkRpsL5NUqK8EfcDyX93H+skJMKRLIBxzBogdjPb/N7znvfgZrMP8Cc/&#10;+QmaxH1deoOfAMAJXvhP6SNHg93XujBjSsYGCczsTWWZ+mc/+xkjmY18n/rUp1AazIDMhmAnhEHM&#10;iEBSxJnTcvymZIRY9BKmMb8ZgQoOcMgs+tdvuqGXLWq9miICDggweokiYzqjmjnNhcuvb7rpJlnP&#10;Dsg5fQSqJMVxGRRpLbD98Ic/jB9IBhfkH3nkEZaq/Hcc6WdAALXMxqfHHnuMsrfffjvLqgYvURGH&#10;BNjvMG5IHg+QHGa8ERZdGdVPP/20/wI0/QwIQHjE2eCELc50GbPNBLsZ1Jwx7r9uCtoGtajIuAQI&#10;WLCOzVRIL2zYsIEAh0C5J0BA+Y9//CMnb3FQKst6nz3743gz/ECCGl/4whdIGeCibPxtbq3k+kT3&#10;NYbyDXL8Qkk7FHXh+PnPXWBJJEAaJykZfreQU15C0SzVIQJTRACNTL7QF7/4RTb4YbR9+tOf5pwG&#10;ovhT9Hq9ZhwCWMmsTRHIZ/0E/pwi4D9JVbAMCGArEEJubm4mhLxt2zaDN6jIlBBAe7zpTW/CY8Eb&#10;oTv8W6T0MyBAItzIMZLsnxzXqOAGKbLmeDnnAytsZAB5oiJsVf3pT3/Kf8XlZtfZuAe5T2F1M+RV&#10;WBdsAOaaa0wLjuBiUx8bSQhnoDRYLMG7xurgXxIhZfma44IjC4scv8jqr8lby7gkDsFz7IBi7E5k&#10;nHEDiT8pX9uiJmeqJ6whQHSTzApib5yvRYyDwBvnjmiqC03/sMePBUDqIrrMPQSol9DUO81q4V4B&#10;bAWcDQCyFQqrYvTva1/7mv8WVs4/9P9XrAr/DWn6TTkB1qAY1byWRT+dc2aMF69vZF8Z5of/+IAx&#10;P9S139ggcoSbbVyXCo4hwGUDJ06c4F+SUsu2Ve13mJIRwhzHmU+8iuxZTl0+N5+IMc85OuyJ4JmH&#10;H344so6rleM3JYPEopew3M/CNA3C5UMdjGucESJik4n/1h12O1jUejVFBCYmwBr1/fffT4oFdjPj&#10;nG05pCD6zx3RLwQERoJKOC3Mi7oDzYw5wQt/PO5Xv/rVf5/z++1vf+sPyflDzvz3n//85/6z8vXz&#10;gsBIbFQWszFeDu30h5sD/yJuK9RkAoX/v4OU+xL5Ez+EtVb/neP6uSfA2bOsnfAeYkMT3RHFmPcv&#10;dGOZRFaiuBw/9yPErjdgELO71z8cOX2I8wPObR+JFuTZ8+8523Pjxo12CaDWiMB4BNCt7C5jOx9e&#10;H/kVZNtzCP64oWXx84gAJvLIqgiqQ/fOmXFmiYnY3KIJfuRr+fekQZizanmKk1S1E9sM9aSlCIBy&#10;+TiPET/SrodJcU30AOOTUeq3j7kZeNw8I5wT/5kuDOyIu/fMmIzXBTmNlqx7amE1lRtWva5u5rwf&#10;JeyPBLFAPdFhGaydjJwIFVmmiBy/6TaSGayEKNjji2AvvvgiPt6Yw8oYxGxFJXeZBy644AL/UrV+&#10;ImAzAYwGdlpzghYZhtjN5L9xjKfNDZ6WbWOJD98b0dgWxeHsI7t6pqWw3gnFvSNoYO4NH/f3jW98&#10;g7gGtRNOfu6553iG8/H9m6P0m1oCTIU//vGPmR+ZNNEqOmXHDV7yDIlT8IZnn33WH1Ye86utreXC&#10;a/4lB70Qm3ZTl8r6CTAtcsgZfxKD43xabhcQmakiQOqyXw9jKhMeGnexevfu3f6kZcJGTla8p6pt&#10;7t8jx889Q+veQOSS06tRryQIcXQya9Ajo5ZQHIOVK19YyGajKga0da1Xg0Tg9QQYvdwfwE1QRDex&#10;z2677Ta8Pq69FqepJYBOYPvZRCdCsfGMa9DYT0KlRJfZ+TDm4L6pbYzeJgLuCRw/fvzQoUP+TQ1j&#10;fkQxHnrooW9+85s4fqxBbdq0qaSkxH2NM/YNOB7EkVn6w+vjDvcxe0ywjzkKmMVVfGzWBtevXz9j&#10;QU2h4ORz+RUyB5BcddVVyguYQraENf2jlDOfgMyhGKN9P/7OKQO//OUv/Un4PBlZdydGcZz0FMLS&#10;q2wgQDyeWAXjlSMBSK7gck9Ov2Bu4y8cKMfhAYTtmQuvv/56tkjpEHw3XYaVzAmHO3bswCfhh918&#10;3333YVIQgWPdFaXg//d0BLaybtcxQ/3KK69wggt3p5JNwR4GlCxWhR/smB82B/pXDokxZ//p1XiA&#10;bANGRbDZjON/iRyxQvW9730Pe47/xIzIcZT8CC2ZVaRSAQhwJRd3XqNDSJxj2KO3hcuYABsmv/71&#10;r5Mm4N+SypBGY2PDoUw4WJXxTEYMNhxHYnA4MBrbuCIVZNGD48R37drF8gjzIHqDoUu+HOT5v9/5&#10;zne++93vordxUTgNn4s0RMw9AXb/8mNUc8gkV8z5V6j0mxIC/o0MXLrDSCZ4xNkt/BvGM3Midt3j&#10;jz/O1kpOHGAfIEOam6U49XpK6g3NS2Zru21oQIe4FnQBiySf/OQnSa7A3yAHg8OUWe4jAooryH+9&#10;6KKLOBqR3cCRlZocYoyTVkfIDePshRde8D8JYaY9QsgoCNZdRzwQ/k7QiC6Y9IV64FwCP/jBD1jl&#10;gy3RYkIYE+20puDKlSsZ1f6MI/2CJcAkRxYiJ0KR/o0RjBnh9zpwArGVyXhBb+D1veUtbyHnVnlx&#10;weJ1+DzGxC233MIKCQsj+CfKp3XIbdzHOBqH25Zx+chMRgkDE83sP8CT8Ywfgv3DtgiUBit+OtzF&#10;DWrKshuKuCe7rwk6ozrYyIoagSrRIkKfmMgsSWGTfPCDH9Q5zC5RU5xRTfTNv+L3oQ99iPuNNIDd&#10;Ux39Bqy7O+64g6QAVqqx5VDIBQUFmNOQZ5YkdZm/EGhmNvzIRz4SYYfMofj0m5YECG0+8cQTXL48&#10;JgEAu5mrVInrM/9NS8FDKRTfv5OsFfIScblD2bDpVBfbGByGJ9atW4etPJ1kD6UshISIYnC4yLjT&#10;J/FODg+48847CW3ghIeyYTOqLkxnf2gDO4Ng84ySfcqFfeCBB7Zs2TJuVgtWMp7JZz7zGf82+Cmv&#10;ema+EFOYs0ZuuOGGMekt+NscI8dStt/Z1s89Aaw7/yoTLgfmnPsX6g1jCDDNEfFkpZoc5nP9Ouzq&#10;yy67jCFNJl3EodOK39TGCOx6GwOXMBu5yE8//TT5WijfiooKrvgk7ZBR69CYtksky1oDYWLzRDoD&#10;twvURIb8h/XpFywBQhjkCzkphbVB3oVOm3TC6txnGMxs5MN086coozHAzpRGBhdOCKuprJmQ3qmM&#10;ZTO8DkuRSgR2+sKfNaAovkNu4z5GcJP1anji3ZGvRQif4Y0NR+SeTapVVVWMbWWGuyE8rhrB6iDQ&#10;iQeIDmEkQ5tkWtIRpZynEDWKAi/afzQRikLWxRSyHf0qrDvGMwkCJHYR9ESfsF5NeHTFihUc6MLf&#10;I9HekOPn0WjRa0VABERABERABERABERABETAFgI61dOWnlA7REAEREAEREAEREAEREAERMAjAnL8&#10;PAKr14qACIiACIiACIiACIiACIiALQTk+NnSE2qHCIiACIiACIiACIiACIiACHhEQI6fR2D1WhEQ&#10;AREQAREQAREQAREQARGwhYAcP1t6Qu0QAREQAREQAREQAREQAREQAY8IyPHzCKxeKwIiIAIiIAIi&#10;IAIiIAIiIAK2EJDjZ0tPqB0iIAIiIAIiIAIiIAIiIAIi4BEBOX4egdVrRUAEREAEREAEREAEREAE&#10;RMAWAnL8bOkJtUMEREAEREAEREAEREAEREAEPCIgx88jsHqtCIiACIiACIiACIiACIiACNhCQI6f&#10;LT2hdoiACIiACIiACIiACIiACIiARwTk+HkEVq8VAREQAREQAREQAREQAREQAVsIyPGzpSfUDhEQ&#10;AREQAREQAREQAREQARHwiIAcP4/A6rUiIAIiIAIiIAIiIAIiIAIiYAsBOX629ITaIQIiIAIiIAIi&#10;IAIiIAIiIAIeEZDj5xFYvVYEREAEREAEREAEREAEREAEbCEgx8+WnlA7REAEREAEREAEREAEREAE&#10;RMAjAnL8PAKr14qACIiACIiACIiACIiACIiALQTk+NnSE2qHCIiACIiACIiACIiACIiACHhEQI6f&#10;R2D1WhEQAREQAREQAREQAREQARGwhYAcP1t6Qu0QAREQAREQAREQAREQAREQAY8IyPHzCKxeKwIi&#10;IAIiIAIiIAIiIAIiIAK2EJDjZ0tPqB0iIAIiIAIiIAIiIAIiIAIi4BEBOX4egdVrRUAEREAEREAE&#10;REAEREAERMAWAnL8bOkJtUMEREAEREAEREAEREAEREAEPCIgx88jsHqtCIiACIiACIiACIiACIiA&#10;CNhCQI6fLT2hdoiACIiACIiACIiACIiACIiARwTk+HkEVq8VAREQAREQAREQAREQAREQAVsIyPGz&#10;pSfUDhEQAREQAREQAREQAREQARHwiIAcP4/A6rUiIAIiIAIiIAIiIAIiIAIiYAsBOX629ITaIQIi&#10;IAIiIAIiIAIiIAIiIAIeEZDj5xFYvVYEREAEREAEREAEREAEREAEbCEgx8+WnlA7REAEREAEREAE&#10;REAEREAERMAjAnL8PAKr14qACIiACIiACIiACIiACIiALQTk+NnSE2qHCIiACIiACIiACIiACIiA&#10;CHhEQI6fR2D1WhEQAREQAREQAREQAREQARGwhYAcP1t6Qu0QAREQAREQAREQAREQAREQAY8IyPHz&#10;CKxeKwIiIAIiIAIiIAIiIAIiIAK2EJDjZ0tPqB0iIAIiIAIiIAIiIAIiIAIi4BEBOX4egdVrRUAE&#10;REAEREAEREAEREAERMAWAnL8bOkJtUMEREAEREAEREAEREAEREAEPCIgx88jsHqtCIiACIiACIiA&#10;CIiACIiACNhCQI6fLT2hdoiACIiACIiACIiACIiACIiARwTk+HkEVq8VAREQAREQAREQAREQAREQ&#10;AVsIyPGzpSfUDhEQAREQAREQAREQAREQARHwiIAcP4/A6rUiIAIiIAIiIAIiIAIiIAIiYAsBOX62&#10;9ITaIQIiIAIiIAIiIAIiIAIiIAIeEZDj5xFYvVYEREAEREAEREAEREAEREAEbCEgx8+WnlA7REAE&#10;REAEREAEREAEREAERMAjAnL8PAKr14qACIiACIiACIiACIiACIiALQTk+NnSE2qHCIiACIiACIiA&#10;CIiACIiACHhEQI6fR2D1WhEQAREQAREQAREQAREQARGwhYAcP1t6Qu0QAREQAREQAREQAREQAREQ&#10;AY8IyPHzCKxeKwIiIAIiIAIiIAIiIAIiIAK2EJDjZ0tPqB0iIAIiIAIiIAIiIAIiIAIi4BEBOX4e&#10;gdVrRUAEREAEREAEREAEREAERMAWAnL8bOkJtUMEREAEREAEREAEREAEREAEPCIgx88jsHqtCIiA&#10;CIiACIiACIiACIiACNhCQI6fLT2hdoiACIiACIiACIiACIiACIiARwTk+HkEVq8VAREQAREQAREQ&#10;AREQAREQAVsIyPGzpSfUDhEQAREQAREQAREQAREQARHwiIAcP4/A6rUiIAIiIAIiIAIiIAIiIAIi&#10;YAsBOX629ITaIQIiIAIiIAIiIAIiIAIiIAIeEZDj5xFYvVYEREAEREAEREAEREAEREAEbCEgx8+W&#10;nlA7REAEREAEREAEREAEREAERMAjAnL8PAKr14qACIiACIiACIiACIiACIiALQT+fz8k3oPgG4Fc&#10;AAAAAElFTkSuQmCCUEsDBAoAAAAAAAAAIQCtH41OGnEAABpxAAAUAAAAZHJzL21lZGlhL2ltYWdl&#10;Mi5wbmeJUE5HDQoaCgAAAA1JSERSAAABTAAAARgIBgAAADdxz74AAAABc1JHQgCuzhzpAAAABGdB&#10;TUEAALGPC/xhBQAAAAlwSFlzAAAh1QAAIdUBBJy0nQAAcK9JREFUeF7tvYd/HNXV///7F54nz/d5&#10;UoAECC0QkhASIJTQMb2X0EsgdAgBQu8GY3DDvapLVi9Wb5ZlW3210q52ZnbVLFuWe+825PM7586O&#10;dnY1K62kkbQW975en5d27z1z92r3znvOuWXm/4NMMskkk0wRJQlMmWSSSaYIkwSmTDLJJFOESQJT&#10;JplkkinCJIEpk0wyyRRhOumB+f0PP+Dw0ePYf/Ao6cgEi9sQDe2Qkoo+HTx0FMdPfI8f6Jw9WdOE&#10;A/M///mP0A8hMvKHSvvohyha145vYtbjy2VrbdNXflmVhdO02AZ8udzedrCG2w7WSI4xNNixI/le&#10;xkojactY2w9X4/ldDvZZXDactoyk3YvTm9CxcRe+/14Cc0SJechf3p4Dx6D27ENLxx4423Vt2nYI&#10;x+hqNFTavvsQFqa14oXPS/DqV8V49ctQUf6APJOCjgnYvuZXoIzEtmHsX55ajIfeLcM/PvPnjbQt&#10;X7GNIT1/QDtYRlv6P6cEz39WRG0oxHOfFtExps8Kshtarw2om6W3yfJ7YZlsn/6oCH97twgv0XcS&#10;ZGPIsi2m9poVti1hfiO//v5xER55r1D8Lub8oO8lrAI2lt9jUFsG1xMfFOKpD4vwSn87zJ/P36dF&#10;eyKt37I9A+t7mPrE4+8XBn7X/rLg/zNsWwYcZ/E9WtoFbF6gvvnGt1Vo8GyVwBxpYmDu2ncURXV9&#10;yKjahLTKTUit2IR0+tvs243Dx074LcOnnXsPI3d1Oyorm9HT5hqd3C50u1zoanWh068uer/ByjZE&#10;3uZWzEtoQMN6p2X5eKiRPntxcj3WVw/yXbhb0eOiNrocY6aS4josT6mB1tRoWT7W2tDahDXldUhI&#10;X492Z1NIOX03Qe+H0lD2Ldbfs18ZuU3IK2hCZwt97xbl46EVqQ1YmUO/hUVZWNG5sIHE/b+T5T8X&#10;ON/Sfgi11jmRkO1Es3enBOZIEwPTu/EAZqe3Y8uuI9h/6DgOHj6BQ0dO4NjxyMY6du3jkLwLrQ2t&#10;ONHrGZGOk45u9GD/Bg+6NQ9KGzyIq1awcp2ChlYPtnd4cLCH7DZZH8/a1+VGfEaj6GRW5eMh/uzY&#10;9EZojhbLcqGNTpzwJeNEy8s40fxssJx+md+by0MVWu5/v7nqaShFT+Fw498ty0ekYRx73PF3bFv7&#10;DHwlT+Fok96G70NshtUWq//T+TxOtE3HiQ3rrb9nv4pLm1G1uhmHNrRZlo+HUrKbkF/ssCwLFfdx&#10;Phf20bnQ6/OgvInOhbUeJNO50Oj0YEenB4foXLA6djBtVV3IKnKhxSdD8lElHwFzQU6n/93wE3uo&#10;xeu74WocGai4g+zt8mBdiwfvFGi4e6WGK2K9+P1SLy5e7sWNCV48lenF8jUKNnj1znKMjmHImuuJ&#10;GmCmDQXMJjrRp+L76tPxn6r/6tcPJpnzhyNzHeZ6rPIGK7PKs0uD1W1VFt72f/F903040V1h/T37&#10;FTXALBocmNyfuV/v6/agjs6FD4s03LfSi6tiNXEu/HGZFzfxuZDlRQw5E33tHhwewokwa6vmQnax&#10;G63tEpijSnYBszUMMPkHNctcxh1kC10xE9YquClRw9mLvbhomYo7k1U8mOHDA+k+XJ+g4jzOX67h&#10;2WxNgJU7FR9rrouBGUfA5JA+0k5ktyIH5hcEzF+FACA8HCKVuQ5zPVZ5g5VZ5dmlweq2Kgtve/IB&#10;M9x5wO/Zq2TvceV6BbdT/z9viQ+/W+LFHckaHvKfCzckaPjNYh/+SI7EK7maACtHZVb19cufJ4Fp&#10;UxpLYPIPdoSuggy4g/TDcqcw/7jbqIPMq1RwaYwXv12q4blslUJxD5pdHvg0BZrqQQWFJF+VKLgh&#10;XsVZBM5H0wmaTkW/upo+a2+nGysoHPY5XThGn2Pkj6ckMIfWYHVblYW3ZWDef1IB0xh2Ypn7KJ8T&#10;uynKiifH4XKKrs4nUP6dnIPlqxU43QraNQ+8dC6sdnjwZYmK6+lcOHuRD89k6NDkevvrIvE5x5/B&#10;59xxf5kEpk1pLIHJncLd5sHnpRpyGxTsIXCagVniUHF5nJeuml5MIygqij5u0+r2oJDsVzcr6KC8&#10;jRSKFzV48EAqXWGX+ih0V7GLOpgZmLs63Pg4tgkLSttwgDqKkT+eGn9g/nfQe3Md5nqs8gYrs8qz&#10;S4PVbVUW3tYPzK5K6+/Zr+ISAmZldABzc4cHC6u9mF2pipDa6L8MPAbfbUkazqVz4T3q326PB5vp&#10;XHB7FBTWEyzJcegkcG6kvAJ6/+BKlZwMLz4r0QQcjc86QnX56JyZV6Uio1bFATrnOF8C06Y0lsDk&#10;8cbMGgWXrdDwYo4KL/3g5lC6qEHFjUnt4qrZQ1Dkq+hzWV78eYXucV5IuiHRi1jyOrdSZ1tPnuXj&#10;FJ4wgEOB6Wx149G5TXg6qU3UZeSPp8YbmMO1H46iqS1WOhmB2UBQvIX6M0dUDoqiDOeBgdnsUvBI&#10;pg+v5nkFGNvpXHg9V8WfjHNhmYbrKSSPW6dgO0Vm1XQuPEX2UwmYPEFkfBa/zqCwnsf+38rXsIXO&#10;G87fqrklMO1Ivk1j62FWOhRcHafhmlgNa506RI2OcpjKd9MVcD/leVUFD2d4ceoC6hxLNFwX78UV&#10;5H2euciL3y3zYgVBk0P7vWxPnSIopCHFVbXhqq8deCOjLagDjacEMIecJTcmfSIHplVZII+9zGBP&#10;M7g8OD9UP6z+L5yo/G98T3/5tWFvdSyXs92J1f+NY5U/Ee/7y/waTVuGIwbmCQHMIULyKAJmO3l+&#10;z2RqOIv6dE6dIlZ+cDmfDxxGcwTGfdxHwHyaHIfTFvhEeC7OBQrVz6D3F6/wIZmAyENSbMvRlHE+&#10;8d/t5Eh8W06gXe7Fx0WqCPW5THqYNqWxHsN0UkguQmn64bOpkzDsjB9Y2JA4jEigK+e5ZHNNnCo8&#10;ynYCaFOrB//OVwUw70jxinCEQcnHmL3Lo1Tf58UeXPRlMz7OaxP1GWXjqQ2uSD1MO4EZbGtVfpzg&#10;dqj8/3C04n/wfSXlGXAkHSNYVqddhZ78s3Cs4r/7IWhVN5cdKf8fuHIuQnbSjdhX+tNAmV9m+9Cy&#10;cOUjUcTAjKIxzF3kGX5EEPvVQi+mlynYaYqS+Jxgcd9Npajs99TnLyXvckW1gg7yNpvII30zj6Mu&#10;L+6j88nKKeBzg4ev3lyl4RI6dlGV0r8ESQLTpmQXMMMtK+qmq+VrFFqcRzBcuoY6CXUaMzBZHJIU&#10;NXrwRIaK/AY9/HZQiNJBx3ZRB/iCQvZ/U3jRR/mhx7L4KvpmroK/kocZW+YaMIM+XoocmF/gBAFz&#10;MICMBDLmY8zHteedj/gVD2FV0s3YXHgGjlf8F3YVn4K9pT/DkYqf4O/Tp2L6whewu+SUfmBa1cmw&#10;3UU2Xy94CX98Lw4lydf0gzfcMYbM5WZZ2Roa3N4PzJNo0ofhNatCwa8WePESnRObeRzT4lzgtZd/&#10;z1SRRuDcweeC2wONvNNuPheKFbxboDse5uNYHLG1kO0j6V4RvvNYJzsTXMbAzCJgtkhgji6NNTD3&#10;EMxmUIjAHub7Baq4AprDaRZ3Gg5HusmD5Jm9OvIsH0z14oNCTVyFeTadB8yNHz9UreTF3pWo4J5Z&#10;DtTXS2CGHtdXeBY+/O6fuO7jJVi67CEcLv8JFi55CvExD2JPyS/wydx/4d+z3sTekp/rADQd218f&#10;5TNoldzz8eDUb3DfFzPgyPoTea3/TSE9lwdC8f5jTDLKQmVla2hwewOYQ4xhRtkseVatB38g75Gj&#10;Lh6nDAUmv2fvcQOdCwxY/VxQ8UKOJvo/nwu9BFrzMcZxHJ6XkuPBIfy9KzU00rHGuSCBaVMaa2Ae&#10;pR995Xq1v5O0eQYC0ywuc7kVvJbjxfxKTSxqt7IzxCFNLl1Jz12g4tG5DrF9LLQTjpdGCkwrQATA&#10;EJw/mMzHGMfxXx533Fx4Jr5a8AJS424TwEyIeQDvzHkHvQTTmBWP4Yv5L5KH+QsBQDGeaTreqGN3&#10;yc8wd/HTeOTLbygsv5g81J+iOeuP6Fj1GwrV/1+/p2kcY1Zofji7cGL74GMiBKYYw3RGBTAZXm7y&#10;AG9J8uLaeA1rm5UhL+5s/yp5o1+WKkHDUKEynI74dYoYwno2MxjIEpg2pbEcwzRU4eCrnoYbEzXU&#10;OPUBbis7Fv/AfCXm0J29TSsbs3jMhzvJqfM0PD7PISZerOzGQ5FP+nwRNIZphoIZDpEoABCLMgIY&#10;g47HKQ9W/C+B8n9ECL6n9OfITbyRvM7XUJNxKaYRLB//6kvMX/oo1qVdgeNkb9TJYfhxEofvBck3&#10;4Omvv0BG/B04RHV1rjoH/57zpsjLS7yJwvVfCPvQdhgKbetg7weTbmuMYZ48s+Tct7eRd/hIuibG&#10;KJOo3w52LrDYgYhkOySDl2fEp5WqYi7gMwrdjRlylhzDtCmNBzB5ATovOL8iVhMhiVhQa2E3EjFY&#10;vyxR8Iu5JxswA1sjg0Gg/41UxrFWxx2p+H/YUXwqPLm/FbBjOPYV/hpFyVPw9uw3cS+F1Z/MfQVP&#10;ECyv/Wgx3pj1b+Qn3yYAKUJzEnucPO6ZlXAL7vl8Jl769kNUrbwS69Mvp3puxOfzXsbv30nCLZ/M&#10;xaqkGwmk/29AOwyFtnWw94NJt41wWVEUheQnCGr7KWJ6e5Uq1h7PLFcjcgoiEYfrXoW9UYaxhhVr&#10;9HXPRrkEpk1pPIDJP9zb+ZoIy2eUD1zAPhrx2s2H09STDJj6LLkZAIZC3w8low6retpyLqTQ+35M&#10;nf8S7vp8Ft4iSPryzkd5ynXCu3x15jsoX3kV5i19nMLzN+Ah+23FvxLQ08cl/wtbCn+JOYufwjUf&#10;LsGv/5WNB6d+i7dmvoWP576KmYueweJlj+KzeS/h7s9m4XPyVHeUnBLUDqMtVm0MJyv70LyTEpj0&#10;mpcD8Y6ei5bzOklVrKkMtR+JuF4e77wvhRyTGA0FDfrSI6NcAtOmNNZjmCwOF2bT1fTCZT78i66u&#10;HJbYAUyuo8HlEbuFzqCQ/Jn5UQDMYSwrCgZAMBDMsiqzyjOL86vSrsScJU8hLf5OPEZe5McEye5V&#10;Z2Fb0WkUkk8hwL2Axqw/YfaSJ/ECeY6pFGrHxtyLVRSu7y79hQCmM/si3PTJfFxPHujLMz7APLLN&#10;T5qCVsrvzj8LPfm/pr9noyDpBvJOb8S+ssBSI3NbrBSpHWug7ckJTB5u4l09V8V7xWQOe4Wh9iMR&#10;e6qFjVQvnQt3Jmuo5wkf+iyjXALTpjQeHiaH39k1BLYYvvOQJnYyDDXYHYm485U2KfjDCh+uXa7h&#10;7aUSmOZyHos8UvG/OFbxX/hgziuIW3E/shNuxYrlf8O/KPy+5dO5eJlAefcXszDl0/l4c9ZbeHXG&#10;u5i24Hn0UujOwNxY8GuC6AMoJBhuyD8Hu0p+Rl7kqVR+BtakXoWFSx8VXqwv7zdifJSPsWpLOEVq&#10;Zyhg6wfmSTRLzq+533dR/+cdP7wYvZbAZofzwKtR4shzvXiFFy/nqGLtprleOeljUxoPYLLa2jx0&#10;5fNiipj48d88Y5QdhXf9LKhUcPZiDa9mqpiTdLLc3o3HMMMvXDeDIVDGEzHDX7rD+QfL/w//nv0G&#10;kuPuwHzyOD+d9y88/fWXeGb6p2Js8tuFz+AdKldzz0dPwdnYVHimCMv5WA7NecKHYTt3yWOIob8L&#10;lz6Gr+Y/j9dmvIfrPlqK37+bQiH9v9CZf27Ydhgy2mooXJmVrSG97OSb9OHX3Of5/q7PZan43VIv&#10;8urVISd+hhI7JLw3nW9Sw8D8qlQRn2G2kcC0KY0XMHn9GG8L450KvCA3dMfPSMR1vrFKETsnphYp&#10;iCFYnUzADIWADgJ9htp4r8t6+yPLqo7Qso5VF+Cpr6dizuInkZNwO1zZf8T7c94W7w+U/S9WUTg9&#10;feGz/ZAMEnmMvHzove/+hes+XoyY5Q+hLOVaVJN3WZV6JcH3dfz6zWw8/81H6Fx1njgmXDusFGpr&#10;lpU9Sy87OYHJ2k8X+m8IahfQucBDVewdmu2HKz6PeAnRS9mq2B0Uuy6ww8eQBKZNaayAyVe9Yyax&#10;N8h3YTlnsQ9zVyvi5hkcUnOI0i+2Nb8fQnxD4ccJwny/zCUVFJKkN4p1mEa5XTPxkUoAcxjLikIh&#10;wFC0AuZAu6HLjLwTBLy8pJvxl/dj8ciXXyE38WbhRT73zSfITrxVhNHp8XfgqwX/CAtM3g6Zz3V8&#10;EIvqtGtwuJzD/J9gZ/GpmLX4OdxAIC1Iuony9ePN7TC3xapsMJntQ+s42YC5ioBp9EuGWcp6fb3k&#10;cxQZiS2//rKwonrCnR+81plv5nH/Sg03xntR0uQvMx2zRZVjmLYkO4HJgGII8iw4dwLe2mhIVThk&#10;UMXNBF7NUcWjJ/iqaLYZrviWbzcmaLgyVsPKag/mJDdhfb1LlHWSeOuZ+eYEY63RA9NakdqZZdjz&#10;OObcpY/jj+8mYuaip+DLOw/fLXkCL814H+15vxE33li87Cl8ueCFIGD210PA5Dq8q36Dyz+Io9D8&#10;QfQVno5NBWegMeNiPPf1J8K75B1DVuOXog6TrMrDaTB7HZj3ETCj9+YbfD7wDTaWZjYhJq+5v9/y&#10;7deS1iriRsBXx3lR1Tywbw9HPHHENx7mxfB3JRMw6bwwl/OYqdLiQlqB9DBHnewEJsOSQRlbrYr9&#10;rDcm8h3TdV0X78NFdEU9Zb4X51AIfWWsF9f5y4RMtkF5ft0QWk7vL6Pwg/flnkG6YrmKa6c34/pl&#10;irCdkuTDP7K9KKxXxG4hvspadWo7FTkwB958YzCZgTM4RAaKPczE2Lsp5H4OWu5vkJ84Bfd/MQOl&#10;KdcIQPLC9g+/+zd5mM8LD9GqXrZhSN47dTZu+XQeXpnxIZ6b/in+Rh7r9R8vwIdzXxE39rA6lmVu&#10;j1W5oUjtWBEDc4ImffgizaF3ZZOCe+NV/JnCb6Pvcr+/NMaH0+b7cCrpCnpt9OkB8h8T9Npky32d&#10;z60/E3xPp/PgrIU+XBnnLye7G0i307nwcrqCqWltcBAwT0hgjjzZCUxeUzarQsVlMV7qCF78jDqD&#10;peaZZFU+AvE6zAs+b8Zps5T+vF8uoM4Y60N6LUFzHDzNyMcwhwdMViQwMduYxUuE+GYbfEeiuBUP&#10;oSr1rzhQ9lMCoR7+T53/OmYtekbsBLKsl4B5sOx/kRp/L96e/Q5S4h7E6pXXwpH1B7Tl/Ba9hWcK&#10;qFoeGyIrG0OR2rH6gRmlN99g56HMoeDWZB2M5r46JhrknPo56VfzNNwQ244SbQ+OHP8e/+EnIJ6E&#10;adIAs6XBJUKL25M0nEqgCv3RgjTIjztSWQFT5JPuT1XF3V7G2su0A5jhYBEOJuY8s02QCGaso+U/&#10;EbdkO+pf/sM3zODymvQrCIBXi109ofUax4vZcgq7txadLnYQcR0cqvNWSIal2d6ow6pN5rJQDWYX&#10;WtY/hjmmy4oUi7zIxHfQemOVKu5pae6PY6ahzql5Xpy7pB1frt+OrQeOS2CONNkFzKY6gsVa/T5+&#10;lj+YjfqpSUZeOGCy/rRCwxqC+VjfJzMyYDr6xzBDoaCDYGCekW8Ghi4deEae2SZUotwPTpb5+CMU&#10;Th8s+7+gfeChx5uPNedb2Yetg2SUWWkw29D8iIEpxjDH/+YbPK5430p1QF8ciaz6+wANBUy/Hi/o&#10;Q8fuYxKYI012AbOBgLl4jYoLlgX/wIP+yKT/Iw1lY8hcJx/HMsoGAybPRubVDVxqYbci9zDD394t&#10;AARrWdmHU6jtQOnAZA9ReIkkoyy0LiuZ67IqN8tsa60A/K2OCS2LdmA2tiq4KUGj/hfsQBj915w3&#10;lKz6u5WMukNltnkkfzPadx2VwBxpsgOYReu6UF/bioVVBMylXvyU3H8OAfiv8Tqc/o80lI0ho75Q&#10;cdkvvqPP/syB02Z6Bhz3u6UacsRNP9pwfNPYqdvVipi0BqhNTstyoZ5GHHd/geNrTg8CgBkO1oDQ&#10;FWpnaDi2Zg11nFW5IbOdWcOxNSuS4wJlBMzG+3C8q8L6e/arqMSB1ZUOHOx2W5aPlepbPLg+jjxM&#10;7oMmYFlBLBINB5j9r8nbZJm9TgnMUabRAnPn3qNYtaYTZXQVn1nswYULVJwye/x1KoHyt5804fRv&#10;3APKfr9AQVKlGz0eF/pUkhIiq7zB8q1Ets21TsxPqEft2ub+vFCbLZ567G76AseqzsD3VT/x638I&#10;AD8ZtfrrW/0TnCBZ2YQq0IaArOxGIm7HcOoLbcdgx35f9VMcrL0fW91l+vcc5rdKz21CbkETetyt&#10;gXyL3yXovZEXqlAbK/ltS2rcuCaGop0QYJo1HHhGAkyzJDDHKNkBzOTiDsyJb8Abyx348zQnfvO5&#10;SV/4Zc4z8k3vz/PL0jacjLpJ53/WjIvfrRPQDLW7ZFozPo1vQnJ2E1LpBErNCZFV3mD5ViLbxSkN&#10;eGt2jYCmkRdqk5G7HvUls3Fw/Y04UXt5v76vvYLEf0cuo649qy/D1rJLcWz9XyztzDK3wZCV3XB0&#10;ouYvOLDmMuygNhyPoA2GhtOWY+uvQmflK8jNK9W/5zC/1eeLavHV0jokZTUG8i1+l6D3Rl6oQm2s&#10;5Lf9JrUZf17sj3bCrBgxA3M48GQZ9uGOE/kWwHxUAnN0yQ5gZq/uRG5RM2bmufCnuR6cPmNk+qXp&#10;9a/8MpcPKvIsL/yoEb+e1jrguEvntSGltBWtDS1oaxo7VVY249sVdSguabIsZykUrm9yrcGR9myc&#10;6MgYE7VWp6AgJxH7lDTL8rHW8fZ0eGtWojw/CYe0dEub0epYeyZ2KSXQHOG/a1ZMaiOSMhvhrHNa&#10;lo+VSte6cGuC4WFGDkyzQu3NMjxOtrPyPMPV80TBZnTslsAccbJr0sdZ70JZowdTEjScEvIjRSrz&#10;j2v1Yw+quRp5k804ZZYS1IF4DdpdKzV4PPraOKsBersU0SMqxkG1a51IyGjEng63ZflYi8fwWutb&#10;kJHXhIPd4zvZEqqJ2unDT4jUlxVFCzC9+PViHz5YsxV9++Us+YiTXcDk+2Fu9ul3P//Tcoaml2Bl&#10;dBZzhzHnRaLIjvv5XBXn98+S65996nwNl8Vo4pnmxvOZx1ISmLr6gbnqxwtM3iSRXe/B9Yn6uRDa&#10;XwMy+ndoH4+s30ciPhd+uUDFtXE+rFJ34/Dx7/1n78mXJhUweZ2jmzw5vqs6P7fktiQNt/g1JdGL&#10;q2K9+PMKrV+8B5yXXhg21vLiVpI5j/eP/yXGXJcXV8couP4bB6Ys54dMabg9WcOTmSqWr1HAj+cd&#10;7MFrdimirZHjIAFMCkMlMEe7cH3kYmDys3hS1im4ZYWCy5fSX3//vZnE+74v8fddFt8rNvhc4D4f&#10;3O9DxfXcQMewU2CcC5eSrqM8LjPs7k7R8HSqgn+v9KBJ7iUfXbITmNxJ+D6X/BjQ5jaPeCpelV+F&#10;DQrezvfiPgqP7/brjVxe7hOwCac1pteVDgVx1SoeS/eKjsC6N8WLTwsUfBTThMwqt7Bb61TgInhz&#10;px2PfeQs6WHqksDUxf2O78o1O70ZMzKc/X24vFGhSEzFg6ncf7kfe/FsllfcQMOwGUqrSeVNCpaR&#10;Q8DOiXFOPZqmiWefl1GZYVvTQmp0Iylf3nxj1MlOYIZ2FvY4DW3yevDPVRoup7Dgklhd/KxlRdEh&#10;a7YdTHxDA+4oNyVRHTG6LiN9VaRgQUoTOlp1T5fFbRjPW7xJYOqKqjHMCQSmIb69W26ho79f8vDQ&#10;N+Uaro7X+y/fiOPeVJ94Jk+k5wLbcT2r6hVcl6ifT5eSbqJIjiHKDwc0bHnsnm/vJu+HaUMaK2CG&#10;ah+BLqtOwVS6sn5apOGzYg2pNQq2Ubg8nJti8I/Pt4Xje2p+UqQK8dW6uNaD5akTfAPhqAJmkwQm&#10;KVqAab6B8KENHlRRpDS9jPuvhk/pXOChI77TV6TnghHN8WTmnEr9XPiUNKdCFc/zkTcQHqNkFzCH&#10;uuM6/8AMTQbkVr/4psIjGVtkaO6kq6tRD9+Of3u7G/HkVU0oMKNpDFN6mELRCEyOfPg+mXx3L6MP&#10;76ZzYbirOAxoms8FHoI6bFGPBKZNabyAOdba19WG+MwmCUySBGZA0QjMiRADU95x3YY0eYApPUxD&#10;EpgBSWDqksC0KUlg2icJTF39wPyRz5IbksC0L/1oJn3GWhKYAUkPMyAJTF0SmDYlCUz7JJcV6Yoq&#10;YE7gQ9AMRQsw5aSPDUkC0z5JYOqSwAyWBKZ9SY5h2iQJzIAkMAOSwNQlgWlTksC0TxKYuqJq0kcC&#10;U0iOYdqUJDDtE3921Ez6yJtvCMlJH10SmDYlOYZpn6SHqUsCM1gyJLcvSWDaJAnMgHRgRsFecglM&#10;IQlM+5IEpk2SwAwoaoAZNeswR/qYXcUib/iSwLQvyTFMmySBGVDUhORy4bqQBKZ9SQLTJombb5BX&#10;NaHApM+WO30kMEMlJ33sSxKYNkl4mJlylpwlgBkNs+QSmEISmPYlOYZpk6IGmNESkktgCklg6pLA&#10;tClNJg8zTgJTSAIzIAlMXRKYNqVJBcyJnvSJJmBGwximXFYkJIFpX5LAtEkSmAFJYAYkt0bqksC0&#10;KU2qSZ9oAKacJZfADFG0ADN1VStKGzajq+8ANm07hL6dh+j8PYIDh4/j2PHv8cN//oP/kKI5TQpg&#10;FqztQn1NC/Z2uidM/BjRZSsboBKsrMrHQ/zZS1Ia4Kx1WpaPl1ZXOrA8tQGblVbL8rHWng4X6gja&#10;ydmN2E4nqpXNeCk330HQdGCHd+LaEUcX0Uy6eFiVjZe6WluwNK0Zc9O9SCrrQWJJDxKKSSUbkFPd&#10;izrPTmzddRgnyPuMZmae9MDcufco0so6kJjVhMqK5iHkMClcmVXe0PZFdFJ8urAWabmNqAiyC6dw&#10;dQ83P6B0+uyPF9QiKbOB3juoHYas7YM1dP0BDWbrIGjX49NFtSgoNv8mgx0zGg2st6Lcgdi0Bkxb&#10;WouS0tB+YbYPHDOY+PszZFUerOC6Z8fWYX5CPUpLg/PD2Q8lc1uGbo9e7xeLazEzpm5A/sDPDJdv&#10;rcjb0Yyc/EbMjG9GQc1mqD37oG7Yh7aufXD6dmOdaztii7tRXN+Hg4dPSGAOluwAZjoBk5/YWE4n&#10;iq5mXfRD9cvIo3I+oYzXQ9ubRB0pnH1BsQ7M1FxuB5ebbE12QsbxQZ8/uH1F/zF+mdvit0vL04GZ&#10;SOFwwC7E1mTfL5FvfC+kwez9ecHtMY7R3y/yA3NVEX0XpmMCGrr+gEy2ZjuTbWhbysqbEEse7lcE&#10;TL6QWR1jthdtF6L3g9lG9D0Gi4E5j4DJXmYk9kH/L2sw2wh+JxYDcwYBM8jebBtiH1AY+wF2rMHr&#10;zs5vwrxkJ5q9wWOYHIYfpXC8pGEL0ldvwoFDEpiDJjtC8qJ1XXDWt+LIxrYJ024KA9mr6WyduHZ0&#10;trRiBYHC0+i0LB8vrVvTLMLAnT6XZflY63CPG821TuHtczhoZTNeKqQLKXtgPMZtVT64PBZ5w1dS&#10;ZiPyCposy8ZLPDyTUeQij9J60mdNy3ZkrukVHmY0JznpY5OiZtInambJ5d2KWPqkz0hvvmGPomXS&#10;Z7C95BKYEabJA0y5l9yQnCUPSAJT11DLiiQwI0zSw7RPEpi6+oEpd/oISWDalyQwbZIEZkACmHJr&#10;pJAEpi4JTJuSXcCMhptvyJ0+uiQwA5LA1BUJMDMkMIdOk8nDlMDUJccwA5LA1BXJpM9wgMk7gk6c&#10;OIH9+/eju7sbGzZswN69e/HDDwPr5vT9999jz549wnbjxo3iOM4b7s4iCUybJGfJA5LADEhujdRl&#10;NzAZdgy/ZcuW4fPPP8fUqVOxYsUKkcdl5sRgVVVV2LLdF198geTkZGzevHnY0JTAtEkSmAFJYAYk&#10;gakrEmBGOobJgDtw4ACWL1+OJ558AvPnz8eiRYvw/PPPY+nSpcLTNBLbbt26FTNmzMBrr72GxYsX&#10;Y9asWfjXv/6FhoYGHDt2TAJzIiQnfQKSwAxIAlOXnZM+DDj2GJ9++ml89913Aoi9vb1YsGABXnnl&#10;FeFlGqE5e5D19fV45plnkJCQgL6+PmzatAlVVVXo6enB4cOH4fV6sWXLFjQ3N6OsrEy8P3LkCNrb&#10;21FaWoq6ujoBaK5TAtMmSWAGJIEZkASmrqGAyfvJ52V2iL3lfPeiwbw+Bld5eTluu+02VFRUiPfs&#10;Ka5duxZPPvmkAByH4ZwYfGlpaXjuuedEeVNTkwAiA5Btdu/eLUL6d999Fy+//DLuu+8+YZuenk55&#10;75DX+g/cfffdyM/PF58hgWmTJDADksAMSE766BoKmJu3H0Leul4sz+/CguwOLF3ViZjCbnFXo5UV&#10;G+Hu2i32nHNiQJaUlAg4trS0iDz2JB0OBx588EEUFBTg6NGjIp/BuIjC8JumTBFA/Mc//iFCd/ZG&#10;2cPcvn07nnrqKVxz9dUinM/OzsaVV16JW265BdOnT8eaNWvw9ttv44knnhC2kwaY8rnk0TaGKZ9L&#10;zpLA1DXYGCY7kzv2HEFB7WZMT9bwzmIXPotVMDejHQkl3eIOR529+3D8RDAw2RNUFKU/j0Pq+++/&#10;H3m5uf3A3L9/P+bMmYNLL70UH374IXJycgQs2S6X7DgUZ2AyHPk1h+hvvvkm7r33Xng8HlEPh+8M&#10;UA71JTBtkgRmQBKYAY0OmIpF3vAVPcBsI2DutgRmg7ILyWU9aPbtgnfjPnT3HUDfjsPYufcI9h86&#10;hmPH+S5GepjOcCwuLsbDDz8sIMmJPUwOtx955BERrnP4zIk9TAYke54cqjMQd+3aJaC4YMFCAUEe&#10;C2V4Mhy5bvY0X3rpJezYsUO8b21txZ133omuri4ZktslCcyAoiYklx6m0MngYVY5t4vbu+0/eLz/&#10;zutW4sQQYyhOoTCbJ2U4//jx46iurhaTOww4Hp/k/EOHDiEpKUmE4jx2yfkMV15axJ5nZ2enOMYY&#10;o+RjeHLo9ddfF2Dlz2pra8M999wjgWmn5BhmQBKYAUlg6hpqDHM4s+QMMU3TRCjNMGTQMdx4udAL&#10;L7wgxiZ5sodhyWUGSNkr5TwOvV988UUsWbJELGLnMh73NICZmJiIf/7zn2JCiN9PSmDKkFwC05AE&#10;ZrAmGzAZYkaozbPaDM3Y2FgxMcN/GYiZmZmYO3euACkvI/rggw/EOsysrCzMnj1bHMdLiHgih73P&#10;wsLCfmCmpKSIkN0AJo+TPvTQQxKYdoqBKbdG6pLADEgCU1ckwBzOTh/2Mnn8cdq0aWIy55NPPhE7&#10;eRiO+/fvFyE27/xh6DEIeXzz22+/xaeffopPP/kUaalpYozy4MGD4jin0ynCegbk+vXrBYQZyvye&#10;13gyfLdt2yaBaZckMAOSwAxIAlPXYGOYnIYLTE48FsnQ4xCcQ2uGI+cxTPft2ye8S2M9JkOTgce2&#10;DECGIdux2I4ng/g1A5IhatTF7/lY/hwGqgSmTYoKYLokMFlRBUy5cF1oLIA5EUkC0yZFxRimBKaQ&#10;BGawThZgyvthRpAkMO2TBKaufmDKrZFCk23SZyKTBKZNks/0CUgAMxpuICy3RgpJYNqXJDBtkvAw&#10;CRLSw5QeplkSmLokMG1KMiS3TxKYuqJqDFMCU2iwMcwffvgPVjdvQ0bVJhw4xDt0/AVRmCQwbdLJ&#10;A0zen2zPHuVw0oEZ6V5y+9sycmDa3xYdmCN9zO7k2kueUdCKOvd2bN9zBL07DqFz8wG0de7B2tbt&#10;WJLbifz1m3GIPEwJzEGSXcCUWyOjbAxTephC0sPUxcCMSXdg5koVsUXdiCvegMSSDcKrzF/fi8rm&#10;rdiw9SCOn+C1kP6TOwrTSQ/MnXuPIrOyE9kFzXDUtkyY1lc78fXyepTQCWJVPh4qLnVg2rI65BU0&#10;WZaPl5KzGjF9eR3WrZmY76KpxolMguWcuHoBbyub8dLSlAa6iDWgbt3EtWPGinosTKq3LBsvVVY6&#10;MC+pGZlVG8VNgt3kWSob9qGLvMytOw+LOxLx7dt4oXg0p0kBzOTiDixIbEB6bhPS6UQR4tdmWeUN&#10;V4PUkZTZiHfm1IgTpD9/nNuyNKUeb8+uoe+ifkCZULjPHW17+HhTHTNW1OGd72qRSN9JkJ1ZIcfY&#10;JqozLbcR38XX46P5tUjOHqQNhuxqi0UdUxfX4mu6iKXQRSS0bExlasv79Ft8vqjWnv9xJKLP5YvG&#10;t/HNaFR24OixEzjx/Q9CPJ7JY5gMymiHJadJAcz8NZ3kSbRgZ7tbF4WC/a/HSb2eVixJroe7wdQO&#10;1ji2hT97EXkSjeubLcvHqy3l5Q4soQtHj7vVsrxfY9SeHT4X1lU3IyGzAX2Ky9JmvJSd34SC4iZs&#10;USeuHStSG5BBFxGrsvGSz9mC1PxWOL3Ws+QnS5KTPjaJxzDlXnJdcgwzIDmGqWuwWfKTKUlg2qSo&#10;AKZcViQUVcCUO32EJDBtSpMJmHIdpi4JzIAkMHVJYNqU7AKmXFYkgWlIAjNYEpj2JQlMmySBGVDU&#10;AFPefEMoWoA52NbIkyVJYNokAUy5l1xIAjMgOemjSwLTphRtY5jHN5lkUR5OEpgBSWAGJIGpS4bk&#10;NqVoACbD8chGD3Z1ebDR60E3qa/dg/0bPDjmh6fVcWZJYAakAzMKnksugSkkgWlf+tED8yiBsl3z&#10;oKxJwbIqBR/ka3grT8W0UgUZNQpqWz3Y1qHbWR1vSI5hBiSBGZA+hjnSm2/YIwlM+9KPegyTPchy&#10;hwdvECCviffiD8u8OHeJD+eQzl+q4dIVGu5IVjG7QoGmDg7NqAAmfbYEZjQC0/Awx/YuUeFkDczx&#10;bYsEpk1pLIFpHo8MLdvd7UF6rYJbkjScvciLPy334rksFVPLNXxFer9Qxd0Ey98s0QikGv5JUHW6&#10;KXTvGVgfv9/b6UZcehQAU96tiH4PPzDlTh8hOeljX5q0wOSxx16fB50Ubu8lOIZCLq9Bwa0EywvI&#10;k3wqQ0XqegVOlx6e+8ib1BQP1jZ7MKdCxZREFReS9/lKjgqPJ9jT5Hp3dHrQ0NKGeSkSmCwBzEwJ&#10;TJYEpi4JTJvSWI1h7iNILlmj4l3yFOtaPTgcEk6/V+TFJSt8+He+inqnB21tHmSSxzmjTMWXxSoW&#10;VSkob/LAqyhIq1EoNNdweawXufWKmCAy6jlEHmdevQd3p6h4aZkD3RMNzGgJySUwhSQwdUlg2pTG&#10;ysPc3eXBuwUqrorzYsUaHaDm8mwC3+IqFa42RXiT7xVq+CvZXrjUi98u8eIiCtEZkjHVCjpUhaCo&#10;YHalhhYCq9nD3NxOn5Ov4LR5Gh5Z4ER3mwSmBGZAJxswOTIzZDWUNVJJYNqUxgqYh8nzm16u4o8E&#10;vo8KFDHTbe4AHKYzVA9u0GF57mKGpIb3yPbbMgV/S9Vw1kIvro7TsIo8z10UdvOyI/YouTMZ9bgo&#10;RL8lWcUv5mp4dH6z9DBJUTOGKZcVCQ0FTO7P2+nCv44irWUUlX1TqmFOhYbMOlUMUXGftzpuOJLA&#10;tCmNFTAZjonrPLgsxot/ZGvoJC8xaOzRrz0EwduSvLiU7OKq9XHPLdR5eILnlRxNjF1+Q2E625nr&#10;Z3FHq3MruJRC9XPmq3h2QRQ8ZlcCM7qAGaVbI7nvH6PzgZ0GHlJ6JsuLK2Opv1OEde5iH84j/ZH6&#10;/i10bkwtUdA+xCqRobRVc0tg2pHGCpisNc3k/dEPfneKhvoW3esMteFZ76V0VU1er2ALeaFrHB7E&#10;UhjOYbqHwu+5lSqqnYrwREOP5fpy6xTRye5JUPFJjHwuOUsCM6BoBCbD8ihd7DvIe/yqhJ0KDecQ&#10;IP9CwLx3pYYnM714ON2LGxP1IarzFlM+nUMVTR4csDgPIpH0MG1KYwlML10VH6Mf/tIVXmTXerDf&#10;Yrac3++hfB7jPEgAfDNPw/UJXhQ0KiIU2UMdhPPNYbghvjp/XargTArd38lTsGilBCYrasYwf8TA&#10;5H7NzgAPI8VmBAOTYdnj9eDTIhUXiPF6DW/lqyhq0FeIbKIIq8enoJmip0VVHtyVouIM6uO3Jmoo&#10;b1KCJlD5c9jz5POHh7nCeaESmDalsQRmH3mMb+ZrOJc6xbxKBTs7BwLTkOhg9GNXk1easE4RV18r&#10;SJq1lep/kcL20xZ4MY2u1HHpEpgs6WEGNFFjmNyfeeXHRwTFh+Y2Y5UJmNzPeWfbX+N8YrPGAoKi&#10;j/o7h93ZtfpkaGy1itoWRZxDa50ePJWh4NeLvGI9Mm8bNtfV4/NgwWoV80h99NooM0sC06ZkFzCt&#10;tkayBzi7QsVvKaz4kDrOJvoxw0FQjOlQGYfZvAOIO0I4uBrqoqv0w+kafk9ATqBOJ3f66NKBGQU7&#10;fX7Es+Tcd4vJY7ycwu1zp7Ugp9TZX8Z9u5G8x9dWebGiWsFGOi843H6c+vJFBNDzFvNKEQ1X0rEz&#10;y/Xzptml4JUcgitBkc8rURd9BkdhlQ4PbiLv8+FUDYon0AazGJhyp48NaSyByT8m7wfnLY4Pp6po&#10;DbNTZ6Rib/S6BA13JXvR7Jw8WyPFhBh9R0dIHL7xa86zsrVSKDD5QsQS9ZBC7e0WA7OFgMlPLNzf&#10;1Tbiz+U2cx/aSxdQDkNHUsdE7SXntvLE5fXUP0+b6UFqVaBf8v/Fw0zbKOLa262g0eXBA6lenEUe&#10;JAOWl9PdRMf9ZrFG4PSJcXyGJK804b98vPEZe+l93FpFOCX/yNJEqG98jlkSmDalsQzJ+Ydd26zg&#10;Rvrxebacr6KHqPOPpOOHiusQHYWuxM9ma+jTJhcwt3eT59DWjnVKO71W+k+SSBQKzI4OBS1eFTv8&#10;Y1z83e1hEJEYyvx+OEC2EtchAEf176bfeG1tKxZmO+FSFGzp0sfdrH53zuOLwkEq5+PNNtxWhdo9&#10;v6ELRW4fthIcuO591G7jQmKuy0oTCUxeEnTXSi9+PtcrVoxYtZcvCHFrPbiEzo+H0zQxjsmTnc0E&#10;UR6fv5jXI6d4sYlgGXosf188LMV2POz1abGK7QThUDuWBKZNaSyByR3ETSHCYxRq8E01Vq5XxBUx&#10;ko4+lNhT/YbClbMX+fBOgYqd7W0EzMkxhsnwam9X8cqaTbi7rA8ZLZ3Cy7KytVLoGGZaSweertyE&#10;5OYO7CJo8rBHKuXFNHViveIlkOpLvob6XbicwbepU0Fnh4qeThUbSJ0krV2DQ9NQ2NqOBQS4l8q6&#10;cXPWBjy7ehOWOzqxmY6xqp9Pei4rd/ng9mpiks+w42U3jaqGO8s24/HVvcijupdRm5OaO6H6NAGb&#10;0PpCNVHAZPGmitdyFZy6gENpxXKGm8PzKgqpvyToVVHExLc3zKkjr7OVQnV6Pb9SwbfUz3fQeRN6&#10;LF80eJLo5RwVfyCwcnjPw1mhdqxJM4ZpPED9+++/x959e7F7926cOHGi/6Hq/PeHH37A4cOHsXPn&#10;Thw6dKi/zI40lsBk8bpK3vFzDl0BZ1Uo4opoBzC3Uz08AM5jPnHUURgOUeFh2gRMBlsMgeaWkj58&#10;U9uDbvISfQTROtUHJ4GFPdBwXqcZmAzCuY1dOGfVdny0vgd95O3xxWZOQzduKO7D9SVbBDj3mUAV&#10;Tly+hU7cz2oJhFWb8O66HrxPemfdRry5dpMA/LMEtr9VbMYN+ZtxZXYvXqzqRaqzXXiH4YDpJi/y&#10;4YpePEbHrvV4BQj6P488pg/Wb8CtdOFIIuC/uXYjbqbvZGrNBvTS/zKUZzyRC9d5VciSKgWnU6j9&#10;rzxFnAuhNvz/8yoRLuOZbhd5l/dTeD6LIMnw437O4A2d/ebvhi98dS0eTKEIjnfUFTcFbxs2a9IA&#10;k2G4Z88eFBQUYOqXU/Hpp58iIyND5DEYjx49Km44MXfuXHz44YdYvHgxVFX1Hz76NNbAPECdgK+u&#10;5xMw+eYZfDMO9hysbIejVupYtyfpt4XjTsN3KzqZgcleWxdBkUNafs9Q62xX8F19N6YRoGYR4J4n&#10;+NxQvBW3lm7Bd+TF9YZZdSCA6V9WxIB8g6B2SeFWFLrahZfD338H1f0F1XtO3nbcQzAKBzSzuHwj&#10;tfMRgtsFq7bhX9Wb8G1dDxY1dguYrSIPsMLtRYqjAx8W+TAjx4VuAgF7jeE8WAaGj7zTO+l/+i3V&#10;mdnSHgRM9iITqW7+n7nuVur7/J0soYsA/2/RDEz+nlc1KPj1Yi9BTRV9NtSG28//J4vt+ebZX5Ro&#10;yCMvk4FolLGCjqP3B6i8oN4jxi/vStHERFK4i+ikAebx48eRmZmJO++8U8Dygw8+wL333ovZs2eD&#10;yzo7O/HKK6/ggQceEMB89tln8frrr6O7u9tfxejSWAOTO0FmrQeXUMjAPyoPhIdeLYcr7iwVFL78&#10;nurkOx75FB2YcQSJCQfmCMYwuZOvIG/yzeoexBNsYpq7sIAg9E1dNz4h7+0z8qa+otezCZrvkId1&#10;Zt4OXJi/jWw6hScaWp8BzN3tbqwjj+3a4i34Fx3XRZAU4CIbhlIfATeGPi+OxCF/6EkZKi5nsH60&#10;tgfXkWfaSuEyw5DHFHkSg7WT2jOHgHZJVi/eK/aKdYhWdZnFY5zvUZ3XFm1BVZsvCJjsMVXT//Bg&#10;+WYR2nNYPrO+CzkEVv6saAYmt5/D7YuXa/hTjBfrKMweyllgSPI2YPY2B7PlunkCiDd58Pjli+SM&#10;8FI8K1vWpBnDPHjwIL766ivMmjVLhONbtmwRr6dMmYJdu3Zh5cqVuPvuu9HQ0IDt27ejrKwMjz32&#10;GLKzswVQ+RgO1fv6+uD1erFp0yYcOXJEeKg+n08A98CBAyKst0qjBebOvUeRW9WJsgonOltbQ+QS&#10;yljtwjUrVPw1TkNmtRu+Fj1/pOLjF1e0iVnFBxIpLKlzoa2xBXMS6lFDsBjYjvFRzdpmzI6tx+pK&#10;h2V5ODU52/Bo+SZcnNOHd0o6ML3CixmVXsxbrSF1nYKqejea6ILkcLgxZ30nzk/vw/kre/FOcTsc&#10;TfydBNeXV9iEufRdNDW0YjrZX5a7mbx8DZ7mVnS0BOz4dRt9l80eFS0U5rdQ/1FVJagus9i+1eHC&#10;56s7cU3BZqxrbEO72w1VoWNcejtanS68XrkBp6Zvwz/yO+ByWNdllrvZhamrO3AD1ZnV5INCF8AO&#10;uvhwW5yaJjzMq8mzvqqgD9fmbMKV6RsxrcyHFmqLVX1mJWU1Ij2PLmLNLZblY63K9a24M17Bbwhq&#10;Kyrb4HVa2/WLfx/TbxRO/Fs0Up94K9eDsxdpeCurDc5Ga1uWo9aJuJxWNPtOcmByyN3S0iJAx1Dj&#10;McqEhARcc801Iu/dd98VXiXDkcc2jbyZM2cKuKalpWHGjBmYNm0aXnvtNbzzzjvIycnBsmXL8NZb&#10;b4m83Nxc7Nu3T9R//MT32HfoOLbsPIyO3gPIr+nDd5ntFP77WzTMxMBMoZN8YVIjYrOa8HG8A68s&#10;d+Il0osrWoQeWdKC386jH3aBinuWuvC8P3+k+gdpylI3Tp3nxaXz3HhmKeUtc+LOGQ48s4g/uwWf&#10;JTiQSO3hpS28HjCD/xqvw8mwMSsSG7+WrmzA27NrsCCpfvDjTO/TSB/mePCbrC24NXMDZma0Ijbb&#10;gYQcB5L8+ibViX8ntWJOVgs+KvXhxQwVbye7MCfdiZQcU70sqntmTB3e+a4GX9FxN+f04J7sLszP&#10;ctJnOcT3kUD1f57SgpcS6btbqeCBwh7cXNqHBys247sqLwFGrye03XxsIrXn9Swv/py1CctynYgt&#10;asUHJe14NaUN8zOasTDHiSlZG3B6Ui+eWt6K5Gz/8eY6Q+pOpPa8mKHhPLoQ3JG3EW/RhSA2vwWf&#10;V7RT2N+Dl6p78VcC5m+z+vDYSk18F/Pos1aK4x3W9fvrnrqkFl8vq8PKnMb+vMHsB9gYf8Mp6Bh/&#10;W0zHJNL//3CsG6fN9+KJBDd99/4y83FGXYbMZaHy23C/mZ/pwI3LPThngYbXE1vpfzTZhLQlNr0B&#10;38Y74fBOgjFMhiFP+vDrrVu34s0338Srr74qvMY33nhDeKDG5A97nV988QXefvttMZbJYfrll1+O&#10;r7/+GsuXL8cjjzyCW2+9VYAzJSVFwPWJJ54g78SBE3R8k7oLi3I78TWFsu8vbcPbC1uRTR1yNMDM&#10;JY8jrciJqXlu/HWJB2d9p+LM7zScMVfXr0h8N6Gfz9NwGv093Z/fL8oPej+kVJxKf39GwDyFXp9O&#10;n8d1/nIOldHnnkmvr1vqwcISNzS6one7THKHyFxmpWHY161rxpy4eqxZrd+XUxeVDXJcB139v1zT&#10;jktWbUFcfTu85PF1UV5jkxsLCV7/pIvRlOyNuDh9ExZWkwfoaYPW5kY7HdsVUpehVUW6h/lesQ83&#10;F/Uioc4HH9XJ7eCdJM8XduJy8tJ+mdKHyyh0frZyE/69vodC/i442jxUL7Xbol5ul0Ie5Ny17bip&#10;uBctTjc8LjfiG9pxa24PnsrvwsdlHbgitw+3pnVierIDXvLsxPHG92D6TnzkJeXWUDhO/+MNeb04&#10;JWsHHijtRRzV525tQ0mLF3ktHVjdps+8P05eeH69IjzStPUKVjdQW/n/CqrfL3+bU8jD5B1HPqe/&#10;HYb6bf3tMZeFqt+WZfpNWVb2LH85/0af5bdR3/eKtcjNTSF2Jtt+hZab5bfpoEhr1VoXro1TccUK&#10;L1auabO2Z5G9s87vYZ7swGQQGjp27BgSExNFOM6A4xCcwbhkyRJhzDYcajNAXyOgtrW1iTFPDtld&#10;1Mk5NF+0aJF4z5NIHIqvXr0a9913n3h/gqDcufkAqpzbUNG8FSUNW5Bc1oOU8h78MEJg8hhmzpou&#10;fJVDYXe8hlPpSsog+9k8X4jC5ZPm+2VVZilzXdb1cjtuS1JRQ+HusY3uCMW2ofZWedZlXa0tWJHa&#10;AKXROaAsoOC8Iz1uuH0qStxe9HR4kN3ajmeqenFv+Wb8btU2nJKzAw+T57e8qRMK2VnXaUj/zPXV&#10;zXg7thnXrurF1SVbUO724dAG3Ub1KchoaUeyswOJpDKXD8X0fg1BiccED/vrsKr3aE8bdne3Ib6p&#10;A3dT+3ir6xHK4wXYMY0duLKoD7/J244/rtqKLwpV4V3u73RZ1KW/3tnlRmxjF54t7xX/47XkRRbR&#10;/8+PLxE7vkhNKoWyZMPLld6o3oScVh966Xv699oeIY3+n+D6g1VY3ITKCgcO0GdZlQ/8X4ebr383&#10;4eyPkhaUunHKHAX3p2noUK1sB6/DqozHZPPr2/BXOuceTOULKY95hq+jT2lFZqELzpM9JDc8R4Zb&#10;RkY6brrpJgFNHodkYLKHOX36dGHMtuxhTp06VXiQPGb52WefCRv2RvmYwsJCvPTSS3A6ncJrdbvd&#10;eOGFFwQw+Ys6QSE5h+XHSEePUXnnXizI7sBIv8KdBMxlJd24aUkbhR0EqyjS6bz+rdJ6/dtYaCRP&#10;jRQTG6TDJJ4Rbm9XkNrcgdn13ZhSvEVM2FQS8HjZjzFhY1WPIa5vTR1dvOLa8ae8LbiscCum1m7A&#10;9i46oaicJ1R4Jp4/i8VgyiBwXlO0Fd+QHU/ccB3h6uZJnhhHF+6v6BNA4zxu18YOBZ+s34DTcnbi&#10;4oJt+LZEESHzYFsjeU1nb6cC1asisbkdD1duRqvmhUfTMJPa8tqaTbi9bDMuWLWdgLoJz9KFZAZ9&#10;L90dKp5e3Yvn12wUy62s6jY0kZM+LP69YvKaccZ0F66O82K1w9puOOLvnCeF5lYoYi/6v/I1y9sf&#10;mjWplhUxLGNiYnDVVVciLi4O+/fvFxDdsWOHGINkAHIyQvZPPv4E33zzDTZu3IjPP/9chN0MV/ZQ&#10;eVKIw3n2ONmew3Z+z8Dk94Y3a8jbs5+A2YmRruxkYM4p6sZF8z2W0JpI/WKBD++s0td+WnUiuzXS&#10;x+yKpSWkzV0K8lztWO3xwUMQ4TWH95T2oYKAuYbyysgL3NodfikNn0jsJc6v68D15F3Oq+/Cy+SV&#10;vb1+o6ibZ+N57WIF1cUz08ZSny9qNuAs8gxn1m0QEOW8cPXzThteRvQgwc1Y88f1MPSeruzFGXk7&#10;cDZ5xpen92B6ngv7BwEm18dt4s/Mp//7idWb0ULAZG/yioKt+HQ9rxroxMX52/BpTTeWkpf9GkEy&#10;lQB/P3m406i9Qy3on2hgspLI0z57mktM/CyrHnop1FDi74139PDjXS5Y6sX0MrV/ZUE4TZpZcp7I&#10;qaqqwvXXX4/U1JXgWXMDbPsJnPPnzxfjkjw5xLbsOT755JNISkoSkGRgvvfee/3ALC8vF5Blz5Lr&#10;0ehqze8ZmFxnaLJjlnx24Qb8YZ5iCa2J1C9IL+Wo4nZZVp3Ibo32ueTN9FvdSh7VlJI+rG3zinWS&#10;fyFw8JKaK8gDZG9znUcLuziZ8zn8fmpVFz7IU+FRFXxcsxHvmYBZT7CcQmH6tNpubCP48uLom4v7&#10;REisEfQMiFrVz/kM5Nl13XiA4MYnKdfJS5sWNHTiBmofe5k8UXNW9jY8WtID1ada1mUWt7vA3Y4b&#10;qV3vr9tI4O7GS1Ub8RX9/9/Vb8Bf6X/Pa/GhVtHwKEH5Ovqc2+lCUkSQDfddGIoWYP7pm1actdiH&#10;r8s08R1b2UUq/s75DkXPZWu4ZIUmHiA4FIQnDTB59po9SJaiKBSStQv19PSI3T11dXW4+uqr8eWX&#10;XwpYfvzxx3jwwQcFEHnMkoH5/vvvC2/UACav0+TxTQlMAiZ1Kr7bi1UnsluRAZNDyIFhJIflOeRZ&#10;nZe/VWwDbKPf7VuCxcPlfUhzdgrvsppgt5U8i3AnHOf3tKtILXNhWXoTujQPPiJgfkDiRd4CbvT3&#10;Pqrz1tLNYntjneLDVQSgnJYOfVE72QzmwfI2yi8JZA8yMCmPw3JebH51UR9mUri8iULkNgLvU+SB&#10;/p48w9jmzkGhxp/FbftoXQ9+lbMdfycg8rpLXmvJi+0fo4vFXALohnYFmylS+JC8zp9S2M87inw+&#10;TbTXql5DOjBHujVy+M8O54sIrz3lPmdoIf0WDyxsxe+W+fB8lib2ipvLw4l3/7BC8zfQ71rS4MEN&#10;8RquJ5U3KkHlvDNoHw/BmL73SQNMXhp022234ZxzzsGFF17YL5642bBhg4DmqlWrRPmZZ54pZsDZ&#10;I2Vvk8cz58yZI2bIGZ4MzOrqanzyySciFGdgMnz5fUVFxZgD86cEKCtZwcxQpHYss+3/+WVlZ4iB&#10;+eJ4AtNNwBzhTp+dBKsXyaviiZ6LyatkT+0DCpVfr+7Fxk5VwMosqzqMsppqJ+KpHR2qR4T1DMyt&#10;BCWjvIq80JfWbEIHAZMnmJ4g+PAidt5dxCc8jy0y5EJhxMdyKP82hcUPVfaJcdUCl09ssVzY2CXC&#10;Yz5Jj1I9RU4N16zqxVd1XWLc01yPUReP2/LOnScIkqflbseLVO+GTn17H3vYeQRivvEIq5cAwIvm&#10;l9LnnJ+3nT6vG3t4eILqYPtwN/cYLw+TP5vvJjSjXMWfYtpx7tKAeCz9FJ4Mpf7If89a7MU5S3xC&#10;5y5pxzlkY+jcpXp+oJz+ch7JqI/z+YbCP5+vUR/XxE4ioy4hsr0pyYukdUr/ltdJFZIzFHn9ZaiM&#10;pUa87Micz8cw/LiMIcnhOr/mPC7j93wsv+e//J7rGBNg7iNgFg0OTFYozAwZ4BvMxlBonYasbFkM&#10;TN6O2TteIfkIgGmc8DkUct5E4PmOPCsOjZ+v2oRzCQx/J6DxHnK2sQKClYy95LwA/Gk6/h0KyRk2&#10;7MVyPbx32edTKMT14joK/xPICyxt8yGH4LfC0SH2nLOH5yYPzvyZDMMe8iAfIq/vvoo+dND3yjfD&#10;qKNQmbfp8WQSTxrtJThV1bjwdqobWQ6fmBDiUJ7Ljfr47kT55FFfRBeH81Ztx/t0geD98Qw+9lq3&#10;0WunqiGtuUNM/rxF4Oftl38r78U5edvEGCbfOIT/lzZNFWOofKzRVkPjAUz+n/jZ+FNLVZyxyLov&#10;Goq0r4cqEgfBfD78nHRpjA8x1frzsLaok2TSx/93wpIdwFxQ3I3L5nvEj2T1A46kgwylSOo+lfRF&#10;sSq2mll1dLs1XGDyicaz1K0Ufj9JXhZ7WF4vL5PRZ8sZXPcRGL6mkJTh0Efe1wEqY+iJ0NkEM7MM&#10;YPKdoh6q6MUbBBu+k9A6qiObQu95Dd1ifJRnpc+nsPmKQvZqt+GP9PfPpMuKtuHyoq34kMJk82SC&#10;0a4ppX24vayPXqtwU70NBLYKAm56S6fwNL+m0Pzl0i7cldWF51ZvxKvVm0QYz0MKDFRRF9XLe+dn&#10;EJiXNHWJySj+v1q9GhbQ+/cIoH+j/53vdsR3WVpPx/IW0VerN4p95Dzm+ga9LiNveTG95/KJAiYP&#10;hfBd0f+43Lof2qFIgGkWnxenLvDhb2n6duQ+RQLTljRaYPI6zOSKbjyX2CYe2BT6ow0GtFANxzYS&#10;8b0Es+qCn1Y5lhruXnKGUTt5ejy58SrBku/Uww97YxByGd/ogveW31e2WQCKwRdH8OAxPheBhccg&#10;eTJnFx3DsDHqNYDpbFNwJ0GHw2/2GJ8ir/UuqocnlfiOQjweuIQ8RL7VW05rB/Ld7Sgmlba1o5wA&#10;1KgG7hwk2kufwesiLyOYnkteIS/teY7qfob+PkbAv5/aeRvVzbuGOBy/LGsTbi/dLG6ccU+5Hrbz&#10;PTm5Lh67ZGiyZ8oQ5ddcP+99Z8jzBBfvSee1pxso1OVQnPfWM/jFHmryim+mevluS+xt8o1FjBuX&#10;mDUewOSx32QKf3+1cPj93e4+b8io+y+xXhTzGKdHAtOWZAcwC9Z2i4mGf+Zp+N0yHq8J/tFCf8xw&#10;Gk3nMX8Wh+J827cvSigc5/FL00k/lhouMDksrSGvL4OA5aXw98AG3bvkMgYKg5PD0/UeTYDpAvIG&#10;f71qB35XsAOXkid4J8GJQ9UM/+3TjHrNwHycQPZ1bbe412Qtwa6RgNNGn9VB3uF2gi3DikHFYGRo&#10;hcrsxXLbNPKAnyKv716CIwOX7025us0rZvi5XoXE96osWOfGglwn2lT9XpksXnMZ6gVy/UL+1/z/&#10;egmSbdTeXd3698FrSPlGwuxhC++abPhi8i0B9Ny8HfgjecfJdGFh+JrrZo0HMHlYgG/jdhp5dP19&#10;2LyRwsgLkbnPmvPM78PJONaqDnP5JbE+rGpQBTAnxRim/++EJTuAWbSuG856l5hkWFSliomWR9MD&#10;emClhpviNVwdx/IK3Ud5j5hsWKHvH033Br1/hMKLu5M1XGeqh+8F+LdUloqrl3hwb7KKl3I0xK3V&#10;HwjFExBWnXwsNNxlRQwDASu/+L0ZUCx+z5Mx3QS4ueRx3UVe1VUUMrMHxp4V34+y0OXDTgtgdtLv&#10;kUpAqyWvje90HwrCIJk+M5yOU/u4ns0USu8nuLNHF9p2Fu82aalrEXvSD5geUWHIqm5Wv42/PqNO&#10;43V/u+k1/6691A72Qh8geCc6OgVsQ+scj6dGMjAX2QjM0DwrGXbh7I18CUybkx3AFLd3a3CJDs1j&#10;cnxXdT6Beevc1naPuLff3zM13EOQvHulF/eSUtZTmODVbQzbfhnHh+TzHaj5iXoPMTipDtbr5NWK&#10;u1OrbViU1gS3w4X9dJw4if0nmFUnHwuNdh1mOAlokHiBN4PTQZ4ie4zb6P/kPC5jGfYGMHd1uAXU&#10;ws0gD1eGF2jIyoY1Hg9B47awV8zbKPn7aCcP1nIMc9yAqeKXBMx+aPm37P6UZeTZqIGg5OGw4CEx&#10;lg5MPSSXwLQh2QVM4yFo5hOKxR5Jao2CKUleXBLjw59J/CMuW6MKCAovIvQ4fm/IlM/208s0XBFP&#10;9VAdXM/DGV40uanTdrYhLqMJ3QQtwz60Y4+1xgqYhvj74O2NhsL9nwYwdxMwzd9lqN1Yabwes2v8&#10;/+KCwe9DylnjBUwOyccTmAM1NDDlGKYNyW5ghoo78wYKjYsaFaQTONNImbWKCN/ZGx0O2Nien/Wc&#10;U6/Xw/VVOhSxpCMq7rg+xsCMVAYwjWf6jLd+bM8l50mf9BoPTl9ogtW4A9NaV8R5UerwoFfOktuT&#10;xhqYLIYmh0s8wcAywsjhwJLF9hxq8/FGXUa4ubdLAtOQDswoeC75jwSY3CfrWz24Itbk4UUwhhmJ&#10;jNB7JNDlWfsnMzTxnKA+VYbktqTxAOZ4aJ8EZr+iBphjOIYZqXRgjv3WSF7qNLdSfz64VWgcCJmt&#10;ysJrOMAM2HlxygIvbkjUkF2n7/aZNDt9/H8nLNk26SOBKUNyv6IPmGPrYbI4yulr9yBhrYInyKu7&#10;krxNQxcuUnHWAhXnLtZwNumcxZRHYP1LjF7OnulQMuwupWP4gYJcB4vvgMTrjc22vMf8tTwVBQ0e&#10;MXHKbZPAtClNHmBOnueSj1YSmAGNFzBZPIG5t1t/8iPvsjL0TXozrp/vwo0JGq4jXU96OVdDWZMi&#10;wmUX2bg89FrIeB8srqfFxQ8UVMTyOq6DdWeyimmlKhyuwLEKie+fYDwhlNvGwJRjmDYk6WHaJwlM&#10;XT9WYBpij07M3PsVn+vABd+6cebidpzh171pPjjd+i40s+1g4l1gpQTZK+MD9Vyw3If3i/QbCJtt&#10;uQ3mNklg2pQkMO2TBKauH9ukz1Di+2FOTXaKlR28xI61plkRt4ELBdtg4sX6Wyjs562ORj3Z9Yp4&#10;3jmD1+oYQxKYNqXJNOkTFw3AlGOYP3oPM1QpBMxVhY4gD9DKCxxKbB/qvRqysjdLAtOmJIFpn+Sk&#10;j66oAuY4LFwfSgzM/CKHZdl4SU762JQmEzDlLLkuCcyAJDB1SWDalOQYpn2SwNQlgRksCUz7kgSm&#10;TRLAzJTAZMlJn4AkMHXJMUybkh3A5Nu7tTa0ihPFfuknoLW4TC/nveQ8htntGst2DN4WvvFHTFoD&#10;1CanRbndCt+eGgIme9u7292W5SNWr0WeUHA7jm0kT6bO6b+9G7dhsO9tFLJsT/D3UlTiwOpKB4Hb&#10;/F2MUXss5UFyVhNWETCty8dAFt8LP6Iiq0h6mKNOdgCzcG0XmutacHiDO1g9Ie9HpDaLPENcppfv&#10;bNdh1dESph3DaYulbeCzBkjYt9Fnt2L5ynq0NTQHl4XWZ5Vn1mBl/QrfnrVrmsnTbcB2r8uyfIAi&#10;+jxS2HYHt+NQtwuOmmak5rCXy20I870ZMuoNW79foWWW9sHfS35RE8rLm+iCSu3otx2iPWYNtz3m&#10;90JtSKSLV25BU3D+YPVaaTj2bBtiv8nTioxCF5w+CcxRpdECk58amVXRiZzCZjjJqwiI3tdzXjiZ&#10;bc0ajl3gde1aB6Yvr0NpWZMp3y9uR1BbQsrDKtJj9PLSMmrDslryJhr9eaR6KmeZbQe0h2WyCbW3&#10;lNnGrGYKARvwDX0XNdWRHEd5YX+nEFvLdrOC7Zprm5G1qhHfxdehfr1RHnqMkU8S3xG9D1s/y29n&#10;HMN5lvZmGyeWrmxAXHoDGvvbYWjw4/olPjPU1m9v1R4Lu1kxdVicXC9eD5T1MQMU9nthWdiG2Fet&#10;bsLS9BY0eyUwR5XsAGZKSQcWJTchc5VZjSaFvjfyTKLwTVeonYWtEOWzrV8MiXe/q8Hy1AZr20Hr&#10;CtFw2+Jvw3I6Od+ZU0PfRT3lh7M38o2ycHaGzPZWGmg/M7ZOfBfJWZHZh9fIbDPou5iXUI+PF9Qi&#10;NZvK/N/PYMcMLAuV2TbUPnzel0vrxMUjLZfy+n/XUNuAvbVCba3sQ8sC7z+YV4MvFtX68/0adltC&#10;bcwazFZ/H59RjxkJzXBIYI4u2QHMAgrJ69a3Yk+ne+TqMMmq3EqmY/j2VctWNkJxtFjbDkemei3L&#10;Q+W3VZpasCSlQXhYlnbjpMrKZoJ3I3opDLMqH2vtpjC8bq0TSQTsbZpreN+lzcrJd6C4xCGGJ/Z0&#10;tE1IW3j3F4MxKH+c29LV2oK0fBdaZEg+umTHGKZcVqSLP1tujdQnVOROn4DkLLl9SQLTJkXFsqJo&#10;AiZ9FxKYEpiGJDBtSnYBMyp2+kQDMKNlHaYEppAEpi4JTJvSZPIw4yQwhSQwA5LA1CWBaVOaVMCM&#10;hjFMudMnAMxVEpgsCUz7kgSmTYqaSR8JzOgCptwaKbRVc0tg2pEkMO2TAKacJZfADJH0MO1LEpg2&#10;SQIzIAnMgCQwdUlg2pQkMO2TBKYuOYYZLAlM+9KkAaa8gXC0jWHK55KzJDB1MTDl/TBtSBKY9kkC&#10;U1dUAVOE5E4JTAlMe5IMye2TBKYuCcxgSWDalyQwbdK+rjYCZtPEA1OOYUbhpI8EphzDtClJD9M+&#10;SWDqkmOYwZLAtC9JYNokCcyABDDl1kghCUxdEpg2pckETLmXXJcEZkASmLrkGKZNaVIBU076CMkx&#10;zIAkMHVJYNqUJDDtkwSmLgnMYElg2pckMG1S1IxhSmBKYIZIAtO+NGmAKReuR9mkjwSmkASmLjnp&#10;Y1OaVMCc6Ekfl/QwWRKYwZLAtC9JYNqkqPAwJTCF+oEpZ8mFZEhuX5LAtEkSmAHpwJRbI1kSmLok&#10;MG1KEpj2KTJgKn5Zldmj4QHT/raMHJj2t0UH5ki3RtrTHglM+9KkAaacJZeTPoakhxksCUz7kgSm&#10;TZLADEhO+gQkgalLTvrYlOwAZtG6LjjrW3Gkp23CtKvdhZi0BnS0TFw7+LNXpDagrdFpWT5eWrem&#10;WQwN7PC6LMvHWoc3uOGodSI1txF7CdpWNuOlgmIHKioc2Nc5ce1IzGxEbkGTZdl4qdfTisxCF1p8&#10;EpijSqMF5s69R5FV2YHsgmY4apy66GQZIKPMLKvycLZmmY/zq4YgMX1ZHUpKHUPaBpWb7SLJC5Wp&#10;3uLSJkxbWoe8wqZAWRjbIJltDDvzX+O1la1ZfpukrEb6LuqxrirkNzHbGnmhCrUxZC4bwrZpfTN5&#10;l42YE1eH2mpqQ6h9uGMNu1B7c7n5rznfyp60NKWBvP4G1K0b5LuwOtao01BouVnmcgv7mSvqsCip&#10;PiivX0PVzTLqtKh7gMzlJvtKumgsTW9Bs1cCc1TJDmAmFnVgdnyDCIkHiK6uQv15TX6Zyszl/a9N&#10;dlYyH0taTp7dmzNrMC+h3tqeZdj355nqD8oPzYusLXMT6/EGtWF2HLdhiGNY/uP09yb7/rxGEVoH&#10;2xp2Yeomm68I2m/OrsGylebfJIy9of76I1CQ7cC2xKU34luCxLtzaoTHPZT9AIWz788zfS9GfpC9&#10;8boRHy+oxeeLahFD0OzPN9UTcXv631vbDvydDDXhbfoePpxXY8ozKajdg7TDqDdSe5bJflFyPb6O&#10;IXhqEpijSnYAMypC8g49JO9snbh2dHJITpDyREFIHkffxQ7fRIXkbWgmzyYth0LyCQyFWQVFFJKX&#10;U0jeNXHtSCJoTXRIvllpRUaRC04Zko8u2TXpI5cVyYXrhqJqllw+ZldIzpLblCQw7ZMEpq6omiWX&#10;wBSSs+Q2JQlM+xRVy4ooDJTAlMuKDElg2pQmFTAJEtLDlB6mWRKYuiQwbUrSw7RPEpi6JDCDJccw&#10;7UsSmDZJAjMgHZjy5hssHZhyL7kEpk3JLmDKrZHSwzQUfcCUHqYEpk1p8gCzjYDZNLHApM+We8kl&#10;MEMlxzDtSxKYNknOkgckgRmQBKYuCUybkhzDtE8SmLrkpE+wJDDtS9LDtEkMTPmYXV3SwwxIAlOX&#10;BKZNSQLTPklg6ooqYMqdPkISmDYlOYZpnyQwdUVVSC6BKbRVc0tg2pEkMO2TAKYcw5TADJH0MO1L&#10;Epik45t0HQuRyLewt5IEZkACmHIvuZAcw9QlgWlTmkhgMhCPbPRgT5cHG70euD0eONwetNLfbnq/&#10;q9ODw1RuANWqDkNRAUy5cF1IAjNYEpj2pUkDzOEuK2IPcheBssnlQcI6BV8UK3g+S8Oj6Rr+nqXi&#10;kyIVMdUKals92E7gZLAO5m1KYAakAzMKtkZKYApFCzDlTh8b0kQBc0uHB5l1HjxHcLwyzovLY724&#10;Ot6La+J9uNr/nvVUpopEAuoGnwdHB/EyJTADksAMSAJTlwSmTWmsgMkeJIfTxlikuWx3twfx6zy4&#10;JUnF75ZquD3Fi48LVfI0VWTUqkhar2JqiYp7UzT8YZkX1ydomL+afnSCLNdnrsv4nN0EBwlMXRKY&#10;AemTPiO9+YY9ksC0L03KMcyjPR50aR5UNSvo9Co4RO/NP15Jo4IpSV5cSLB8LVfB6mYPvArJo8DV&#10;pkClvz56v9bpwbsFCi5eruGv5G1m1ig4uCEQmh8jUG4jiJY1eVDnbMOKNLmXnCXHMAM6GWfJuX8b&#10;4/ZDjd1HKjmGaVMaC2AeIKilENweSvNiWbUixiDNP14MeZK3JHsJhqoYw2xt82DZGgVvrlLxdCZB&#10;NE/F/EoFjVTmdHvwebGKKYlezFutiLoNYB4mEFc4PLiDPNGpRSoWpkhgsqIGmHKnj1CkwGQ4snOx&#10;hyKwHXTO8Hmzu4vOJ8obbDgqEklg2pTGApjsBS6v9uDPK7wCfp3kbZqvlAzIjDpF/GUgvp2v4spY&#10;TYxZXhNHf2M0/IX0Sq6KmhYP3Gxfq6CJbI9Q5zGAuZc+Z06FgrMXe/Fv+pxFKyUwWQKY0bCsSAJT&#10;aChg8rnBjkA3nSerHQriyMmYVa7iG9KiKhW5dfo5s5PgGTokFakkMG1KYzGGeZRC5VX1HlwT78UD&#10;aZpYKmS+QvKYI8OOwTqTPMkLl3pxQ4KG6WUqUtcrmF2u4I5kDRdQ/kfkOfLY5T666vLV1wzebXQF&#10;fp280l8t9OJLnlWPhpA8WsYwJTCFoh2YfPHn1SLlTR58WKji7hQvOQ9eXLKcRA7HZTFe3JSo4Zks&#10;FSvICelQ9RUjVnUNJglMm9JYeJgMNQeF0/enauLHLqHOcCjkR+aOwj/8F2UabqZwO36tIjpDs5v+&#10;KgoyKKS/e6WGN/M1MaNuBqWhDXRF5mVIv13ixYpKD+LSJTBZEpgBRTMwj5E4/F5JTsJ91NfPp37M&#10;UdYj5GT8M0+jyEvDc9leMXx13hKN4Kni40IFqhJcTySSkz42pbEAJqvX58ErORxeexG3TsFe6hhG&#10;KG2IwwsGK0/abBeTNwqezdSQXad7lVUOD+pbB3qWhuopXL+JPNPbCLg1TVGy0ydqZsnlpA9roid9&#10;uN/G5zQhvaBZjLkb/Zj7PkdYuXUKrksgIC5mUPIKEX0Iqrfdgz5Sl5fDdA8+IlBeukITE6UMzdB5&#10;AZ4A3U/18XkjxvlDzhcJTJvSWAGTO8PUEg0XL/fhixJVhM9W4y/sZTIQOYxfSWC9Nl7DoipFhODc&#10;wYydPqHHsVKoc/2eOtBTWV5sVCUwDUlgBjTRwOTdalPz2vD0Sg88Hh1snM/nwhYC4su5Gn63zIdX&#10;c1XhAHRQ1FTU4MG8SgUzKxQkVCtocVPfInCuWKPgejo/biCxM2H+HJ4cyqfjPi5SUUllfO6YyyUw&#10;bUqjBebOvUeRV9WJsnInOlta+9Xe4sL0Qg8uWurFM+kqaupdlEdlrRYi2w4qW1vjwsJiF8rXu+B1&#10;cn6IhC2L7V34tMCDMxZ68VSqAmddC+bE1aOmOrgd/cf1f5ZJ5nxR5tLV/94ky/fB9jXVzZgVW4/V&#10;FY7+vKBjhEz1m8vNeSLfX7fZ3lyP+X3IMbkFTfguvh6uBvoujDKzfZAiaE9oO0SeSSHv+bcsKXVg&#10;SUoDFLp4BB1nyGRvWc7qLwv97EHaY35NSsxsRFpuE1SHvyycBhzPn2F+7xe3xfzeaEuY9tTXteKZ&#10;VA8uoJB6eUUbNKduy+eHs8GFD7La8EyyB5mrXRQlteET8h5vTFAJohyia2Ick1eOrKrzoIHOoanZ&#10;bvw9uQ3F1fw5gbbUUtmr2QoupuO+LnBDafa3w9+Wphon4rNb0eKTwBxVsgOYKSUdWJjUKMasAnLg&#10;s1Qn/rxYxdXLFMxIa0YqdVz2OgaIbPmYdCpfSUoPqsckYctyICHbgQdi3Th7oYaXEl1IohPj3e9q&#10;sWxlQ/Axg8myHXpbLG0HvA+2589+e3YNFibWm2xCNUj9ZvXXPYi9+bXpmJkx9XiHvoukTNN3YbYP&#10;UgTtGawdrJC6+febS8D+aH4tVmaH9gtS2LZYSLSBPttoizh2kPaE1D11SS2+XlaH1Ozg/CCZj+l/&#10;Ha7+0HyjLdb2yRSOPxbXhtPma3g8wS36rWGfnuvA0gwHFqQ5sDDdgaeT2gQked3xvQTRB5M85E2q&#10;OJfC9WtiVHyW3IwYsl9I9nye9LeFXn+X3ozrlyv4/SIV76a0iIuEuR1x6Q2YEe9Es1cCc1TJDmDm&#10;ru5ESXmz8CDNqqx14Z5kFRdTJ1ha4oaHrvKhNsMRey7G69K1LkyJ9eDyFRqy17rhbiAPk07SdeTl&#10;mY8JEnmt/bIqH4bMbWFvgetct4Y8TIJVZbnDVDaI+tuje9+jUaA9LuTkO/Adedut9J2E2rGC2+5X&#10;UFuGaE+/rSkvqLyFQmHyMJPIw2yiNnCdYWyHbospP5z67U15fiVmkIeZ00gepvV3EaoBvyv/7W9L&#10;BO0JbQv9/Sy/DT+f58WDKRR2N/rzTeJoKmeNC9fFqmJn2wIKx5ucbjhJJQ1uPJyuiUjqxXSPv+7g&#10;dqjkTa6s1I+/JVFF3jpzu3U1kocZm0VerfQwR5fsGsO02ku+uUPBq7kazlviE+OSPJ4TbjxyOOJx&#10;IN5F9KflPtxMHYRnDfd2yjFMQ/oYpnwuOWt0s+T2PJd8MTkLp83y4L5UDT5tYDmPZ/IY5fxKD2Kr&#10;6bzxcf/2iE0f29o9WNei4PMSFeUh45YsPp/2+2fa/xqn4flsTdz5K9ROjmHalMYSmLzQ9utSFb9Z&#10;6hWD0b30Q1pN/AxXvHidlx2du9iHJ9JV9FC9EpgBSWAGFA17yWPzmnHmdBeuIqCVNw2EMEOP+zSv&#10;FOFbHfIuHz5feLldq1vfDtxHZYfob+ixfD7xefZNmUoOhH6e8Wx5qJ0Epk3JLmCGzpKz+IdOXsd7&#10;wb14KkMTs4Q8Gx66vGi44oW+00sVnEPAnFqsYCd1sL3RcgNhCUwJzBAlZDfh3Gmt+M0SfavwYFEW&#10;l+2j/p28TsWnxRp6QnbJhYqjrR7ySP+5ioC5wisiOSunRALTpjSWwGQ48lav6+K9uCrWizUUZoRb&#10;Uzkc8Y09Hk9XRAdMWKtfgfd1tREw5dZIllxWFFA0ADOJgHn5ty04Z5EXX1LEFbrkxyw+N3hXHHuZ&#10;HJqb125aiZfd8bbJR9K9uJbOs4IGazsGptzpY0MaS2Dyla6lTcGDaZoIyzNr9cW1owEmH8sd5Ip4&#10;DRct86KwQRHhjHxERUBRA8yTfgzTHiUTMJ9Z6hSz3y/lqmL9pZWdIY7AuJ8bsrJhsd1B6vuljR5c&#10;E+fFfaleOt+sbSUwbUp2ALOIgdngEt4jA5F39RjSFA9eydUofPZibqUiBqR5nMZsMxzxxFFRo4IL&#10;yLvkCR++BRwv2t3qc2MZh8MtLtGJGNajAfNIFFUhudwaKRQtWyOnrXTiukR9qzDfW8HKbrji/s3n&#10;UswaXufpxfPZqgjPrWwlMG1Kvk2jB2b+2m6xzKeQrnQLq1R8V6lrzmoV0ygEuStFEzfI4P2yX9H7&#10;ORUBm35bv76jY/pVqQ0on1muio7xywUU5sep+KhYwWzKn1Gm4OlYN6YWKuKRF6rHnvB/OJLA1CWB&#10;GSwG5sIMpzgPLlzqE/dWsKNfslPAk0FflujDU5/TucChvJWtHMO0KY3Ww9xJwEys6MZbaW7RIf6w&#10;3IffLgvoAuogZyzy4Wfz6e9CH86n95xntrHSBX4NyKfQ/qxFXqrPi18ShDnUF7b099f8fokPl8V6&#10;8X6hKvbk8jiqVQcaC8mHoOmKvkmfiQdmfE4zXslRxURlLI+708XcyjZScTjOY52a6sE/yIG4aLkX&#10;sdWKWGJkZS+BaVMaLTC3EzCnl2zEnxeqOI28PgajHfqpX1ZlVjLsjWN+v8xLnqki7gZj1YHGQhKY&#10;uiQwg8XATM9vxlyKhM4jT/C9AkXcWMPKNlKxh8oTQuudHrG/nMcwSxuVsLd+k8C0KY0WmFv3HcP7&#10;5X0400ZYskYDTNbPyQPlp0/ygmCrDjQWksDUJYEZLAZmToEDmXWqiITuSlaFZ2hlG6kYmHxXorw6&#10;j6jz3pU8Nmq9pIglgWlTGjUw9x/De6u34ozF7ZYgmyj9nHR3soZWmwbYI1FUzZJHwxhmNCwrmqAx&#10;TAYah8w8JJSU1YTcQodYtM43BOYF5nWtivAQuXwkEgvdO/VHu5y7WMNLFO77CMJmG/PEp5z0sSmN&#10;GpgHjuO9qm1RCczbkjTxzKDQzjxWkh6mrh8zMBlSPAzU5vFgTbOCcoeCj5Od+DqjRcDt6lh9rH1m&#10;uSKWAzFEy5tUv/h1QBUh783ie8dm1fKz/BX8epGGZzNV5NQFyivpc/nxLvx4GB4v3aJKYNqSJDDt&#10;kwSmrqgKyccRmAxLfopp8npFPAmAn4x6Y6IXFy9RcQmJN2+cRbDk4aI/r9DE46O5/MZEn1+6fSDP&#10;/D44/wYSP7+f79L+C6qPH/PCNyI2295OEdYbqzRxf8xOin5kSG5DmqzAZP24gSm3RrLGE5gcYvMD&#10;y25I1MQEKIORL9xm6X3TKBtYPlwZ9el1BpcxSHlFyXNZKkpqXEgvksAcdRo9MI9FLTDvoitsS9QB&#10;k2++YM9dcMJpeMC0vy0jB6b9bdGBOdKtkcNrDz9V4M18xb9axJB137RXg3/W75dp+CzfjUSSBOYo&#10;02iBuW3fMXxYvhm/pk5inqXmHyr0vZUisTFktjXLyvYU6kC8wH1TmJ0PYyG5NVLXj9XD9CoePJyq&#10;DfD8zDAbrM+G01B93ZDZxnwMr4N+MUPB8jz6XSQwR5dGC8wd+45iZnEP/rJIEQvJjR8r9EczftRQ&#10;RWJjyGxrVqgdhzq8b3fxGv3ZQFadeywkganrxzrp42rz4J6VJmDOo/PBkD8vXJ8dTIP1dbPMNuZj&#10;GJgvpCtYliuBOeo0WmDyTp/Uym58nuUWA928ZIJvqc97x88mnUU6nUDKMOXtkfz3zEV6mWFjvB5K&#10;v6bj+HhDXC/n6XVoOH2B/qhSfsb512UK2jV9IN6qc4+FJDB1/Vg9zEiAOVKZYWh+b84zy1wugWlj&#10;Gi0weS954bpurF3vQl2LB0nrFCxYrWAeaS5paomCx9NUTEnUSF4hflIe7wlnG2uFlun7yflB93cl&#10;6zcwYN2drIpdE3xTj1kEyGdiW8nb5ZtzeMRNhXnXw2jvvTkcRdVecglMockCzFCZgWhVbpYEpo3J&#10;DmCK27s1uMRi2YMUAh8g8Z7WvV36/TAfTNX3ul603Cf07wJNLLLlcrbjOxyJv8ZrIX1frKEdHR6k&#10;rFNxRZwXf1hBovr4lvzxaxVxp+qtvjYsS2uCr8XV/2heY9HueCkAzFbL8vGSBGZA4w1M3nETACZr&#10;7IE5FDTNwJSTPqNMdgHT6hEVHA473TxzqFFH8tHV14t7Ur2YXamJvbTDCZf5zkNlDg8eyaB6Urku&#10;H57I9Io7JPHC3Ki4H6ZchykUVcAcx62RfGPrp7NUMYauw4r/8mRo5MCMFIKGIrE9e5EX/8zyICZP&#10;zpKPOtnmYVoAkz089iL5IWX1rYpQQ6sH3RQuD/fWawxXvnVVMwHYqItf81IO9mwlMAOSwAxoPIHJ&#10;j075qpS3KgaAybAcS2AOJfZ2r4nXML+0DckFEpijTmMJTBZD8QiJw2RDDDgRMlvYDyZ+fgmPSxr1&#10;8GsGKdcjgRlQ1AAzah5RMT7A5D65zukRC8V5580pC4YPPzuByZOiV8TyYzEU1ND5mVkkt0aOOo01&#10;MMdL8hEVAQlgyptvCI3nGCZfvHkfeW2LB9/yJGSmhofSNPx1qQfXLffgdn5G/3K+ibC+lZEfDnhn&#10;iko2LLY1vzbLyFfF414eSNUnPX+3lOvSdXmMhrv761LxMOm1XBUxaxV4KMLr8ci95LakSQVMgoT0&#10;MKWHadZ4ApMjHY6CeLhpa7sH7aoHKmlWmgMLspuxbI0HNydouHSFV+iGeP0pkvyMKraLRArBj4H8&#10;YQFBcoWGy0h/IT2aqiK7ToejYdut6cMEHIn1yZtv2JPGctJnPCVD8oB0YEbBXvIfGTDN4iEn9jhZ&#10;/BC0zHwHUmsUXBXvw++WtwtdFtuOlev11SCG7WASdRL8Nnk9+KiIPMzlPvyetcInHoDGd0fiYYGg&#10;Y/ztkffDtClNFmDu73Yjr6AJvRR6WJWPhyQwdUXVpI8A5vjsJQ8nvoFwXqFDeJwZdSqSanSl16qU&#10;p4gxfavjrMTQ5N1rDa2KqCPZr8JGBb2DrDyRwLQpjRaYHZv2Y2Gmijg6QSvKmyNWuV9WZSNRaZkD&#10;SRSSFxQ5LMvDyWjHcNoSzj4ttwmfLKijdjQMKItUw2kHy2iL+bglyfX4bGEd8ouG95uYZVXvUOo/&#10;hn6L2LQGTFtah+KS4f0e4TTc9hi2s+LqMT+xgcBpTztGoqlL6jAjph4lZc1YVdKMPBL/ZXFepP8T&#10;i23LSEV0IeB6DOWTSgepK5eciYWpLRKYo0n/+Q/QufkAvkxUkLWmFzVtOwmg+7Bjz1EcPX6Cyslg&#10;iKR178Y789bh9lfTcceracF6za/Q/NHKqs5XUnH7y6kD88dSIf/frfT51z2XilteTMWdRrlhO5RM&#10;dYljR6GbXtDbcRt9J0beaOscjm6nz72ZvoPrn6ffxNQGFrfDqi1h2xfyHQ9XN1AbbqTvI7QdhsK1&#10;J+xnjqAt1/0jVbTDqsysQb8Dq7zB2hhSzv//s58VobGtTwJzpIl5ePDwcTjpqlPWuAXZ1b2IL9qA&#10;RbkdqHJuE2VDpUOHjsLl7aOw3IvCtVqUa3zaWOSXVVmwuD0D2xTZscPT0HVat8VuhftugvPGpy2s&#10;cO0JaHzbYpUf0OjaUt3Uie27DkhgjjQxMNmLPHHiexw+ehy79h7B5h2H0LXlILbtPozjlD9U+oGO&#10;//6HH8SPICUlFd3i8z2SyDFa04SPYcokk0wynSxJAlMmmWSSKcIkgSmTTDLJFGGSwJRJJplkijCd&#10;1MAUE0bf/yB0Mg8kyyTTZE58bvKEz2Q4T09qYJ448QM2bDmALtJxei2TTDJFX+Jz0zhP+Zw9mdNJ&#10;Dcxjx7/Hetd2rG3djsNHh16CJJNMMo1/OkLn5jr/eXr02Ml9np70wKxu2Y7VzRKYMskUrYnPzSrn&#10;dqwhSWBOYOKF7dV01Spv3IpDR074c2WSSaZoSnxuVjRtJWBui2gzSjSnkxqYvMOnpm0HVq3fjO6+&#10;A9i+56jUJNDeg8eFrMqkTj5toHOTz1EePuPJn5M5ndTA5G2RDMqctb1IKutBSsXGsFrpl1V+aN5Y&#10;K1xbokUT2bbkcvpb3kN/SWWDt2WifjurfFY0/abcFkNW5eOpZDo3c6o3oYvO1R9+kLPkE5Z4icLR&#10;YyfQt/MwOjYfGFR8VySWVX5o3lgrXFuiRRPZNm3jfsxM9eJbktazf9C2TNRvZ5XPiqbflNtiyKp8&#10;PMVt6NtxCEfoXJXLiiY48Q/AniZfuaROfvESlJiCbqwo6MKx4z9Y2kidnDrZYcnppAemTJMr8cUv&#10;q7oXmdWbxUkmk0zRlCQwZYqqxF5IUd0WFJImg0ci0+RKEpgyRVViSLo69whJYMoUbUkCU6aoSgxJ&#10;HsdkSWDKFG1JAlMmmWSSKcIkgSnTuKcffvgBhw4dQm9vr/jL743E77u6uvrV3d2NHTt24Pvv5dZX&#10;mSY+SWDKNK7pxIkT2LRpExYtWoSrr7kGVVVVQTCsqanBRRddhHvvvRf3338/HnzwQSxbtgyHDx/2&#10;W8gk08QlCUyZxjX5fD58+eVXeOqpp3HhhReitLQ0CJh5eXm4+eabBTgbGhqE2Mtk0PKYpiE+xpzH&#10;Xiq/N3urMslkd5LAlGlcU2trK7Kzs1FYWCjAWF5eHgTMhIQEgulTOH78uACgAUHWvn370N7eDrfb&#10;jbVr16K6uhqdnZ3YvHkzamtrxXuPx4ODBw/6a5NJJnuTBKZM45qOHDmCo0ePCrDdcfvtA4A5f/58&#10;PProoygrKxPeZmNjo7BnYDIU77vvPhGmv/DCC+LvE088gc8++wyPP/54v9asWSO8TplksjtJYMo0&#10;IUlRFNxxxx0DgDlt2jT84Q9/wP0P3C/GMG+66SYUFBQI0LLtmWeeKWx2794tvNRLL70UDz/8sAj1&#10;nU4nXnzxRcyaNUt4qDLJZHeSwJRpQlI4YK5bt05MCLE3qaoqPvnkEzEB1NPTg4qKCgHI9evXi2O8&#10;Xi8eeughfP311yJ03759O7755hu8//77InyXSSa7kwSmTBOSwgGTPUMOwRmAnM8h+XXXXYfm5mas&#10;Xr1ajHvyGCaH3B0dHXj22WeRnJws3u/atQuzZ8/GW2+9JTxQmWSyO0lgyjQhyQqYPE7Jy4x4VtyY&#10;/W5pacENN9zQD8zbb79dHMtlPOHz/PPPIyMjQ7xnSM6ZM0cCU6YxSxKYMk1ICgdMBuDnn38u1l1y&#10;fmrqStx55x0CogxMPsYAJi9s58mfzMxMCUyZxiVJYMo0riknJ0dM0txyyy345S9/iWuvvRZPPvmk&#10;8Cw5HC8pKcEll1yCJx5/XOSzd7l48WIBUJ795okgHttkQDJEX3vtNVGnAUyeZX/vvfckMGUakySB&#10;KdO4JpfLhcTERMTFxSEmJkb8TUlJEesredxSB2O18BTnfjdXeJUMP/Y2eb0le6R79uh3Mtq7d69Y&#10;4G6E8HxsW1ubGPfkWXWZZLI7SWDKNK7p2LFjYr94qDjfWKDOr3mWm8WvGYYs9kAZhAxPfs9/eYKI&#10;8433bM95/FommexOEpgyjWsy4DccjeY4mWSyM0lgyiSTTDJFlID/HxshRqzgfoAMAAAAAElFTkSu&#10;QmCCUEsDBBQABgAIAAAAIQDltCsi3QAAAAUBAAAPAAAAZHJzL2Rvd25yZXYueG1sTI9Ba8JAEIXv&#10;hf6HZQre6iax2pJmIyK2JymohdLbmB2TYHY2ZNck/vtue6mXgcd7vPdNthxNI3rqXG1ZQTyNQBAX&#10;VtdcKvg8vD2+gHAeWWNjmRRcycEyv7/LMNV24B31e1+KUMIuRQWV920qpSsqMuimtiUO3sl2Bn2Q&#10;XSl1h0MoN41MomghDdYcFipsaV1Rcd5fjIL3AYfVLN702/Npff0+zD++tjEpNXkYV68gPI3+Pwy/&#10;+AEd8sB0tBfWTjQKwiP+7wZvniRPII4KZs9JBDLP5C19/gM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ScSqHOwMAACwVAAAOAAAAAAAAAAAAAAAA&#10;ADoCAABkcnMvZTJvRG9jLnhtbFBLAQItAAoAAAAAAAAAIQCPKY7GzD0CAMw9AgAUAAAAAAAAAAAA&#10;AAAAAKEFAABkcnMvbWVkaWEvaW1hZ2UxLnBuZ1BLAQItAAoAAAAAAAAAIQCtH41OGnEAABpxAAAU&#10;AAAAAAAAAAAAAAAAAJ9DAgBkcnMvbWVkaWEvaW1hZ2UyLnBuZ1BLAQItABQABgAIAAAAIQDltCsi&#10;3QAAAAUBAAAPAAAAAAAAAAAAAAAAAOu0AgBkcnMvZG93bnJldi54bWxQSwECLQAUAAYACAAAACEA&#10;LmzwAMUAAAClAQAAGQAAAAAAAAAAAAAAAAD1tQIAZHJzL19yZWxzL2Uyb0RvYy54bWwucmVsc1BL&#10;BQYAAAAABwAHAL4BAADxtgIAAAA=&#10;">
                <v:shape id="图片 8" o:spid="_x0000_s1027" type="#_x0000_t75" style="position:absolute;width:25749;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DSivAAAANoAAAAPAAAAZHJzL2Rvd25yZXYueG1sRE9LCsIw&#10;EN0L3iGM4E5TXYhUo4ggCIpi9QBDM7bFZlKbVGtPbxaCy8f7L9etKcWLaldYVjAZRyCIU6sLzhTc&#10;rrvRHITzyBpLy6TgQw7Wq35vibG2b77QK/GZCCHsYlSQe1/FUro0J4NubCviwN1tbdAHWGdS1/gO&#10;4aaU0yiaSYMFh4YcK9rmlD6SxihwzfHQHbrH/XQqN7fpuZPPpDkrNRy0mwUIT63/i3/uvVYQtoYr&#10;4QbI1RcAAP//AwBQSwECLQAUAAYACAAAACEA2+H2y+4AAACFAQAAEwAAAAAAAAAAAAAAAAAAAAAA&#10;W0NvbnRlbnRfVHlwZXNdLnhtbFBLAQItABQABgAIAAAAIQBa9CxbvwAAABUBAAALAAAAAAAAAAAA&#10;AAAAAB8BAABfcmVscy8ucmVsc1BLAQItABQABgAIAAAAIQAbSDSivAAAANoAAAAPAAAAAAAAAAAA&#10;AAAAAAcCAABkcnMvZG93bnJldi54bWxQSwUGAAAAAAMAAwC3AAAA8AIAAAAA&#10;">
                  <v:imagedata r:id="rId153" o:title=""/>
                </v:shape>
                <v:shape id="图片 5" o:spid="_x0000_s1028" type="#_x0000_t75" style="position:absolute;left:16383;top:1809;width:2101;height: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EHwwAAANsAAAAPAAAAZHJzL2Rvd25yZXYueG1sRE9Na8JA&#10;EL0L/odlCr3pRi0iqavYolRo0cZ66W3ITrPB7GzMbk3677uC4G0e73Pmy85W4kKNLx0rGA0TEMS5&#10;0yUXCo5fm8EMhA/IGivHpOCPPCwX/d4cU+1azuhyCIWIIexTVGBCqFMpfW7Ioh+6mjhyP66xGCJs&#10;CqkbbGO4reQ4SabSYsmxwWBNr4by0+HXKshe1m+rFief9d5s37+PH2ezezor9fjQrZ5BBOrCXXxz&#10;b3WcP4LrL/EAufgHAAD//wMAUEsBAi0AFAAGAAgAAAAhANvh9svuAAAAhQEAABMAAAAAAAAAAAAA&#10;AAAAAAAAAFtDb250ZW50X1R5cGVzXS54bWxQSwECLQAUAAYACAAAACEAWvQsW78AAAAVAQAACwAA&#10;AAAAAAAAAAAAAAAfAQAAX3JlbHMvLnJlbHNQSwECLQAUAAYACAAAACEAKonhB8MAAADbAAAADwAA&#10;AAAAAAAAAAAAAAAHAgAAZHJzL2Rvd25yZXYueG1sUEsFBgAAAAADAAMAtwAAAPcCAAAAAA==&#10;">
                  <v:imagedata r:id="rId154" o:title="" croptop="2146f" cropbottom="55104f" cropleft="49558f" cropright="9963f"/>
                </v:shape>
                <v:shape id="图片 5" o:spid="_x0000_s1029" type="#_x0000_t75" style="position:absolute;left:8810;top:1809;width:2102;height: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39wwwAAANsAAAAPAAAAZHJzL2Rvd25yZXYueG1sRE9Na8JA&#10;EL0L/Q/LFHrTTbWIpK5iS6WCoo310tuQnWZDs7MxuzXx37uC4G0e73Om885W4kSNLx0reB4kIIhz&#10;p0suFBy+l/0JCB+QNVaOScGZPMxnD70pptq1nNFpHwoRQ9inqMCEUKdS+tyQRT9wNXHkfl1jMUTY&#10;FFI32MZwW8lhkoylxZJjg8Ga3g3lf/t/qyB7+/hctDj6qndmtf45bI5m+3JU6umxW7yCCNSFu/jm&#10;Xuk4fwjXX+IBcnYBAAD//wMAUEsBAi0AFAAGAAgAAAAhANvh9svuAAAAhQEAABMAAAAAAAAAAAAA&#10;AAAAAAAAAFtDb250ZW50X1R5cGVzXS54bWxQSwECLQAUAAYACAAAACEAWvQsW78AAAAVAQAACwAA&#10;AAAAAAAAAAAAAAAfAQAAX3JlbHMvLnJlbHNQSwECLQAUAAYACAAAACEA2lt/cMMAAADbAAAADwAA&#10;AAAAAAAAAAAAAAAHAgAAZHJzL2Rvd25yZXYueG1sUEsFBgAAAAADAAMAtwAAAPcCAAAAAA==&#10;">
                  <v:imagedata r:id="rId154" o:title="" croptop="2146f" cropbottom="55104f" cropleft="49558f" cropright="9963f"/>
                </v:shape>
                <v:shape id="图片 5" o:spid="_x0000_s1030" type="#_x0000_t75" style="position:absolute;left:2714;top:5476;width:2102;height: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9rrwwAAANsAAAAPAAAAZHJzL2Rvd25yZXYueG1sRE9Na8JA&#10;EL0L/Q/LFLzpxlqkpK6iRVFosY310tuQHbPB7GzMbk3677uC4G0e73Om885W4kKNLx0rGA0TEMS5&#10;0yUXCg7f68ELCB+QNVaOScEfeZjPHnpTTLVrOaPLPhQihrBPUYEJoU6l9Lkhi37oauLIHV1jMUTY&#10;FFI32MZwW8mnJJlIiyXHBoM1vRnKT/tfqyBbrjaLFsdf9afZvv8cPs5m93xWqv/YLV5BBOrCXXxz&#10;b3WcP4brL/EAOfsHAAD//wMAUEsBAi0AFAAGAAgAAAAhANvh9svuAAAAhQEAABMAAAAAAAAAAAAA&#10;AAAAAAAAAFtDb250ZW50X1R5cGVzXS54bWxQSwECLQAUAAYACAAAACEAWvQsW78AAAAVAQAACwAA&#10;AAAAAAAAAAAAAAAfAQAAX3JlbHMvLnJlbHNQSwECLQAUAAYACAAAACEAtRfa68MAAADbAAAADwAA&#10;AAAAAAAAAAAAAAAHAgAAZHJzL2Rvd25yZXYueG1sUEsFBgAAAAADAAMAtwAAAPcCAAAAAA==&#10;">
                  <v:imagedata r:id="rId154" o:title="" croptop="2146f" cropbottom="55104f" cropleft="49558f" cropright="9963f"/>
                </v:shape>
                <v:shape id="图片 5" o:spid="_x0000_s1031" type="#_x0000_t75" style="position:absolute;left:2714;top:10239;width:2102;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cEwwAAANsAAAAPAAAAZHJzL2Rvd25yZXYueG1sRE9NawIx&#10;EL0L/ocwQm+a1bZStkZRaamg2Gq99DZsxs3iZrJuUnf9901B8DaP9zmTWWtLcaHaF44VDAcJCOLM&#10;6YJzBYfv9/4LCB+QNZaOScGVPMym3c4EU+0a3tFlH3IRQ9inqMCEUKVS+syQRT9wFXHkjq62GCKs&#10;c6lrbGK4LeUoScbSYsGxwWBFS0PZaf9rFewWbx/zBh+/qk+zWv8cNmezfTor9dBr568gArXhLr65&#10;VzrOf4b/X+IBcvoHAAD//wMAUEsBAi0AFAAGAAgAAAAhANvh9svuAAAAhQEAABMAAAAAAAAAAAAA&#10;AAAAAAAAAFtDb250ZW50X1R5cGVzXS54bWxQSwECLQAUAAYACAAAACEAWvQsW78AAAAVAQAACwAA&#10;AAAAAAAAAAAAAAAfAQAAX3JlbHMvLnJlbHNQSwECLQAUAAYACAAAACEAVbLnBMMAAADbAAAADwAA&#10;AAAAAAAAAAAAAAAHAgAAZHJzL2Rvd25yZXYueG1sUEsFBgAAAAADAAMAtwAAAPcCAAAAAA==&#10;">
                  <v:imagedata r:id="rId154" o:title="" croptop="2146f" cropbottom="55104f" cropleft="49558f" cropright="9963f"/>
                </v:shape>
                <v:shape id="图片 5" o:spid="_x0000_s1032" type="#_x0000_t75" style="position:absolute;left:8858;top:13239;width:2102;height: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lzwwAAANsAAAAPAAAAZHJzL2Rvd25yZXYueG1sRE9Na8JA&#10;EL0X+h+WKfSmm1qREl3FSouCYo168TZkp9nQ7GzMrib9911B6G0e73Mms85W4kqNLx0reOknIIhz&#10;p0suFBwPn703ED4ga6wck4Jf8jCbPj5MMNWu5Yyu+1CIGMI+RQUmhDqV0ueGLPq+q4kj9+0aiyHC&#10;ppC6wTaG20oOkmQkLZYcGwzWtDCU/+wvVkH2/rGct/i6q7/Man06bs5mOzwr9fzUzccgAnXhX3x3&#10;r3ScP4LbL/EAOf0DAAD//wMAUEsBAi0AFAAGAAgAAAAhANvh9svuAAAAhQEAABMAAAAAAAAAAAAA&#10;AAAAAAAAAFtDb250ZW50X1R5cGVzXS54bWxQSwECLQAUAAYACAAAACEAWvQsW78AAAAVAQAACwAA&#10;AAAAAAAAAAAAAAAfAQAAX3JlbHMvLnJlbHNQSwECLQAUAAYACAAAACEApWB5c8MAAADbAAAADwAA&#10;AAAAAAAAAAAAAAAHAgAAZHJzL2Rvd25yZXYueG1sUEsFBgAAAAADAAMAtwAAAPcCAAAAAA==&#10;">
                  <v:imagedata r:id="rId154" o:title="" croptop="2146f" cropbottom="55104f" cropleft="49558f" cropright="9963f"/>
                </v:shape>
                <v:shape id="图片 5" o:spid="_x0000_s1033" type="#_x0000_t75" style="position:absolute;left:16525;top:13096;width:2102;height: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T6wwAAANsAAAAPAAAAZHJzL2Rvd25yZXYueG1sRE/Pa8Iw&#10;FL4L/g/hCd5mqo4hXVNxQ1HY2NR52e3RvDXF5qU20Xb//XIYePz4fmfL3tbiRq2vHCuYThIQxIXT&#10;FZcKTl+bhwUIH5A11o5JwS95WObDQYapdh0f6HYMpYgh7FNUYEJoUil9Yciin7iGOHI/rrUYImxL&#10;qVvsYrit5SxJnqTFimODwYZeDRXn49UqOLyst6sO5/vm0+zevk/vF/PxeFFqPOpXzyAC9eEu/nfv&#10;tIJ5HBu/xB8g8z8AAAD//wMAUEsBAi0AFAAGAAgAAAAhANvh9svuAAAAhQEAABMAAAAAAAAAAAAA&#10;AAAAAAAAAFtDb250ZW50X1R5cGVzXS54bWxQSwECLQAUAAYACAAAACEAWvQsW78AAAAVAQAACwAA&#10;AAAAAAAAAAAAAAAfAQAAX3JlbHMvLnJlbHNQSwECLQAUAAYACAAAACEA8AYU+sMAAADbAAAADwAA&#10;AAAAAAAAAAAAAAAHAgAAZHJzL2Rvd25yZXYueG1sUEsFBgAAAAADAAMAtwAAAPcCAAAAAA==&#10;">
                  <v:imagedata r:id="rId154" o:title="" croptop="2146f" cropbottom="55104f" cropleft="49558f" cropright="9963f"/>
                </v:shape>
                <w10:anchorlock/>
              </v:group>
            </w:pict>
          </mc:Fallback>
        </mc:AlternateContent>
      </w:r>
      <w:r>
        <w:rPr>
          <w:rFonts w:hint="eastAsia"/>
          <w:sz w:val="21"/>
          <w:szCs w:val="21"/>
        </w:rPr>
        <w:t xml:space="preserve"> </w:t>
      </w:r>
    </w:p>
    <w:p w14:paraId="04054429" w14:textId="77777777" w:rsidR="00894302" w:rsidRDefault="00894302" w:rsidP="00894302">
      <w:pPr>
        <w:ind w:firstLineChars="0" w:firstLine="0"/>
        <w:jc w:val="center"/>
        <w:rPr>
          <w:sz w:val="21"/>
          <w:szCs w:val="21"/>
        </w:rPr>
      </w:pPr>
      <w:r>
        <w:rPr>
          <w:sz w:val="21"/>
          <w:szCs w:val="21"/>
        </w:rPr>
        <w:t xml:space="preserve">  </w:t>
      </w:r>
      <w:r>
        <w:rPr>
          <w:rFonts w:hint="eastAsia"/>
          <w:sz w:val="21"/>
          <w:szCs w:val="21"/>
        </w:rPr>
        <w:t>图</w:t>
      </w:r>
      <w:r>
        <w:rPr>
          <w:rFonts w:hint="eastAsia"/>
          <w:sz w:val="21"/>
          <w:szCs w:val="21"/>
        </w:rPr>
        <w:t>3-1 A</w:t>
      </w:r>
      <w:r>
        <w:rPr>
          <w:sz w:val="21"/>
          <w:szCs w:val="21"/>
        </w:rPr>
        <w:t>P</w:t>
      </w:r>
      <w:r>
        <w:rPr>
          <w:rFonts w:hint="eastAsia"/>
          <w:sz w:val="21"/>
          <w:szCs w:val="21"/>
        </w:rPr>
        <w:t>及参考点的部署</w:t>
      </w:r>
      <w:r>
        <w:rPr>
          <w:sz w:val="21"/>
          <w:szCs w:val="21"/>
        </w:rPr>
        <w:t xml:space="preserve"> </w:t>
      </w:r>
    </w:p>
    <w:p w14:paraId="59148A32" w14:textId="77777777" w:rsidR="00894302" w:rsidRDefault="00894302" w:rsidP="00894302">
      <w:pPr>
        <w:ind w:firstLineChars="0" w:firstLine="0"/>
        <w:jc w:val="center"/>
        <w:rPr>
          <w:sz w:val="21"/>
          <w:szCs w:val="21"/>
        </w:rPr>
      </w:pPr>
      <w:r>
        <w:rPr>
          <w:rFonts w:hint="eastAsia"/>
          <w:sz w:val="21"/>
          <w:szCs w:val="21"/>
        </w:rPr>
        <w:t>Fig.3-1</w:t>
      </w:r>
      <w:r>
        <w:rPr>
          <w:sz w:val="21"/>
          <w:szCs w:val="21"/>
        </w:rPr>
        <w:t xml:space="preserve"> AP and reference point deployment</w:t>
      </w:r>
    </w:p>
    <w:p w14:paraId="04068DF0" w14:textId="77777777" w:rsidR="00894302" w:rsidRDefault="00894302" w:rsidP="00894302">
      <w:pPr>
        <w:spacing w:line="240" w:lineRule="auto"/>
        <w:ind w:firstLineChars="0" w:firstLine="0"/>
        <w:jc w:val="center"/>
        <w:rPr>
          <w:sz w:val="21"/>
          <w:szCs w:val="21"/>
        </w:rPr>
      </w:pPr>
      <w:r>
        <w:rPr>
          <w:noProof/>
          <w:sz w:val="21"/>
          <w:szCs w:val="21"/>
        </w:rPr>
        <w:lastRenderedPageBreak/>
        <w:drawing>
          <wp:inline distT="0" distB="0" distL="0" distR="0" wp14:anchorId="3C12C6FE" wp14:editId="3768DA83">
            <wp:extent cx="1798955" cy="3113405"/>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55" cstate="print">
                      <a:extLst>
                        <a:ext uri="{28A0092B-C50C-407E-A947-70E740481C1C}">
                          <a14:useLocalDpi xmlns:a14="http://schemas.microsoft.com/office/drawing/2010/main" val="0"/>
                        </a:ext>
                      </a:extLst>
                    </a:blip>
                    <a:srcRect t="5034" r="-32" b="13997"/>
                    <a:stretch>
                      <a:fillRect/>
                    </a:stretch>
                  </pic:blipFill>
                  <pic:spPr>
                    <a:xfrm>
                      <a:off x="0" y="0"/>
                      <a:ext cx="1812612" cy="3136732"/>
                    </a:xfrm>
                    <a:prstGeom prst="rect">
                      <a:avLst/>
                    </a:prstGeom>
                    <a:ln>
                      <a:noFill/>
                    </a:ln>
                  </pic:spPr>
                </pic:pic>
              </a:graphicData>
            </a:graphic>
          </wp:inline>
        </w:drawing>
      </w:r>
    </w:p>
    <w:p w14:paraId="0A7FE7A3" w14:textId="77777777" w:rsidR="00894302" w:rsidRDefault="00894302" w:rsidP="00894302">
      <w:pPr>
        <w:ind w:firstLineChars="0" w:firstLine="0"/>
        <w:jc w:val="center"/>
        <w:rPr>
          <w:sz w:val="21"/>
          <w:szCs w:val="21"/>
        </w:rPr>
      </w:pPr>
      <w:r>
        <w:rPr>
          <w:noProof/>
        </w:rPr>
        <w:drawing>
          <wp:anchor distT="0" distB="0" distL="114300" distR="114300" simplePos="0" relativeHeight="251811840" behindDoc="0" locked="0" layoutInCell="1" allowOverlap="1" wp14:anchorId="4C939E11" wp14:editId="5623E125">
            <wp:simplePos x="0" y="0"/>
            <wp:positionH relativeFrom="column">
              <wp:posOffset>2732405</wp:posOffset>
            </wp:positionH>
            <wp:positionV relativeFrom="paragraph">
              <wp:posOffset>8145145</wp:posOffset>
            </wp:positionV>
            <wp:extent cx="207645" cy="239395"/>
            <wp:effectExtent l="0" t="0" r="0" b="0"/>
            <wp:wrapNone/>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3" cstate="print">
                      <a:extLst>
                        <a:ext uri="{28A0092B-C50C-407E-A947-70E740481C1C}">
                          <a14:useLocalDpi xmlns:a14="http://schemas.microsoft.com/office/drawing/2010/main" val="0"/>
                        </a:ext>
                      </a:extLst>
                    </a:blip>
                    <a:srcRect l="75620" t="3274" r="15202" b="84082"/>
                    <a:stretch>
                      <a:fillRect/>
                    </a:stretch>
                  </pic:blipFill>
                  <pic:spPr>
                    <a:xfrm>
                      <a:off x="0" y="0"/>
                      <a:ext cx="207962" cy="239134"/>
                    </a:xfrm>
                    <a:prstGeom prst="rect">
                      <a:avLst/>
                    </a:prstGeom>
                    <a:ln>
                      <a:noFill/>
                    </a:ln>
                  </pic:spPr>
                </pic:pic>
              </a:graphicData>
            </a:graphic>
          </wp:anchor>
        </w:drawing>
      </w:r>
      <w:r>
        <w:rPr>
          <w:rFonts w:hint="eastAsia"/>
          <w:sz w:val="21"/>
          <w:szCs w:val="21"/>
        </w:rPr>
        <w:t>图</w:t>
      </w:r>
      <w:r>
        <w:rPr>
          <w:rFonts w:hint="eastAsia"/>
          <w:sz w:val="21"/>
          <w:szCs w:val="21"/>
        </w:rPr>
        <w:t>3-2</w:t>
      </w:r>
      <w:r>
        <w:rPr>
          <w:sz w:val="21"/>
          <w:szCs w:val="21"/>
        </w:rPr>
        <w:t xml:space="preserve"> </w:t>
      </w:r>
      <w:r>
        <w:rPr>
          <w:rFonts w:hint="eastAsia"/>
          <w:sz w:val="21"/>
          <w:szCs w:val="21"/>
        </w:rPr>
        <w:t>信号采集平台</w:t>
      </w:r>
    </w:p>
    <w:p w14:paraId="67E61B93" w14:textId="77777777" w:rsidR="00894302" w:rsidRDefault="00894302" w:rsidP="00894302">
      <w:pPr>
        <w:ind w:firstLineChars="0" w:firstLine="0"/>
        <w:jc w:val="center"/>
      </w:pPr>
      <w:r>
        <w:rPr>
          <w:rFonts w:hint="eastAsia"/>
          <w:sz w:val="21"/>
          <w:szCs w:val="21"/>
        </w:rPr>
        <w:t>Fig.3-2</w:t>
      </w:r>
      <w:r>
        <w:rPr>
          <w:sz w:val="21"/>
          <w:szCs w:val="21"/>
        </w:rPr>
        <w:t xml:space="preserve"> Signal acquisition platform</w:t>
      </w:r>
    </w:p>
    <w:p w14:paraId="01BCBB8F" w14:textId="77777777" w:rsidR="00894302" w:rsidRDefault="00894302" w:rsidP="00894302">
      <w:pPr>
        <w:ind w:firstLineChars="0" w:firstLine="0"/>
        <w:jc w:val="center"/>
      </w:pPr>
      <w:r>
        <w:rPr>
          <w:noProof/>
        </w:rPr>
        <w:drawing>
          <wp:anchor distT="0" distB="0" distL="114300" distR="114300" simplePos="0" relativeHeight="251810816" behindDoc="0" locked="0" layoutInCell="1" allowOverlap="1" wp14:anchorId="398122A8" wp14:editId="2A1B552F">
            <wp:simplePos x="0" y="0"/>
            <wp:positionH relativeFrom="column">
              <wp:posOffset>2732405</wp:posOffset>
            </wp:positionH>
            <wp:positionV relativeFrom="paragraph">
              <wp:posOffset>8145145</wp:posOffset>
            </wp:positionV>
            <wp:extent cx="207645" cy="239395"/>
            <wp:effectExtent l="0" t="0" r="0" b="0"/>
            <wp:wrapNone/>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3" cstate="print">
                      <a:extLst>
                        <a:ext uri="{28A0092B-C50C-407E-A947-70E740481C1C}">
                          <a14:useLocalDpi xmlns:a14="http://schemas.microsoft.com/office/drawing/2010/main" val="0"/>
                        </a:ext>
                      </a:extLst>
                    </a:blip>
                    <a:srcRect l="75620" t="3274" r="15202" b="84082"/>
                    <a:stretch>
                      <a:fillRect/>
                    </a:stretch>
                  </pic:blipFill>
                  <pic:spPr>
                    <a:xfrm>
                      <a:off x="0" y="0"/>
                      <a:ext cx="207962" cy="239134"/>
                    </a:xfrm>
                    <a:prstGeom prst="rect">
                      <a:avLst/>
                    </a:prstGeom>
                    <a:ln>
                      <a:noFill/>
                    </a:ln>
                  </pic:spPr>
                </pic:pic>
              </a:graphicData>
            </a:graphic>
          </wp:anchor>
        </w:drawing>
      </w:r>
    </w:p>
    <w:p w14:paraId="407418AB" w14:textId="77777777" w:rsidR="00894302" w:rsidRDefault="00894302" w:rsidP="00894302">
      <w:pPr>
        <w:pStyle w:val="33"/>
        <w:ind w:firstLineChars="200" w:firstLine="480"/>
        <w:rPr>
          <w:rFonts w:eastAsia="宋体"/>
          <w:sz w:val="24"/>
        </w:rPr>
      </w:pPr>
      <w:r>
        <w:rPr>
          <w:rFonts w:eastAsia="宋体" w:hint="eastAsia"/>
          <w:sz w:val="24"/>
        </w:rPr>
        <w:t>信号采集过程中，将移动设备水平贴放在参考点，采集过程中保持朝向一致，在每个参考点处对</w:t>
      </w:r>
      <w:r>
        <w:rPr>
          <w:rFonts w:eastAsia="宋体" w:hint="eastAsia"/>
          <w:sz w:val="24"/>
        </w:rPr>
        <w:t>6</w:t>
      </w:r>
      <w:r>
        <w:rPr>
          <w:rFonts w:eastAsia="宋体" w:hint="eastAsia"/>
          <w:sz w:val="24"/>
        </w:rPr>
        <w:t>个</w:t>
      </w:r>
      <w:r>
        <w:rPr>
          <w:rFonts w:eastAsia="宋体" w:hint="eastAsia"/>
          <w:sz w:val="24"/>
        </w:rPr>
        <w:t>AP</w:t>
      </w:r>
      <w:r>
        <w:rPr>
          <w:rFonts w:eastAsia="宋体" w:hint="eastAsia"/>
          <w:sz w:val="24"/>
        </w:rPr>
        <w:t>的</w:t>
      </w:r>
      <w:r>
        <w:rPr>
          <w:rFonts w:eastAsia="宋体" w:hint="eastAsia"/>
          <w:sz w:val="24"/>
        </w:rPr>
        <w:t>Wi-Fi</w:t>
      </w:r>
      <w:r>
        <w:rPr>
          <w:rFonts w:eastAsia="宋体" w:hint="eastAsia"/>
          <w:sz w:val="24"/>
        </w:rPr>
        <w:t>信息进行采集，时间为</w:t>
      </w:r>
      <w:r>
        <w:rPr>
          <w:rFonts w:eastAsia="宋体" w:hint="eastAsia"/>
          <w:sz w:val="24"/>
        </w:rPr>
        <w:t>30</w:t>
      </w:r>
      <w:r>
        <w:rPr>
          <w:rFonts w:eastAsia="宋体" w:hint="eastAsia"/>
          <w:sz w:val="24"/>
        </w:rPr>
        <w:t>秒，存储数据中包括</w:t>
      </w:r>
      <w:r>
        <w:rPr>
          <w:rFonts w:eastAsia="宋体" w:hint="eastAsia"/>
          <w:sz w:val="24"/>
        </w:rPr>
        <w:t>Wi-Fi</w:t>
      </w:r>
      <w:r>
        <w:rPr>
          <w:rFonts w:eastAsia="宋体" w:hint="eastAsia"/>
          <w:sz w:val="24"/>
        </w:rPr>
        <w:t>发</w:t>
      </w:r>
      <w:r w:rsidR="00A026F5">
        <w:rPr>
          <w:rFonts w:eastAsia="宋体" w:hint="eastAsia"/>
          <w:sz w:val="24"/>
        </w:rPr>
        <w:t>送设备</w:t>
      </w:r>
      <w:r>
        <w:rPr>
          <w:rFonts w:eastAsia="宋体" w:hint="eastAsia"/>
          <w:sz w:val="24"/>
        </w:rPr>
        <w:t>ID</w:t>
      </w:r>
      <w:r>
        <w:rPr>
          <w:rFonts w:eastAsia="宋体" w:hint="eastAsia"/>
          <w:sz w:val="24"/>
        </w:rPr>
        <w:t>、</w:t>
      </w:r>
      <w:r>
        <w:rPr>
          <w:rFonts w:eastAsia="宋体" w:hint="eastAsia"/>
          <w:sz w:val="24"/>
        </w:rPr>
        <w:t>RSSI</w:t>
      </w:r>
      <w:r>
        <w:rPr>
          <w:rFonts w:eastAsia="宋体" w:hint="eastAsia"/>
          <w:sz w:val="24"/>
        </w:rPr>
        <w:t>值、</w:t>
      </w:r>
      <w:r>
        <w:rPr>
          <w:rFonts w:eastAsia="宋体" w:hint="eastAsia"/>
          <w:sz w:val="24"/>
        </w:rPr>
        <w:t>M</w:t>
      </w:r>
      <w:r>
        <w:rPr>
          <w:rFonts w:eastAsia="宋体"/>
          <w:sz w:val="24"/>
        </w:rPr>
        <w:t>AC</w:t>
      </w:r>
      <w:r>
        <w:rPr>
          <w:rFonts w:eastAsia="宋体" w:hint="eastAsia"/>
          <w:sz w:val="24"/>
        </w:rPr>
        <w:t>地址以及采集时间。数据组成信息如表</w:t>
      </w:r>
      <w:r>
        <w:rPr>
          <w:rFonts w:eastAsia="宋体" w:hint="eastAsia"/>
          <w:sz w:val="24"/>
        </w:rPr>
        <w:t>3-1</w:t>
      </w:r>
      <w:r>
        <w:rPr>
          <w:rFonts w:eastAsia="宋体" w:hint="eastAsia"/>
          <w:sz w:val="24"/>
        </w:rPr>
        <w:t>所示。实验前期的数据预处理工作，包括对存储数据的必要信息提取，对</w:t>
      </w:r>
      <w:r>
        <w:rPr>
          <w:rFonts w:eastAsia="宋体" w:hint="eastAsia"/>
          <w:sz w:val="24"/>
        </w:rPr>
        <w:t>RSSI</w:t>
      </w:r>
      <w:r>
        <w:rPr>
          <w:rFonts w:eastAsia="宋体" w:hint="eastAsia"/>
          <w:sz w:val="24"/>
        </w:rPr>
        <w:t>进行时间平均处理，以及时间序列的排列处理等。指纹库的建立工作为将六维信号空间与相对应的二维物理坐标空间相结合形成指纹库。在本实验中共采集了</w:t>
      </w:r>
      <w:r>
        <w:rPr>
          <w:rFonts w:eastAsia="宋体" w:hint="eastAsia"/>
          <w:sz w:val="24"/>
        </w:rPr>
        <w:t>224</w:t>
      </w:r>
      <w:r>
        <w:rPr>
          <w:rFonts w:eastAsia="宋体" w:hint="eastAsia"/>
          <w:sz w:val="24"/>
        </w:rPr>
        <w:t>个参考点的指纹信息，共</w:t>
      </w:r>
      <w:r>
        <w:rPr>
          <w:rFonts w:eastAsia="宋体" w:hint="eastAsia"/>
          <w:sz w:val="24"/>
        </w:rPr>
        <w:t>6</w:t>
      </w:r>
      <w:r>
        <w:rPr>
          <w:rFonts w:eastAsia="宋体"/>
          <w:sz w:val="24"/>
        </w:rPr>
        <w:t>,</w:t>
      </w:r>
      <w:r>
        <w:rPr>
          <w:rFonts w:eastAsia="宋体" w:hint="eastAsia"/>
          <w:sz w:val="24"/>
        </w:rPr>
        <w:t>720</w:t>
      </w:r>
      <w:r>
        <w:rPr>
          <w:rFonts w:eastAsia="宋体" w:hint="eastAsia"/>
          <w:sz w:val="24"/>
        </w:rPr>
        <w:t>条数据，指纹维度为</w:t>
      </w:r>
      <w:r>
        <w:rPr>
          <w:rFonts w:eastAsia="宋体" w:hint="eastAsia"/>
          <w:sz w:val="24"/>
        </w:rPr>
        <w:t>8</w:t>
      </w:r>
      <w:r>
        <w:rPr>
          <w:rFonts w:eastAsia="宋体" w:hint="eastAsia"/>
          <w:sz w:val="24"/>
        </w:rPr>
        <w:t>维，其中前</w:t>
      </w:r>
      <w:r>
        <w:rPr>
          <w:rFonts w:eastAsia="宋体" w:hint="eastAsia"/>
          <w:sz w:val="24"/>
        </w:rPr>
        <w:t>6</w:t>
      </w:r>
      <w:r>
        <w:rPr>
          <w:rFonts w:eastAsia="宋体" w:hint="eastAsia"/>
          <w:sz w:val="24"/>
        </w:rPr>
        <w:t>维为接收到的</w:t>
      </w:r>
      <w:r>
        <w:rPr>
          <w:rFonts w:eastAsia="宋体" w:hint="eastAsia"/>
          <w:sz w:val="24"/>
        </w:rPr>
        <w:t>6</w:t>
      </w:r>
      <w:r>
        <w:rPr>
          <w:rFonts w:eastAsia="宋体" w:hint="eastAsia"/>
          <w:sz w:val="24"/>
        </w:rPr>
        <w:t>个</w:t>
      </w:r>
      <w:r>
        <w:rPr>
          <w:rFonts w:eastAsia="宋体" w:hint="eastAsia"/>
          <w:sz w:val="24"/>
        </w:rPr>
        <w:t>AP</w:t>
      </w:r>
      <w:r>
        <w:rPr>
          <w:rFonts w:eastAsia="宋体" w:hint="eastAsia"/>
          <w:sz w:val="24"/>
        </w:rPr>
        <w:t>的</w:t>
      </w:r>
      <w:r>
        <w:rPr>
          <w:rFonts w:eastAsia="宋体" w:hint="eastAsia"/>
          <w:sz w:val="24"/>
        </w:rPr>
        <w:t>RSSI</w:t>
      </w:r>
      <w:r>
        <w:rPr>
          <w:rFonts w:eastAsia="宋体" w:hint="eastAsia"/>
          <w:sz w:val="24"/>
        </w:rPr>
        <w:t>值，第</w:t>
      </w:r>
      <w:r>
        <w:rPr>
          <w:rFonts w:eastAsia="宋体" w:hint="eastAsia"/>
          <w:sz w:val="24"/>
        </w:rPr>
        <w:t>7</w:t>
      </w:r>
      <w:r>
        <w:rPr>
          <w:rFonts w:eastAsia="宋体" w:hint="eastAsia"/>
          <w:sz w:val="24"/>
        </w:rPr>
        <w:t>维和第</w:t>
      </w:r>
      <w:r>
        <w:rPr>
          <w:rFonts w:eastAsia="宋体" w:hint="eastAsia"/>
          <w:sz w:val="24"/>
        </w:rPr>
        <w:t>8</w:t>
      </w:r>
      <w:r>
        <w:rPr>
          <w:rFonts w:eastAsia="宋体" w:hint="eastAsia"/>
          <w:sz w:val="24"/>
        </w:rPr>
        <w:t>维是指纹对应的二维坐标。</w:t>
      </w:r>
    </w:p>
    <w:p w14:paraId="40E3290C" w14:textId="77777777" w:rsidR="00894302" w:rsidRDefault="00894302" w:rsidP="00894302">
      <w:pPr>
        <w:pStyle w:val="33"/>
        <w:ind w:firstLineChars="200" w:firstLine="480"/>
        <w:rPr>
          <w:rFonts w:eastAsia="宋体"/>
          <w:sz w:val="24"/>
        </w:rPr>
      </w:pPr>
    </w:p>
    <w:p w14:paraId="65AA826E"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3</w:t>
      </w:r>
      <w:r>
        <w:rPr>
          <w:sz w:val="21"/>
          <w:szCs w:val="21"/>
        </w:rPr>
        <w:t xml:space="preserve">-1 </w:t>
      </w:r>
      <w:r>
        <w:rPr>
          <w:rFonts w:hint="eastAsia"/>
          <w:sz w:val="21"/>
          <w:szCs w:val="21"/>
        </w:rPr>
        <w:t>接收信号的信息列表</w:t>
      </w:r>
    </w:p>
    <w:p w14:paraId="595AA454" w14:textId="77777777" w:rsidR="00894302" w:rsidRDefault="00894302" w:rsidP="00894302">
      <w:pPr>
        <w:ind w:firstLineChars="0" w:firstLine="0"/>
        <w:jc w:val="center"/>
        <w:rPr>
          <w:sz w:val="21"/>
          <w:szCs w:val="21"/>
        </w:rPr>
      </w:pPr>
      <w:r>
        <w:rPr>
          <w:sz w:val="21"/>
          <w:szCs w:val="21"/>
        </w:rPr>
        <w:t>Table 3-1 List of information about received signal</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1512"/>
        <w:gridCol w:w="1889"/>
        <w:gridCol w:w="1751"/>
        <w:gridCol w:w="2786"/>
      </w:tblGrid>
      <w:tr w:rsidR="00894302" w14:paraId="5F973E3A" w14:textId="77777777" w:rsidTr="00C753D1">
        <w:trPr>
          <w:trHeight w:val="478"/>
          <w:jc w:val="center"/>
        </w:trPr>
        <w:tc>
          <w:tcPr>
            <w:tcW w:w="1512" w:type="dxa"/>
            <w:tcBorders>
              <w:top w:val="single" w:sz="12" w:space="0" w:color="auto"/>
              <w:left w:val="nil"/>
              <w:bottom w:val="single" w:sz="6" w:space="0" w:color="auto"/>
              <w:right w:val="nil"/>
            </w:tcBorders>
            <w:vAlign w:val="center"/>
          </w:tcPr>
          <w:p w14:paraId="055F19B7" w14:textId="77777777" w:rsidR="00894302" w:rsidRDefault="00894302" w:rsidP="00C753D1">
            <w:pPr>
              <w:spacing w:line="240" w:lineRule="auto"/>
              <w:ind w:firstLineChars="0" w:firstLine="0"/>
              <w:jc w:val="center"/>
              <w:rPr>
                <w:color w:val="FFFFFF"/>
                <w:sz w:val="21"/>
                <w:szCs w:val="21"/>
              </w:rPr>
            </w:pPr>
            <w:r>
              <w:rPr>
                <w:rFonts w:hint="eastAsia"/>
                <w:sz w:val="21"/>
                <w:szCs w:val="21"/>
              </w:rPr>
              <w:t>名称</w:t>
            </w:r>
          </w:p>
        </w:tc>
        <w:tc>
          <w:tcPr>
            <w:tcW w:w="1889" w:type="dxa"/>
            <w:tcBorders>
              <w:top w:val="single" w:sz="12" w:space="0" w:color="auto"/>
              <w:left w:val="nil"/>
              <w:bottom w:val="single" w:sz="6" w:space="0" w:color="auto"/>
              <w:right w:val="nil"/>
            </w:tcBorders>
            <w:vAlign w:val="center"/>
          </w:tcPr>
          <w:p w14:paraId="2C6A23E0" w14:textId="77777777" w:rsidR="00894302" w:rsidRDefault="00894302" w:rsidP="00C753D1">
            <w:pPr>
              <w:spacing w:line="240" w:lineRule="auto"/>
              <w:ind w:firstLineChars="0" w:firstLine="0"/>
              <w:jc w:val="center"/>
              <w:rPr>
                <w:sz w:val="21"/>
                <w:szCs w:val="21"/>
              </w:rPr>
            </w:pPr>
            <w:r>
              <w:rPr>
                <w:rFonts w:hint="eastAsia"/>
                <w:sz w:val="21"/>
                <w:szCs w:val="21"/>
              </w:rPr>
              <w:t>描述</w:t>
            </w:r>
          </w:p>
        </w:tc>
        <w:tc>
          <w:tcPr>
            <w:tcW w:w="1751" w:type="dxa"/>
            <w:tcBorders>
              <w:top w:val="single" w:sz="12" w:space="0" w:color="auto"/>
              <w:left w:val="nil"/>
              <w:bottom w:val="single" w:sz="6" w:space="0" w:color="auto"/>
              <w:right w:val="nil"/>
            </w:tcBorders>
            <w:vAlign w:val="center"/>
          </w:tcPr>
          <w:p w14:paraId="7EEF0A29" w14:textId="77777777" w:rsidR="00894302" w:rsidRDefault="00894302" w:rsidP="00C753D1">
            <w:pPr>
              <w:spacing w:line="240" w:lineRule="auto"/>
              <w:ind w:firstLineChars="0" w:firstLine="0"/>
              <w:jc w:val="center"/>
              <w:rPr>
                <w:sz w:val="21"/>
                <w:szCs w:val="21"/>
              </w:rPr>
            </w:pPr>
            <w:r>
              <w:rPr>
                <w:rFonts w:hint="eastAsia"/>
                <w:sz w:val="21"/>
                <w:szCs w:val="21"/>
              </w:rPr>
              <w:t>数据类型</w:t>
            </w:r>
          </w:p>
        </w:tc>
        <w:tc>
          <w:tcPr>
            <w:tcW w:w="2786" w:type="dxa"/>
            <w:tcBorders>
              <w:top w:val="single" w:sz="12" w:space="0" w:color="auto"/>
              <w:left w:val="nil"/>
              <w:bottom w:val="single" w:sz="6" w:space="0" w:color="auto"/>
              <w:right w:val="nil"/>
            </w:tcBorders>
            <w:vAlign w:val="center"/>
          </w:tcPr>
          <w:p w14:paraId="3365B32B" w14:textId="77777777" w:rsidR="00894302" w:rsidRDefault="00894302" w:rsidP="00C753D1">
            <w:pPr>
              <w:spacing w:line="240" w:lineRule="auto"/>
              <w:ind w:firstLineChars="0" w:firstLine="0"/>
              <w:jc w:val="center"/>
              <w:rPr>
                <w:sz w:val="21"/>
                <w:szCs w:val="21"/>
              </w:rPr>
            </w:pPr>
            <w:r>
              <w:rPr>
                <w:rFonts w:hint="eastAsia"/>
                <w:sz w:val="21"/>
                <w:szCs w:val="21"/>
              </w:rPr>
              <w:t>举例</w:t>
            </w:r>
          </w:p>
        </w:tc>
      </w:tr>
      <w:tr w:rsidR="00894302" w14:paraId="235B6396" w14:textId="77777777" w:rsidTr="00C753D1">
        <w:trPr>
          <w:trHeight w:hRule="exact" w:val="482"/>
          <w:jc w:val="center"/>
        </w:trPr>
        <w:tc>
          <w:tcPr>
            <w:tcW w:w="1512" w:type="dxa"/>
            <w:tcBorders>
              <w:top w:val="single" w:sz="6" w:space="0" w:color="auto"/>
              <w:left w:val="nil"/>
              <w:bottom w:val="nil"/>
              <w:right w:val="nil"/>
            </w:tcBorders>
            <w:vAlign w:val="center"/>
          </w:tcPr>
          <w:p w14:paraId="483B2D75" w14:textId="77777777" w:rsidR="00894302" w:rsidRDefault="00894302" w:rsidP="00C753D1">
            <w:pPr>
              <w:spacing w:line="240" w:lineRule="auto"/>
              <w:ind w:firstLineChars="0" w:firstLine="0"/>
              <w:jc w:val="center"/>
              <w:rPr>
                <w:sz w:val="21"/>
                <w:szCs w:val="21"/>
              </w:rPr>
            </w:pPr>
            <w:r>
              <w:rPr>
                <w:sz w:val="21"/>
                <w:szCs w:val="21"/>
              </w:rPr>
              <w:t>Time</w:t>
            </w:r>
          </w:p>
        </w:tc>
        <w:tc>
          <w:tcPr>
            <w:tcW w:w="1889" w:type="dxa"/>
            <w:tcBorders>
              <w:top w:val="single" w:sz="6" w:space="0" w:color="auto"/>
              <w:left w:val="nil"/>
              <w:bottom w:val="nil"/>
              <w:right w:val="nil"/>
            </w:tcBorders>
            <w:vAlign w:val="center"/>
          </w:tcPr>
          <w:p w14:paraId="214BBB0C" w14:textId="77777777" w:rsidR="00894302" w:rsidRDefault="00894302" w:rsidP="00C753D1">
            <w:pPr>
              <w:spacing w:line="240" w:lineRule="auto"/>
              <w:ind w:firstLineChars="0" w:firstLine="0"/>
              <w:jc w:val="center"/>
              <w:rPr>
                <w:sz w:val="21"/>
                <w:szCs w:val="21"/>
              </w:rPr>
            </w:pPr>
            <w:r>
              <w:rPr>
                <w:rFonts w:hint="eastAsia"/>
                <w:sz w:val="21"/>
                <w:szCs w:val="21"/>
              </w:rPr>
              <w:t>采样时间</w:t>
            </w:r>
          </w:p>
        </w:tc>
        <w:tc>
          <w:tcPr>
            <w:tcW w:w="1751" w:type="dxa"/>
            <w:tcBorders>
              <w:top w:val="single" w:sz="6" w:space="0" w:color="auto"/>
              <w:left w:val="nil"/>
              <w:bottom w:val="nil"/>
              <w:right w:val="nil"/>
            </w:tcBorders>
            <w:vAlign w:val="center"/>
          </w:tcPr>
          <w:p w14:paraId="71537128" w14:textId="77777777" w:rsidR="00894302" w:rsidRDefault="00894302" w:rsidP="00C753D1">
            <w:pPr>
              <w:spacing w:line="240" w:lineRule="auto"/>
              <w:ind w:firstLineChars="0" w:firstLine="0"/>
              <w:jc w:val="center"/>
              <w:rPr>
                <w:sz w:val="21"/>
                <w:szCs w:val="21"/>
              </w:rPr>
            </w:pPr>
            <w:r>
              <w:rPr>
                <w:sz w:val="21"/>
                <w:szCs w:val="21"/>
              </w:rPr>
              <w:t>datatime</w:t>
            </w:r>
          </w:p>
        </w:tc>
        <w:tc>
          <w:tcPr>
            <w:tcW w:w="2786" w:type="dxa"/>
            <w:tcBorders>
              <w:top w:val="single" w:sz="6" w:space="0" w:color="auto"/>
              <w:left w:val="nil"/>
              <w:bottom w:val="nil"/>
              <w:right w:val="nil"/>
            </w:tcBorders>
            <w:vAlign w:val="center"/>
          </w:tcPr>
          <w:p w14:paraId="2928F568" w14:textId="77777777" w:rsidR="00894302" w:rsidRDefault="00894302" w:rsidP="00C753D1">
            <w:pPr>
              <w:spacing w:line="240" w:lineRule="auto"/>
              <w:ind w:firstLineChars="0" w:firstLine="0"/>
              <w:jc w:val="center"/>
              <w:rPr>
                <w:sz w:val="21"/>
                <w:szCs w:val="21"/>
              </w:rPr>
            </w:pPr>
            <w:r>
              <w:rPr>
                <w:sz w:val="21"/>
                <w:szCs w:val="21"/>
              </w:rPr>
              <w:t>2019-0</w:t>
            </w:r>
            <w:r>
              <w:rPr>
                <w:rFonts w:hint="eastAsia"/>
                <w:sz w:val="21"/>
                <w:szCs w:val="21"/>
              </w:rPr>
              <w:t>3</w:t>
            </w:r>
            <w:r>
              <w:rPr>
                <w:sz w:val="21"/>
                <w:szCs w:val="21"/>
              </w:rPr>
              <w:t>-1</w:t>
            </w:r>
            <w:r>
              <w:rPr>
                <w:rFonts w:hint="eastAsia"/>
                <w:sz w:val="21"/>
                <w:szCs w:val="21"/>
              </w:rPr>
              <w:t>2</w:t>
            </w:r>
            <w:r>
              <w:rPr>
                <w:sz w:val="21"/>
                <w:szCs w:val="21"/>
              </w:rPr>
              <w:t xml:space="preserve"> 12:4</w:t>
            </w:r>
            <w:r>
              <w:rPr>
                <w:rFonts w:hint="eastAsia"/>
                <w:sz w:val="21"/>
                <w:szCs w:val="21"/>
              </w:rPr>
              <w:t>9</w:t>
            </w:r>
            <w:r>
              <w:rPr>
                <w:sz w:val="21"/>
                <w:szCs w:val="21"/>
              </w:rPr>
              <w:t>:2</w:t>
            </w:r>
            <w:r>
              <w:rPr>
                <w:rFonts w:hint="eastAsia"/>
                <w:sz w:val="21"/>
                <w:szCs w:val="21"/>
              </w:rPr>
              <w:t>6</w:t>
            </w:r>
          </w:p>
        </w:tc>
      </w:tr>
      <w:tr w:rsidR="00894302" w14:paraId="7548827B" w14:textId="77777777" w:rsidTr="00C753D1">
        <w:trPr>
          <w:trHeight w:hRule="exact" w:val="482"/>
          <w:jc w:val="center"/>
        </w:trPr>
        <w:tc>
          <w:tcPr>
            <w:tcW w:w="1512" w:type="dxa"/>
            <w:tcBorders>
              <w:top w:val="nil"/>
              <w:left w:val="nil"/>
              <w:bottom w:val="nil"/>
              <w:right w:val="nil"/>
            </w:tcBorders>
            <w:vAlign w:val="center"/>
          </w:tcPr>
          <w:p w14:paraId="04082BF1" w14:textId="77777777" w:rsidR="00894302" w:rsidRDefault="00894302" w:rsidP="00C753D1">
            <w:pPr>
              <w:spacing w:line="240" w:lineRule="auto"/>
              <w:ind w:firstLineChars="0" w:firstLine="0"/>
              <w:jc w:val="center"/>
              <w:rPr>
                <w:sz w:val="21"/>
                <w:szCs w:val="21"/>
              </w:rPr>
            </w:pPr>
            <w:r>
              <w:rPr>
                <w:sz w:val="21"/>
                <w:szCs w:val="21"/>
              </w:rPr>
              <w:t>SSID</w:t>
            </w:r>
          </w:p>
        </w:tc>
        <w:tc>
          <w:tcPr>
            <w:tcW w:w="1889" w:type="dxa"/>
            <w:tcBorders>
              <w:top w:val="nil"/>
              <w:left w:val="nil"/>
              <w:bottom w:val="nil"/>
              <w:right w:val="nil"/>
            </w:tcBorders>
            <w:vAlign w:val="center"/>
          </w:tcPr>
          <w:p w14:paraId="488A63BD" w14:textId="77777777" w:rsidR="00894302" w:rsidRDefault="00894302" w:rsidP="00C753D1">
            <w:pPr>
              <w:spacing w:line="240" w:lineRule="auto"/>
              <w:ind w:firstLineChars="0" w:firstLine="0"/>
              <w:jc w:val="center"/>
              <w:rPr>
                <w:sz w:val="21"/>
                <w:szCs w:val="21"/>
              </w:rPr>
            </w:pPr>
            <w:r>
              <w:rPr>
                <w:sz w:val="21"/>
                <w:szCs w:val="21"/>
              </w:rPr>
              <w:t>AP</w:t>
            </w:r>
            <w:r>
              <w:rPr>
                <w:rFonts w:hint="eastAsia"/>
                <w:sz w:val="21"/>
                <w:szCs w:val="21"/>
              </w:rPr>
              <w:t>名称</w:t>
            </w:r>
          </w:p>
        </w:tc>
        <w:tc>
          <w:tcPr>
            <w:tcW w:w="1751" w:type="dxa"/>
            <w:tcBorders>
              <w:top w:val="nil"/>
              <w:left w:val="nil"/>
              <w:bottom w:val="nil"/>
              <w:right w:val="nil"/>
            </w:tcBorders>
            <w:vAlign w:val="center"/>
          </w:tcPr>
          <w:p w14:paraId="0021236E" w14:textId="77777777" w:rsidR="00894302" w:rsidRDefault="00894302" w:rsidP="00C753D1">
            <w:pPr>
              <w:spacing w:line="240" w:lineRule="auto"/>
              <w:ind w:firstLineChars="0" w:firstLine="0"/>
              <w:jc w:val="center"/>
              <w:rPr>
                <w:sz w:val="21"/>
                <w:szCs w:val="21"/>
              </w:rPr>
            </w:pPr>
            <w:r>
              <w:rPr>
                <w:sz w:val="21"/>
                <w:szCs w:val="21"/>
              </w:rPr>
              <w:t>char</w:t>
            </w:r>
          </w:p>
        </w:tc>
        <w:tc>
          <w:tcPr>
            <w:tcW w:w="2786" w:type="dxa"/>
            <w:tcBorders>
              <w:top w:val="nil"/>
              <w:left w:val="nil"/>
              <w:bottom w:val="nil"/>
              <w:right w:val="nil"/>
            </w:tcBorders>
            <w:vAlign w:val="center"/>
          </w:tcPr>
          <w:p w14:paraId="1258D74E" w14:textId="77777777" w:rsidR="00894302" w:rsidRDefault="00894302" w:rsidP="00C753D1">
            <w:pPr>
              <w:spacing w:line="240" w:lineRule="auto"/>
              <w:ind w:firstLineChars="0" w:firstLine="0"/>
              <w:jc w:val="center"/>
              <w:rPr>
                <w:sz w:val="21"/>
                <w:szCs w:val="21"/>
              </w:rPr>
            </w:pPr>
            <w:r>
              <w:rPr>
                <w:sz w:val="21"/>
                <w:szCs w:val="21"/>
              </w:rPr>
              <w:t>TP-LIN</w:t>
            </w:r>
            <w:r>
              <w:rPr>
                <w:rFonts w:hint="eastAsia"/>
                <w:sz w:val="21"/>
                <w:szCs w:val="21"/>
              </w:rPr>
              <w:t>K</w:t>
            </w:r>
            <w:r>
              <w:rPr>
                <w:sz w:val="21"/>
                <w:szCs w:val="21"/>
              </w:rPr>
              <w:t>_</w:t>
            </w:r>
            <w:r>
              <w:rPr>
                <w:rFonts w:hint="eastAsia"/>
                <w:sz w:val="21"/>
                <w:szCs w:val="21"/>
              </w:rPr>
              <w:t>4652</w:t>
            </w:r>
          </w:p>
        </w:tc>
      </w:tr>
      <w:tr w:rsidR="00894302" w14:paraId="519FB8EE" w14:textId="77777777" w:rsidTr="00C753D1">
        <w:trPr>
          <w:trHeight w:hRule="exact" w:val="482"/>
          <w:jc w:val="center"/>
        </w:trPr>
        <w:tc>
          <w:tcPr>
            <w:tcW w:w="1512" w:type="dxa"/>
            <w:tcBorders>
              <w:top w:val="nil"/>
              <w:left w:val="nil"/>
              <w:bottom w:val="nil"/>
              <w:right w:val="nil"/>
            </w:tcBorders>
            <w:vAlign w:val="center"/>
          </w:tcPr>
          <w:p w14:paraId="79C2AB43" w14:textId="77777777" w:rsidR="00894302" w:rsidRDefault="00894302" w:rsidP="00C753D1">
            <w:pPr>
              <w:spacing w:line="240" w:lineRule="auto"/>
              <w:ind w:firstLineChars="0" w:firstLine="0"/>
              <w:jc w:val="center"/>
              <w:rPr>
                <w:sz w:val="21"/>
                <w:szCs w:val="21"/>
              </w:rPr>
            </w:pPr>
            <w:r>
              <w:rPr>
                <w:sz w:val="21"/>
                <w:szCs w:val="21"/>
              </w:rPr>
              <w:t>RSSI</w:t>
            </w:r>
          </w:p>
        </w:tc>
        <w:tc>
          <w:tcPr>
            <w:tcW w:w="1889" w:type="dxa"/>
            <w:tcBorders>
              <w:top w:val="nil"/>
              <w:left w:val="nil"/>
              <w:bottom w:val="nil"/>
              <w:right w:val="nil"/>
            </w:tcBorders>
            <w:vAlign w:val="center"/>
          </w:tcPr>
          <w:p w14:paraId="3C31220D" w14:textId="77777777" w:rsidR="00894302" w:rsidRDefault="00894302" w:rsidP="00C753D1">
            <w:pPr>
              <w:spacing w:line="240" w:lineRule="auto"/>
              <w:ind w:firstLineChars="0" w:firstLine="0"/>
              <w:jc w:val="center"/>
              <w:rPr>
                <w:sz w:val="21"/>
                <w:szCs w:val="21"/>
              </w:rPr>
            </w:pPr>
            <w:r>
              <w:rPr>
                <w:rFonts w:hint="eastAsia"/>
                <w:sz w:val="21"/>
                <w:szCs w:val="21"/>
              </w:rPr>
              <w:t>接收信号强度</w:t>
            </w:r>
          </w:p>
        </w:tc>
        <w:tc>
          <w:tcPr>
            <w:tcW w:w="1751" w:type="dxa"/>
            <w:tcBorders>
              <w:top w:val="nil"/>
              <w:left w:val="nil"/>
              <w:bottom w:val="nil"/>
              <w:right w:val="nil"/>
            </w:tcBorders>
            <w:vAlign w:val="center"/>
          </w:tcPr>
          <w:p w14:paraId="43F4182D" w14:textId="77777777" w:rsidR="00894302" w:rsidRDefault="00894302" w:rsidP="00C753D1">
            <w:pPr>
              <w:spacing w:line="240" w:lineRule="auto"/>
              <w:ind w:firstLineChars="0" w:firstLine="0"/>
              <w:jc w:val="center"/>
              <w:rPr>
                <w:sz w:val="21"/>
                <w:szCs w:val="21"/>
              </w:rPr>
            </w:pPr>
            <w:r>
              <w:rPr>
                <w:sz w:val="21"/>
                <w:szCs w:val="21"/>
              </w:rPr>
              <w:t>int</w:t>
            </w:r>
          </w:p>
        </w:tc>
        <w:tc>
          <w:tcPr>
            <w:tcW w:w="2786" w:type="dxa"/>
            <w:tcBorders>
              <w:top w:val="nil"/>
              <w:left w:val="nil"/>
              <w:bottom w:val="nil"/>
              <w:right w:val="nil"/>
            </w:tcBorders>
            <w:vAlign w:val="center"/>
          </w:tcPr>
          <w:p w14:paraId="06504CD2" w14:textId="77777777" w:rsidR="00894302" w:rsidRDefault="00894302" w:rsidP="00C753D1">
            <w:pPr>
              <w:spacing w:line="240" w:lineRule="auto"/>
              <w:ind w:firstLineChars="0" w:firstLine="0"/>
              <w:jc w:val="center"/>
              <w:rPr>
                <w:sz w:val="21"/>
                <w:szCs w:val="21"/>
              </w:rPr>
            </w:pPr>
            <w:r>
              <w:rPr>
                <w:sz w:val="21"/>
                <w:szCs w:val="21"/>
              </w:rPr>
              <w:t>-5</w:t>
            </w:r>
            <w:r>
              <w:rPr>
                <w:rFonts w:hint="eastAsia"/>
                <w:sz w:val="21"/>
                <w:szCs w:val="21"/>
              </w:rPr>
              <w:t>6</w:t>
            </w:r>
          </w:p>
        </w:tc>
      </w:tr>
      <w:tr w:rsidR="00894302" w14:paraId="3F655FBF" w14:textId="77777777" w:rsidTr="00C753D1">
        <w:trPr>
          <w:trHeight w:hRule="exact" w:val="482"/>
          <w:jc w:val="center"/>
        </w:trPr>
        <w:tc>
          <w:tcPr>
            <w:tcW w:w="1512" w:type="dxa"/>
            <w:tcBorders>
              <w:top w:val="nil"/>
              <w:left w:val="nil"/>
              <w:bottom w:val="single" w:sz="12" w:space="0" w:color="auto"/>
              <w:right w:val="nil"/>
            </w:tcBorders>
            <w:vAlign w:val="center"/>
          </w:tcPr>
          <w:p w14:paraId="7786557A" w14:textId="77777777" w:rsidR="00894302" w:rsidRPr="00D94FD3" w:rsidRDefault="00894302" w:rsidP="00C753D1">
            <w:pPr>
              <w:spacing w:line="240" w:lineRule="auto"/>
              <w:ind w:firstLineChars="0" w:firstLine="0"/>
              <w:jc w:val="center"/>
              <w:rPr>
                <w:sz w:val="21"/>
                <w:szCs w:val="21"/>
              </w:rPr>
            </w:pPr>
            <w:r w:rsidRPr="00D94FD3">
              <w:rPr>
                <w:sz w:val="21"/>
                <w:szCs w:val="21"/>
              </w:rPr>
              <w:t>LinkSpeed</w:t>
            </w:r>
          </w:p>
        </w:tc>
        <w:tc>
          <w:tcPr>
            <w:tcW w:w="1889" w:type="dxa"/>
            <w:tcBorders>
              <w:top w:val="nil"/>
              <w:left w:val="nil"/>
              <w:bottom w:val="single" w:sz="12" w:space="0" w:color="auto"/>
              <w:right w:val="nil"/>
            </w:tcBorders>
            <w:vAlign w:val="center"/>
          </w:tcPr>
          <w:p w14:paraId="778A3369" w14:textId="77777777" w:rsidR="00894302" w:rsidRDefault="00894302" w:rsidP="00C753D1">
            <w:pPr>
              <w:spacing w:line="240" w:lineRule="auto"/>
              <w:ind w:firstLineChars="0" w:firstLine="0"/>
              <w:jc w:val="center"/>
              <w:rPr>
                <w:sz w:val="21"/>
                <w:szCs w:val="21"/>
              </w:rPr>
            </w:pPr>
            <w:r>
              <w:rPr>
                <w:rFonts w:hint="eastAsia"/>
                <w:sz w:val="21"/>
                <w:szCs w:val="21"/>
              </w:rPr>
              <w:t>连接速度</w:t>
            </w:r>
          </w:p>
        </w:tc>
        <w:tc>
          <w:tcPr>
            <w:tcW w:w="1751" w:type="dxa"/>
            <w:tcBorders>
              <w:top w:val="nil"/>
              <w:left w:val="nil"/>
              <w:bottom w:val="single" w:sz="12" w:space="0" w:color="auto"/>
              <w:right w:val="nil"/>
            </w:tcBorders>
            <w:vAlign w:val="center"/>
          </w:tcPr>
          <w:p w14:paraId="0BE33A5C" w14:textId="77777777" w:rsidR="00894302" w:rsidRDefault="00894302" w:rsidP="00C753D1">
            <w:pPr>
              <w:spacing w:line="240" w:lineRule="auto"/>
              <w:ind w:firstLineChars="0" w:firstLine="0"/>
              <w:jc w:val="center"/>
              <w:rPr>
                <w:sz w:val="21"/>
                <w:szCs w:val="21"/>
              </w:rPr>
            </w:pPr>
            <w:r>
              <w:rPr>
                <w:sz w:val="21"/>
                <w:szCs w:val="21"/>
              </w:rPr>
              <w:t>int</w:t>
            </w:r>
          </w:p>
        </w:tc>
        <w:tc>
          <w:tcPr>
            <w:tcW w:w="2786" w:type="dxa"/>
            <w:tcBorders>
              <w:top w:val="nil"/>
              <w:left w:val="nil"/>
              <w:bottom w:val="single" w:sz="12" w:space="0" w:color="auto"/>
              <w:right w:val="nil"/>
            </w:tcBorders>
            <w:vAlign w:val="center"/>
          </w:tcPr>
          <w:p w14:paraId="27428E9A" w14:textId="77777777" w:rsidR="00894302" w:rsidRDefault="00894302" w:rsidP="00C753D1">
            <w:pPr>
              <w:spacing w:line="240" w:lineRule="auto"/>
              <w:ind w:firstLineChars="0" w:firstLine="0"/>
              <w:jc w:val="center"/>
              <w:rPr>
                <w:sz w:val="21"/>
                <w:szCs w:val="21"/>
              </w:rPr>
            </w:pPr>
            <w:r>
              <w:rPr>
                <w:sz w:val="21"/>
                <w:szCs w:val="21"/>
              </w:rPr>
              <w:t>6</w:t>
            </w:r>
            <w:r>
              <w:rPr>
                <w:rFonts w:hint="eastAsia"/>
                <w:sz w:val="21"/>
                <w:szCs w:val="21"/>
              </w:rPr>
              <w:t>6</w:t>
            </w:r>
          </w:p>
        </w:tc>
      </w:tr>
    </w:tbl>
    <w:p w14:paraId="2F16E5E6" w14:textId="77777777" w:rsidR="00894302" w:rsidRDefault="00894302" w:rsidP="00894302">
      <w:pPr>
        <w:spacing w:before="480" w:after="360" w:line="240" w:lineRule="auto"/>
        <w:ind w:firstLineChars="0" w:firstLine="0"/>
        <w:outlineLvl w:val="2"/>
        <w:rPr>
          <w:rFonts w:eastAsia="黑体"/>
          <w:color w:val="000000" w:themeColor="text1"/>
          <w:sz w:val="30"/>
        </w:rPr>
      </w:pPr>
      <w:bookmarkStart w:id="51" w:name="_Toc40095318"/>
      <w:r>
        <w:rPr>
          <w:rFonts w:eastAsia="黑体" w:hint="eastAsia"/>
          <w:sz w:val="30"/>
        </w:rPr>
        <w:lastRenderedPageBreak/>
        <w:t>3.1</w:t>
      </w:r>
      <w:r>
        <w:rPr>
          <w:rFonts w:eastAsia="黑体"/>
          <w:sz w:val="30"/>
        </w:rPr>
        <w:t>.2</w:t>
      </w:r>
      <w:r>
        <w:rPr>
          <w:rFonts w:eastAsia="黑体" w:hint="eastAsia"/>
          <w:sz w:val="30"/>
        </w:rPr>
        <w:t xml:space="preserve"> </w:t>
      </w:r>
      <w:r>
        <w:rPr>
          <w:rFonts w:eastAsia="黑体" w:hint="eastAsia"/>
          <w:sz w:val="28"/>
          <w:szCs w:val="28"/>
        </w:rPr>
        <w:t xml:space="preserve"> </w:t>
      </w:r>
      <w:r>
        <w:rPr>
          <w:rFonts w:eastAsia="黑体" w:hint="eastAsia"/>
          <w:color w:val="000000" w:themeColor="text1"/>
          <w:sz w:val="28"/>
          <w:szCs w:val="28"/>
        </w:rPr>
        <w:t>路径损耗模型验证</w:t>
      </w:r>
      <w:bookmarkEnd w:id="51"/>
    </w:p>
    <w:p w14:paraId="1C7E7549" w14:textId="18E1F565" w:rsidR="00894302" w:rsidRDefault="00894302" w:rsidP="00894302">
      <w:pPr>
        <w:ind w:firstLine="480"/>
      </w:pPr>
      <w:r>
        <w:rPr>
          <w:rFonts w:hint="eastAsia"/>
        </w:rPr>
        <w:t>RSSI</w:t>
      </w:r>
      <w:r>
        <w:rPr>
          <w:rFonts w:hint="eastAsia"/>
        </w:rPr>
        <w:t>信号可以作为位置指纹的原因是其在不同的物理位置下的强度值不同，能够建立与物理空间相对应的信号空间。在信号传播过程中，</w:t>
      </w:r>
      <w:r>
        <w:rPr>
          <w:rFonts w:hint="eastAsia"/>
        </w:rPr>
        <w:t>RSSI</w:t>
      </w:r>
      <w:r>
        <w:rPr>
          <w:rFonts w:hint="eastAsia"/>
        </w:rPr>
        <w:t>信号的变化服从路径损耗模型</w:t>
      </w:r>
      <w:r>
        <w:rPr>
          <w:vertAlign w:val="superscript"/>
        </w:rPr>
        <w:fldChar w:fldCharType="begin"/>
      </w:r>
      <w:r>
        <w:rPr>
          <w:vertAlign w:val="superscript"/>
        </w:rPr>
        <w:instrText xml:space="preserve"> </w:instrText>
      </w:r>
      <w:r>
        <w:rPr>
          <w:rFonts w:hint="eastAsia"/>
          <w:vertAlign w:val="superscript"/>
        </w:rPr>
        <w:instrText>REF _Ref39181297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[45]</w:t>
      </w:r>
      <w:r>
        <w:rPr>
          <w:vertAlign w:val="superscript"/>
        </w:rPr>
        <w:fldChar w:fldCharType="end"/>
      </w:r>
      <w:r>
        <w:rPr>
          <w:rFonts w:hint="eastAsia"/>
        </w:rPr>
        <w:t>，为验证该数据集的可用性，选择距离某一</w:t>
      </w:r>
      <w:r>
        <w:rPr>
          <w:rFonts w:hint="eastAsia"/>
        </w:rPr>
        <w:t>AP</w:t>
      </w:r>
      <w:r>
        <w:rPr>
          <w:rFonts w:hint="eastAsia"/>
        </w:rPr>
        <w:t>越来越远的参考点来分析</w:t>
      </w:r>
      <w:r>
        <w:rPr>
          <w:rFonts w:hint="eastAsia"/>
        </w:rPr>
        <w:t>RSSI</w:t>
      </w:r>
      <w:r>
        <w:rPr>
          <w:rFonts w:hint="eastAsia"/>
        </w:rPr>
        <w:t>值与距离之间的关系。此处选择</w:t>
      </w:r>
      <w:r>
        <w:rPr>
          <w:rFonts w:hint="eastAsia"/>
        </w:rPr>
        <w:t>AP6</w:t>
      </w:r>
      <w:r>
        <w:rPr>
          <w:rFonts w:hint="eastAsia"/>
        </w:rPr>
        <w:t>来观察，每个参考点测量</w:t>
      </w:r>
      <w:r>
        <w:rPr>
          <w:rFonts w:hint="eastAsia"/>
        </w:rPr>
        <w:t>30</w:t>
      </w:r>
      <w:r>
        <w:t xml:space="preserve"> </w:t>
      </w:r>
      <w:r>
        <w:rPr>
          <w:rFonts w:hint="eastAsia"/>
        </w:rPr>
        <w:t>秒后取均值，图</w:t>
      </w:r>
      <w:r>
        <w:t>3</w:t>
      </w:r>
      <w:r>
        <w:rPr>
          <w:rFonts w:hint="eastAsia"/>
        </w:rPr>
        <w:t>-3</w:t>
      </w:r>
      <w:r>
        <w:rPr>
          <w:rFonts w:hint="eastAsia"/>
        </w:rPr>
        <w:t>为所有参考点接收到的</w:t>
      </w:r>
      <w:r>
        <w:rPr>
          <w:rFonts w:hint="eastAsia"/>
        </w:rPr>
        <w:t>AP6</w:t>
      </w:r>
      <w:r>
        <w:rPr>
          <w:rFonts w:hint="eastAsia"/>
        </w:rPr>
        <w:t>的</w:t>
      </w:r>
      <w:r>
        <w:rPr>
          <w:rFonts w:hint="eastAsia"/>
        </w:rPr>
        <w:t>RSSI</w:t>
      </w:r>
      <w:r>
        <w:rPr>
          <w:rFonts w:hint="eastAsia"/>
        </w:rPr>
        <w:t>的强度值三维视图</w:t>
      </w:r>
      <w:r w:rsidR="00A026F5">
        <w:rPr>
          <w:rFonts w:hint="eastAsia"/>
        </w:rPr>
        <w:t>。</w:t>
      </w:r>
      <w:r>
        <w:rPr>
          <w:rFonts w:hint="eastAsia"/>
        </w:rPr>
        <w:t>其中</w:t>
      </w:r>
      <w:r>
        <w:rPr>
          <w:rFonts w:hint="eastAsia"/>
        </w:rPr>
        <w:t>XY</w:t>
      </w:r>
      <w:r>
        <w:rPr>
          <w:rFonts w:hint="eastAsia"/>
        </w:rPr>
        <w:t>为二维位置坐标轴，</w:t>
      </w:r>
      <w:r>
        <w:rPr>
          <w:rFonts w:hint="eastAsia"/>
        </w:rPr>
        <w:t>Z</w:t>
      </w:r>
      <w:r>
        <w:rPr>
          <w:rFonts w:hint="eastAsia"/>
        </w:rPr>
        <w:t>轴为接收到的</w:t>
      </w:r>
      <w:r>
        <w:rPr>
          <w:rFonts w:hint="eastAsia"/>
        </w:rPr>
        <w:t>AP6</w:t>
      </w:r>
      <w:r>
        <w:rPr>
          <w:rFonts w:hint="eastAsia"/>
        </w:rPr>
        <w:t>的信号强度值，</w:t>
      </w:r>
      <w:r>
        <w:rPr>
          <w:rFonts w:hint="eastAsia"/>
        </w:rPr>
        <w:t>Wi-Fi</w:t>
      </w:r>
      <w:r>
        <w:rPr>
          <w:rFonts w:hint="eastAsia"/>
        </w:rPr>
        <w:t>强度范围为</w:t>
      </w:r>
      <w:r w:rsidR="00A026F5">
        <w:rPr>
          <w:rFonts w:hint="eastAsia"/>
        </w:rPr>
        <w:t>-</w:t>
      </w:r>
      <w:r>
        <w:rPr>
          <w:rFonts w:hint="eastAsia"/>
        </w:rPr>
        <w:t>75dBm</w:t>
      </w:r>
      <w:r>
        <w:t xml:space="preserve"> </w:t>
      </w:r>
      <w:r>
        <w:rPr>
          <w:rFonts w:hint="eastAsia"/>
        </w:rPr>
        <w:t>~</w:t>
      </w:r>
      <w:r>
        <w:t xml:space="preserve"> </w:t>
      </w:r>
      <w:r>
        <w:rPr>
          <w:rFonts w:hint="eastAsia"/>
        </w:rPr>
        <w:t>-35</w:t>
      </w:r>
      <w:r>
        <w:t xml:space="preserve"> </w:t>
      </w:r>
      <w:r>
        <w:rPr>
          <w:rFonts w:hint="eastAsia"/>
        </w:rPr>
        <w:t>dBm</w:t>
      </w:r>
      <w:r>
        <w:rPr>
          <w:rFonts w:hint="eastAsia"/>
        </w:rPr>
        <w:t>，从图中可以看出右后方的信号强度值最大，越远离右后方的</w:t>
      </w:r>
      <w:r>
        <w:rPr>
          <w:rFonts w:hint="eastAsia"/>
        </w:rPr>
        <w:t>RSSI</w:t>
      </w:r>
      <w:r>
        <w:rPr>
          <w:rFonts w:hint="eastAsia"/>
        </w:rPr>
        <w:t>值整体上越小，根据路径损耗模型可以判断</w:t>
      </w:r>
      <w:r>
        <w:rPr>
          <w:rFonts w:hint="eastAsia"/>
        </w:rPr>
        <w:t>AP6</w:t>
      </w:r>
      <w:r>
        <w:rPr>
          <w:rFonts w:hint="eastAsia"/>
        </w:rPr>
        <w:t>位于教室右后方。图</w:t>
      </w:r>
      <w:r>
        <w:t>3</w:t>
      </w:r>
      <w:r>
        <w:rPr>
          <w:rFonts w:hint="eastAsia"/>
        </w:rPr>
        <w:t>-4</w:t>
      </w:r>
      <w:r>
        <w:rPr>
          <w:rFonts w:hint="eastAsia"/>
        </w:rPr>
        <w:t>为</w:t>
      </w:r>
      <w:r>
        <w:rPr>
          <w:rFonts w:hint="eastAsia"/>
        </w:rPr>
        <w:t>AP2</w:t>
      </w:r>
      <w:r>
        <w:rPr>
          <w:rFonts w:hint="eastAsia"/>
        </w:rPr>
        <w:t>的二维信号变化图，可以看到随着距离的增加，接收到的</w:t>
      </w:r>
      <w:r>
        <w:rPr>
          <w:rFonts w:hint="eastAsia"/>
        </w:rPr>
        <w:t>RSSI</w:t>
      </w:r>
      <w:r>
        <w:rPr>
          <w:rFonts w:hint="eastAsia"/>
        </w:rPr>
        <w:t>虽然会出现波动，但整体趋势仍然是下降的，</w:t>
      </w:r>
      <w:r>
        <w:rPr>
          <w:rFonts w:hint="eastAsia"/>
        </w:rPr>
        <w:t>Wi-Fi</w:t>
      </w:r>
      <w:r>
        <w:rPr>
          <w:rFonts w:hint="eastAsia"/>
        </w:rPr>
        <w:t>强度范围为</w:t>
      </w:r>
      <w:r>
        <w:rPr>
          <w:rFonts w:hint="eastAsia"/>
        </w:rPr>
        <w:t>-75</w:t>
      </w:r>
      <w:r>
        <w:t xml:space="preserve"> </w:t>
      </w:r>
      <w:r>
        <w:rPr>
          <w:rFonts w:hint="eastAsia"/>
        </w:rPr>
        <w:t>dBm</w:t>
      </w:r>
      <w:r>
        <w:t xml:space="preserve"> </w:t>
      </w:r>
      <w:r>
        <w:rPr>
          <w:rFonts w:hint="eastAsia"/>
        </w:rPr>
        <w:t>~</w:t>
      </w:r>
      <w:r>
        <w:t xml:space="preserve"> </w:t>
      </w:r>
      <w:r>
        <w:rPr>
          <w:rFonts w:hint="eastAsia"/>
        </w:rPr>
        <w:t>-50</w:t>
      </w:r>
      <w:r>
        <w:t xml:space="preserve"> </w:t>
      </w:r>
      <w:r>
        <w:rPr>
          <w:rFonts w:hint="eastAsia"/>
        </w:rPr>
        <w:t>dBm</w:t>
      </w:r>
      <w:r>
        <w:rPr>
          <w:rFonts w:hint="eastAsia"/>
        </w:rPr>
        <w:t>，同样符合路径损耗模型，证明了该实测数据集的可用性。</w:t>
      </w:r>
    </w:p>
    <w:p w14:paraId="3A6624FF" w14:textId="77777777" w:rsidR="00894302" w:rsidRDefault="00894302" w:rsidP="00894302">
      <w:pPr>
        <w:spacing w:line="240" w:lineRule="auto"/>
        <w:ind w:firstLineChars="83" w:firstLine="199"/>
        <w:jc w:val="center"/>
      </w:pPr>
      <w:r>
        <w:rPr>
          <w:rFonts w:hint="eastAsia"/>
          <w:noProof/>
        </w:rPr>
        <mc:AlternateContent>
          <mc:Choice Requires="wpg">
            <w:drawing>
              <wp:inline distT="0" distB="0" distL="0" distR="0" wp14:anchorId="759FB0DB" wp14:editId="0A50B806">
                <wp:extent cx="3132455" cy="2127250"/>
                <wp:effectExtent l="0" t="0" r="0" b="6350"/>
                <wp:docPr id="79" name="组合 79"/>
                <wp:cNvGraphicFramePr/>
                <a:graphic xmlns:a="http://schemas.openxmlformats.org/drawingml/2006/main">
                  <a:graphicData uri="http://schemas.microsoft.com/office/word/2010/wordprocessingGroup">
                    <wpg:wgp>
                      <wpg:cNvGrpSpPr/>
                      <wpg:grpSpPr>
                        <a:xfrm>
                          <a:off x="0" y="0"/>
                          <a:ext cx="3132504" cy="2127738"/>
                          <a:chOff x="0" y="0"/>
                          <a:chExt cx="3583940" cy="2524760"/>
                        </a:xfrm>
                      </wpg:grpSpPr>
                      <pic:pic xmlns:pic="http://schemas.openxmlformats.org/drawingml/2006/picture">
                        <pic:nvPicPr>
                          <pic:cNvPr id="59" name="图片 59"/>
                          <pic:cNvPicPr>
                            <a:picLocks noChangeAspect="1"/>
                          </pic:cNvPicPr>
                        </pic:nvPicPr>
                        <pic:blipFill>
                          <a:blip r:embed="rId156" cstate="print">
                            <a:extLst>
                              <a:ext uri="{28A0092B-C50C-407E-A947-70E740481C1C}">
                                <a14:useLocalDpi xmlns:a14="http://schemas.microsoft.com/office/drawing/2010/main" val="0"/>
                              </a:ext>
                            </a:extLst>
                          </a:blip>
                          <a:srcRect l="16928" t="10736" r="5760" b="7561"/>
                          <a:stretch>
                            <a:fillRect/>
                          </a:stretch>
                        </pic:blipFill>
                        <pic:spPr>
                          <a:xfrm>
                            <a:off x="0" y="0"/>
                            <a:ext cx="3583940" cy="2524760"/>
                          </a:xfrm>
                          <a:prstGeom prst="rect">
                            <a:avLst/>
                          </a:prstGeom>
                          <a:noFill/>
                          <a:ln>
                            <a:noFill/>
                          </a:ln>
                        </pic:spPr>
                      </pic:pic>
                      <pic:pic xmlns:pic="http://schemas.openxmlformats.org/drawingml/2006/picture">
                        <pic:nvPicPr>
                          <pic:cNvPr id="78" name="图片 78"/>
                          <pic:cNvPicPr>
                            <a:picLocks noChangeAspect="1"/>
                          </pic:cNvPicPr>
                        </pic:nvPicPr>
                        <pic:blipFill>
                          <a:blip r:embed="rId157"/>
                          <a:stretch>
                            <a:fillRect/>
                          </a:stretch>
                        </pic:blipFill>
                        <pic:spPr>
                          <a:xfrm rot="16200000">
                            <a:off x="3322003" y="828569"/>
                            <a:ext cx="268605" cy="120650"/>
                          </a:xfrm>
                          <a:prstGeom prst="rect">
                            <a:avLst/>
                          </a:prstGeom>
                        </pic:spPr>
                      </pic:pic>
                    </wpg:wgp>
                  </a:graphicData>
                </a:graphic>
              </wp:inline>
            </w:drawing>
          </mc:Choice>
          <mc:Fallback>
            <w:pict>
              <v:group w14:anchorId="574CE003" id="组合 79" o:spid="_x0000_s1026" style="width:246.65pt;height:167.5pt;mso-position-horizontal-relative:char;mso-position-vertical-relative:line" coordsize="35839,25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w6JW1gIAANsHAAAOAAAAZHJzL2Uyb0RvYy54bWzUVdtO3DAQfa/Uf7D8&#10;DrmRZInIoqoUVKlqV718gNdxEovEtmzvhfdKbd/63k+p1L9B/EbHTnZhAQlKn0Aia088kzNnzoyP&#10;jtd9h5ZMGy5FiaP9ECMmqKy4aEr85fPp3gQjY4moSCcFK/EFM/h4+vLF0UoVLJat7CqmEQQRplip&#10;ErfWqiIIDG1ZT8y+VEzAy1rqnljY6iaoNFlB9L4L4jDMgpXUldKSMmPAejK8xFMfv64ZtR/q2jCL&#10;uhIDNuuf2j/n7hlMj0jRaKJaTkcY5AkoesIFfHQb6oRYghaa3wnVc6qlkbXdp7IPZF1zynwOkE0U&#10;3srmTMuF8rk0xapRW5qA2ls8PTksfb+cacSrEueHGAnSQ42ufn+9/PkdgQHYWammgENnWn1SMz0a&#10;mmHnEl7Xune/kApae14vtryytUUUjEmUxGl4gBGFd3EU53kyGZinLZTnjh9t32w800lyeACF855p&#10;fJBnvmbB5sOBw7eFozgt4H8kClZ3iHpYUOBlF5rhMUj/qBg90ecLtQc1VcTyOe+4vfD6hOo5UGI5&#10;43Smh8015+mW88tff65+fENgAIqdhzs0uBCX0jtJzw0S8nVLRMNeGQXKhn5zp4Pd43678715x9Up&#10;7zpXJrceM4MuuKWie8gZFHoi6aJnwg4tp1kHSUphWq4MRrpg/ZyBgvTbKoJKQbtbUJHSXNihykbT&#10;j4DX9WCUHcYwEhz2ME8y8C5x6oqKoB3zNPMZkcJYzSxtHeIakDtvl+mNFz7N68wcBwYE+mhJPiQs&#10;YF0be8Zkj9wCsgMMUE1SkOU7M6LZHHFmIR3HgJIUndgxAGxn8YgHjH4JkIdSw+LZKDaH4g1TYlQs&#10;GJ61YuNRov8rOKSlE3UGlxL8eaGMIzFJYjAmGMHwm8STNPM9TorNdIyzSRamw4iL4jBLdyfcPwrx&#10;XpX5KQk3iG+h8bZzV9TNPaxv3snTvwAAAP//AwBQSwMECgAAAAAAAAAhAMzSAJzZgQIA2YECABQA&#10;AABkcnMvbWVkaWEvaW1hZ2UxLnBuZ4lQTkcNChoKAAAADUlIRFIAAAQlAAACwwgGAAAAIsW6NwAA&#10;AAFzUkdCAK7OHOkAAAAEZ0FNQQAAsY8L/GEFAAAACXBIWXMAACHVAAAh1QEEnLSdAAD/pUlEQVR4&#10;XuydB7gsRbX9/0aMKIr4REUUFVHJIIKAIElyzlmQnHNQsgiIIiogSVQyIup7+nyYUAEVBAHlkoPk&#10;nO7Jc861/vWrmT3U9KmZ6Uln+ty71vet78zp6lDdXd1de9Xeu/6fEwRBEARBEARBEARB6AMkSgiC&#10;IAiCIAiCIAiC0BdIlBAEQRAEQRAEQRAEoS+QKCEIgiAIgiAIgiAIQl8gUUIQBEEQBEEQBEEQhL5A&#10;ooQgCIIgCIIgCIIgCH2BRAlBEARBEARBEARBEPoCiRKCIAiCIAiCIAiCIPQFEiUEQRAEQRAEQRAE&#10;QegLJEoIgiAIgiAIgiAIgtAXSJQQBEEQBEEQBEEQBKEvkCghCIIgCIIgCIIgCEJfIFFCEARBEARB&#10;EARBEIS+QKKEIAiCIAiCIAiCIAh9gUQJQRAEQRAEQRAEQRD6AokSgiAIgiAIgiAIgiD0BRIlBEEQ&#10;BEEQBEEQBEHoCyRKCIIgCIIgCIIgCILQF0iUEARBEARBEARBEAShL5AoIQiCIAiCIAiCIAhCXyBR&#10;QhAEQRAEQRAEQRCEvkCihCAIgiAIgiAIgiAIfYFECUEQBEEQBEEQBEEQ+gKJEoIgCIIgCIIgCIIg&#10;9AUSJQRBEARBEARBEARB6AskSgiCIAiCIAiCIAiC0BdIlBAEQRAEQRAEQRAEoS+QKCEIgiAIgiAI&#10;giAIQl8gUUIQBEEQBEEQBEEQhL5AooQgCIIgCIIgCIIgCH2BRAlBEARBEARBEARBEPoCiRKCIAiC&#10;IAiCIAiCIPQFEiUEQRAEQRAEQRAEQegLJEoIgiAIgiAIgiAIgtAXSJQQBEEQBEEQBEEQBKEvkCgh&#10;CIIgCIIgCIIgCEJfIFFCEARBEARBEARBEIS+QKKEIAiCIAiCIAiCIAh9gUQJQRAEQRAEQRAEQRD6&#10;AokSgiAIgiAIgiAIgiD0BRIlBEEQBEEQBEEQBEHoCyRKCIIgCIIgCIIgCILQF0iUEARBEARBEARB&#10;EAShL5AoIQiCIAiCIAiCIAhCXyBRQhAEQRAEQRAEQRCEvkCihCAIgiAIgiAIgiAIfYFECUEQBEEQ&#10;BEEQBEEQ+gKJEoIgCIIgCIIgCIIg9AUSJQRBEARBEARBEARB6AskSgiCIAiCIAiCIAiC0BdIlBAE&#10;QRAEQRAEQRAEoS+QKCEIgiAIgiAIgiAIQl8gUUIQBEEQBEEQBEEQhL5AooQgCIIgCIIgCIIgCH2B&#10;RAlBEARBEARBEARBEPoCiRKCIAiCIAiCIAiCIPQFEiUEQRAEQRAEQRAEQegLJEoIgiAIgiAIgiAI&#10;gtAXSJQQBEEQBEEQBEEQBKEvkCghCIIgCIIgCIIgCEJfIFFCEARBEARBEARBEIS+QKKEIAiCIAiC&#10;IAiCIAh9gUQJQRAEQRAEQRAEQRD6AokSgiAIgiAIgiAIgiD0BRIlBEEQBEEQBEEQBEHoCyRKCIIg&#10;CIIgCIIgCILQF0iUEARBEARBEARBEAShL5AoIQiCIAiCIAiCIAhCXyBRQhAEQRAEQRAEQRCEvkCi&#10;hCAIgiAIgiAIgiAIfYFECUEQBEEQBEEQBEEQ+gKJEoIgCIIgCIIgCIIg9AUSJQRBEARBEARBEARB&#10;6AskSgiCIAiCIAiCIAiC0BdIlBAEQRAEQRAEQRAEoS+QKCEIgiAIgiAIgiAIQl8gUUIQBEEQBEEQ&#10;BEEQhL5AooQgCIIgCIIgCIIgCH2BRAlBEARBEARBEARBEPoCiRKCIAiCIAiCIAiCIPQFEiUEQRAE&#10;QRAEQRAEQegLJEoIgiAIgiAIgiAIgtAXSJQQBEEQBEEQBEEQBKEvkCghCIIgCIIgCIIgCEJfIFFC&#10;EARBEARBEARBEIS+QKKEIAiCIAiCIAiCIAh9gUQJQRAEQRAEQRAEQRD6AokSgiAIgiAIgiAIgiD0&#10;BRIlBEEQBEEQBEEQBEHoCyRKCIIgCIIgCIIgCILQF0iUEARBEARBEARBEAShL5AoIQiCIAiCIAiC&#10;IAhCXyBRQhAEQRAEQRAEQRCEvkCihCAIgiAIgiAIgiAIfYFECUEQBEEQBEEQBEEQ+gKJEoIgCIIg&#10;CIIgCIIg9AUSJQRBEARBEARBEARB6AskSgiCIAiCIAiCIAiC0BdIlBAEQRAEQRAEQRAEoS+QKCEI&#10;giAIgiAIgiAIQl8gUUIQBEEQBEEQBEEQhL5AooQgCIIgCIIgCIIgCH2BRAlBEARBEARBEARBEPoC&#10;iRKCIAiCIAiCIAiCIPQFEiUEQRAEQRAEQRAEQegLJEoIgiAIgiAIgiAIgtAXSJQQBEEQBEEQBEEQ&#10;BKEvkCghCIIgCIIgCIIgCEJfIFFCEARBEARBEARBEIS+QKKEIAiCIAiCIAiCIAh9gUQJQRAEQRAE&#10;QRAEQRD6AokSgiAIgiAIgiAIgiD0BRIlBEEQBEEQBEEQBEHoCyRKCIIgCIIgCIIgCILQF0iUEARB&#10;EARBEARBEAShL5AoIQiCIAiCIAiCIAhCXyBRQhAEQRAEQRAEQRCEvkCihCAIgiAIgiAIgiAIfYFE&#10;CUEQBEHoASYmJtzg4GD4KwiCIAiCIKQhUUIQBEEQuoT//Oc/bnx83I2Ojga+8MIL7pVXXnEzZ84M&#10;HBgYcENDQ6EMsYL1BUEQBEEQ5mRIlBAEQRCEDhGLESMjI0F4wEvimWeecc8991yViBQvvfSSe/nl&#10;l6tChTEWK2bNmlXZsyAIgiAIwuwNiRKCIAiC0CayYgRCRMwXX3wxeEogRCBIxAJFTBMrWDf2rIB4&#10;V8RihbwrBEEQBEGYnSBRQhAEQRBaBOLA2NhYUowYHh4Oy2NRIhYZYlLGOimhAj7//PM1YkV2Xxzb&#10;hAqJFYIgCIIgTEdIlBAEQRCEnMDwR3BIiRH8b2V5RYksY/GhkVgB6+0bzwqEkVKpJKFCEARBEITC&#10;Q6KEIAiCIDQBxr15RmDwNxIjjO2IEo3IfshFwT7xoJgxY4b7+c9/7v72t79VhQqWU57KWUF9yFvB&#10;eShnhSAIgiAIRYFECUEQBEGoA4x3ExliMQLjvp4YYey2KJHl/fffH0SJm266qSpW1MtbEYsV2fqY&#10;ZwVihaYvFQRBEARhqiFRQhAEQRAywDhHWEB4aFWMMJookfJa6AYfeOCBIEr85S9/SZbD2LOimViR&#10;qmcsVigURBAEQRCEXkCihCAIgiBUEIsRNq2niRFZ0aEZp0qUuOGGG5LljYi3RCOxAlrdWTfrXYFY&#10;Qc4KzQYiCIIgCEKnkCghCIIgzNHAqK43rSfGd1ZsyMteixIPPvhgECX+/Oc/J8vbJfVtNn1pPbEC&#10;cu6aEUQQBEEQhLyQKCEIgiDMsWC0HyM66xmBGJE3TKMeey1KPPTQQ0GU+NOf/pQs7xZNfGBq0mZi&#10;BeebFSrIWQG5nspZIQiCIAhCFhIlBEEQhDkOsRhhQoSJEVlxoV2yv2effbbnosQf/vCHZPlUkHNr&#10;JFYQHmJiRfY6IFRwjbgHeKrIq0IQBEEQ5kxIlBAEQRDmCGD0NvKMyIoK7ZJ933777UEwiPmb3/zG&#10;3Xzzze7ee+91zzzzTI2B3g4ffvjhsN/f/e53yfJ+MhYrLG+FXYdYrGCdlGgTixWavlQQBEEQZm9I&#10;lBAEQRBmayBGMIOECQYmRJjhmxUV2iUix6233lo1vuGvf/3rmv9T/NWvfhXECnJEPPXUU8k8DSn+&#10;+9//DtsjdqTKi0Y736xYkWUsVmSvBfeMay2xQhAEQRBmH0iUEARBEGZLYLSaYIAnRK/ECMIQrr/+&#10;+qrRDX//+98HI5qwBQxsfmNk33PPPSHcAiHiF7/4Rc02KTLdJx4RGOu2H+MjjzwS1vm///u/muVF&#10;pZ1TqgxyfRAksiKFERHDclakhJvYs0KhIIIgCIIwfSBRQhAEQZitgEFqgkEvPSMggoAZ2/C6666r&#10;hoJwPISErJhgNOMaYxzhgVk04n3VI2IGosdtt90W/v/f//3f5P6LRqt/qizF+Po0EitgKsGmEQ8W&#10;wnYEQRAEQSgmJEoIgiAIswWY2cHEgtgzAqO0254R1157bdXIhoRtcJx4vWaiRCNiiJMkE2+Iv/3t&#10;b+6///u/a46XIuIEYsWMGTOCEZ/abz9p9UyVtUoTLLi2jQQLyriW2e25h9wvwnrkVSEIgiAI/YVE&#10;CUEQBGFaA5d9EwIwNE2MQJjophiBSED+hlgIuPPOO+smyexElKhHDPGnn3465J8gtCOuSz2S14Lw&#10;kn/+85/uySefrOtR0GtafVJl3SLnhgiB50Q9sSJOspm9FiZWcP80fakgCIIgTA0kSgiCIAjTEiZG&#10;YESSKPIf//hH1TMiFgc65RNPPBFyQMSGPt4IzQSPXogSMR977LFQF8I5+B+D+7777gvXghk54vqm&#10;+Mtf/tLdcMMNQVhhX70WK+y4qbKpYLfECtqdvCsEQRAEoXuQKCEIgiBMG2AMmhiBKIChiAGJsUt+&#10;h1gU6JSPP/541ZCG//M//xOM/tS6KSJKYAj3SpRALKFeJkrUI3V44IEH3F//+lf329/+NlcoCPkt&#10;7r777nAMDPXUflul7TtV1k/SfrhHnKfNCGIzm0D+p4zryLpZwYL7TBgInhWaEUQQBEEQWodECUEQ&#10;BKHwQIyoN60nxHhk5D8rDLRK9v3oo49WDVKIGIFxnlq/EamXjc7HRmy3aKIETJXnIR4S5KwgH0Ue&#10;sQJR46677gqGeqPkkinaPlJlRWN8bet5VkBEDPOsSF0L2oHNBiLvCkEQBEFIQ6KEIAiCUGjUEyMs&#10;lwPeEhiPGNUmCLRDpus0Q9SIwdksTKMeey1KkB/C6pkqb4cY1tT5mWeeCck742tRj3hqEN7CbCCN&#10;vCps/VRZ0Rh7ycTLTXzgGuURK+JtY9Km5FUhCIIgCGVIlBAEQRAKh0aeEdnEkiZKwHh5XpKLwraH&#10;GNgYlql1W+F0FCXqEUMcQxtjnYSZ2YSfKeK5gmfF3//+97pGflHZan1jsYL7bWEgWbK8nocJeSto&#10;28pZIQiCIMxpkCghCIIgFAaMHpsYgYFmQgTCQz2PhXZECfaFsWzbQZJDMvqdWr8d9lqUeOqpp6p1&#10;T5VPFblmTF36r3/9y/3xj3+suaYpEg5z3XXXhev/0EMPhWuU2m8/aaJEs3wdediKWJG6FibE8VzI&#10;u0IQBEGYHSFRQhAEQeg7MLbMmI/FCNgsfIL1zeBNlcdkfzfddFN1ffinP/0pGH+p9Tshx+qlKMHU&#10;oHYOqfJ+k3NHrCCsg2scX/N6/MMf/uBuv/32IFZgrKf2OxW0mU0ICUqVd4OtihVZ7wo8K3g2ECtI&#10;sinvCkEQBGG6QqKEIAiC0BdgRGFMmRHfqhhhzCNKYNBdf/311fUghjJeFqn1u8FeixLkfbBzSZUX&#10;jXFdSSSJWIEIkZ1uNcVrr702iBUkIX322WeT4Q/dpIkSeHWkyntN2g05KdoRKyDPRKlUklghCIIg&#10;TAtIlBAEQRCmFLEYgfCAMGBCRDsiQSNRgtFkpgq1csh0l3kFj07Ya1EC49zOKVVeNOapK6Eg5Kz4&#10;9a9/HQQB26YRCQMhlIXr3C2xwkQJ8mKkyvtFzq+eWGHXIxYrsteDNolYYTOCCIIgCEIRIFFCEARB&#10;mDKQxM+M9qwY0a5QkBIlECMwKG05ZGSedeNte0mJErVsp64Y1VxDjHBmRyHvh+2nHskDwb2/4YYb&#10;QvhIar/NaNPC4sWRKi8STXyw88+KFUYEH65lah88L7RZ5awQBEEQ+gGJEoIgCEJPwYgso7Oxsd4N&#10;McLI9maQYagzym7/Q4zZqRQjjJwfxmKvRAkMTTvHVHnR2O26cl3xkLj//vuDAGH7r0fECsJACOO5&#10;7777Gk7ZaaLE//7v/ybLi0g7T/vfxArOs9H0pZSxDuvG+4O0YZ4vxERBEARB6BUkSgiCIAg9QSxG&#10;IArEYkQ3RYJYlIiJsdqp4NEJEVx6KUrgPWDnmiovGqeqrngDkLMCMeqvf/1rrpwVTHHKunfffXfI&#10;1WGiBAJX6hhFpJ1LqizLWKxIhYKwzMSKlHdFLFYoDEQQBEHoFBIlBEEQhK4CI8Wm9cRw6ZUYAR9+&#10;+OGqMQbJQ/Dggw8m151qIkpgwEmUKLMIdWXGkrvuusvdeOONwWvC6tSIzNaCZ8WTTz6Z9CYoCq2+&#10;qbK8bCZWQMpo04gV2esRixUKBREEQRDyQqKEIAiC0BUgRphBnhUjuumxwL6YMjI2HI2p9fvFXntK&#10;YBzaeafKi8Yi15V7hGfFH//4x5AYlVAPq289/uUvfwkCGEIHhnxqv1NJ6tTLKUxNrEgJFbCRWAF5&#10;JkyskHeFIAiCEEOihCAIgtARMDIwOBALMMR7KUbgXh8bhmaE2f+p7frFXosS7NfOO1VeNE6nuv77&#10;3/8Odf3tb38bBDCmj8ULJ49Ycd1117kHHnigaqCn9t8LcuxeihL1aG08JVRAPC4oZz1jvD3eUxYG&#10;IrFCEARhzoRECUEQBKEtxJ4R2ZwR3RQjINM+xoYfsytg8Fm5GYvxNv1mr8M3GLm265EqLxqnU11j&#10;USJbRrvDK4C8E3/729+q59WItFf2RehIr7wqOA7CSapsKmnCA9epkViBhwnTv3KtU/vh+SEMTEKF&#10;IAjC7A+JEoIgCEJLmJiYqDG8TYjgd7fFCJIPxsYdU0Ji6GTXkyiRXqdInE51NVGC9pYqTxFDnCSZ&#10;bHvrrbdOmgUmRdbBs+KOO+4IM4mk9puX7K/oU5jGYoUlEyUMJhYr4iSb2e2ZutTECuWsEARBmH0g&#10;UUIQBEHIBVysMbazYRrdFiPYH4ZKbLwx5SMGSWp9iNs666XK+sVeixIYd3Z9UuVF43SqqyVQ/cMf&#10;/pAsb4UY4kxVS0gHYgVCh12LekRcYOpSxIrHHnss7CO175hsN52mMDVRAi+oWKxAkEgl2YzFiuz1&#10;4N1gSXQRTQVBEITpBYkSgiAIQl3gOt1IjIiN8E6JsUHsfmyc4SmR5zhzoiiBYWbXKVVeNE6nupoo&#10;gRdDqrxbpG2QLJMZPn7/+983zVlB+Z///Gc3Y8aMYNTHbYvy6TSFqSWr/cc//pEsNzYTKyDlvD9Y&#10;N7s9zyGeFZa3QhAEQSgeJEoIgiAIk9BIjOj2tJ4YE8x4EBtfeEq04n1BLD3bddNjo1P2WpSAdr1S&#10;ZUXjdKqriRLMxpEqnwoSBkLOit/85jfV9t2MeFgwdSkGfB7vin7y3nvvDXUmr0SqvBk5PxMrUkIF&#10;jD0rsteDdxliBZ4VmhFEEAShv5AoIQiCIFRBx5yOOkY1Br4JEbCbBj/7ikf6jbfffnty/WYkkSDb&#10;5/GqmCpKlKjldKqrjeLjuZMq7yfJW3HLLbcE76A8s4HwbBAGgpcBngRFESvw9qB+d955Z7K8EyJE&#10;8NylhArItagnVkDeTyZUSKwQBEHoPSRKCIIgCKHjbcZ0VozotmcE8fUmIhiJt+9E9LD9Ud9UeT8o&#10;UaKW06muJkoQKpEqLxIxqmlj1JfnIOt1lCKeF4R63Hzzze6JJ55I7rfXRCihLkzzmyrvJk18sFCQ&#10;lFBhNLEiuw/LW6GcFYIgCN2HRAlBEIQ5GIwGmmcECedI7Pf444933TMC4o6eFSNY1o3j4LbO/jAm&#10;UuVTTQw9kg7G50odub7E0HONs0ZPO7R9p8qKxulUV/I8UFeSTabKi0baPfXNTmGKRwCJMvFKID+G&#10;3YN6RKwgtwViBSEsKeO8WyTpJ8e87777kuVTxVisqJezguWUp3JWmHBbKpU0I4ggCEKbkCghCIIw&#10;B4LOsxnQdKjpWDMqjJFAAr3YwO6U999//yTDBzEitW67NFGCUc5U+VSR84rj//O42LM+157QFa59&#10;K4ag7SNVVjROp7qaKMGsL6nyotE8JfJOYcpz8sgjj4R8DrQ9SxTbiAhqhI3g1USuhtR+WyH5Mtgv&#10;+0uV95spscJmDIHNxAo8KxBcLW+FIAiCUB8SJQRBEOYg0Dk2A9rECEioATMA0NlmhDQ2tNshnXFL&#10;ZGfEXRwPgtT6ndK8EjCWUuW9JmJEfK54hHAdMUwwWszIYZl5pMTiRT0yUo97O6PdGJJZw8fWyy4v&#10;IqdTXU2UuPHGG5PlRSPtnvp2YwpTvHgQyMinkfX2SZFEnHj/0LbJd5FXVEPwYXuudaq8iHzqqadC&#10;nXm+Y7Eiy1isyF6PrFihnBWCIAgSJQRBEOYImBhBZxgBIhYjzLC+7bbbQoebkUtb1ioROiyBnREx&#10;go55av1u0Ywn8lWkyntBriWjzfG54rGBYUY51zYWJRoRQxBR6Nprr80lVuCKH4s+eQ3BftLqmior&#10;GnkGqCuzwKTKi0YMYerbyylMOQaeFYSImGdSI9KO8aygbbNt1puAmU1YDzEjXl5kIqpSZ57TVDnP&#10;YSOxAsZiRfa5jcNAJFYIgjAnQaKEIAjCbAo6tXnECCMj8nS477nnnkllzcj+zdPCyGginezU+t0m&#10;wgfHfPrpp5Pl3STniiEVnyvMCi+ce15Roh4RWfCsyB6rHjGWECvM4MkaPf2k1TFVVjSaKPHXv/41&#10;WV400u6pbz+mMKWN8c7AY8LucTPiJWEJOaeTKIHAQp3bEX/wdGokVuDtUk+s4D2CZ4VmBBEEYXaF&#10;RAlBEITZEOPj41XjOBYjMJQxqmPj2WiGGFP0pcrrETdvMzYgce10qlPr9oomSjz55JPJ8m6RaxPn&#10;iCAWv17ISCxKdEscYD8YNpynebY0I6Pa3BM8WDoRSDql1SdVVjTas0Deg1R50WhhBUWZwhQDHEGN&#10;62i5ahqR5whvJ+pPDppuPS/dJmFU1LcbCVA5R4gQwTskJVTAWKzI7oP3C+8aJdgUBGG6Q6KEIAjC&#10;bARcf+mkIjyYEGFiRGwwp2gdbuLJU+UxETqyYgSu7tZJnmraqCsjmanyTsk1ic8VAwqDIbWusRei&#10;RJZWH35jBDLqTHx/nlFrrhkGI0ILISfZfXebdtxUWdFoyVnx/kmVF40WVsD9TJUXhRjXCGrMuGHt&#10;oRlpy3hW4MnFM5fa71TRcsf0sl3kFSsQJxF/WC+7D975fAMQp+VVIQjCdIBECUEQhGkOOp2xGJH1&#10;jMgay/WIUUuHmzjwVDmkE2yx4EbCC1LhIFNJPAGoSzdnDuFaZsUIpktEZEitn+VUixL1iAGDkc19&#10;suvUiIgVeAhgBDIC36262/5TZUWjiRJcs1R50WizQkyXKUyhtQeERNoYbY0wENoeYUhWXo9xO0Xo&#10;6NUzFtM8aPBSSpX3mpwj72DEilQoCMsoqydW8J6WWCEIQhEhUUIQBGGaIitGmBBho2RZI7kZ6cTS&#10;4SaOPltGh9e8EYwYbO0cpxckxps6dWOqUTru2dAIZjXAIEitX49FESXqEeOFEWtmmCB5YXy+KZIj&#10;BCMQw6wdscL2kyorGm0kH4EuVV40WsLV6TKFKbT2gKCQKjdiaCM8cG55PIBIsMk7jHvIvlPGebtE&#10;NOEY//rXv5Ll/WIzseLmm28OzznvIq5H9tnlm8E7C7FCoSCCIPQDEiUEQRCmGRAjYsO3UzHCyL7o&#10;cDPayv/si05u3OEnnwIZ+LPb9pvx9IKp8jxEjMAtOz5fjKBWvE1iFl2UqEfqivBgU0LGOTTqESMQ&#10;wxgDqJ4RaOumyopGEyVuvfXWZHnR+NBDD4X6TpfZQqC1B5J0psqb0dopISvklCEvhe2zHlmXbfAK&#10;w4hP7bcRESPYD8lkU+VFJM+jeZ4QppUVLCwMhOuZek/xHSBhsmYEEQShl5AoIQiCME0QixF0FGMx&#10;ol3DOUs6roRn0Fm1jryRfAVF8YzIEqOYOmJwpMobkXPCEyI+V8IcOj3X6SpKpGgGC8JDNpdIIyJw&#10;EVrAPmxZdt9FpE23Ol1ECcQ46jsdRYlu5jOxdkpICNfCjtGMGO14YzTzqjAPKkSgVHlRaVO4mpcE&#10;5Deic1akMCJWNHp38X5DrBAEQegGJEoIgiAUHIxQxYZuLEZ0WySIO+pGkugVVYww4mZPXTEmU+Up&#10;ck4W9mHEkOG6ptZvlVMpSvRq/82IYcOoM2EzeY1ARrVtxLpf9W5Gc9PvV+6AVmk5MKbLFKbQ2gPt&#10;J1XeTdLOMLR5l/GuIBTJjl+PGPKENd1xxx3VOhIGQRlJgbPHKDLtnJqJLlwn1sFzIhUGAlmOmJHa&#10;F+87PM6YvlReFYIgtAKJEoIgCAUFo1Bm4NLRMyHCkpXFBnCnZJTQOq6QuOxezWTRC1pCSs4jVR4T&#10;sSA72t+LZJ3co9ldlKhHDBabZYE8FLSn+HpnSYgI3ikY1RjYXLPUfqeKJkrQrlLlRaPVd7rMFgLt&#10;3mPkpsqngjw3CA54gSFA5cmtAvGsYv3pIk5YvZuJEvVoYgXPZTOxwkJB4u1NrOC9qJwVgiCkIFFC&#10;EAShYCDZmBm2vRQj2NeMGTNqOtsQAzK1fpFpsd6cT6oc0lnOzhyCez4iRWr9Tsn15b7NiaJEilZX&#10;xIq77roreFZkk6emiFjBfcKzAuMnte9u00Q6RslT5UUj15P6MpKfKi8i7f5iyKbK+03qRVgMbQ8R&#10;olluFXJa4AFEzh08h9rJWdErWh178Z4wsaJeKEgzscLev4jw8q4QhDkXEiUEQRAKADpj8UwacZhG&#10;t0fw2TfGVtyhZoSQzqX9n9quyLQcAKkknHSYsyOguHB3U+BJkf1PladEuyOgU0mra6oMklsAcQkv&#10;FkI8bP16JA8AngwYgIx2d/Mam5FPe0qVF40mLk6XKUyh3cciGe/NyJTA1BkPIAQg/m/mBQQJE+Me&#10;4VnRD88Qq8dUipexWFHPu4Iy1kvVy757EisEYc6ARAlBEIQ+IitGmBABuz2CTycvO7sEhl0setjy&#10;eLvpQEbRqTdGqi2js5vNyB+X95oSJWppdU2VNSLX78477wxtNU8uANbhPjNtKUZPO9feRImiTf1Y&#10;j4gn1He6JOaEdr+mQ9s1mmdPPWEBLyAET0S1PGIFs9sgEDMDSbttNQ/teFMpStQjdUCI4nxTQgU0&#10;sYL1sqIF30berzYbiAQLQZg9IFFCEAShTyAZmBmwWTGi26P42dklmOoy5YFh5dnlRSej5dQbo4wO&#10;bNbVGk+KXntGZGkik0SJMq2uqbJWyLXkfLmu5FKgLdu+65H2gJGIJ0GexIrmeYAYkiovGs3zaTqK&#10;Er16NnpBE8UwmlPlWVpbZX3ukc2C0Yi0VcRU2mq3ZiaxfRf1WlMvmBUrLNwO0Yb/EYMaedbwzlXO&#10;CkGYnpAoIQiCMIVgVMfECDNaYzEia9h2QkQH4vGtQwpJJMixUutDWy9VVmSSlJN6Z8UIpu6bajHC&#10;OJWixHRwgbe6psq6Ra41HhKIFdmZVVLEyETUwACMkxYiRlCOOBHvv6j8xz/+Eeo7XWYLgXYPUmVF&#10;pdU5ryhRj7wP2AdtFa+crGicIqIabZXEsYiwqf3Wo+0jVVZk2veL9xvPtokVWSJW1HvPWt4KcjXJ&#10;q0IQiguJEoIgCFMARm9MjKCDZEIEwkG3jWY6Zxb7bMRYSXlGZGnrp8qKSgSJrFs/CepS604lJUrU&#10;0uqaKus1uQeIDogMJCO0utSjiVvkt3jkkUcK74liU+JOl8Sc0K51qqyotDrTnlLl3WDcVq+//vpJ&#10;QmuWlPO+JzSv3sw1tl52edFJeAt1T5XxTjWPqXo5K0ysSD2/vJv5FhM+Ke8KQeg/JEoIgiD0EHR2&#10;skaqsdtiBK6+2dkMMFJaOY5tlyorGjEWszkjMCJT6/aDEiVqaXVNlfWLGCu0I0Q72k6zPAAYdqxH&#10;Dge2K8p1J+ki9ZsuOTCgXdNUWVFpde7HfecdglhB20OsyBMKYjPX8Jt3Za/eQ72iCTKpsnpsVazI&#10;XhPzrECsUJJNQZg6SJQQBEHoAejMmHEae0b0Qowg3jbuiNKRw/08tW4z2j5SZUUhHfP4fPGSwDOC&#10;33TWU9v0g1MpSnCMVHmRaHVNlRWNljgSAYJR6KwnTorEvzOV6BNPPNGxe3+rxKWfOkyXHBjQrluq&#10;rKi0OhdNBESQps0SspRn5ho8EPCuIQyEbYsqVlh9U2XtsBOxAvJOx+NRYoUgdB8SJQRBELoEOikm&#10;RtB5IVzChAiEiazR2gnZP/HIcUeTkTByKKTWz0vbV6qsn+R8s2IEo9okLaSc68uyOdVTQqJEd2mJ&#10;I0mQmi3DiMOgw7DLeuqkyHS0iBUYPRizvWgLf/nLX8KxyE+QKi8i7fqkyopKqzNGa6q8aKSeeM9Y&#10;vc3zoBHJO/Too48GYa3f52l1SpV1kzyTPJv1xApo73FjvD3fegsDkVghCO1BooQgCEIXQBItM0Zj&#10;z4he5IxAeMh2LjHOu3Ec22+qrF8kTjp7vnQQs+uxnIRx2eX9okSJWlpdU2VFo4kS9913X7I8phk0&#10;GC4knMwjVLAOoVbkDejGqPuNN94Y9ov4kSovIu1apMqKSqvzdBElICIadSbcg/+pO+8LvMsQce2c&#10;6pF3LwIwnkBsk91/L2l1SJX1krH40EysaCTeEArCt0BChSA0h0QJQRCEDsDoiBmhzFFPB4o43l6I&#10;ETYjgJGOIh3O1Lrt0gyqVNlUkxG+WIzgfOkcptaFrMO1T5X1g1MpSkx1uEA7tLqmyorG22+/PdT1&#10;gQceSJbnIfec9oqHDyLHtddeW70G9Yj3BcIarvgYPKn9pmjJO5l1JFVeNHJt7JxT5UWl1blXz3Mv&#10;aN8l2laq3IjxTSggojfeEnau9ci7GWENsQIPnV4Io3asVFm/yL2HXC/eu1mRwsiMPoiO2baCUMF3&#10;gW8EnpWCIJQhUUIQBKFFMOphYoQZntByO9D5i43TTmkGkpGOYLfFCKPFzqfKpoJcTxulNjINHp28&#10;1Poxbd1UWT8oUaKWVtdUWdFI4kvq2quRYdozxh/HyU7bmyJ5Am644YYg1GFkZveHYch6eTw7ikBG&#10;lu3cUuVF5XSsM6EY1Jk2lCpvRt5dhArStpjhI0/OCgQ4vHcwytk2td88tP2lyopI2jViBZ6L1BuR&#10;PxYqECl5V7NOyrvCBjM0fakwJ0KihCAIQk5kxYhszgg6HNaJyhqorZL9m2FkZASVzkxq/W7RMrpz&#10;/FR5r8jxsmIECQYx6FPrp8g2dJhTZf0g5yRR4lVaXVNlRaM9ewgHqfJekbZCuBKzaSBWZMOWsuR5&#10;ZVTbZt3pxLNjKsl7zM4hVV5UTsc604apM0JBqrwTYnzjnUOiVXKn2PWpR0Rv8p9YQth6YQ9GtsGw&#10;T5UVmRYyw/nyf+xZkQoFyYoV9r1YZZVV3BZbbBH6HYIwu0OihCAIQhMgRpBxOzY0YzHCjNC4o23L&#10;WiWunZZJ34gYgQCSWr/bxMuDY1osbK/J9SMOPz5fxIh2zpdt6QSmyvrBqRQl6NSmyotEq2uqrGi0&#10;Nvnwww8ny6eatB+8Nhh9xhsoT94KjD+2wYOrmfE31ZQoMXVE5KLOzMyRKu8Fub94VuDdk7e9MnMS&#10;2+BZwTuT/bDcDPvpxMcffzzU3fJ4NGIjseL//b//F4jnhCDM7pAoIQiCUAdk0jYDM05eCWPj04jh&#10;YB2sVHkjYoRn3bgxzqfaY8FGXDFiUuXdItczG7fMSFsn58s+6PymyvpBzoUp9zAOGRXshThh106i&#10;RHd56623hrpy/1LlRSHtiTqah1MzzwqI8YfYQnvsl1jBsa0+qfKikvpyjVNlRSVeCdSb91CqfKpJ&#10;OAniGmJDnvbKOnhj8I7DgO+VwNtN8nxRd76nqfI85Nk0UUKhHMKcAIkSgiAIGdABMMMyK0Y0Mprx&#10;LrCOVKo8RfafjdHFU4LlqfV7TRMlGLlJlXeD2YzvjOB1wxPE9pcqm2qmZgwxIpxgRHKfEStSHdK8&#10;tH1KlOguTZR45JFHkuVFIwIm9UWgwJjh+cX4s6lCG5F2ioFosytMhdFH/ez4qfKi0q5XqqyotATJ&#10;TGObKu83aW+IVHhIUMc8QgVJj/HqI+SPtpTabz9p3ik8U6nyPJQoIcxpkCghCIJQAZmwzaiM80U0&#10;EyOMbGOdplR5TDphuLXa+pCM+90wzjuh1anbiTS5fpaMz4inBNc2tX47tP2myqaKjErGnWrEB1yS&#10;8xiHdLTxliFrOzM25DEObVtcfVPlRaJdl1RZ0YhxRF0x7FPlRaN5WTWqL0YOoRyM4pKwkPZm7SdF&#10;7hd5CJjZ49577w2j1Kn9tkNENDtOqryItJCT6ZbjwBIlkyQ1VV5UWggEoj3nkP1epsj7lnBHwq/Y&#10;PrXfqSCzkVAfcsOkyvPQRInXve51EiWEOQISJQRBmONBvCYGJYZzLEbwO48YYWRd6xylyiGjQeaN&#10;YKQD08pxeklLVsYIfqq8VdK5sukKjRh8vRBfbP+psl7TXKSNGHMkgaMdZd3k+U2Hmcz0xFw3i7fG&#10;eMS7hI45RmcsVpihL1Giu0QYoq6IQ6nyotFEiXYMMdoT7yWEh7yzK/CeYF0Et3ba3nQUJcy7Y7qJ&#10;Eiawca9S5UWlhUDQ1rJltB/KeSciQlhbqkd7h5LA1ryJsvvsJk0IwkslVZ6HiGCIEm95y1skSghz&#10;BCRKCIIwx6KRGJE1OvPSOkHZ5Rg38Qg6vzFks+v1m/GIa6o8L+lQEZZh5wsx9HoZlmLHSZX1ihhy&#10;8TkymheHvqREiXrEOOS6M8qHV0mzkexYzJiKjnannI6iRD9HW1thLCamytslHlOIZ+QAyIqpKdL+&#10;CX0hDIRtU/uECBm2Taq8iIyneUyVF5WWOLno+VGyRESh3q0k6OQdiFiBEMN2zd6hkPXwUuT6dCsM&#10;Dg8J9k1dUuV5aIku3/nOd0qUEOYISJQQBGGOAh/3WIwwIQJ2w2C2jg6/2T8x6bYMErtNRyW7XVFo&#10;IRbt1hED3GbwMGLgpdbtNu14qbJukvvK1IvxOeIZgaiQXbcVUaIRESsYmcboy9PRJlyEe4hhWBSx&#10;YjqJElxr6tptI79XNNd2PB5S5d0mbRoPLwy6PJ4VvBMQ2xBnMbZsysTpZOAT+kKdef5S5UUliU2p&#10;d8ttA4+sPr47EMOod7cSdCIwIlYg4PEdZt+NyDOFWMF2tNk84XRGPODYB20mVZ6HDFogSrz3ve+V&#10;KCHMEZAoIQjCHAE+6jatZyvJK1uldWgYKbTfEIMsHkEvKi33AYm6UuX1SCcq9gSBJCFLrdsr2nFT&#10;Zd0g7YQs8PE5YqDQhlLrw26JEvVonWuMu+z1T5ERbzrZ/chiPx1FiSeffDJZXjSaKNHIO2EqSJvC&#10;e4j6xJ48jYhoifHWjzbZChGoqO90EyXMY433UKq8hv76D/j3dmmbbWo4tsMObuZDD6W36REtBAIx&#10;K1XeLXJdOBb5KPK8QyHiRqM2a4lnO2nPhJsgSiywwAKVXowgzN6QKCEIwmwPMxB74RmRZbbzQsec&#10;Tk9q3SLS3E4xvlPlWWJs23SERgSNbgo9eWnHT5V1SpLExR1W7isdztS6MXstSphLPa7l/M9xEL8Y&#10;kc5OuZoi58EoNmJUr/MnTEdRYqo8DzolnjrUt9+iRJY8IxhujDTzXjADuRGtTRJ2UKTwGZ4P6jfd&#10;RAkLyUuVZTm6xx5lIWLlld3Exz7mJj76UTfx8Y+70pprhuWjBx+c3K4XtFwYeEykyntF2izvbN6p&#10;eAPZ9WvE+D2KV5u9l1P7z8urr746iBIf8/dBEOYESJQQBGG2ROwZkRUjemEwWwy6ESOB+NTUukVm&#10;nKArVW6kw5Z12yakIbXuVNHqkSprl3Y9jIwAtyIymSiBYZbqeHbKvMYoYgUGNvcIsYJOdHxeWWJ4&#10;MdpHuyYEqZMRP+N0EiVM0OnE/Xoqae0A4z9VXjRaKASu9HhWWIhBI1qbRDgl/r8bbbIVWigexmeq&#10;vKjMayCP7r67K22yiZv4yEfcxIc/HISJ0jrruNLnPudm+f8RKEpbb+1G9t8/uX0nHPDvmeFvftON&#10;HH+8G7riCjfTf1/sGeSdldqmH+RdjscMon02gXOKvGdp44gVnEcr34FzzjkniBJrrLFGpVcz/YBA&#10;fsYZZ7j11lvPrbDCCm755Zd36/g2deWVV1bWqA+E4WZEsBJmH0iUEARhtsKsWbOqBmEcptHqTBp5&#10;yP7MsyBLOhWpbYpOi+OtF3rBaCGd8vhcWw316BWtPqmyVsh9JZY4PkcyvLciRhh7LUpYgsN2R8gx&#10;7BiN5r4TB43hF593lnSy6Ywj1jAi2IoHyHQUJYrmeVCPZnhiBKTKi0YEMupLDptsGW2S9wzeSYgV&#10;zdok7QoPDNz8yaPSq2ftoYceCsfjmUuVF5UW4pUqMw5dfHHwhAhixGc+Uw3bqHLrrd344ou7iYUW&#10;Cv8PdCmkYtB/S0qbbVbmF7/oSquv7kobbRT+f2SLLdwvfvKTQnnL1GP8HiVELm6f9YgHBv0HRLmU&#10;mHjCCScEUWKPPfao9G6mF+aZZ55Q/0Y8//zzK2tPRmr9LBE5hNkHEiUEQZgtUE+MgN0WI+gwWO4F&#10;I4Yax7L/MdZS2xadCAzUnw5+vBwjIR5d5zd5M+J1+k2rW6osD2knGEK2H4gYwf1OrZ+HvRYlLHa5&#10;28azGYY2E0izxHAYhogaJGejc54SK6aTKGHP93TxPDCvpV61s26TXB3UF9EhVV6PtEmmdSTePhs2&#10;liJiBV5feDl0KthYctuUkFJk2rVIlQX6Z31su+3c+JJLuvGFF54sSETEY6K06qpubNtt0/tqgXhG&#10;ID6ML7GEm/XBD07is97gfHSlldzzHcxg0S/aNec9Sls3ga3ZDDYY2u973/vcDjvs4NZff3335je/&#10;2Z1++umVXs70AqLEEv7eHn300UF84VvI++myyy4LyTtNWLj88ssrW9TCyjfZZBO3/fbbJ3n88cdX&#10;1hZmB0iUEARhWqORZ0RsHHaDdDDMCDQiRsSihy2fDkktU8Qtmvrjts95WXI3I8YphkFq237TjN5U&#10;WSPSbjBc4vNkNLQbbajXooTF6E9lmAGiA51MQgaajWJDxApGsKejKNGtKQJ7TRMlWvFc6SdpQ9SX&#10;vBGp8laJ5wVTkRJelWdmBUapGdVmO97VvNtT+41p0//SNlLlRaWdc6os8Nlng+AQvCQI18gIETVc&#10;bbXyev53mJ0jtb88vO22IEiwr4kFF3Sl9dZ71WMCLrWUG5pvPveUN2q7IYBMNZtec0/aHW0Q4du8&#10;D80QT3GuueZyO++8c1gfkY3vy3QG4gvn9drXvraypBZ23njkCXMGJEoIgjDtkJ3WE+PRxIhuJ69k&#10;/+wzG4NPZzoWI4zWIWaENVs2HWgjmBYWELPoOTLsHqXKUuT+4QkQnyOdw262oV6LEowYU+8i5D6g&#10;DjwXJj40IyOHFgKSxyicSpoL9nQJhzCjJlVWRFp+BsTPVHm3yP3DsyKPeAa5jgiUPLO0ybhd4gXE&#10;Or2uc7dp55YqC/TvfESG4AWx+ea1IkSWG2/8qijR7jvHX9PgIUE4yAc/WCtGRHx2iSXc0Hve40qb&#10;buoGrrsuva+Csuk1b8Jzzz3XfeQjHwlG+Wte85qqgZ4lebOmK/A4svNIwcokSsw5kCghCMK0gokR&#10;MBYjepEzgo5pNn8CIxuNjFYz5kkEmSovOrO5FDAw6dh3+9r2gmZ4pMqyJElWfJ6MsNIZTK3bCeck&#10;USJLxAaELDxrECvi650iohIj/ggC/UhkGBPvDurEvUuVF40WypAqKyItP0Ovp3vMkjbF+4znhXdd&#10;NllvigjNeAWZVxL5dlL7LirtPFJlgU89FUSGIEpssEGtCJHluuu+Kkq0+0574IEgNARBYq21koIE&#10;fGylldwAosQyy7ixLbZI76ug5HrzPkuV5eXiiy8ejHLz2GPAAC+Jbfy1R6iAeIpOV+BtJ1FCiCFR&#10;QhCEaYFSqVRj6Bm77RkBCVnIdlbzTnNpWeRxC06VF5XZ8AUM/OkmrJhhliqD3L9sYlJGa3qZ/8NE&#10;iV4Zt3F7S5UXiebJwvWmvsToI1ZkvZCypC1O9awLJkpMlxwN002UuO+++0J9kwa+v+bDX/+6G9tt&#10;txqOfPWrbuaDD05ev0vEuw0PDsSKPNNAIljz/uAcivz8WX1TZYH+eRzzhu7EIou48WWWmSxERGSa&#10;UDwc+J3cVw4O+HcWySzJG8FsHylBAiJKPLvwwiG55pj/P7WvopLrzTOZKsvL+eefPxjl09kbohE+&#10;/vGPh/Obd955K0tqEYsSfDPweCJ3kjD7QqKEIAiFBWEaJkZgUPZajCDuPTaQ+J1XjDDa1KDETKfK&#10;i0TOK5vY0Tw9GBVMbVNkmldLdjlthXjz+DwtwV523W6z16KEhRlMJ1EiVQYRGxAEEcg4LzO065H9&#10;4SnCTCAYk90UEEzsoTOcKi8aLWwsVVZE3nXXXaG+eJ7FyzFYgwix5ZZufNll3cSnPhVIEsbShhuG&#10;sqEf/7hmm14TzwqS+jJKbW2vEWm3tF/aMd+Bfnr8QKtXqsw4csghQSAI3hLkd8iIEYGrr171khi8&#10;8srkfvJw0H9bqqLEppsmBQkYRIlPfnLaiRK0F643SS1T5Xn5xje+MRjl9IFmF+D1gZC32GKLVUUH&#10;crWkYOUpLuTbBAK1MHtBooQgCIUDYgSjAxh1vRYj2D8dTuu4QTqVlkiqVZqRj8CRKi8CU2IEI4N0&#10;hCi3/7PbFZ2W2dz+p61kc0ZgxPZC0KpH2izGcq9ECZu6EtfeVHmR2EyUaESMO0bK6NA2EysgosI9&#10;99wTRI52xAoS2LKffhuUeWmhS6myItLePxgk1eV33RVEh9KKKwYhouSN0rGttw4zQ5BgcbwiTox9&#10;+ctusA/naiFffBv4H8GKbwfePrwvY0E7RULhSJKJlwjtcqoELzt2qixmuM4rr1wWJj772bJg4K8/&#10;eSS47mH5WmsFrwq8K1L7yMOBGTNeDd/IJriMiCjx8vvf78Y//elpFb4R52VKleelGeATExOVntH0&#10;RSwoGFddddVwnvXAOiTBZAaPDTfc0G2wwQZu4YUXrtkH33xh9oFECUEQCgPECDPmMBxjMaIVb4U8&#10;ZH/mQmzE2Ok0maPtk852qryfZJQia6STS8FiVo0s52MfL5sOJO6bug8MDFQ9Vox4fnS7DeVhr0UJ&#10;M5Qw2lPlRWInokQ9YgBwr/POBIJYgSFJaFIjscJEiVRZETndRAkEJupLCI8tCx4S3vBAkBjbeefy&#10;/xmOL7aYK62wQvjd0ewPbbAVryRGcREgeI82Eytg3nbZDtk/7SNVVsOHHw4zXYRklh//eBAhjBNM&#10;FbrFFkG46Pi6++0RHcY/8pHgBZEVI4yPL7ecs0SXw2eckd5XAWkzWNl00u0QMdQMb/pFUwHENnK9&#10;tENEtkZYYIEFAplx4w1veEP13M7w97Ue8KZKgQGrueeeu7oPxD1h9oBECUEQ+o5YjMBwjMWIXoxq&#10;EwMcdwgZRcKQTa3bKvmws09GAlPl/aLFyBsJdah3ba08VVZkIrDE5wgZrZpKz4gsey1KWI4Mkkmm&#10;yovErooSM2a4ofPPd8Pf+Y4buvBCN/O++8JyOvOQ2ONsMtNGxIPGRsChJRCtHq/g7IXg00vecsst&#10;ob54lIVlt90WhIYgSGy/fY0QUcNddy2v4/8O/uhHk/bbS1pITzvTxFq7xHiz6WbzEMMWsSK1z7xk&#10;PwjuqbJJ9HUc3X33crgGXhJG///I4Yd3TQgaPuusIDaEEA68YrKixEYbucH3vMe9yHSh/v+pFqA6&#10;oQ1M8A5JledhLEpMFRAN7Jitcvnll6/spTno75EnwrbdzN/fVoEwYdvvsMMOlaXCdIdECUEQ+gYy&#10;R5vxhgGBIUwHDEOuF6Pa5upuZBQLgzG1brvEGGLfdLpT5VNJriHu7vE5838zAYb1GFlLlRWRnKcZ&#10;kUZGumlHqfWnkr0WJcwjJDaoi8quGM633hqEiBF47LFu5KCD3Mhxx4X/h7/7XTfzzjuT29HJJ5Eh&#10;4g3XLO+0pYyOYzizfWq/ReF0EyVMMDIxbeiSS8rJFhEcvvzltCBRYcgvsfbabuSooybtt5e02Te6&#10;2RYY5bV2icDYrF1SzneSuuCN16wulLMdiZtT5XX5wgtuwH+LB+65J3hQtD3TRj36ehGag/gw4Y1h&#10;QjkmPvrR4KFB3grEiuc/9jH32Moru5k33JDeR0FpM1jRxlPlecg3A4Mbr4KpwlSJEgbCnmx7vDVb&#10;xcd8+7DthdkDupOCIEw5YjGCjxGGmwkGxIHHRl2nxGA1t1sjBiydtdT6nZJOJsdgNCxVPhXkepr7&#10;uZEOQF5vENsmVVYk4gGRvbcQYSi1fj/IvaBN9EqUsHCc6ohzgdlpiMHgb34TxIfRvfZypa22CmRU&#10;3X6P7LtvKCdZYmr7FHkP4I5PQluMCEsYWY8Y/8wEwrpc86nKC9CMZsymyopIe24tFwpC09jmm4fw&#10;jJQQEXN8hRVcaZVV3OhBB03aby9pM3KkyrpN2iXTliLSI6LlmboUTzGu691331315uCvlWWPUQTi&#10;fRE8I9ZaKyQ2ZWaP8ZVXDiEk5JS4/qyzktsVmeYF1MnUsSZKvPvd7670mmZPmKhw6qmnVpbkx4kn&#10;nihRYjaD7qQgCFMCXPZI2GTGmokRRgupYJQhNuraJR/2bMgCwgfHSq3fLXJcjoVHQqq8l+TY5mJs&#10;pEObzRnRjLZtqqwI5HwQWeLztGRz/C7SVKa9FiUsNr9TF++u0Bvpgz/5iRv+/verHLzmGjez4sXR&#10;kSjx+ONu5Mwz3eiOO4YR9RHfiQ3eEkamkNx6azf65S+H/2e24WIf02ZasJlAbGaXekQUQOzsxUwg&#10;eWj1SJUVkSaaWn4GZtTg/pHMMpenxBe/6EaOPHLSfntJS6SbKptKIlYg3iOMWR6dZiR8g7ACBNvU&#10;PvvK++93w/55HuPZ3mKLIDYNXHWV+7l/dxRVTGlEG2CpSeLaIhGTMLY//OEPV3pQsydMVNh3330r&#10;S/Jj1113lSgxm0F3UhCEngIxYnx8PBhoeC3EYkRsLNPJ4kOOEW3L2iHGHyOZcYeMTsJU5RWgQ8Ex&#10;6SymyntBDKDsOdNhTa2bh7aPVFk/SZvJxmNjMFq5hapg6MTb9ZO9FiVMzGOkP1Ue6Du4A94IHL7o&#10;oiqDWPDvf6fXb5WvvBL2N3zOOcG4GPUdzLFddnGj++/vhk87rSxO/Pd/u//pIMSAfY8cf3zZI+KM&#10;M2oFCaNfHsr9ekMXXJDcT16aKJEqY3Qf8QEX+jwzgWCAM3rd7kwgeWjHSpUVkXZ9MbDDsltvDWJE&#10;CN/YdtukGBHo25Ulwhzy7bhmv4Qb+Hsy5NviAC7/XQ5pKvq0qxiytDOE6TxiBUIbo/p4/CBWNAsF&#10;mUoiLFNHvmup8iLTBLdOQuoYnMHYXnzxxSs9qdkTJir86Ec/qizJD9t2nnnmqSwRpjskSgiC0BNk&#10;xQgTImBKILCM1e2GPWD42UisEYGDY6fW7xUJkeDYuHmnyrtJOpHZEdxORR1o+0qV9YO0mWw4Cl4w&#10;2fUsrwTx2dmyfpG6c596JUpY/HLdUTlyMCBEnHeeG/nqV93Y3nu70UMOCfkXhn/wAzd01VUdJ5Eb&#10;vOyykLhubKed3KjniD/G8Fe+4kb22iv8D4fPPtv9zR+fuqb20ZC+fogOQXA44ohaISLLAw4II678&#10;7mTaQhP5UmX1iIF9q7/ejKhn30Up0qbxcCGnQKdihe0zVVZEWlLaeOSeBItj66xTFR0mCRJf/nJw&#10;72e6Sv6v7u/xx93owQeHEXYEsVHa+H77lf/3bX2mCR8dcrqFyEDaF3WmTSIEIaI1y1vBt4vvCOIb&#10;Qkc/xAre4dSFd3qqvMg0wa0TrxTuEwb3SiutVOlRTS+USqXQB6wHyjg3ExayYMCqES699NLqtvSB&#10;hNkDEiUEQeg6+CDFRpmRD009kYDRbT7kjPKkyuuRzny2k8Vo0VSLEUbO0+qRKu8GuY5Zowc3826d&#10;c6/r3wotJMOIZ0S984xHqFLl/WCvRQnuO+ecFCX+8pcgSIwceKAb22MPN7rnnuWkkPa/5/D557vB&#10;iy+evG1ODtxyS/CECOKDNyqDt0QUvsH/o3hN+PLb/HF/3Y4HA6Eb36mIEt/4Rq0IkeVJJ7kx1vO/&#10;O0nOV80fgEF2xx1u8Je/LOeqaEHo4L4jliI6WJx5M/Iuw+On1Rwhtn2qrIi0UIjYcBvwbTkID0st&#10;VRYmPv/5cigHXHfdENphiTCHrriivN3tt5cFCX/PS5/5jBuPyP+ju+4ayvGisOO0y+l2jSHvBerM&#10;dzVebm0T0SLrZVePtE3C5CwPSC9pYkq23tOBJrhxfVPleXjuuecGg3u99dar9KqmFxDLX/va17o9&#10;/TeHHGIxeObjaUEPOuigSsmrWGONNdzb3va28L2PgZixxBJLVLd9zWte01D8EKYXJEoIgtAV8GFg&#10;miYMMYzGWIzIEzqBuMCHHJfoVHmWj3tDJes6jbdFv8QII4KB1SdV3gnp5GQTntHp7PY596r+eUl7&#10;yXaU8+TGsBwizJueKu8Hey1KMJc758zfmjJvCOPejgBh4kMcvhHEiqOPLpf53wPeCK/ZPicJkxg+&#10;8sggPNSIETERJnbayc3YcUd3s++ApvbTkI89FkSGXKLEiSeW1/O/Z3ZwzX937bXulv32cyPf/GaZ&#10;X/ta+dj+9/CZZ4Y6pbbLQ9pDPBNIM68KRq4x4jHQMNbYPrtPWze7vKi0UAjc9OPlhBkFr4itt3YT&#10;iy4aRAjj2CablAUJE7aeeCIIDmOrrRZEiNGddy57R5jXxHbblZf77UbwmIiO0w6n2zWGTE1NnRET&#10;UuVZ8h3G4+eBBx4I7c3OuR5pu4SK4OHI9zfVNtuhvdcIvUyVF5nmvZgqy8tjjjkmGN1f9u19OsLC&#10;T5rx61//emWLWiBKpNaP+dGPfnSS4CFMb0iUEAShI8RiBMZkLEa0YiyzLR/y3/72t8lyI50lm/4O&#10;MnpTBDHC2AtRAi8SG1k0krSsV+fc7frnJaEv2TANZpdoJkYYLd8E+RVS5f1gr0UJvII4Zzwm4uXk&#10;cCBkA4+IlCBhDKKFN+JCfH4bBgWiA2EbwyecMFmMiHnsse7htdZyt+6/f3I/DenrhcgQxIbDD68V&#10;IbL0+yd8g9kc2g5LefRRd/e++7p/eaN2jJkBvFFrxDAOs3x885tu4MYb09u3SdpJPBNIs3wVvPsQ&#10;71jXlqX2W0RafRFnJpU/8UTIC1ITuuE5esABwZvC1mMdEpsG4YGwDcSILHffvVy+995u6Oyza4/T&#10;IqfbNYY2Ow9/U+V5iSBOThRyPzF6nfVOzJJvNGEMTHOKkNaq14Al8CUcKlVeZNq1SZXl5c477xwM&#10;7xP8e3W6Ao/FCy64wK2zzjpu3nnnDV4N73znO93qq6/ufkxiW99vrAf6ArSh3f3z+8lPftK96U1v&#10;Ct4Vn/jEJ9xRRx0VPMmE2Q8SJQRBaAso1PXEiDyeESnyIccTILsc49vcUI102IuUO8Bo4gpMlbdC&#10;vEGyUxROhcFtnapUWS9IJyw7Koe7e6vtiA4w23Z7WtlOyPOAu+oLL7wwqePZDdpzwYhovDwIDhjP&#10;hx46SYio4fe+VxYu/O92ZqxAcAiixFlnTRYiMvy3iRJtuDUPn3tuCD0JwkS9RJff+la53Hfkh37w&#10;g+R+8nDY7//BbbZxj33uc8HYHTn99Fc9JnyHOIgT228f/u9aMsWnnnKD3ogbuvjiwMHrrnMzK14E&#10;iBW4zM+YMSMYhHmmhyQEhCSoCLa9EsQ6odUzKUrE9NeF8J1Jy/01QXRAcBjbeOPJYkTEsTXWcGPe&#10;EOJZmLSfFmh1TpUVlfZOZOQ6Vd4paZt8p3j/4KnWTEiDeEOSKBbDst570YS27HttOtDOM1WWl2uv&#10;vXYQJS7y72VBmFMgUUIQhJZg03oiFMBYjOh05J4POe6g9j/7s5FgIx4DdGTj7YpE6mx1TZU3I9sz&#10;IhWfM9dkKkMSzJ08VdZN0qGlgxqfK53o1Lp5yKga+8B4S5VPNXGDjr16IJ12XPYxFnFd5xqkOqV5&#10;iUjFfrNz4iMyhNAMb6jXiBAJVkWJNgxsxIYgSnCcjAhRQ2/oV0WJxH6a0hvlCA+EgQThITsl6Cmn&#10;hFwS5BDg/3ZDNwb9+4V9Pbnyyu7Obbd9VYyIedppZY+Jo44Kok5qP7n58sshHIEpTUeOPTYYzoH8&#10;9suYKrORiINnBQZe3MYakcSBiHa8Y/opVlh9SKSYKm/KBx4IgkPwgiCpZUaIqOEOO7jx5ZYLv5P7&#10;ykmrc6qsqETEos7c81R5LxnPUtNsSl1IHhdECAYbaKcs60e9O6WdT6osL1dYYYUgSnBNBGFOgUQJ&#10;QRCaghANPCMwtDCacac3ISKva30e2secEXJz3zQyOohLX2q7otHqnCqrR64rI07xOSMO9GN6Sxvt&#10;SpV1g9xHSwZm7MasITY9JqOCqfKpIPcRYy8+N4SJZu7OeMTQgcergu3zihWEM7E9z0u8HJEhiBIn&#10;n1wjQEzihRe+Kkq0kcAOwSHMsuENw0lCRETEgvs32KB9UcJz0LeZIED4+iJMZBk8Q3x5SEiZ2D4P&#10;yReBy/+jq6/ubt9tt7QoAb2Bi8cEv9sOE3n5ZTd8yinlPBjrrhs45q8RtP/x+hj+xjeaHsPakf2P&#10;4IXLPsagiYyNiOFIW0Ik6NW0pTHtuG17EN17bxAZgijh21SNCJHlLruU1/O/k/vKSatzqqyotHA4&#10;QihS5f0gbYx3Hd/0PG2T9RAraNOtvBv7Rat3qiwvF1100SBKEKYpCHMKJEoIgtAQ5hkB4zANxAgM&#10;sNgg65RxR8RIh4TjpdYvKq3uqbIUGTXPGq0YBt2+vnlp7uGpsk6ZzY1B57Rb50nHlX1ioKfKe03i&#10;prOeEYxI08mkM005fzEQbNq4RmRfGJWcV72YbDxoWDcbMx4Eh2OOqSayrEtvFDMrB79ntmEgDl5z&#10;TfCCCN4STDOaECSGv/3tUH77Pvu4P556anI/uYgxwsw6CBN+n3g0hClC8Zo488yyh4TvxCe3zUlE&#10;hrHNN3f3b7FFY1HCM4gSp58e6pTaVzMOs5+vfS3MLDFKOMjJJ5c9JqD/PbbNNmVh4sQTm+ZDsDaT&#10;KoMYcrxTTKxoJpJB2h9iRb3kmp3QjsHzkCpvSt9WERmC2PDlL9eKEBkS3lFaeeXwO7kvI6ECM2ak&#10;yzytzqmyotI8Dh599NFkeRFI2+L9hljBuy6PVwXt14TcXoXGtUurY6osLxdccMEgStDnEoQ5BRIl&#10;BEFIot60nnwku20ssz9ioONOB50pPs6p9YvOvDkZCE2JjQNGjTAaUutOJc2LIVXWDmk3JDC184R0&#10;PlvNGdGMlrGdfBSp8l6RcKJsRxoXZNo14h2eIY2ML8pwdaY95JmeD9EIY5H1MRhZxjnX7NcbVwgN&#10;wQvitNNqhQjjhReWRQsLE4i3z0tv6Abh4StfCcIDiSjjaUGZ9SAIFiecEKYE/fk116T30woRaPy9&#10;Hrr66pDEc4h93ntvW7kqsjSx4b5ttsknSnzjGzXJF3OTcBR/3cfWW8+N7LLLq2JEhqM77ujGNtww&#10;/G50ftY2UmWNiEFI+yUpHeFP2Rw2WfK+YrYFcsDgWdFqAkOj7a9tUcIzCA4bbVT1gqhHykMOkOOP&#10;n7SPQX8uiHLVqUcrJDHmwF/+UrOu1TleVnSa+InHXaq8qLRvEO9FhF0S+Wanh04RLz/WQ5ju1zlT&#10;D77lqbK8fPe73x1EiUbJIAVhdoNECUEQqiBMw8QIDKqsGJE1xjolHeKsGAE5Xmr96UIbLa8n3tDB&#10;is8Xgxa3/dS6/aB1/joNl8FgyXoEcO7dFrWMuLpyDJKkpcq7TQQk8yqBGGzZmWAQJehktmN8MXJI&#10;MjhGA/N0yBF+mPqPPBMvvvBCmFGDXA8IEyNf+UoQIaqCxOmnB2MM0YD/Zz79dLIOuejrGESIU08N&#10;OR8QIYyjX/pSOBblv77qqlDP5D4KQsQGZu94eJ11GosSJ5/8aviGf3ZT+2rEAf/Mj5x0UtkTgulG&#10;M2JElRynsg7hK6l9QWsDqbJ2yLuZnCi0JfK8xO08Rdo+ghrrIlY0a++2XUehIoR8HXSQKy23nCut&#10;uqobrcwkU6X/v/S5z73qJZHxFhjGS+XLX3allVZyE5/8ZA1LX/hCKBs+44zq+tSXd3t1Hzwzvu13&#10;QwzrFU0MLpo3QTNae6snenE+vGsJ1cvmJUoRsYJQFkL8CJPstudPTI6HcJcqy0tmmkCUGB8fr/TO&#10;BGH2h0QJQRAmiRFxzoheiBEYW1kjy5IUwtQ204kmSsTiCteVBIx2jpAOI52reNsi0Dp5GAyp8mbE&#10;IMmO+NMZ7JUYYTSvAea2T5V3iwhIsWcE9xtDLLVuLlHCGzcDd93lBnAfx8hp0mFmZJtZNxAgsuEw&#10;NbzmGnfTIYe4GYcd5p7eYQf3yk47uRFvaCNSBA+KE08MgsSAN+5Sx2mJ/pkeuuyyqocECSDt9+AV&#10;VwSPChuFT25fEA5dcokb+epX3RPeUL3dG6WTxAh4+ulubNNNQ9gA/6f204yIRczsEQSHlBgRMayz&#10;334hTCW1L2j3PFXWbTIC3cpMILxPsjOBWFm7nhZG8m0EYcLfr+ARsdpqbmz99V1plVXC/yX/P+WD&#10;l15asx3JRce+9CU38alPufFFFw0hO2O77lr2lNhkEzfx6U+7cU+WDfpzZBvq+ytPPIGYnhSObbGF&#10;Ky27rJtYeGE35o9J2xm46aaaY/WT9n7opRHeC1peo1RZI/LNIqSN/gTtzr7F9Ug5s4bQnvFu67Q9&#10;8j1nv3z/UuV5iSABCZ8VhDkFEiUEYQ7GVHtGYExZZ8NIfLMZq2a0ZLebbrTkXXRwuI6W68CIGEEn&#10;MbVtEWhxyK2GkmBwxEYyo6eM8qfW7QVxQee4f/nLX5LlnRIxLW6/jcQIY8PwjUcfdUNXXlmmN4YJ&#10;oRi6/PLw/+Af/5hrBNZmakGI4fmireGdEosm1x97rLv5kEMC/+4NqZsPPjj8vvOEE9z9N98cXKQ7&#10;GrHO8p57yoZZJr/DdBAl8HpAaHhkjTXcIyuuWM5XEQsSGME77fRq6IY3zJP7aULySRAikEuUIMRj&#10;n31CDo3UvqDd61TZVBGxjpHrbPtrREKQOp0JhHwbwTNijz1c6YtfLHs5+OtqCTAHf/rT2m38uzd4&#10;SCyzjBtfaqmyEJHlrrsGUWJ82WXD/4hq//uDH7gHEKN23z1sO+td73Kz5pnHzXr7292sued2s97z&#10;HjfxkY+4Euv4NtKOB0232a5x32+amJAqa4d8bxHFEHL5/uZJsIlYgadQK+9Hex/jlZEqz0PqaqIE&#10;fTRBmFMgUUIQ5kDYTBoQo9mECAyobo9msz+Mufhjj7HKVF/ZdXF5pDy7fLrRjC+bjs1IR51rnNqm&#10;SCRenPrSwUqVZ0lHKis2EaaRWreXtNlL6Eymytsh7Zfzi0fcaL+EVaTWz7KuKPGPf7ihK65wQ2ec&#10;4UYPOyxwJPqL1wHiRDNhgg6znXOqHCJWEGP9m8svd3/8znfcb7wR9/Of/ax6PlmyLwQe6tzpyGHM&#10;aSFKeA787nfuX3vu6R5eddUgPsAxPEyY5cP/Ht1ss+AtQWLP1PZ5OOCNohEL34gTXGYZh2/4Zyy1&#10;L2j3LlXWb/L+R5zk/dds5BoyykwoFqPOudufN+RC4lASn/IMHXmkGzrvvKTXEd5BYzvvHMI0JokR&#10;MW0d/3fgN79x9228sXts5ZXd+BJLuAkEiPnnd/9BkHjb29ysueZys974xvLvued2pXXWcaXNN+97&#10;aEe3jfuporWFVFm3yXcOsYL3U572ieiGWJFqn4jUrINIHC9vhezTRAlBmJOgFi8IcxBQ3c1YynpG&#10;dFuMgBiJ2Y88y+ody1z+e1GXqSJ1z47CkLSLa5xav4g0MQXDNFVuRNDKjohiTPTr/uFWTh0QVVLl&#10;rRIxwQxpYzZnRDMmRYmHHw6CAwYUIsTQD35QFijgZZe5EWbNYPkPfxhmt4g7rFnmESWyZCSO+nC9&#10;mIo1Pr8UEWG4DnS06cCn9pmH02nU9k9nn13OKcEMH3vv7ca23DKMnjMTBh4Twxdc0DTMpiFJhMoM&#10;GwgO5PxICRJwl13KyTD9b0brk/vytHuVKisaaX9WX8SyPKPWrMP3AWOQ7VP7zUtECzwqxhdbLC1G&#10;RBxHlPD3fsTfpwfXXNO9+PGPu4mPfcxNfOADQZCY+NCHHKEbE375rPnmC94TiBWz3ve+4OGC90aq&#10;DlNFnl2uX6qsyLT7nirrNbPvR7uGjUj7xAOD9zD/s11q33loosQb3/jGSs9NEOYMSJQQhDkA9Twj&#10;eiVGYJhmR5Yxnpody+ZUp0OQKi8yua7mYWCcrjOIMGpE/euFJuDKal4txn6KEUbCTey6p8rzkk5h&#10;9vyIU27n/GgXWVFi6Cc/CR4SwSOiEq4xibj3U+5/z/SGmG2bpYkSnbgLG+mM44KPFwhtoNmoIUIF&#10;uWGY+SOPWDGdRAmMjF9cfbUb9OcXRuArHLzqKjfz8ceT29TwzjtDgk9yDIwcd1wQnLKj5oR/jBx7&#10;bNkTwhvAWUGCJKGh7Jhj3DDTnUbbZvmrH/3I/fmkk9xAzrCfftPaULyM9odXD7H9hPU1CwHhu2Iz&#10;gfD+yetiT0hHqZJzIiVExAx5JfCOWXFF99zCC7vnPvWpsgCBILHAAi4IEkaWI0ogVMw/v5tYcMGy&#10;t0QHIsqgP08Sdo4hjFVILouQpyWxfpZ2rVJlRWYR60375BvD9KrkrMh6B6ZIOCO5LZgZCo+h1H6z&#10;5FuBKDG/b0OzE9761rdWPUB++MMfVpbWx0UXXeTe+973Vrch+ecaa6yhkJbZGBIlBGE2BpmbzThi&#10;xNaEiF6EacDUrBJ5QwAgI7Fsh6GVKi8iuZY2OmI0Y47OS2qbotNGz7MhNhgMNlWbkXX6LUYY6cxR&#10;JzqBqfJmxKjJJmDtVGyZJEr4Ti1CQxAcmM4yFiIyZHrNoe9+t6HbvnmHMItNqrwbpDOOhxMda9p6&#10;M7GCzjrr8T7gWbb9TDdRoq264l20775ubPfdy0kQyXGw/vpuDI8Hvwzvl+q6L7/shvHEOOqoID7A&#10;kHBxs82q/48cfXSY0jVp2PplJBQlvODhNdd0D6++epg5hP/DCP3dd0/epiC0tpIqy5L2F88E0jC5&#10;a4V4VdhMILjZx/tjJhqmEm0avkFeCdbZcEM35K/vCx/7mHt+kUXcxIc/XPaSiAUJ43/9l5s177xl&#10;gWKBBVzJ38shhKzo+Lnoz3n0iCPc2J57upI/9viSS7qJxRcPf0vcZ7+cBJ7NBA+7HqmyInM61dvE&#10;XNpanrYJEdPIfUROFdp2vD/EC4zwJZZYotKTm/74sn+eTFyAzUSJz33uczXrx3zd614X+iLC7AeJ&#10;EoIwG8LECIyprBiRNZo6JcfIJnLEcOWjkVq/Ec0YZhaFVHmRSEfEPDuMTEXJ9TCRgtH11LZFJy7V&#10;1J/7yv+pqS8xUIsiRhi5J9QPgyRVXo8IBjZ1npFs7Kl1W2VWlBi4446Q1NK8IBpx+KST3PDxx4ff&#10;cac1pokSxDmnyntJrjfhLNlM97+89NIwcv/zn/605poaMS7pxKf2WRTauaTK6tKfVxAjNt44zN4Q&#10;ZnBYdtlyDgJ+MzLvDV3ua3UbhImzzip7Rxx5pBvdbbdAfrOM2UuSng/M2kOei+23dyVvqM78wAcC&#10;MYbhmDdkmZK1WfjPlBBRICMMWFuIl7VD2pHNBJLHIOQ5ucs/T69w3T7xiSAcJQUJuOmmZeHC389X&#10;ttkmiBIDCyxQDtOYe26XFCUox1vC/w6iBLOB7Llnsu6NyPuB+xeECJJt+rogNiFajS+3XFg+tsMO&#10;bnSffRp6xth5p8qKzOlabxO1+fbzP/0ghHsGXLKCfsxlllkmGNx4Bmzs29tcc83lVlpppdnCK8DC&#10;Ueadd96qsNBIlDjiiCOq6/EeNjATyfvf//6w/G1ve1tlqTA7QaKEIMwm4OM1lWIE+8TFNv6wYthh&#10;gKXWz0OSobEfDN5UeRHIBzY7mo4YEa9j4grGV7x8utBEJlz443hvOgipBKVFIW2SetIOU+VZci+z&#10;HcVuJ+icJEp4A37IG+y5RInTTgvu//yOO74xTZSgTabKp4y+8z183nnlpI2ezx91lHvIG0x3e8P5&#10;N96wbpRYE8GLZx+3/bwuzr1my7H4L71UFiTWWScIELj8h+SYkOWe40svXS7zywb9s1Sz/ZNPuqFL&#10;Lw0CBSS3CFPF1qwTkdAfEm8iQIx7A/XhL3zB/fuLXywbruuuWxYnmOqSWSD8tU3to2X6e4OgVtp2&#10;2xoO0j6zoRPPPOOGLrzQjR57bA2Hvve9cK5272u26SIxBpkJBIEyFQZy/3rruSe9Ifjyhz4UPEwe&#10;3XBD98LWW7tBf71CHg//2wSJUW/8v+TvH6LETESH//qv+p4S3qgMs3D430GUWGstN3Lwwck61uOA&#10;r+/YXnuVhQe/fRy6UeUGG5TL/XqDV1+d3A+0802VFZnUme9NqqzItO8JnmWpciNeeUzrTKghYtqb&#10;3vSmqiGeIqEPe+65ZxB/EYKny1Sh9EvnnnvucA4MNtn5NBIlbJ1jjjmmsuRVEIps5T/+8Y8rS4XZ&#10;BRIlBGGag5d+vWk9ezGSjZGV9RDgQ8zy1PqtEDGC/RGjnirvJzF4szGkiA+pdS2MBdfMVHnRychj&#10;fJ5wunh9UFfaY6rMyL3MJrDslmdElllRYuYDDwSRIYgSJLasCBAphlwCp502eUrDiLj+2jmnyqeE&#10;eM0gRvj6hlkHIo56A4+ZI8if8KvKNcdQNE+ERsSY5FlqaRaGLrFVUWLQGxaEaEx86lNu/HOfC6PZ&#10;MYPL/W67uZI3JEsrrRSmlUztJw8RtsIoOh4Ryy9fDd94xEQJ6MvHfTmu//yf2k8rHPAGfhAhttoq&#10;hBDM+shHAse9YV/yBjxlTHEb1v3HP8oixBFHhPMe/8IXApmqc/TQQ0PZdaee2tL17RYxBu+44w73&#10;B28UPejb59OLLhqEiZc8H11hBffYZz/rXlxwwfD/U/5ePbL++u5B/55/3t/bZxdZxA188IMh0WUQ&#10;JRB+YkHC/x+8JPz2436/QZTYfHM3cEP+JLSQ8B+uVYnpSlOCRIWIXCXuv/+d2g+0ZylVVmRSZ4z1&#10;VFmRaR6FeBemypsR7zPEB0SI17/+9SFUwYzwmIQVTgecddZZob5f+tKXwv9W/3qiBH0/W6ceNthg&#10;g1DONRJmL0iUEIRpjLGxsWD4ZMWIbggEKWY9BIhj53ipddshngXsl/CHVHk/iEGZFSMwYBsJPnYe&#10;jNSlyotKOkVZY528GL0Qt3pF6ky8bqoMMSI7aopw1MvzmyRK+E4ngsMoUxZ6Iz4rRMQMiTB9523g&#10;+utrOq4x+y5K+M43gsTojjsGEYKcBiPHH+9GTjgh5MQIy8iN8LWvuVv8+VBX25YOOEaiuThnQ2hS&#10;pH2yHvetl0KFHS9VliI5HBAbGCkPIRveMA2JED3HvYFL6EYQJ9Zbr+wtgSjhzz+1r2Yc/upXq94Q&#10;JkJMEiUg4QeVdch1kdpXLj74oBtDkPAGO0LExEc/6kprrBFCE8JMFH5ZMI4RJvCkOvbYcGyEiJAk&#10;0reDkB9hyy3Ly7yhP2O77dz/nX9++nhTxCCe7LpraLuj/tyG/XkhUCBUPLTWWkG0+OWPfxzawT/8&#10;/brf///ihz/sZv7Xf7mxt7zFld797lphwv8fRAmW+f2wrOVEl/49EQQHBAnyi0QixCT6euMlw++Z&#10;Tz2V3F+r7bhTDv7sZ+XQF3Kb7LJL8JZpp51T5757f7VB+7508m6y/AunnHJK6OfxHUHk4LtmBvl0&#10;ANfABAbz7LD/64kSecIz8N60/eAdLMw+kCghCNMMuK+ZGEESSYwRPBd6JUbwkcyKEcSQY+Cl1u+E&#10;TEHJ/lvNCdALYihlZ2DA3TKPAYsbul2nVHnRmM0ZYezW1JpTSerNucTLeDZoU/G5YdT2SryLOUmU&#10;8By47jo3dPHFwVuCmR0mCRKXXeaGvSE37A17/m80FSQx9ZxP01FF/64Y9Mcd9AY9hmNynTY4zCwi&#10;BxwQxAdmkrDwjSq/9rVgXJG08S5vAP7KG3mp/cRErCCMg+eIUKI8YgXPKmImgmDeWRga0fabKktx&#10;zBvZs9773pDocOKDH3TjeBF4gxFOLLRQeZk34BEmglDgjdyByuw8rTLMyoHwQa6BigCBKPEoApAJ&#10;EhWGY22zjWMWh9S+8hADs7TyykGQKG28cU3oRuCGG5bL1lgj5M8Y3X77ID4gvFnYRpVHH+1Kq67q&#10;HllppSBMNGrbU8JKSEo2nwQhEc/6Z4tvEmGKv/aG0H3+3B/2dR+ee2438va3u7E3vtENe+Np4N3v&#10;diP+76jnoL/PJYQJvCQ23TQkqk0etx79uxiRIYRmYNjHIkSW/nkK6/nfCEep/dGGEfJSZd3koO+H&#10;hOcc+nsbEnKusEJI9Mkypj1ObZci317qbbNXTSe2nSA34hf8s4PB/QN/zaYz3ve+94XzIEeVwcSE&#10;eqLEa1/72lC+1VZbVZZMBiGLth+ED2H2gUQJQZgmiMUIDB0MLeIW+QA2c1dvh3QMssYAbq+9NOQs&#10;Pj5vToBekDpkDfS8YoTROlXkZEiVF4XMjJD1HCDu09pVp1Nr9oPUG88WfvOMcA7x+WHkTqXnR0qU&#10;CN4SV10VOuoIE3gUDJ96annqyeOPL4sVJ55YnkbS1zfusGZpogTnnCofuOUWN/ytb5WntEQkOOkk&#10;N8JUlUxv6bdLbZOb/jzYZ5glYs89a8WImAgT3mC+e+ut3d/8uSX3lZMIaGS5J3SK9158b1MksSHi&#10;IOFHrYgVtn2qLEXEhlnzzONmeQMVt3oL26jSLwvCxCc/GcSLIEq0OWMKYkMw+lZcsSo+IEo8Vk+U&#10;2HLLkK8ita+mnDEjCA9BdFh77cmChNGXzcI7YLHF3Pjyy7vR/fabLEhUOHzwwe7pJZYoixK+fSaP&#10;WzDy7fvlJZe4J3fYwQ3iFeMNrtLb3+7G3/AGN/761weBYuzNb3Yjb32re2mBBdyj/t7cs8kmoQ0h&#10;6tNeUzOBTKIvR2Tg/oYknLEIkSUhOiZKRLPcxOT4vQ6D4F2G8BDCevAOwjPIt3NmKQn/+98INGEW&#10;mcT2WZqoz+wUqfIis+VcNAkutNBCweBGTJquuNS/bziHD/s2EMPEhHqixGte85pQfrL/bjSC7Yfv&#10;nzD7QKKEIBQciBGxgYOhZaSDY52O2BDqhBjlcbgCH1nCEKbCkGN0lGPWc7/vJfE6sQ4FJOaduM3U&#10;us2IEco+ihSGEhMxIk5gye94xhMLCWh3as1+0u5dNu8JozWp9XtNnptJogT0/yMK4Akx/O1vl0Me&#10;yCHhO2NDP/5xWM5MHTXbJGiiRGo0lJkXghix556u5A2kmIyej5xyihtmJLdNV+MBZps56aSyl0Qs&#10;QiQ4utFG7pHVV3f/8oZyal+dkutAWBXPXMrrJ0vaBzlsMIBSYoWtl12eImEAQZTAff8975ksSBiZ&#10;hcMbs0GU2Hrrtq87My6E0Wi/PxMfECUeX3fdGkGimndixx1bzmtgHDnooCA6BVEiJUZEDAkeF1nE&#10;jX/iE0kxwjj0la8EUeJe3yZo+6njFo2W1JmErHg5jRx4YBCFLJcEYSyj/v+X/bV6Zo013D+PPLLa&#10;huoR7y3EDhIXxgleEXTwJgmztWSFiIjjn/1sCKnhd1xXo81GhMifKu8Kfd0RJCb8PQ85NDbYoOwt&#10;YfTvGsQJyP8Df/tbej8RLfwRISdVXmTavU2V5eUHPvCBYHAzpe10BINn1B+BIQsTE+qJElZ+4YUX&#10;VpakYevxDhdmH0iUEIQCguSVxOCZYROLEYRNmEBgxq+NDLdL9oehah9UiGGHh0Bq/V6RDzLHzrrf&#10;95LZ88ZAp5OYWrcVsq+iGfUmNjQ7VxO7ihBG0wqt/cTsd9LUWJTASIg7n4EPPRRmYgieE1deGZJa&#10;DvjrnjcOG88BznNSpno8Qr75zXJcumfI8YBAUeHodtsFgwHBYKjN2P7B//3fanLLrAiRJSEHT3zu&#10;c2lRwrfBgf/7v3ANgvfAY4+1FYeeImIFghSGWTZfSopMLfnwww9X/0/tM8vBK65wo94on2BKTnJK&#10;ELaREiU8Z73tbcFjYmz11ZP7ysOhs86qzrwRXPzriBIhxINpL7nmbV5Ppp0kX0QY7c6IEFmGfApc&#10;A2+cpsQI4+DRR4eZL/5NiIf/P3XcohEDkfaA8JUtG/Bta4Tpe085xQ389a+Tynmf4qHF+/Tayy5z&#10;Nx16qLt3443d3Ztt5m7wz8//XH55tb3BW/3z8tz227sxZk/hnmbEiEBydlS8JBBJsseEJvLzHUqV&#10;d4MjhOP4thfCVSqhGiniPYGQNubfA6n9xLTZnxBsUuVFpt3DVFke8o2Yb775gsHNt3kqsLhvR+3y&#10;fP/tyGKFFVYI9f/GN75RWfIqTExoJkrUKzfYeoiEwuwDiRKCUCDEYgTGTFaMyBo8kA8gxmWqrBk5&#10;hrnqx8RQT63fa1Ifjo/xkCrvFjmOhYoY8ZIg7CK1fjtkn/3w+EjRRIaYCBSpdWE8wpYqLxp5NvAW&#10;is+v3swoU82mokSHNFECVpf74wThwRuUJBqMxYga7r57WZjwv3Ebj/ebi7feGgSHIEoww0YkQmRJ&#10;ckMM539iINv2jzziRs48043gKUJ9TjzRjZCjgv/9cqaVrDleF8l1w9CMvaMa8a/e2OS9SAxz9j4O&#10;nXOOG91zTzfuDTNmvMATYpwwhkpyy0D/m3wTs3D59wb+yP771+yjJfo6BNFhqaXC8RAmuLZPrLde&#10;WZDYaSc3RkJNyrbZxg17gzm5nxwMCUxXXTW/pwR5M/y6WSEi5sBRRwVPift8m8jr0t9vEopHO0Co&#10;T5U3pb9no4gJ3ijn/oQEsP4ePe8N9ofXXtvdud12NdPmEvrxoL+nL/pr+cJCC7n7/ToPb7SRe4Fr&#10;TXiQb1883yN+n/UEJxPcyQ2UKu8Gg+BA4tNPf3qSEFHDlVaqzkaS2k/MRgJQ0Wn3L1WWh7xb3vGO&#10;dwSDm/7fVMAM/HZ4kn+3xOA9yfJ55523sqQWtl0zUeI73/lOZUkath4ersLsA4kSglAQkEXYDBmM&#10;rJRnRIp8AOlYp8oakWz32Q45IyuNjjUVpB7tiix5SJhCdjpCDJTUup2Q/XbqwdIpOS+uZXyujcQI&#10;I+2OdXuRq6SbpK1mk7AaU+v3gz0TJe6/P8zK8fyNN1aNmbiMKTiDIIGhHwsRGQZR4uijg2Fds/88&#10;RPw4uZxTIkz9mREiqvQdV3JK3OMNrxv9sdiWugdBYq+9Qs6DUkT+HznyyLIwcffdtcfsEbk3llzT&#10;DNBG5LnCowvx68Vzzy2783/hC2UBwhtoIeklfN/7ymIEv+efP3gS4PY/dPbZyXrkJd41ITzDG6eM&#10;Qs/0x3lp0UVdielIF1mkLEh4AzB4SXSQTHLwsstcaZttyqJEZerPJP2xQv4Af+5MEzp68MFJQQIO&#10;HHJINadEo5llikTyG3Df+X6kypuRWT7C7CPcm098oobjn/pUuJcj++wT3hN49/zr9tvdA5tu6u5f&#10;bz33tL/HL/nrb3zGr3+/f+bu23BD9yvfDvDASM1GYx4/vczNYPcdkaUqQKS42WavihKVqWPrERGF&#10;erctAPWR9n5IleUh76E3v/nNweCeqpklyHXSLmmvMWwKU96lKZiY0CynxH777VdZMhmINbYfBlyE&#10;2QcSJQShzyiVSlUDxoQIyIs3j0BgH8G8YgLubrYNJNEhnaDUuv0gdWpHZGlGOm2xGMHvPAZ6u7Tj&#10;pMp6TQyrrKs6HjGpdeuRbbqZq6Sb5NlI5YxAwLP/U9v1g10VJfz2TLk3/IMflHnOOe6V73/f/d0b&#10;gLiEz/RGCOsRAoHnQhAcKkkt63HUG62j3iBqN7Z/+KyzwtSlwVviqKMmCxIkudxoozAVJrNv/I83&#10;cgnXQHAIszogQJx0UlmggHhJeMM1LN9337Iw0YcZGqwdYegx4kycO6EdKc+KP/jreKc3zJ9aeml3&#10;71ZbuRcXXdQNLL54cL/HK2Kcv4xuL7usK/nlI8cdF2ZgSR03N596Khi67JdRamaAGH3nO8vhIwsv&#10;7MZw/99ll654myA6YDhjUE8SIypEBAnJDTlvjNDVV3ejxxyTFCVGvvAF99hnP1tOdNmOh04faIYy&#10;UySnyhsRj6Qxb5QjQIytuWbZW8Lfm0A8XgiPoYzn0D8v1W153v0x8bAY8vt4xa//jL/WD/vn+i/+&#10;WYs9K7LES88EWzwP4vp0k4gMQWxYa61aESLLWJR44onkvoyWYLtdAaifpN71kg7nId8IM+xtGs3p&#10;BBMLWmEMO/fFFlussmQyEIJt26nyJhGmBhIlBKGPwGjhpRp7RvB/1rBpROuENBIlKLNEXUY6LKjZ&#10;qfX7SatfqqxVct64gMbnzejmVIgw3TyPvGT6utgzAuGFTnRq3WZkewSrVFm/yHNiI5ZGZlaI274t&#10;j7frJ7smSvhnNQgRZ58dEh0yewMc9oYpo6b/2mGHUE7ySabnq4oSGREiy1H2w7ZnnJE+bjM+91xZ&#10;fCCZJi7p3igfPeigMKPI6G67lZetv36oz99OPDHcm+Hzz3cjX/1q2SOCcA0TJGKedlpZmPD7RohJ&#10;HruHtHaUKoPcS54t4t7/dN117k5vUDLjArkS7tx++5AzIPy/1FLuiWWXdf/2RtsLK63kXvLXYqY/&#10;99Q+83LgX/8qG/h77eVKq6ziSgsv7Ibe9S43Mu+8wRuDWRDwXMFjJrV9q8SrAy8J3PQJz0Bgwnsi&#10;CBL+/laX+/9Zl7pxz5kWFEN79IgjwvSgGOEsG1p99SBI/HGahG7AP/7xj6E9EPaXKq/L++4rnzei&#10;wxe/+KoYkWEJDxtviPE7KdT490cQHf17IF6ONxwJmTHU8sxGYzOBILLx/Y/31Q4RGTg3BKkaESJL&#10;f34hr4T/ndpPTJsRqh0BqN+k3p0kFuW9YgY3Sc6nG6zurTDGMccck1we4/jjjw/lb3jDGypLhNkF&#10;EiUEoY/APa9dMcJonY2UKIERRwfE1oGW9Cq7blFo9UyV5SXXMitG0FGYShGmG+eRlzaFmpGRGpal&#10;1s1L9tPr3B55yfORdann/1Sbt/Ls8n6xK6KE3274oovcsDfWESJGvJE3fMEFQYSYed557vYvf9kh&#10;TDBTQhAm/vSnMLNGECW84ZcSI4xMOzi6775u+DvfSR87Dx96qCxMMJ3pVluFcI4gRnjDHAGFMmYU&#10;MWMDr4wgOBxySFqQqBBPgFF/bvxOHreHtHZUXfb44w1HeMM1P+EEN7b22m5wlVXcI/463P+lL7kZ&#10;CBQbbeSeXHpp97g3zO7ccUf3x1NPre6fEW0EY1ztyWmT2ncNX3qpLEh4ox4DnwSiM73Bj5H/b982&#10;8HoJy3fYIayXNWLbJSISogOeGYRyGCc8yZdBGR4grDvAe4M6IkqttVaoDyytsUbwzHn58MPdX32d&#10;8TrJHqeoZGpZ7leuexQRzwfyegRPiIwQUUPfLmydgS6EW/Cts+mQsyF8KSJWpGYCaUaebZ714AWB&#10;R1RWjIB4iVC+6qpBSEvtJ6bN/oWHUqq8qOQdT73x4kuV5yEzAZlRTo6x2Q12bo0SWdo6JKlOYa65&#10;5grlK620UmWJMLtAooQg9BEo4SnDqhVapyLeD0ZQ1r2dTlW7wsdU0uqbKmtGzo/pS+PzJgSB65Fa&#10;v5fs5DzykPudTVKKiNCtkBT2h6dFqmyqiBiR9YzAjbrRM2Prpcr6wW6IEoyMI0IEz4jTTit7TFSI&#10;KEH4BsTrYeSkk9yQXx4Eh002CQkYs0JElSeeWPWmGOigIx3oz23o0kvd8Ne/XhYoKkRIsbASRIlf&#10;XnyxGzJRIhIgkmRmj8p6k47XY9KGfnnJJW7UG9qj3iCPySwLhE9ktxnyHW2uKckhGRUPLu2e/EYs&#10;ePbQQ92d/ppwHVJhIDERK+68887wPBM3XT3G977nRg85pCw84IHgjf9X/F9EiUf22KMsBhx2WLnc&#10;G/71ZmZoh4PeWAwhN3hIRMQbYjA7OvzYY0EQC/WJiFj2WEUo5zrUbFNgWihEavrYRkRkKK2wQnmm&#10;jFiESDCIErR3/wyl9tUq7d3JtIm2jPcQgj3nY8Z/I+J9kWqHVT73XBAe8PKohnFsFs3CQcJVv3yc&#10;ZJj+/5n33DN5Hxla6CFeIKnyotIGBxDMU+V5yP0xo3x2hJ1bI1FioYUWCuu89a1vnRTCcpx/H8/O&#10;12dOh+6qIPQRiBIpQ6YVWscC4wfaaKSR0ZJGRlzRaPVOldUj55cdSee6pNadKrZzHnnIuZJxOj5X&#10;iMGbWr9d2n5TZb0m4hIePfH5IbKl1s2yn/VOkfuFuNKJKDH8ox8FsWHUG52xIJEVJYZPPbUsXPjl&#10;uNEjNoRkl75sUm4Jv24QJPbc0w37/1PH7TaDKPHjH+cXJY4/vm+ixA2+83vXNtuEeP7xVVap4eiB&#10;B7rRr3wlOf0jSfyGSS6aIctMnMmShH7Z2WPq8Z4dd3SvkK/BG3iINhj6Lx12WBAlHvX30oz/sQ02&#10;KOd18L9Tx+yItGOma/zXv9LlTchoPOfSiZv7VBORiDqnyhoRsSGIEkssMUmEyDKIEltsEYS91L5a&#10;pYWcEN6RKo/JuwnxIdt/qEfWQ+wg5wrPQRAgVl45CBCIE8YgSPhzp3zw8suTx87SPDtaFYD6TZ5j&#10;6k3erlR5HuKJg8H9+te/vtJLnL1ggkLeKT/hEUcc4S699FL39re/vWaZMPtBooQg9BG456UMmVZI&#10;5m0+hNlOLS7BhG+ktikyrf6psiwx+G644Yaa88YjhI97av2pZCvnkZd05rPJOrs5jWnMXtQ/Dy2h&#10;nJEpxlppx/2qdz12RZT4wQ+C2/Mwo/SRIAFrRAn/v4kSM73BgNgQDPtNNgmJ9hjBJxwizHZRESQQ&#10;KGZOUZZ78rmQnG/ojDPKYoM/n0lCREREGNz9+Z3aX69IEsq7ti0nrgwiBMlAveE/euihbswvZ1kJ&#10;7wdf/7qGOW7+xMTDFlz+aSO0FUamMRLNGDYiPjBzBVNG8hvevcMO4e9DhLpYcskjjyx7SyBKFGzE&#10;2WaFsHf1dGBou77OqbJGDIle84Rv7LTTq+EbN96Y3Fer7CRhJO0Qzwja4b98G8+2wyx/7d85j33+&#10;8+7JVVd1L6+2mhtdc01XWn99V9p007KHxN//njxOivaNa/d92S9a3q7YM6VV4h2C0f2hD32o0kuc&#10;vWCiQjNRArHrLW95S3X9mBdeeGFlLWF2g0QJQegjOhUlUlM+4po5HcI06tE6f6kyI4YemfDj8+Z/&#10;Puqp9ftBc89OlbVKkpLFYgT3nIRrqXW7RTtWqqwXTOWMwJhPrduIU13vQG9Ejl15pSt95zs1HLvm&#10;GnfbLbdU60SbwG2ac3vooYdyd7qrYgPhEP53zIHzz0+LEhjLvl7kigheEt6oxvAZ88br6H77BRdx&#10;BIkB/75IHbMXtGd76LvfDfkkgqs6s21kxAhjKD/uODeUc4S1W0RsePRzn3NPeeMfj4g4dCPQG/wl&#10;xIpttw3/p/bRbdJWeN+/eOih7uXPftbd5w1dEyVSvGvrrd1zSy8dQjoe9m0hO11k4KOPuoE772xJ&#10;NOkGMZJpBwiQqfIi0kIKUmUNee+9QWgIgkMniS7boCW+JAFyqrwd0g4RwhHI8Qgw4cP427PPdn8/&#10;4AB3p2+Dt+69t/u9f44RNBg8YAasPPkq7NuZKisybYCE73WqPA8RgTC8V1xxxUovcc4GbZe+z9VX&#10;Xx2+m9NxRhIhPyRKCEIf0a4oQS6BbDxodhaC6Urz/EiVpXIM8KEqokeIiUWpsrykcxPHnuMy22sx&#10;wmjHTJV1i4hnJLOyY8FWPSOynIp619C3vyBCHH+8G2e0c/PNA1/cYoswI8btu+/urj3nnJpzzJJO&#10;F+Ep5EMhLjkrViAyICowRaaJEcYaUeL7339VlIgMzYE77ijnO8BzwpMZPAb9czbVU22aKPGyP0/E&#10;CGbqQCQZ+da3agWJ004rl33pS+H/VP6GXnGQaXCPPNI9s/ji7q4tt5wsSBgPPbTsRXH00W7Av3tT&#10;++oF8XwgYeQYSUD9bzwjntpvvyBE3LvzziG8g98kPsWjgt9xW/vFz37m7j/8cPcMCSfxlPEGZAhH&#10;8Ry85JJyaEbiuN3kAw88EOrCuzxVXkSaKJwqa0h/PUn4WZ0SdPXVawUJ38arU4L6e9et0A14y0kn&#10;uQfWWccNkvfD329IWFevPGcQK/hmkVw7K1akyDo2E0icQNTK431PB5oIhOCcKs9Dpm9FlNh6660r&#10;vURBmHMgUUIQ+oykoZMgggNTZNkHG2L4WkJL4kZT20032mhDPEqOkZZN3EmHtsgeISYapcoakftM&#10;pyY+V0JzpmIa05h27FRZp0R0uO2222rOkfvbDXGpmx4qTXnPPUGQGPeGxTgx1bvv7p7xxt2d22zj&#10;HlxrLffYiiu6RzbayA2dfrp70T+7tGNEJbLcE+/dLNEcz/dNN93kHv3JT9zLZ5wRjJvh886rK0qM&#10;YmBWPCZSHd5+00QJYsWHrroqCBMkgCSUY8x3wjG0+Q1D0s4zz3QDUzyaPvzd7wZj8ckllwwhHElB&#10;osLgLbHvvlPqyYHRShiO5YuAtDnEhyd8XcKyY44JoRsD/jyeOOig0NYQNH/1ox+5+zbZJBiqzy6y&#10;iHvh4x+vEq+Qx/09eMFf96ceeSTtWdEl8q2iHWCQpsqLSHsmU2VNiTBB2BSCpb/uCBATn/xk+a/n&#10;+KKLhml5aUvJ7Vvlv/8dQo4eXXNN9zTeFwsv7Cb8PcYbg5wViBOTEpP2kISB4CWBZ0yzMJCYjJLH&#10;YkXRacIVwnKqPA9/5J9RRIlDDz200kMUhDkHEiUEoc9IGjsRMVItMZgRV1Kmy6LcXGGJZ8xuOx3J&#10;SAHnY5m3s3OvE6YxHTxCLMdHXuGEc7JYayNGKwZcav1e0+qQKmuXXAuLuzUyWtZNcakbHiq56Osc&#10;BAlvxI37jv7zJ5wQvCKMd+69txv9xjfcOLkcvGE4ePrp7pUGhh7eT3j9YLjHoTqB3oBHdLh3ww3d&#10;A+uu627zv/99yinupXPOcS9///vu737/M/As8Mdllo4B/8ykjtFvxqIE/zObA7NzjJxxRpjOFNEl&#10;eIRUPCZm3nbbpH30moS6kAOA6TubihJMcck1P//85L56Qn9NgrfE6qu70tprh3o8c8ABQZR4ElGC&#10;ehEmYEkuvTEYtmM65AMPDCExo0su6V5aYQX3oG+b92+6qbtvgw3cs95IRpx40O8TD5G4/dEuMbRw&#10;ve+GWHHPPfeE/SJMpsqLSLsWqbJcRJjw9yl4R2y/vSutuWY5nAMPBr+M6WST27XKp58u73P99d3M&#10;D3zAvfyhD7nRVVd1Y0zNuthiQZwYX2aZ8owpeEul9jFFpC21MhMI31TyWxDi0EmOnl7R3tvUL1We&#10;h0ceeWQQJb73ve9VeoiCMOdAooQg9BlJg6dCRheyH2Y+XLFRbt4TeWcnKDqJU82eM8SYnQ5ihDHO&#10;1p4qj2nuzDHxFOnn+Vo9UmXt0MQmI2JTL86vXQ+Vluk7x4gSg77zf4fv4MeCBEZ2COmA3thgirzB&#10;b3zDzWwhtpsON2S0kJHua4nV9ob7PRttFIQJ3PPv3Hrr8D+/WXb7IYe4x771rcJ11o1ZUSLQ13XQ&#10;GyUmRJADY+Cmm3obRtAgZn/YGwPBU2KppZqLEt7Ym2pPCUiYDt4QpS98IfDllVZy/15lFffyiiuW&#10;lyFI+PIwHWtlG5KLkjgUg5RpYi1kAxLCAYc22MC9ssgiwZvizyedVPO8ZolHEp4O7UzbiCHKPjAw&#10;U+VFpJ13qqwl+utF+FQQJzyHLrusq2FU3GOEJ8SHRz//effwmmsGbyQL3wgJNX3ZmG8reFOk9tEv&#10;8t7i3WDX2t4Xzcg7n6SwvfTuyUPz0uvEu2PjjTcOosRPfvKTSg9REOYcSJQQhD4jZfCQHyL70cUF&#10;MrUuHhOsg/dEqnw6kU5FdsQEYabIYRr1aDG1jC6mymFWdOLcGQFKrTvVtDqlylohhkt8jhjYAwMD&#10;yXW7QevIpsq6yRdOO83dvdVWIUQDIeKf3tDDGyIIEUx5ab+9YRhEiVNOcQP+/qY6orn5z3+GcI1X&#10;vvvd4LL/7803d3dvuqm71R8bweIvRx3lfn7NNdVrTSeZ64FgifDVb7HC7g1tPFXeSw5dcUXZIyPD&#10;oUsvrVlv8Npr3ai/jiGnhL+/KTEi8PDDyzklmBp0CnNKGAd9vREeyG3xwjrruCeWWca9uP764X88&#10;JAYxdqP7jfhQ+sxn3BjeHZEgkSXTVzKd6MiRR4b3MaID4WTZxMIp8g1CbMQDopFYgRjB+nhMpMqL&#10;SDvHVFlh+MgjQXgIoRr+Pv97rbWCKFEVJIzbblsWJnbYwQ1dfHF6X30ibS57rXlv0f8h9A1BK0++&#10;CsKV8MBArGDb6jF8f2mAXCb+fVhd1iWaKNGJOLLIIosEUYJzFIQ5DRIlBKHPMCOHUWPix+MPK0kf&#10;64kRRlR5Wz9VPh3IOWRjTa+77rpp5RmRJdPdcR6pxJR0rKwDA3FL5Rpk1+snOw2DyIZp/OlPfwqd&#10;rtS63aS1o1RZN4hnEtcGIYLY/Ed85/+VU04pCxH77+/Gv/zlSSyttpob8oYuySazndCW6d8H5FkY&#10;9vsid8TgBRe4G7wRSr4Awn8wCLMhT1niZkz7JMko5zNVYkVfRAl/vUKIyKmnlnMxbLZZlaPeKGMW&#10;kmF/7whvsG0QHR5ZccXy7BtZMQL6exnySZAHwP9fc7yp5GOPBaPyiX32CeEbhHEEkSUb0/7gg0Fw&#10;CF4Sfp2sEBFzjCkcl18+/K7ZR0RGswnnYOpDnuts+8qS+04+Ad57iBWWTwahLLX/ItLOJVVWFA7+&#10;7GchN0sQHHbaKQgSSVHCc/zTnw7vJcKlUvvqF81Tgu9jqjxLRH/CW8nTgwhh96mG/rrcscsu7mH/&#10;rn70i190T623nnvRP//D224bxLduearY8VJlefm6170uiBJ4FgrCnAaJEoLQZ5Dcj5jd+CPKyGbe&#10;0eTY3TFVXmTi5ZH1jGD2Bf5O93AUPAI4D4w+/kdgyXpGMBrSTHTqF9vxOOAcbRTUiNHSS8+ILK1j&#10;mirrhE888UR1WkB4x957u1cQIbbYwpW8YRsECG+kTqy9tpvwhoBxfMMN3bg38kZ82eA11yQ7op0w&#10;NbIYk/hmjEcSwzJ6aOumyPkxIs76PJup/XVCa1M1I5c9ZpgS9StfKYsQxO5/7WtlL4mTTw45LFg+&#10;cvjhbtgvm1kZ4Rz07x5CN55YdtkgPpADIBjz/n5j9OEhUdpgg7IgUYAQBJvBhvdLqnzg9tuDyBBE&#10;iUiASNK3U1svta9G5FuEMIann4myjUh7SM2+UERanVNlRWGYfWeTTdw4M3nsvHNDUSJMQfrZz4ZQ&#10;ntS++kUES2sbqfK8RKwIM4H478+j664bwpte/PCH3cz3v7/KlxdYwD22wgruoTXWcH++7LJqW2wn&#10;JAl2o40gSMB777230kMUhDkHEiUEoc+wDxlkNKnVGQgw+Gz7VHkRifdAnMyP3zZ7CMYfy+iUZLeb&#10;TkRU4TwYDaSDYecKESPowKe2KwrNRTZVliViBIZsfI4YJVMpRhjNGOpWyA+znsReLRjuJKUcvemm&#10;EJ4xsemmbtx38hEnqiIEs3FURIrx1VcPGfZHvGE7dMEFyY5oJ2wmStQj54DxiDeWecXUI2IG6zIi&#10;2W6HHVry16kSJQZ8vUlcacJDNnQj8KtfLZf79WLR6Prjjy/nlEC4IEmgN2qCGPHFL7rRffYJgsRU&#10;zwxSj+ZhVzccwr9TERmC2LDffrUiRIaEbpTIN+B/J/fVBnnX8X7PO/sC7x6bHhfjMrXPqabVLVXW&#10;Fp980g0SUkRC3F13LedSufPO9Lo5OfSjH5Vn+MjjKbHkkq600kpuZP/9k/vqF02U4L2UKm+VYTpW&#10;36YnPvYxV1pqKTeyzTbuJX+NnlxvPffCYosFcYIZSvCi+O8rr6zeZyPtFc+eZjOB4G1m26TK85B9&#10;mCiBmCwIcxokSghCn0GHjc5au6EKbGcfw1R5UUg9MWisrhAxwjwJjBiBlGEIxsunG7OhOBDjrh+G&#10;ejs04z5VZkyJEYhJ/cwBYh4qdPJS5XkZeyBB2moQI2wdm31jnXXcxPLLuwnfqR33hkActjG+yy5u&#10;4nOfC+7wY6ut5gYvv9wNeOMs2xnthN3oDMdEeOB9hAdTLMakiMhgLvlcr9T+Yk6pKOGvC94PGGCj&#10;22+fFiQqJBHg6NZbh9+2PfX8hTdSCO+ohm14ImIMk7S0g7jxbtO8yxA/U+UQkQGvjxKj4w1COMaX&#10;XTZMGzl8/PHJ/XSDVl8ML7w7ECFiL6R6xAuKc8Q4zNPeukmrQ6qsJfp2M+KvbWnDDV3JvzsQBvBY&#10;QOzC+wZPB2bQSG7bhAN///uriSy3266+KGHrbLppmGI2ta9+kXvLdWZq8FR5KyS0CS8nBIkxrsOO&#10;O04mYjLl/u/T++0X2lietsh3DuHMZgKJvxepuuRhLErwbRWEOQ0SJQShzxgfH68xhtqhfQxTZUUg&#10;3g9ZA4ePeUqIYWSM8uksShDfGp8rnZxWPWD6TYsVZxaQVLll0DciuBThHM1DhU5iqrwZOYdf/+Qn&#10;7savfMXdss8+7kZvhD710EPJtjrqjzW+665u4tOfduOLL+7GN9/8VUFio42CIDH++c+70pe+5Ib3&#10;3NMNffe7bvCqq5Id0nbZbVEiJvuGXEtGus17phERb+jYp/IFTKko4Q0FRAaMDcI3YhFiEk86yY3h&#10;LeF/m0Fo5xP25a8B+wvkd3ycAtCSUHKPUuUQQYyZQoK3hG+nKUFiDAO5kneCkI/UfrpBDM5UO6Ct&#10;4fmDkUeCwmxoX4q0N0bVmRqb7eP9dZN2rFRZKxzdbjtXWn99NzH//G7W+95XwwnPMNXrhhu6mY8/&#10;nty+If35IzogdCA6MPqfEiVKSy7pJhZeOPyeWbCwGbxjuNbkVEiVt8Lg5bT88iF/RlKQqJDwunGE&#10;Cf/btrW2yLsPD6Q8Hj5GxIp2RDOOaaLExMREpYcoCHMOJEoIQp/Bx2eSsdMi7WOYKusnic+kIxd/&#10;sBEjUusazR19OooS2eSOkHjv1LpFpxk6GAjxcnJGxAITnTXuWbxOP2kGT6uJQxFfrvvpT93tu+7q&#10;/vmlL7l/bb+9e3HPPd34iSe68W98w5W+9S03mvHqGfWdyNLRR5fDNjbZJIgQMce33DIIFOQxGDzt&#10;tJBUbujKK5Md0lz0RtzQ+ee7EV8fI6P2N3uD8udXX53epgek84xBSd4JOuDNOuy8A1jH2s2UuOT7&#10;YyAyhNCMk06qFSGyJFGpiRKVJJFW90n7LSDxbKGuvG9T5YE8o4gPu+8ehIeQzHLTTcO0kGPrrRc8&#10;JIIgse++bti39eQ+ukQTDvOKCKxHm0HcZsroZrlRrL3xDmPmkLzHaUT2i0iSKsvLYUKJ/LVGgBhf&#10;aKEgTgSPCUjYjL8nlJVWXjl4MaT20YzMLIEnxPgii7hXPvAB9zgzrpggQT6UT32q6kkxfOqpyX30&#10;kwhrXGuE/VR5KwyCg78OzEQSixCT6K9F8Jbwv2c2mREmfvchzNdNrhmR9opwxrezWQiIiRKzZs2q&#10;9BCnN3hu7Zwggx31EK9Xj5deemllbWF2hEQJQegz+PjUGDpt0D5+RZg6kxFlXHJjwxVPgdQsFCky&#10;Um3bpcqLSDrKVmdI6IN5EjDik9qm6LTkqyYicT7xPWWGh6xgUQSS0JH65W1vdAS5X7/97neDGHH/&#10;uuu6maut5iaIQ444vs8+QZwYvfXWV7f3HdPST3/qxvfay40jYJiXRIUlv83YD3/oRq66yg2cd54b&#10;OfTQtkWJAW/IBSHiiCOCcVHaaKNAfs/Yait3hz/egDfCUttOFbmWhF/hJUG7b2Y88l6gk8rzg8GZ&#10;2mfbfOmlIDKMbblluGY1IkSWxx//qqdExWiwOk7abwFpIUtNZ7PwBsLowQeXE3ZuvLEbJ9khAsXn&#10;PudGt9kmeEgEQaILRnwjMrNSN65tq+0NsYJjW34UxNTUflNk+06TLyI+TCy0kJv48IdfFSOyXHnl&#10;sjCx/vpuwBu8qf0049AllwQR4smllgrCBCKEMYSSeeObHCtF9PoxL8NuTBfLeQaxwb+/qwJEihbi&#10;scMObuC225L7akbz8OSdxjlY+GMjmufYySefHN6BfE/N+J4dRIn//Oc/NYIClCghNIJECUHoM3hx&#10;x0ZSO7SPXD/zFZgYYXWBGK50GlPrN6JtnyorCjlfRonj88U4oINCObkyWIaRnN12OtAy+tOBj8+R&#10;kaEiihFGy+VRk/8hQe6Thaj89xVXBEHiOdyqPcePPDIIEFUedVRZmGAEEmHCd+bDfoaGyqKEN3pL&#10;l1/uSldf7UoXXeRKP/xhWG5ElBg66SQ37NdrS5TwHdaR005zY9tuG4QIRrvJbQBxUX6cDPKrrx5E&#10;i5m+TSb30UdiPMazl+RJrMl9JH8A74/UPvOQqT5JJBiEiawQETGU77pr+G3bWl3i/RWVjMJSV0IY&#10;UuU19Pdi0BtDCDVx6MbwCSe4gX/8I71Nl2mjy6mybpD2xkg2ISB4TuURK1gP4ZX3Bttn98l6fM+y&#10;y3Pzr38NokMQHNZbb7IYETGEcay4ohvZb7/0vnKQ8BsE1lT4RkfeWj2mvb9zteUmRHAYX3TRsudJ&#10;VoiIufXWr3pKtBM242n5shAjsmV8LxHOOLesZ8XW/tgp43tv/9660t8nZrOZrjj44IPDuZx++unV&#10;88ojSnDNhDkTEiUEoc/opihBZypV3ktinGeTHdJ5azemH9p+UmX9Jt4o2WkvMQqyghDGFGW4VsfL&#10;pwO5p9lparmnRQrTqEemdaO+jISmyrlPJkYYH/QG2fhxx5WFh5NPrhUkjKecUi4/+mhXuvDC6v6C&#10;8EDiupNOqhEiYo74zuWw76ANnXuuG/QGULbT2pD+mUZsQIgY22gjN3LqqdXQDeMd3qBmaruRvfYK&#10;/yf30w4xzsix8OijYbaATkdWbWTQwjd4X5HVnrZGvopsqFeWuOQzCpl7VobbbiuLDuRQ2G23GiGi&#10;SrxZKl4SA95wtG3tmDX7Kyh5NqkrBkyqvGi0cJ9UWa+J6IDgyjvbRLJ6pD1iSGIg8z8GZWqfeThM&#10;iNDqq5dFiYQQEXP8Ix9x5Hzgd2pfeUmdCTkZ8M8X09wWLX9Eiub1w3shVd4KRw44IIRumBfEJDGi&#10;Qq41s5HwO7WfPMQzj3ozCJEqT5E+0g9+8AO3um8XCyywgHvd615XNcxTXHDBBd3PfvazSs+x2OA5&#10;o85zzTVX+N/OQaKE0AgSJQShz+iGKGEjj50IAa0S4zyb0LFbMy/Y/lJl/SLnlc0ZwQhcvfPlXrAO&#10;7sKp8iISMQJjPj5H2tZ0StJpnh2MTMXLOQeLZTciYFCG6BAEh112mSxGxPTGP1N/8ru6b9+JLl15&#10;Zdlb4pxzJosSV18dZm0YOvjgkGxwZoudbQwKhAg8JFKCBCR0446ddiqvc9ppbsAbXal95eYrr7gB&#10;f17DF13khn2nefjCC8t//f9DTJvZgtt7TBMlGsVVQ8QK7h+jjs0MR4ixSCw6QkXWJT/k4Dj99CBM&#10;hLwRBx0UZtQglIb/Wc41HPrOd2q2s33Hy4pKu648u6nyotE8F1Jl/SJGFAZlnllnIO8Om3kh5VmR&#10;JfkbSqutlk+UIMSDUAv/O7WvvKSeiH2psqKSPgT15n6kylvinXcGoWHcX0s8JiYJE/5/vChCksvt&#10;tw9TtCb3k4MmXDF9aKo8D/HswSh/zWte4y655BK3zDLLuHe84x01YsVP/TdlOuCtb31rqG+pVAr/&#10;W/0lSgiNIFFCEPqMbogS5r5LAqZUebeZHUWnU9zN0BHbL0ZyqnyqaVPYGRmZbGaoW24M7k2qvGgk&#10;IVyqM06ISmr9opJOIfXG9d+WZT0jGP2sikn+mUFkCKKEN1ZrRIgsjzmmvJ7/bfse9W00iA8//GFZ&#10;mDjqKFf6/vdd6dJLQ3LM0pFHutHDDnMDvpM50EaiPISMkEdik00miRHGIEqQwwJR4vDD3dBllyX3&#10;lZdDP/pRECFG9t/fje6xhxurcHTvvd3weee5oYsuakuYyCtKZInRh9iA6ICLvRku9Ug7RkxDhGLE&#10;lTqP+Hsx4u8FQoRx5JBDwvLh731vkheI7SteVlSakT9dRAkTmlJlRSHtDcGB9mM5MBoRrwrOi/dP&#10;yosHcZFklrnCN+afP4RvjHYQvgGpF3VPlRWVdj0Jv0mVt8qRE06o5oxAfCgx5a2//mMkIibPBoLE&#10;dtuVvSRyiEv1iKBAvQlhTZXnIUIXRvlHP/rRSu+wDOsjMtBBQuai4wR/zTmP1VZbrbJEooSQDxIl&#10;BKHP6IYoYSIBcY2p8m7Rkgga6fD0ImTE9t/vEfqs+MIHlQ9mat0U2QZX5VRZUZidIQVjjk41Rj3/&#10;T7fZQ8x7h06izSBiRIyY1Ka8gYzIEMSGU06pFSGytBAP/7tmHwMDZWHiqqtc6ZvfDOJEVaDAIPbL&#10;X/HX+GXfqYw7oXmIlwIJCEPeA3/cFE2UGNtqq5DEEEEhta88JEne8He/G0QIRInhs85yw+ef74bP&#10;OceN+PNh+fBJJ5WFCW+0pfZRj+a236ooUY+8e9gX4Rx4MTWaQvLXF1zgbt9nH3eXN/T+7e/Ni1//&#10;uhs+88wwmprat22XKisazcgnj02qvGg08TNV1jZfftkNn3yyG9tzzxqSL6PdhJFGhAnqSygehiGu&#10;+rwfs55XKSIY4fFDyN+IN4ZbSXQ52EG9GaDg+OTKSJUXlXbdOsklkyVeKsFLwl9fPCYQIiYWWcSN&#10;ffGLYfmof3eSGDe1bV6SaJV6dyIM0p4wytdaa61K73D6gSnuOYfXvva1lSVlmOCQR5SYb775qr/h&#10;hz70IXfxxRdX1hJmZ0iUEIQCoMbAaYOWcLFeHH0nxIjLihEYe71MqmnHYVQgVd5L4p1heQmMdOza&#10;OV+2pVOaKus3cY+PxQjqGSclpZzl0y1Rp41YxcTTJbQlb7iMJsJtEBmC2OAN1hoRIktm2dh00/A7&#10;uw88Jkbvuqs2dMNzzBvKg/65ZNS1lWz/xiE8JQ4/PEwRmBIkYFWU2HhjN4qnxKWXJvfVlN6wJ0Qj&#10;CA8nnlgO38jSG/KhHI8Jf22T+6nDbosS9YhYYYYj7bdZCAhtn2ectoNLPvuwsuy+i0gL30OcSZUX&#10;jd2+tgPe4A8ixHbbhRlFJjA8PccXW8yVSPToy0aOOy65bR7G78JUOeT55vuLKFrPs+I2/9w88ZnP&#10;uOF3vcsNfOAD7vnPf9694us3WvGcYFrWIEisvLIrbbJJRyP3eBpwTITYVHmvOejbJJ5VpXXXDR4i&#10;owcdFLxFUuvGtGvV7XcEbSSIqlH4xug++7jB669Prt8qzRuvk7CTq6++OhjhJLmcrvjwhz8czgGB&#10;OIYJDHlEiXr84Ac/GEQPYfaFRAlBKAAmGTgt0jpNuA6mytshH8nsSDOdsqnwXrDjUYdUeS/IeWVn&#10;msBQ6eR82QeGf6qsXyQZXnyOuNSnZkix9Ug8li0rKrMJSBnZHLr99vKMGD/4QQ1H//znqkBR+t73&#10;3Lg35oMwceqpk8UIeNpp5fIDDwzhGdljNyKCSLuixIB/5kZIkkdoBrkQfF1SosQ/LaeEr/9Am4bI&#10;0I9/7Ea+8hU3su++aUGiQsIgRr2hx+9WDCcTJfDoSpX3mogVeBPgVYHhGIty9cg7gXjxXgspndBE&#10;ia7E4U8B7dqmylqmb0tBkFhrrSBElFZdtTwqjkiHgLjkkkGc4H88fJL7aEKbVaodA5/nHm80tiW/&#10;w4Nrrx2EiYH55gvixNC73+0G3/Oe8m/P5xdf3L202mru33XCQPKScDzqTFtPlfeM997rSuus48b9&#10;OXDtg2cIoRPLLOPGV189eHxxz5Lbelrb4LqlyotKCylDDE2V5+Fp/huD8X3GGWdUeobTCyaqLLHE&#10;EpUlr8KEhUaixGGHHeYmJiYq/5XB1KiHHnpodfuPf/zjlZKpB17NQm8hUUIQCoCUIdMKbVSkG672&#10;dNyzIz0Y51OZ38GMBYy4VHk3icGY9Yzgwzm7Jey0KUqNdKIwtFLrQlufjnSqvCikXVqoScybmIKP&#10;qTkvvNCVjjnGjXujpEqysp97blmc8J3f0cceKwsPm2ziJhix/NrXagUJ///Exhu78c02C/+P+o5n&#10;qi71aKIErt+pzmgzIjyMfulL9Wff2GWXMPsGbsj8n9pHU+L+ftFFbhRB4pRTakSISUSUwVvCX79W&#10;ptDrtyhRj7zzEHYRsahjs0SHJNYktwXv3SIYTyZKMO1qqrxotOuYKmuVQZDYdtsgSIQRcP7PsET+&#10;AGZX8L/bmYHCxE6+E6nyVjni30dj66/vXlljDfeyr/dLCy/snlpqKffE8su7h7/wBfdzb9zZNTIS&#10;AsIsV3nbnM2IRd1T5T2hfy8iPHCtZ7373W7iPe9xEx/8oJv4wAfchP+fZeP+PVVaa626OWnsfHkm&#10;U+VFpdW7k7CTPfw7FcM762XQK5ih3w4Ru2KQ0NLKGMjJwsoaiRKNcN5551X3wXPYSyA+QLwy+Gbj&#10;iczzx0wpP/7xj8PgHN8wg8SK7kGihCAUAClDphUyosIHkRd+qjwPMZyyMdm4vafW7TUxhDk+H4RU&#10;eTeI6IDYEp8vx+2m+GL7TZVNBTkX3NHjc0TwoQOUWj+mCV14UqTK+03OzTyEjLjhMwsDv+9hms7z&#10;zw8iRGn33ctJJ/GSYIYMb5yE5aedVhYmuOfeEA0CxJZbBo+IwE03rf4e32qrsiCBW3KiPo3YqSgx&#10;89Zbg9hAsku8IUiAF7wmPBERHvcd/UdXXDGsM+DXTe6jGX3dEBxG99rLDZ9xxmQhIqa/riGE48IL&#10;3cwWpqE0UaKb8eK9orUpRsl5BvJ4VeBVhAs/93oqjSoTJXhmU+VFo12vVFlL9OdLOwyeEBtuOEmM&#10;iBlEi623dmNtJI+0WZc6mVlhEn37GPTPz9g224RcMCPHHhvOByEeIYF3WZ42h7GEJw9tLvbEsjrf&#10;c889tcftFf35MOWpCRLjn/lMWaCIucgi5TLCUzbeOLkfO69UWZFp9e7Eu4VcEhjdGMFTATPy22FW&#10;lJh//vnDcsSDFGy7dkUJ8PrXvz7sYyv/vPQKeGrwnK/ov6fMgsLMJ/wlRwa/Y7L8Yx/7WBjEYzuJ&#10;E51DooQgFAApQ6YV0iHhg9iOAYnBlM1mT1xsNzwF2iUjltSD80qVd0KM2awnCB/KXoSl2P5TZb0m&#10;Bkq2U9vK7CwmZtA2UuX9JGJEPJodCy100H/tO/v3fOUrZeGBhJN4SyBIxDzzzHL5WWeVhQaEiZtv&#10;LgsTzMJx4IFunMR0eE7ssIMb/9KX3Kg3qrN1ycOmosS997oBb1wQqjGzTqd2wLdZpvskLhphIuad&#10;3rC5Y9ddwzSeqW1z0TwlvNGGm/skISLmOee86inRgrvydBQl4mUIDdxDRsl4R5oYUI+0UYRexN1e&#10;ejFYPTpxHe8ZfXse8u0khAV5Dl58sfv5NdeE+ibXb4EDt9/uxnbfvSw47LZbUowwEtZR8oYyv1P7&#10;akTzpOOep8p7Sdoc7w6emdv9+eZpc+RQQdTgf0JHUvvtOn3dEB6C6FAJ1Uhy4YWDBwW/ZybeA3Ye&#10;2eVFp9Wbb2yqPA8JTcDoRlifTqCvYaIDM5OlaOXf/OY3q8taxUILLRT2sfjii1eWdAfmGbHjjjsG&#10;4cMECP4iPNSjlbPuXHPN5b7u+w2EmwjtQ6KEIBQAKUOmFTJCYh/FVHmKbMOHwbaDjAr2U4wwEoZC&#10;fTCMU+XtkPMyscPI7BoYjKn1u0E7TqqsVyTsIpvYD2MltW4jEtrBtnRuU+X9YFaMQDDJCi2MVN90&#10;8MHuHm+klBAdUoKE8dBDXckb4fyu7mNgwI2ddVYQLCa8sT+xySZunH195zuudOWVbuwnP3GjvjMd&#10;H7MZk6KEf/6GfvrTYNgHnn12eZYL/zvMbJEa4fT3dtjXw8I2jP/Yay/3y0sumbx+ixzyBiOChOWL&#10;qEdm5RhBvPC/U/upx26JEuTMYBrP+BowS0jbXiIJWhtLlWWJ4cg5kYeFLPzNRrgRKhjhxsi0xJqd&#10;0AzVpvtCILj88nCtRmhHnkFY6oWxjecNbemgg0J7Gtt0Uze22WYh+eG9/vft/vlKbtcCB//4xyBG&#10;BFGiIj7UY0gkufTS4XdqX42IuzbXl5CIVHk/SJtDHON9h2jSLJkrbYSwI3Jb8I3oticPoWPjyy9f&#10;FiWyQkTM1VarrjN41VU1+6BOVt94+XSg1Tv2VmmVb3jDG4LRTcLa6QQEVxMd8jI7O0cemCix2GKL&#10;VZZ0B8cee2xVjEBkYP9nnnlm8DIiLAXBArGBv+YRQf8IT9t99923RqRAnLj00kslTrQJiRKCUACM&#10;jY0ljZm85INmH8VUeUw6MmYcGOlspdbtF20GBTr5qfJWiBhhnUojhsNUJuxMlXWbWTGCTiidhdS6&#10;eYgBzX6KIErQDmJDDzGCdpxalw7dLQcc4B5df31X8p2NSUJEzO9/v+wt4X+PVsSpsV/8wpW8gY+H&#10;xfjBB7vSkUe60nHHhd/hf8JArryypbwSk0QJbxwGIQKPA2+kMdobkxFlQiPwjog7rTVk5L0y+m7X&#10;ZdI6rdJfZ4QGQjhGDjusRoio8sQTy6Ebvv6temZ0LEp4o8XEiHDdttgieIrwlzAWPEmYFSS57eOP&#10;u6ELLnCj/toaR772NTf4hz8k1+/GNcXIIvkk7zME0Wa5KvB0w6uCHCm079Q+U7Rno9F1ZVrMIEQg&#10;FPj7F5JB7rKLGzn00LB8iOvm22hq25bp98N+R3fbrezGv+yyIa9DyRut/H5ukUXc/f75HPXPU8Op&#10;GP21G/Tvn6HLLnODv/3tpHwQA//856ueEv45zgoRMUuf/7wrLbdc+B3vIw/xpOP6cl9S5UUibY6R&#10;a/sWNBPIWI+pKPECoa22K1YgMkx85CNh9pAaESLBIEr4e0E7jPdh3xwYL58O7Ea9zWDH4J1OYGYy&#10;PCAa0c6NmUX4/1v+O9oqTLTZwr/vuwnEjne9610hZwTfa/OcyAsECPqUy/k2bQLFkksuGbxyhdYg&#10;UUIQCgDU2Kwh0woxsO2jmCqHjJabS6exm7N1dJO44FO/TsQSPpRZMQLPiG7mjGhGO26qrFukIxkb&#10;O4zCsiy1biu0USv2lyqfCnIesbsy7RfDK7WuESEmiBJMRecN2ElCRIZVUQKvnJtucqUrriiLDwga&#10;V15Zy3PPLZd543cMYSKnV1FWlBi65BI3/O1vlwWII45ww95YDiIFPPPM0FkPuR0uvDCEdmQ7r1na&#10;9WnXoIg5eM01wWOD44cQjZNPDnVlrn+m0AuCxHe/W/bmaPF45pnVlneAP9bI6ae7kRNPLAsRjLoj&#10;RBx1VLlem24alo94o3vonHNqth30z0cQIliP/CAYqN44Gtt+ezd65JHl6SIzbtd2TeNl3SKjqcyO&#10;wKj173//+6ZiBSPcGI2Miqfcw83wrDdDyAC5cmhXO+8c8heE9nXYYeH6kSQy5DQ45ZQgTtRLQNgK&#10;h48/vjxyvuyy4XoHbwnjgQe6J5ZZxr2w8MJudP/93bA3UCbtw59nEE5I7urvETM2BBHF/z/i90Hu&#10;hbCeb0eIDOOLL+7G1l67RoSooQkXlfs96XhNaOF+eGqlyotIa1O8Q/mfdwOCLd455D7J41nB95JQ&#10;AvoOzd4tQXD4+MfdrPnmmyRCZBlECRLz+rYQ74O2bcePl08Hdlpvrq8Z7vRdZjfYubWbU+Kqq66q&#10;7gMPhW6C57sVEaIeECf41q/g2zaeF9xToTVIlBCEAoAsvyljJi8xtO2jmF3OiFvc6aUDS5xpvF7R&#10;SEeKujIdX6q8EfmgM/Jj5wuZ2nQqxQijGdSpsk6JYRffVzqZjJCl1m2HJnSx31R5L4nwYOcFEUaa&#10;iRFGrguixCPM/X/MMZNEiBpmPCWC8OCN1xJ5G2IxIuaFF5aFiSuucKN33pmsQ5Z0OmnTPIsDfhvE&#10;BgylkLvBH3sSffkogsUJJ4T/sx3YLO06dUOUgIOEleAVwaj6fvuVBQpv0A/7a8NywjxS2zVjJ6JE&#10;mBqVxKQID1ybKHTDyAwlodyvN9Mb/GxHiMzo0Ue70pprhtFyZj0Y3XVXN7rNNuXEfH4Z54Z3Sjxq&#10;b9fU/p8KIlrhMkxoRzbPT4p08HmX23sgmWTPL0NsGN1pJze63XZlb4ksvaFfQpj45jfdoH/eJ+2j&#10;FeLB5PeHIDG64Ya1gkSFhG88sfTS5XX8/1WRwZMQnCBG+G0nyD+QIWIU5TMruRIwbMf8uQXRAYEl&#10;K0jssUcYlS9Z6EYbzwjCEdcXUShVXkRaG2mW/JR3xiOPPBIECDyZYhE4Rcr5LiNwIILZO4cZRcZX&#10;WaUsODAdaEaIqNLW8b8H/Hc6rouFDMJ4edEZh8+myvMwFiUYpJrdYOdWT5Qg7AFvsuy50zf+vv9O&#10;2/bve9/7KiXFBp4TQuuQKCEIBQAKa8qYaYX2UeS3iRG2DNJxpSOR3a6ItLqjiKfKUyRMI5sjY6qn&#10;Ms3SDItUWTvkXOi8xOfIfaUzl1q/U7J/OqGpsl4wdt+1c8srRhi5Fjd5Q2cGI7UIDt7AnyRGGOOc&#10;Ei++GESHIDj86EeTxYiI44cc4konnxx+p+pg5H7hjRSf01+8gXyHN6Ie3nhj99QZZ7iB8893Q76O&#10;k4SJ732vLFz437HRlqLtu5N45kn0hsqQvw5x6MbQD38YEtol18/BTkQJRIcw5SOiQ0aMiMkMJYzS&#10;D3/rW8EAxUOitM46IdFhHLpR5a67loUJf18wyu14dk3jOvSLPBdk5OdZjIXIekSERQSjPQxedlnw&#10;HgneEClBokIEC4x6frdjuBvxqgnXtCI4pIgocS9T7LLOXnu5Qd8uwvZ4PiAsfeYzLggQ661XFiiM&#10;3thlOQJTECaop39uQ84KktIuumg5b4R/vkI4BzPnsIzZOfw6Q6eeOqm+gf460bZL/hoY8cyY6Z9d&#10;jmGzQZnXwXSgtYVGIT3NiAiDwN8sBAT+7yWXuJcJz3n3u12Je5QSJsgn4Y3KifnnD4JgNlyI94Lt&#10;L15edHbDw4Nn1Qzv2TEfgZ1bPVHCyhvxjW98Y2VtYXaFRAlBKABwHUsZNa3QPorkFsh2IvjY99M4&#10;b5U2xSmdwVR5zJQYQeKvIiTstHqlylol1yTrcttOAstWyDFoS6mybhKhBW+I+NzoTLfTZrlOzL7x&#10;z0MPLYsSCAjesJ9Eb8CG8nPOcWMIL/feWxYcECUiASJJb7wGQcP/TtUBEn8eG5D2TN7s93+3N8ru&#10;2mIL93f/23iLr+dthx/u7jvhBPf8WWcFMSKIEt//vhu45ZZkR9Zox+iqKGGsGH7dcOtvW5R47rkg&#10;OAQviGOPnSRE1NBfS0I5+D10xhlu1F/XIDoQ5pESJTxDEsZVVgm/LYzDrumkuhSAPC8YQjz/NjNE&#10;Pd66997uAW+wP7Thhu7ho492rxACE4kRVX7722VvCf975oMPJo8b2oD/vjRqC4TTIBDglZISJGAQ&#10;JTyDKLHTTiEcKGzLvfB1CIIEwkAsSBitfNttXw398NcheEX453n8s58NQoQxeFbssYcbqSdI3Hhj&#10;OFYQI3x9Jj7xiTB1ZekLXyiLE7vu6n5beTdxvZP7KCDt/tcL6WmHiGPsjzCW7AxW8HF/7Z9efHE3&#10;OvfcbmC++dwzSy/tnl1mGffK5z7nxvz1nHjve6ueFMNf+9qk/XN92Q/fgmxZkRkPAKXK89BECfIR&#10;dCOUoGgwYaGeKHHFFVeEvA62XkxCIRBaZ8frItRCooQgFAQpw6YV2kfRiBHER346iRFG4u/tHFLl&#10;kPACYmPjcyZedioSWOYlbtjUi5CSVHkeYpxnXbmnyuOFY/VSlMC4ygpKjM6l1s1L87a41Rs4pfPO&#10;KwsP3mAJng3nnlsWFA44oLyccABv/IfpQO+/P4gMuUQJtqsjSpAPJRYjcImmI0+nk3aN2DCw777u&#10;BW8sP+g75rf6/cTiRMwH1l3X3e7retNFF4WRcjq/qQ6tHYtzT5UXhXavWzbuvCGMyBBECX/NakSI&#10;LMkFYt4UGLmMthNG4H/X5WGHlYUL8g1UZligntzHSXUpIE3won1xbQnpsHw6t+21l3to9dXd3Ztv&#10;Hn7H/Nd++7l7fTt83F+zAZ4LRInTT58kgg1eemnwtsiSxKHZRJVhytoNNnCllVdOChKwRpTYeecw&#10;owzbIjpMIAhgxGbFiIhMOYk3BR4Z1WP7egz9+Mevhm1UyPEG6swuQvgAwgP7m7XQQuVj+3qHWST4&#10;35O29Ohaa7mf//SndZ+/IpJ7b20iVd5Ncgy8SGbMmOGeXXFF98xii7nhd74ziBMjFfJ7cN553dNL&#10;LOEe8dcTDwxClRDXwn3zbW9o/fXd4/7eP+WfRZLXDvv3dep4RaOJKTBVnoeI6RjgzOAg47t/4Nob&#10;U7AywkqAZtnoLiRKCEJBkDVu8pIPu30QIckAu5lboB/EgLPzyZaRSAi1PT7n2267rZDii9WTjleq&#10;vBERI+LEpBgeJMebyvPkuBhmqbJOiPFscdpGEqql1m2VdPDY36/9tStddlnZK8IbXUzriRARiKBw&#10;3nllQcJ3qMO2vs0hMgRRgpCPWITIMIRvYMT533bcrIcSMylYWA1t1kQJklyOfPWrbvSAA14N1fAk&#10;hOOFs85yj552mrvb1/eWiijxd29U/eqii6r7NeJFRNwqo5a2bCoMkE7YtiiBp9c3KqLE8cfXihBZ&#10;Hn54COHgd8gl4Q0g3PmTYkTEIEr4bQf++tdwTOo5XUQJE8FSnjJ4PmD4v+Tb/6O+3d3j21VWnAj0&#10;Bvwjq6zibtt9d3f9xReX25b/tgxyvX17HNt8c1f64herDGE0Rx0VxAkSU9rxQqJWnrEm4Rv3WfjG&#10;3nuXwzcefDAIDsELgvCLjBBRQ8IyWM//js+1Sq6DN/KSZcZXXil7SCy/fFl82GyzauhGlauuGsSJ&#10;x33buHPbbRs/X88+6wb/8hc34K9bwxlFOqE/p4F//cvNzJFw094JqTbRa5K8l3ANvI9GllrKDS6x&#10;hHtumWXc0/73rfvsU60bfNiv97i/By985CNu6D3vcUPvfnf4W1p00TCNKx4xXZsVpkdkkIBz6cTD&#10;g287osTrXve6ugax0FuQz4KZPchbscACC7iN/TuKbzjgnjDgsPjii4d7hEcLs4EsvfTSISeL0B1I&#10;lBCEgsCMm7zMihHGdgzgopGPtJ2PLaNzlfWMaCcR5lQSl0PqiRGWKk8RMSIOZcDQ5WOYWrfXtDqk&#10;ytoh9zArRjC6llq3XSIAsN/qVKa33+7GvJFVDduocOy668oeErat/82MGqUTTiiLFpEIUcOzz656&#10;U4z6jiT3Nk4Ox73jHlb36xmLEgN/+EOYCjSEZpx3Xo0wEXNk//1DksnBCy4I95+pIi22vRERwpi1&#10;xnIKZDu//WTbooQnIgOjp2Nbb10rQmRIAsvRHXcMrv2IPyVmZfDbpYSIKo88sixKeGNq4LbbwvGo&#10;55SJEv4+DeKRxKwVEckrMtO3seQ2EU2UwPMoW4bYNeLbs+WLiDn47W+7p0880d1/+OHu3h12KIsS&#10;e+3lfnH11e7nP/uZ+9dOO7m7Nt/cPekNykdWXtk9uPPO7inf9l9iulh/HxAnRvbcsyxMWFuj7R90&#10;UJgKNHioZAQJiCjx5LLLVoWLkDPl7ruDyJBLlPDbNxQlcpDR+dKWWwbRoeTbxyRBwuiNjoH553f/&#10;Xm0190pC6OC+lQhXgcz4A/1v2uFAxeumUzJ7TLgmGSIWZadJNdr7IFWGaDLwt7+FpKaDTOvbxvPY&#10;lHiuXHNNOdzquOPc4P/9XzVXCV4B5Np5Zs013TPLLReEiJnvfa975lOfck/4NvHMpz/tZnrDkOVP&#10;Lbmke2qttcK0ugi/RRRe8e7jWtM/SZXn4T/+8Y9qqIIw9cDzgWSbiA14q0Cb3pPvFe3VlsVlEJGC&#10;dil0DokSglAQxEZMPZInIZs4jxFZPmr2P/HaqW2nE+MpTuloZ40x4qhT2xWNTPlHffOEJPBRi3NG&#10;mGdEat2potWlU+8M2mf2HjLFYWrdTkld2T/iQKq8ISt5JQjNGPeGWgkxw8SIK65wJW/EBUHCG3QD&#10;vsyMQYgwUc9DKRYl6JgH4cEbwMywgUBRI0hgRB5zTFm0OPdcN/D739d0Xo2Ij3TU8wgVkJFvRvQw&#10;CFLG61SwE1ECw6w6+wbTeCYEiRE8WCj362EsDnuDe3SXXcqCQ0qMMO6xRzkHgv89s5LMkHpOiSjx&#10;xBNlEeLoo92YN2gnFlzQTXzwg4HjSy3lRnfbzQ36tpfctkJrh6mymd7YQYAIiS799ckKE4EWuuEN&#10;yOGzzw5t64GrrnL37bqre8obifdusEEQKLI0weLfX/6ye/bMM0N4A+08XPeKtwQeFcyQEbj33qHN&#10;V6cE9cuquR78s4HIEMQGxKdYhMgQD4aQvNL/nnS+OcmxCdUIIRspMSLigDeQ/73KKmXDOt6HvzeI&#10;EOPeiJ5FvoSIpRVWCOLE4OWX12zTEv215JqRdDPkyvj4x1/lJz5Rvk7+PsycMWPStvbc1yz31xix&#10;ZGLppd2Eb1sTiy/uJrzRz/9M0TnTvx9q1u8hB/y3rrTxxm7W+98fhJ/SJpu4l9daK4RvPLnSSu6J&#10;FVd0z/m2gDDxuK/bP/bcs3pORgRYQpUQgfsZumbeanzvU+V5SKgnooSSOU498IL4whe+EMQGBAa8&#10;H/CYmHvuuYPosJF/h731rW8NvxdaaCF3uO8bfMV/K/CaMIGCcnm4dA6JEoJQEKSMGSOGFkp6/EHG&#10;CIrzJ9gI9HSZYaMRzbDMkmuQWr+oxJODepP0MFXOecYCjJERodT6U02rT7uiBNv97ne/qzk38n6k&#10;1u0mOU7bU5n++tdlEeKoo4IAEbPkOXLBBe4mbxTH5/QEhmVqXxUiSiAEVEf5/vWvsjfEYYcF8QES&#10;OjC6777l3wgSzMrh18l2XlO0eiA44G6KABHXrx55hyBsYEhSv16LFSagNJumMElftyA8+GuPW/f4&#10;EkuUDSvjRz4SjMARb9xXEyDyHPnOY5gKtJ63hHlJeAMzTAtaOR717Lko4Q0pBAmM6yBCLLCAG/eG&#10;2MR//ZebmGeekBQwLP/MZxpOwxpEiZ/9rOxx8OCDZa+F6F4Off/7buTrXw/Cw+j224ekliNnnlmm&#10;P+cgSOy4YxAoEEnYZuSkk8rJJvGGqOSQGDzuOPfYAQfUCBMPrbqqe9QbkvyO29Y9eEP4/Y5hACOy&#10;vOtd4Xxm+b/DvrP/Mue68sqvelh4MqUrLv9BmNh55xohokq/PJSvvXbwALFtW2Uw9Gk3yyyTFCJi&#10;4ilBiAFJZ217vJgQJBAguF/MJlH1mFh22ZDUccKfI/8zk0187LykrePhgghR8hzbZptXPSUqIgXh&#10;J0GYyDxTdh+qy7zhbmLErLe8xf0nw5AY1JcPVsKXek1ECMSciQ98IPyGLxDK4dvSALPlVJaNeyNw&#10;/KMfdS+uuWaNCNyI5KvgGzoV7zTIO5Tj4vWXKs/Da665JogSn/jEJyo9QmGqgJiAGITAwL2cmJgI&#10;y+BH/HfFhIdjjjnGjY2NVbYqAy9GyqC8JTqHRAlBKAhSxgzEbTv+4JL0kA9tdr1WRuWLTJJC4v0R&#10;nzMf+yLMptEqMcCp/7+8EZotwxCMc0ZA7l27AkAvaPVqp06pJKRTdQ85XtuiBPT3KwgT5KRgqsAL&#10;LnCjP/qRu/3YY8OUnsG93R8j7/2aJErA++4re0acd54bOeGEYORgZDGlIt4SwxihkcHWiHaNESSy&#10;ZbSz57xB8thVV7m7DzvM/X3//d1vv/e96jZZ0ia5d4z+ZffVKTsSJeDzz7vRrbd244zuekN31jve&#10;4Wa97W2BE+9/fxj1ZdYEm0ED4jVhM3CMecMGEaIqSGCYstwbjvxvXhKQevZalCBp56i/50F48MZI&#10;mJ0AYxZviQ9/2M2ab75wbuN+2fhyy6Wnhn3iCffQWmu5R/15EI5gJMylKmr5dmceERi2iBAxg4s9&#10;ggT5Cir7HTnppHJ4BkJcRZTIEo+IQd+mhvw1fziTK4Bn5E5fh5c+9CH3sr83I29+sxt705vcmDeA&#10;R9/61pAIseTLx7bfPhjMHJPEk4gOCDOITilRooQh+8lPht88Q1bfVjmGBw1Tj/rjZEWILPGUQHhh&#10;Wtyw/bPPBrGBNjfu75OFbNRw7bXDvRwnN4L/P3v8piTsbKedyteCUBgTI2L6e4cwwQwjTK1q2/Ku&#10;sftgy2g/eIUgQNCugpcEogzinr9HQZiYf/4gTNQLCeka/XOM4BAECWY5qQgQz622WhAlSHhpy5ha&#10;1IQLCzPh/BBgEYNvueWWpmIFXof0m+hLMWgzqT4d0gaMHn744WR5Hv7AP6uIEpv48xSmFogPhM3g&#10;IcHvGHjjIEpQni0DJLpc2z/reFjw3UytI+SHRAlBKAhiIwbjzbKnG3k5YmDE68Ukjpz16o3KF510&#10;NLL5BuB0FCOMiCmcAx0nW4Zhmp1xArW9SGKE0eqX9x6k2i3eIlN9DzkuXgCpstykzr6TOXLDDe5W&#10;b8T/5uyz3f9cfnnYN/lcktvUYVKUgIgON98c4tstfIOwgzhxYB7atU6JErjjj3jjEcMzCB+4zJ9w&#10;Qhj1fuLii8OsHs1CQLiWuBfTjjvp1NtxMCZS5c04fNZZwZBlBDp4EeBR8JGPBKMljMJ745GEhaPe&#10;QK5u56/7iDegyRdBgkREiJh4pSBIDGRcr6knxky8rKv0BhZeEowET3z0o2UD1huNGI81XGyxsjDx&#10;sY8FAy0WqgavuioIEM96Q30AQcMbl0a2I1dC1Vj129G2qiEbTA16xhnhN23EPCQCK9csiBK+rfC7&#10;EcN6/q9tjys99/jFTTd1z/tzGHrnO93gPPO4F329nvZGOnkDXlxwQTfg798T3uB+zG9//fXXh+dq&#10;CO8hb3CPf/KTDo8IQkDGV1opzJAR/vfGNOVD3/529XjtkOcB4SAkuUwIEVX6axjCN7zxPHD77WHb&#10;kEB1zTXLYRqM6mcFCePKK5fXWXfdlgUUBEqua/AKiYWIDIPRjjDhf5uYQD/Bnl3+J0QM8SEID74d&#10;BY+JLH17CeW+DYbkklFduk7/DkFkQNThHpgA8cwqqwRRYmTDDavLgjcK6/nfYTra1P4q5B1LaBiC&#10;6t/+9reaxMMpIlwztSmiAjl42D6132a03FGEkaTK8/C0004LosTRvm0JUwveOwgPRx55ZGXJqyDX&#10;BGWL+ecjBUSIb/t3EaLET37yE4kSHUKihCAUBBgvuPLzMY0/nBh5eaaUxF2R9XsVq98rpmZiMHdI&#10;mNpmupAZJTgH7iEGaWz8MbpTdAHJ6tpMVEBQsVAVI547dadn9Z2/MX8twhSd/oNeIvEjiSn9NUqu&#10;3yI5Ph3SVFleUnfzPjLi7dGOeIQoQcdzkijRJVr9aqYsfP75MJJNJvzQ8V9rrRqSLJAEdNlp9+hY&#10;00ljVDF48vzsZ2E6xPg6GBl95H3F+nk65B2JEv79Vtpmm7JHAQa6NxbDjAkbb+xKzAxBGR4UjFz7&#10;30OXXlqz/aA/j6qHRMSQ0yBh7FDPXooSA//8pxs95phyaIM3znFRnyRIVBhEl3e8I4yYD/z97+Xt&#10;/fOGIIHXwOB887lnGJHnOnBdvKHMNUKcwJgj4Wf12BheDz4Ytg8zOfh2Ui2LOGJiw1571QgQk0hY&#10;U0aUgMMXXBDqM4v74Q1n7snoVlu5lzfayD2y6qqBJDFEmHjUG+83H3hguV35+3TbbrsF7w+mhnzJ&#10;G9PDiy/uSiuuWM01QfLO+FhtccaMIDogSnCNa4QII6ET/r486w11El3atggOoR1WwjMa0UQJhMea&#10;4zchM6YQXkJuiqwQUcMddiiLEttv7wZuuCFsyzfVnlH+D23IG/az3v72tCBh9PcirPPpTwcvnjA7&#10;ib8G5N8Y8gZXXs+tpow9JWgbFQHiKd8OJokSq6/+qqfE00+n99eEiA2IDngsIn4hstr1SZH3Ht9s&#10;BnoQOZqJFTb1dyd5LQ444IAgSlzq31vC1IL+J+EXF/h3VhaIDJStueaalSWTcaF/HyFc0GaEziBR&#10;QhAKguwI8w2+g9HKCLN1RDCkUuVFI8nUsh4DjNpauS2ra9hOA+LOGZ+fsdszTvSKVt967RADHREs&#10;Pjc6fQ3brS8PQgQx7vvv78Z32cWV9t3XlbxRw3JyOiS3QwzAkGAqz4hjvrM/+sgjNetSD0SfeFle&#10;UnemmI3PCQM9lxjBeScExK6LEhiSuPJXjASrZywMjJx8clmQ8MZdyCOAQGE87rjgNUAZU2wOZqey&#10;8/UkMz/u/sYX/f150Bu3f7ziiqYjkOQR4VlGKOU5t/12IkqEJJbeMAlGLiEKhCEkiIEWXP+9QRXn&#10;VajSGxkY9gN33pkur5B69lKUGPTXAgM7hKHgJfGZz9QIETX0RjHGIqEAlveC8AwMdVzvMeqz4Rtw&#10;/FOfCqEg/J55//2T6tCIw6eeGgSJIDjQZkyEyHBs441D8sRh397i7QkTCd4N3niP78/wFlsEQeKx&#10;ilCBcT+25JLuJW+I8u6w0L1fXnyxu8Mb5vd7wx6B4j7fXm/fdVf331deGb6NCLqEAeEVEB+3FRLW&#10;U9p00zADB+EM1Vk4vCFeWn/98vKFFw5eEtd94xvV7RAbQsiNvy9ZESLLIEr4azh82mk1x25GBIcQ&#10;+sHUmlkhIuaOO5ZFCd8eBv27k2155uxZ5H8Eh+AF4Z+dSUJETH8f/vO614W8H3iChDZJSJS/X+Ha&#10;+OvCrB1xPdtlEBzwhqkIZxBBAo5utFF1GR5C45yf/93oeW2HiA1M50gOHgzTZu81xAqSbJOAmnet&#10;iRWIs5R3IkpsvvnmQZRA+BamFhdddFEQFa666qrKklfBgCBlW/p3aD183fdlEC7o7wmdQaKEIBQE&#10;5i1Ahytr1OQl2xPXliorCulExlNewlTOBSvjw58tmw6k3tZZMTLyklq3qLR6Z4UhDHcLTTEyWtTM&#10;cB/7xS9c6Ywz3Ljv+E94Y2Acw4oRQYwT//8EMe7f+pYb++EPa6fr9EZ9ECG+//1yAkrfGTcGcYMy&#10;b6zYNlan6vY5SN1jDx2Y61ny12Ls2mvduDfcYpa8ETOKi75fpyuihH9uBq+5xo3688/y2nPOCSPM&#10;VVHCtzPEhiA6MGUjRmWCo97wGvOdYX5Xj/P442Uhwl/XMFJaMQ5gmPXClw1dckl1fbLf4wKdzY+S&#10;osV+03lr1ZgMgoM3qjB0YyN3EnH3rnhLdBIbTz176inhjZvSGmuUR6fnmy8tRlRIiMqseeYJI/Mk&#10;QiUUAKEheEL480WQSIkSMBh9tINjj03Woy79O5l2QaLLMb+f0GYygsQoz19FtMATJd6e6x/ug69f&#10;fH+GfHtDlHicxJAsw3C3+xVtD/H8QSC81j9f8cxE9Yggz4h47hlm/DrkluDYQfhZaKEqQ1jHsssG&#10;kcJmfrDtguBAWA3hQpEAMYm0xYqnxOD//E/tsZswzBpDW//sZ9NihNE8JXbcMYSCsS3nb9eE/xEc&#10;giiBCBCLEBkSAvUfb4D9Z665yqKLXz8klPX7n+XbIDOAIEzMrEyb2wkHr746vFNCCMdnPhN+TxIl&#10;VlihGrrRqqjTCWk7CA+IZHzDm+WsMCKSIQjlansZfs6fN6IE39o5HVwD+hhTBRJYvuENbwjvGTwj&#10;YiKuk09i//33r6w9Gfvtt18I3+DdI3QGiRKCUBDwEm7HNTwmH0ZerKmyfpMPTfbjzmhXvXO2dRh9&#10;SJUXldzH7HniEdLpve0Hzc01FiUsd4kRY5RzjrdLcmCgPKXm1lu7cdzMzzij7DFhRKywMjwmHnt1&#10;FpkxRIczz3xViMDg/s53XOmII8r/w3PPdaNXXRXWt7pVj92EtMP4nHLfL3/eJW+QBSFi443duDcy&#10;q2TGDoy6H/+4c1HCG9cjCBAkaVxzTVdaaaUqcYm/y1+3Gd6wYjpg1h+84IKyWz3GKDkBMChT/OpX&#10;y+v43zN9J5xtmblihJkFvCEQjFE8Lsg/cMABYdkoYR9+ncHLLqutoyedcYjggNDYzE3ayEhlKh9G&#10;TAzHYLzi4YExW4/+WlSN3DbdvSH16qUoEeLqvbE64Q1bjMGUGGEM3hTzzRdCMhAlCAVgBpIgSvh7&#10;1FCU8Mb2uDc48ZZJ1qMBCW2hbSA8hFk4vvSl4Kkxssce4f8gSPD/178+aVuuf7gPCI/R/RncbLNa&#10;UcLW83+ZjSS7n5jWvmjn2TDHeuQeImzUffb8/oKAZx4SMf2yAd53hDD5fdk2ITTFBAf//CQFCeiN&#10;bRMlWs0Tw/NOWw+CA+JDHXIMW8c8p3iW7Pz5PwgOhGX4tpYVIqqkHb7jHe4/r3lNmJ0j3Jv4Wvj3&#10;MsJEacklyzknOvX68td9jHc91/H973fjvo0/vuyyZVHCL2MmmiBI+HcpiTyT+5hCWtsj/1Mq91WK&#10;CGmI93kE2A/7ZwBRgu/KdAOeBM24un/em4EpNrkGMfNs1ym28W0dUWHHHXcMuT3wmDCB88orrwyC&#10;BXkjTKgw8JtElxv7bz/CBYMCQmeQKCEIBQFTDU0yelqkfQxTZf0iokLWYyBPYkdblw5WqrxoxM0P&#10;QSg+T1R2/mLkprYpOs2VGlECMSIWW7indNJS26VY+u53g5cDHhJ4Q9QIEsYzziiX77NP+D9s+7vf&#10;udLZZ5fFh+OOK+ehqIRuBPr/x72RNL7zzuF/klNaHbN1yJKEaLHLbkvn5K9JECR2281N+I7zBB1p&#10;hAiEkl12CcvG1147CBMjFQO+XVGCaS5HOUeEiNVWC1OHjh50UEjSyDLyCdy1xRbula99rby+Pybx&#10;9xg1VQGiDoMoceSRIWni0Pe+50aOOSaIDxhqFrpR5emnBzdxhBD+t1kTAn3HO8wkQkJNvw/IvphN&#10;5JVnnw3Pcfb5qEc8qQj1wHPFrlnVeEWUwWCqR2/AVI3cuH4tknogqqTKukVi9QmxCIksvbGXEiTG&#10;SeSJgeaNW2amGPbP0bC/T+SNyCNKMNLN1Iv8TtWhIf2zMOyf1dBWEKrITVIRI2h7QfAiJ0dCTOD6&#10;h/uA0R7dn4GsKOH3Wb1fmX3kJUYfXhV8VxjdzranLGlfGJa806ou976dDdx3XwiBGPjjH91M/x6x&#10;/dt29j/rIjrgTYExj2E9SZBYZZWyIMF98f9Xt83Lxx4LQgPeDSX/fMdCRJUbblgWJPzzOOyfNduW&#10;a2Hnyf+E2ARvB7wlmHEjK0gwTSiJYr3xOMsbV/yuESSM/r0QhAn/e/Dyy1+ta7v01x7hM0zx69vo&#10;kD8uZBaQEBqDAOm/Bz2fDaQD8n6y9pFHrEDEx6vw7rvvrhFi55prrmCEl0qlSo9w+iArJKS4mv9u&#10;1QPfU6bkTG0H3/zmN4dpOnuF5ZdfvjqtJ0REQaTgb7yMOlKXt7/97W6eeeZxH/zgB92n/Pt77rnn&#10;DmW8h4TOIFFCEAoCsvxOMnxapH34UmVTTVxIs0YIrt55PQYsxINRsVR5UYgYYYmujHQ4OE86G/yP&#10;cZ/atuhMdbIQWOiIpdavS38tEBnG6YB6Y7pGiMjSG+DjJDD0v0f99QvCAzkniG83ISJLhAlECZKz&#10;XXZZta7JungylWcsRnB/cLtNrVuPJW+gj3tjPogPGJfecKuhN+on1l/fjRMi4X8PeAOvHVGCaR2D&#10;8YpXxB57TA7f8HV4zHeqECZmHnJISGAYxAbfmScOOxYgUgyixOGHu6GLLw5CA6OXI/vvXytGxDzt&#10;tLJoccopbsgMk0rSxlFmTiBJHdP8EYfujbHRvfcOZYO/+EU1pwQjUGxHJ47fGId/+tOfqvcjRQzZ&#10;lz72MTfkDfGZeGxkRuCr9EYgyQn53cloLsfstShBXhCEh4n3vKecM4LZJZZZphzLv9hiYbQ4uNEz&#10;Raj/O7bbbmHEnVCAIL7k8ZRgn5/9bBARJh3ft/kBEimTIDHK/ZHlwIwZZQ+aTPjGwC23hPIUSbzI&#10;cTGG4/sz4Nsl9/IJ/9zwP+Vcg5ADJLGfTsjzRl4TxK3sOzpF2if5YxAr49FtK4/3TSgV7TtM3fre&#10;94Z7R7gBngvcryBIeIM/CBLkgIm2zcvhM84I1zHcQ66jv8djG20UvFSYhSQIErxfdtqp5hh8M6kv&#10;uV34nzwQiA+EcOANMUmYIBTlTW8qe0m8853Bs2aSIFFhuJ+EW/jfdrxOSVJa3ikWvoGIwv8hoal/&#10;b6a2KRKtfSBo2zL6P3xnyBFh772YjMab0Y3Bi2HL78v9O5W+w3SCnUe7ngIL+Pcc27/Ft884bIN2&#10;jCBA2Qc+8IHK0u5jySWXDMc28cEYCxKIFCZUxGVGvCmm230rIiRKCEJBMLuIEnyYYs8IRtdbnUIR&#10;EqfO9hgtqfJ+k44HOQfsPGGcqBPykWI5oyPx8ulAYmrjc0OMaNVwr9J38BEZJhAbTjihVoTI0hu7&#10;wVvCd8hHvdGG6BC8JAjXyIoRMb1BPL7rruG31TlbD9pSVoygvWbXa0p/PkF48AY9YsgkQcJ43HFB&#10;tBg78sgwut2OKIHwMLbmmm5s3XUnCxIV3rXVVu5pb1gM7bCDG/7618No+ghCDoKDr0dd4nlSWWfw&#10;978PokMQHL7xjXLIxqGHulFyUhx+eBAjTJjAgBz1x+L3TJKMIkh4I2UcIQLBYK+9wrScjOCybGyd&#10;ddzoV7/qbjj77HDdTZSoR9oZhiFJ5Wh3bHOj3/6RVVYpTyPpjSYMW+NT3kh7cYMN3BAjwoy6c819&#10;W0jtOy85Zs9FCU+8U4IwMe+8r7rYf/CDZTGCGTkQJuafP3hJcK/Dds89VxYcECWWXba+KGHCxYYb&#10;hulU7ZgDN94YRAryKZBsM5DfniTgtPU64ZA3uqhD8IIgF0FFlEBQqooS5Ayg3K83dOWVyf30ghiM&#10;COSEDVn7ykMEjlisGPrhD8teESuvHLwmECLIM0HIDB49JJMl/CM+dqvkWUR0wDsFoQpRIIgUzMrB&#10;c4ggQdLbaBtmjKC+f/7zn6vL8K4ikSVtLOSX8M9RSHz5/ve7/7zxjSHB5X+8YRU8PyIRIstxkquS&#10;b8P/jo/ZDTLLz6+YpaQDMbEftPaRKssS7whm5eLefMg/m2bQp4gRvKK/3uQ8oJ0WFVbfdkQJpmO1&#10;7bk+WRAGaOU8f70G4Rh4q+AdyneIY9KvQ9S87LLL3Df9N++QQw5x2/lnb/311w+5QBbxz/t/8Tz1&#10;0JtjToFECUEoCHihJQ2gFmgfx1RZr4nLaJyMDDGikykv6TCyH7Jjp8r7RUZDTDAx8mFNrQsp57qk&#10;yorIxx57bFJODO5tat3c9NcMwSF4QGAIZ4WImCef/KoocffdQWQIogRJLn0HPczSccopIaSjRpTw&#10;nYWwXkKUyLZNfnfkgfPgg2VPCLwkjj02LUgYOeeNNnKj/rxbFiWoozdEg5fE4YfXCBExySnxiDeM&#10;Rrxhyv8zb7nlVcHBd6AmiREVjm6xRTCc+D14ww1lUQIja4klgnEViKFFMkaMFd8Bw2V/dP/9y14Y&#10;fn2mDhz98peD+BDqiEAR8+ijQ8gJHhT3e8Maw4M2ljzfRnzppTBzw4Cvw5A30p/71KfcI/58gzCx&#10;yipBqECweOEjHwnLfn3NNWGaWkYruf/JfTYg7WQqRAnI1K0YtuPeSAnXOyLhHQgseK/Eo8ajhFMw&#10;Uu+34dwniRL+GWLmjWroRiVMYfg73ykLEL7tMjNGTEIOECgQtuw4nRDPDkQqhAeSdSIWzfTG+pNL&#10;LeUGvDEcBAlfPubbT2r7qSbtBCMIsblZ4lbekXhVPHjbbe4lvLh4birk2Rg+/fTkMSbR31Omhx38&#10;3e/cIGEjDzwweZ077wwCYTVsw5NnjtwWk9b1RPSjjuTdiJcjFgbPiIUXLodrzD13OYEqzzf/vyWR&#10;SyLDEFKEJ5L/He+7G7RrmyorMq09pMryEKGLkAAM79X8u5KwADPEjZQXFVbHdkQJRBe2RaCpB9v/&#10;l/y7SZi9IVFCEAoCFNqkAdQCzZhMlfWKGFrx6DN1ILY3tW4rpHPI/hhVSJVPNQnTwB3WzhPe4o2/&#10;1LoxWY/rkyorCvHooEMenxuGu01T2428HggO43RqvUE0SYiI6Y2tcfIh+N+jvm0hRkx4Q3SC+Glv&#10;3E94Izr8JrEk65k48dWvThIl6OzFbZPfTEeZql9LvPnmqhdEUoiI6Q2zcTwF2hAlMFYQGYIoEYkQ&#10;WSJKMHXiyPLLh//ZNggPu+9eFiYOOqhGjAjCAsYHZcce6wZ/8IPyjB2HHFI2VN7zHvef17++hrPm&#10;msvNmnfe8hST/h7gGUEIB8JDECT8eU4SJIy+Tqxz/3bbuT/6bdoSJSAx6BhHeER4wwijNhi2vkM7&#10;9IEPuGeXXDIIEtf7a233vIY/+5n7nW/XD/j799JDD7mXn66fCJP1p0qUgIS3EJ6DIR9EA290ktQS&#10;EjoxaZvnny/H46++uhuYb75ARAXuKUIEHhIhjMWvQ6hBOMZvy9OQhlkVFlnEjRHiU/GQCF4tzM7A&#10;FJ3krvDP0aRjtkpvcLPvkOyShIy+PqMLLOBemX9+9/KnPhUMYMotQWOSCDGPPloOM8HIpu1E4sxU&#10;kLbAdw0PwPh9kiLliNSIng1nYvDLh771LTf++c+7cQQp/47DCyH879nJDBd8f6kLCT4nlfv3PCEf&#10;wTtn6aXL4UIIWghcCEcIKzxjKfr7FXJKIDLusMPkfXdI6tyJcd8P8o2h3p28K9gHRjeeEVng9XL0&#10;0Ue773znO5UlxYOJBu2IEoQ9sO3u/j1XDxv5774dQ5i9oTssCAUBmXyTBlALtA5TqqzbpLNlIogR&#10;YwMDN7V+q7TwAeKBU+VTRc4nm6iTTmfe82R9rlOqrAik45y9j7g3c350avmfqc5S27bC0hVXhDwM&#10;wQuCaTyzYgS0crwhfCeMXBTMajGLGGhGkb3RZAzT25FIkvhjQjswfphN4vzza87F2M22OXrvva+K&#10;EscfnxYjjN4gG/cd/bY8JRBQMOgRJZh5oyJCZHm3P8bD3rAY9sYN/4dt/T1DgCCnA4bqGPTXK0zx&#10;6H8HQYKZE0iOieHkjzXujcVZuHK/9rVlEYIRVDjvvMG1O4gThBi8+91hxgXEDrwjgiiREiMikmfi&#10;IW8M/cMb3W2LEvCll4IAEkZ0vSFdJYavX4YBy7uJa42LvsVz/+bss939/vgP+HsR8/4NNnC//tGP&#10;Qk4LXHXtOGyDMFdz7F6T++CN2aGf/KScr4Nki40Mdn+PSWj6qL/vLyDS8IwgRuBej4eOL2PqxbCu&#10;3zcCQJjiEeEhCtmoEsFi8cVdyT9v/D/peO3QH3fwuuvK98vzZW9gIBw97dsiIUPhnFPbeQ76dwae&#10;PCV/32KGsIhrr01u0wvSFgj1sv9pXxiStOM8iTV5v+J5wbeM7dgHzwNiQAjbeec7q5wgp8PHPhbK&#10;hlJiVA6S04jjcrxUeZVc+woJBSGXRBAmUoIE9HW2cvKMJPfZJs24n26ihE2/2sm7gmSrGNxvfetb&#10;K73B6QUTDL7qv79ve9vbQtLON73pTW6HHXaorFEfti19rHogN5mt120wGBjPqCH0FxIlBKFASBpA&#10;LdBc1HNN0dgmUcOzrq105rtm8FXIcdh3Hm+EXpBrmE2Odscdd7R8bW3bVFk/idGWvY+M7sX3kU4t&#10;yx/2xlG8bVtk+sxvf9uNE9uM8HDoobWCBAku/XLzpAhTiHqDGc+IWR//eNkF3BsyVW8Jb6gHcYJk&#10;equs4sa3396NnXOOu/EHP6g5pzwzvbRM3xEdP+EEN7Hmmm7cG/1JMaLCkFPiwAPd6Mknty5KeCIy&#10;MBrO6GYsRMS8xxt7IaeEvwZBZLDtESZISshMGgcfHEY3R73hOXLEEcFbYsgb6ubWj8v5xDzzlAUJ&#10;36EM4QMWwmEkUR7l/u/YaquFmRdwCc8lSnzxi+4Jv94Mb9BURQlvDA3+9KdumBwWTD9ZIQn+Bm66&#10;6dXzSPGpp0KixaGf/cwN/ulPDadcxNMgJAmlnr7NDPn29NKCC7oXfZt6Ypllgjhxq7+PcbsxIkDy&#10;Lkrttwh82d+/6/29JJQlDt8YPvZYNzPK3TFw3XVubMcdy4IEz0osRsTceefyOn5dph6Nj9Uxffuf&#10;8fe/hxAeptxLrlMhuUwQIJgGtSqOVThOqIkvw7MntW23STuwpJGNiHHJO5SwxUaJNR/0741nfTsc&#10;80bo6Dve4QaZecW/zwKXXrosTsw7bxAmBv07OnWsRuQ7xXEQ5cIyf90H/f/MpDLETECJcKaBm28O&#10;YkPIWeGvOWE1sSCBR0Xwkthww3JSUsSMzD46oRn3DKykyotKy99hM520QwYGMLjf/e53V3qC0wsm&#10;GNTjJ31brwdbBw/GeqB/aet1G5/3zxhTgR522GHuW/75INEo4VvkQeO+mGgR08BvyiVsdA8SJQSh&#10;QEgaQC3QRvQZdUiVd0JGy2MjlhENjNWuG3wV8rHmODeSlC1R3isiOmRHv8ig3a7QY/tIlfWDGMbx&#10;rCjcx3p5O+hcs047iUqT9J2LIEB85StBmMiSZJVBkJgxw43+3/+VvREYnYPeoAweE4RyYKzgwu+N&#10;9VkkBfQG+bN+nb8fcED1vGCyDl1iEB3226/sLYGgkhEjAjffPAgpzL4x+NxzbYkSQ+ed50b9eQVv&#10;CW+opUSJJ1Zc0T276KLu5QMPDMZFdh8Dvv2SlA/BYphZMxg9j414b7xMMDWlN5KCIDHPPNV48yBO&#10;VLwlWEZCPEQJRnPJjj/KNKh5RInVVnOPrLOOu/1LXyp7JHhDP4gQX/+6G/WdwjBrxwYbhMz7YbpJ&#10;6nnuuTXn0Q4HvWFNCESYGpOpFf09CaERu+4ahBhCHUZ82YveUL/tgguauuczYs47yTqtqWNOJW2E&#10;GabKjcNnnhm8KjDok2JExJCHYq21wrSzqX11QpsmGbE5VQ5Djo311gsJPic+8IHyTC7+mQ/Eu4Dl&#10;739/+J/nI7WPbtGuL4ZKqjwPaSc2E8P1F18cntVR/6wN+meK31m+4NvjmH/WxghN8uee2mcjVvMx&#10;kdPJt/3gNYPI8MUvhtAn/kegzCbhRAwMIsRyywUBIqYJFSFso433WDMi5lDnqQyZ6gb5dlJv+l6p&#10;8jzkXYLB/X7fpqcjXv/617uv+W8Lzzb9JJJEkqSY/BgmJiy44IKVtWth5UyJXw/0PW099t1N2Owa&#10;NqOG/Y6XEVaD9wd5Peb1zywzgSy88MLus5/9rFt33XXdzjvv7A70316hc0iUEIQCIWX8tEIzNhnZ&#10;S5W3w+yMBXQaCK1IrdtN8nHjeIw4pcq7zcHBwZC4zM4T0nHuVHSxfaXKppJ0jLNTkzGSllrXaLHJ&#10;5PdIlbdFYuG9sRnECRJXeoO95I3T8P9ZZ7nRSs6Hkhn1/qM/fsQRZRHC/574zGeCOBEEiiWXdAO+&#10;4/7SBz8YpsX8xU9+EpIb2vlVj/nKK2Emj1Fc/21Zp/T7DMLDNtuUhQlvWI8fdVQ58eUBB5S9OvCk&#10;wCg/55zQvtoRJUK4AuIDrvUrrVT2mGB2C7wvvHGNS/Vziy3m7vaGxksnnJDeRxMOekObGQP+4zte&#10;ZN8PXhHzzRemDwzihPFd7yoLF298Y0jAOPMvfwmCQxAl9t9/khBRJaKNX+cBf62u9/f7UcRMBAlE&#10;KH+dSKBZ8ueGwVkiL0LFCCX8ZKhOMr+8HNtjjzD7AyPQ/J7E3XYLsxpQB/43zxHaD+892lOe6SRZ&#10;hxFqjBRGzLP16BXzihIjJ50UppMMuSQSQkRMrhWj9NzT1L46IYY5deVvqhyxins/wawjGOUIEQmG&#10;ckbu/e9eztZAPh3qi1CdKm+VI4ceWvWGGF1xRTew3HLuJf//c4svXiNMPP/xjwdPCn7/+vzzQ1u8&#10;4YYb3IwZM8Koct1cFZ6s978XXeSG/P3Gy4prhXgbs+SPjTgxmAmD4f+QtwUiYHC9CY3y/4989atd&#10;95AwWnLO6SZK2DeSb2uqPA8JHcPg/uhHP1rpCfYWCATtslV8//vfrwoKl1xySWXpq7AyZp+rh1iU&#10;4DvaLeDdsK1v12v47zfTgnL93+e/ffPMM49785vfXJ3uMyVcxMsRLQhbETqHRAlBKBCSxk8LNKMT&#10;9+hUeSvkQ5AVIxjtSa3bC5oowQhEqrxbJIFlVowga3m3PEBsn6myqSAGUjztHZ4ReT0fbBSoJyE0&#10;CAXeqB3z9RnznbLRF6LpRn3HI4RHMA3ePvuE33hNBAHAd5THfWf7xdVWc48vv7x7fNll3QsLLeQe&#10;9sbliO/Ysj1tlaSGo3/+syt961uTOEabatPzpYZ33VUWJvAWYGTXd24CESNIHOjLxr773TC607Yo&#10;AXmevWFP/gZyQmDAI1BgxONZcP/227s7dt7ZPdIghKERcdOvihKEyfjfjFAHcSIiI9QkwZzlO2yI&#10;EnhlMMvHqD9+ECaoY1aQIM+Hvx6Q2Tf++8or3VMXXBBCSoL3wmc+48b9fSSXASP04X8S/33yk2G2&#10;BjwmZnpjP1XvZhz0x0J0mPD7Dd4RWUHCuNNO1XVCMkW/Le0+FSfO88TzgyGB14Q9VynyrPFuQcRl&#10;JLiRIdkuqY8dL1VuxFNmjPwm9fJJRAzhGxtu6EaOPDK5r05IOAx1rZfvAM8WvCTwzimts06NEFHD&#10;tdYqr+N/D/zhD8l9dYMIANSX+5gqb5V4DIVnzD9HCD8pjn7uc+6VZZYJosTz/lm83d8Tu8dZ8q7j&#10;/WyzzNDGrvP9gEf9+2HEvxuDALHccmVvCeMqq5SnnEWM8/+nwjmY8WP43HPdyBlnBNHSxLpekfpz&#10;PnhjpsqLSsvfgfdUqjwPr7rqqmBwL7roopWeYG9hBn47bAfveMc7wrYf9u0+C9sv4l890J+19QiV&#10;6CYs/MJgIRokF0VweO973+tO8P0PvI8QJi+99NIgZHBOlPMXUYPpQRXC0TkkSghCgZA0fFogIyR8&#10;IJnjP1XejBjiNjJkRJggbjK1fi9pogRMlXdKDEXmCo/Plf+7HY7Sy3NoRMSWbLjNXd6ITq1bjzZ6&#10;NdUhNOSTqOZsOPDAsijhiVfF0wccEPISzNhySzdju+3cAzvsEMI4EC1GK2Eov/7Vr9wdu+4aPDHG&#10;KcfLokLEgtJppwVxYrQbYU6+nTJ9aTVko0KmNh2tXDfackeiRIXDZ5/tRqKwDcjo5c1nnhnuEx37&#10;1HbNiFEXe0oQylGP5i0RPCU4njdeEB/G8GhZddVg8FaTciIosewLXwjixN/9NaGeL/j1SVQ6vvDC&#10;wTgKBtKHPuTGF1ywPALO/wgWCy3kRv19HD7rrGS9m9GmzQxhGykxImIQJXbc0Q1/73thW+r5q1/+&#10;0g3ceqsbPeSQGg76d2LWSOO9icHNMxeLuSlSjqcARiRtohOxIq8ogbBTFRy8IRoECMSJ7bcP4k8Q&#10;uDbdNJSFdXw5njDJfXVA3LqpK8ZcqpypTJmpwwSHRgzrYMTvvXdyX92gGcsYJanyVonogOCHwJcV&#10;I7LEmwKvitEjjgjbYpwxIxL5C3if233P8h977ukeW3FFN+qvzwhhOIRumCBh9O/CIFiQr8a3+2w9&#10;p5r0Wag7Hkep8qLS8nckZzrJye/5dw4G99prr13pCc5e2MW/S0xUyMKWY/DXA89eve27DYSFvf37&#10;hJAUhIlGwAsEL4kNyHE1MVFZKnQCiRKCUCBMMnhapLmut2p8QkI+sp3pboaBtMpeiRKIDtddd13N&#10;eWJ0c7zU+p3SOo+psl6Q84s9IyDtoR2xxUYJiadOlfeM/l4EIQJD1xul/H7u4IODCGG8d+ed3Rje&#10;E4cdVhYl/DqEhrD9DN+p+GdFjCB5JgJBCBU55ZQgSrA8zNSBMJE9druk/fgOZvAAGRwMM4dYWbdE&#10;iUAMWHIZ+HM1t3ULL2hXlEBcGGdUlRCNd7yjPLNJRowI9Mv/86Y3hVFejEE7PqJG8IpABFh11SBE&#10;GEf9fUCQIKcByQL/55JL3Et4vBCnjiDx4Q+XPSPMGOP3CiuUyxAqFl44hHpMqnMOju67b3mWg+WW&#10;SwoRMYMosfnmbti3FUSCX1xxhbtvyy3LQgRtyNcJjjG9a0WcmHnPPcnjQvaBYICwZ2JxI/LuJfyO&#10;PC6p/dVjblHC1wehIUyniujAs4UIxGwdRtz83/Y2N+6N5iBKpPbTIS3fAVM9p8oRGxjBn0UuiYwI&#10;kWUQJT7zmRBekNpXN0iIG/VFcEqVt0raGCE0zGATCxApBlFipZXckG+LqX0RusM7hRCCOMToMb/N&#10;K/7aMPUqv2M+ucoq7hV/7xGf8EoKITD+d689IZrR8hchuqTKi0rrc+E9lSrPQ2atwODGGJ4dgadB&#10;PVHBln/lK1+pLJmMff17vN723QbPFB4QhHA0ExrwsNhzzz2DMIFXqdA5JEoIQoFQY+S0QT6MfCAZ&#10;hUuVp0jSOZu1w9iNKSA7JUa01SdV3irZX9Y4IAM8xmJq/W7RvBVSZd0m4kF8fuSCaEeMMFpmcYyl&#10;VHkvycwb495YHPQd6bu2374qRtzDaLY3gM17IoR4ID4gSrAtSQj32iuEdpQOOqgmbKNK3wkMwsTX&#10;v+7GfNvPHrvb7KookaDddxLPpsrzkBkbJj760bK3hDeYUsIE04ESuoFXxXBWKHjsMTeCdwjiBPTX&#10;mL8jzAJRcdX//e9/7/7v3HPdMKIDRpk3gmsEiZis4w0rRIvRnXaqPVZOMjtDmFUEwSEjQmQZ1vHH&#10;Gbr4YvfyM8+4e7yh9jCeOsstF4jbfQgzWXTR8v8VcWKmf8ZSx65H2gDvVzwFuB7x85olQgUCI6ED&#10;dHpTHhW5RQno2wdiA0lKER+4l2GqV+g71oH+d0gi6c89aaiS8+WII8qJQnfeOQhRQz/96eT16pDQ&#10;OOpKSEuqnHvGtc7tKeHvA7OrpPbVDZLDgfoyIp4qb5Ukb6VtB8FhxRXTbR8uuGB5Hf+7pZwZL7wQ&#10;xIfB97zHvey3RYTIChPGx307HvLrsc7f/vCHcE868drphHad6+YaKSgt9DOeTrhV7r777sHg/qZv&#10;x7MjllhiibqiAiErLGedekAkYJ2V/bei12AQieMd679beUCfm9wSW221VWWJ0AkkSghCgUAG4pRR&#10;k5d8GPlAYmynymNiwITYe78+pAPMqF5q3X6wm6IE18P2Bfmf8I3Uut0mo8PdOId65DwYXYrPD1fS&#10;TsQII+7l7I92kirvJR/xRgBixJNLLx06z/d6g3GQhIkVMSJw661f9ZIgL4XfrnTmme6xTTd1j5DI&#10;LSVIGLfdNoR28Dt77G4T136EHXK+MFLMs8eITKqD2g4tDKmeoZeL3hAf850+XMvxhgjTf843X9nV&#10;nDwSc81V9pLwBu3YBhuk92F88MEwo0fw6IiWY4T/zt8fRAkbBZ5kjEWszr6w1lo1+xnwhnrIZUEO&#10;iwpHjjlm8vSJ/jmvCg7+fmeFiCq33DLks2CWDgSUoRNPdA+svbZ7YeGFQ5hKVZj5xCfKYg1T1Ppr&#10;Q+LIIEzEx2yTtBFGvAlvsFmU6hH3fdydER1x6bflqf1mOeivHV4R3F8EiHCf3/Y2N/GudwUxgmlh&#10;CdEJiT/9c1RNbOj/MpVsaYstwv0YX2qpch4QkpRutpkb853yptO4etq7qq4R599dVcHBt4+sEFHl&#10;8stXhYuZnbT7JuRdSn0xmlPlLdM/E6Ftcw94Bvz1y7Z7hK9QtuyywdMouZ969O9sBAdECbx64pCN&#10;kY03djPXW889v+aa7gl/HJIDI0qw/v9ccUW1HUHe+YidnD9trNdihV3nTjwO+kEThHl+U+V5uKl/&#10;zjC62c/sBrwNTFRYz7e9LMjRQBlMgT6IlSMM9hrnnHNOqO9+++1XWdIY9JkRJZiZQ+gcEiUEoUDo&#10;VJSwub7xCEiVQwwi1jHSwS2SGGHsVJTAWI9nYoB0iHsVplGP1mnphkgQk/Oz+GwjYks3zy/OL5Iq&#10;7wXjBKs3H3igu8d3yodJHon4sN12bnzPPcNMF/wfck54g5SwDAuXQGR4xne47yaO+pvfrBUiYn7t&#10;a2VvCf97tEcCFaPYJkrVI+dKu6QzjmdKqtPajOYB1JEoAe+6q5wED6ObKUAZSZ9rrpBDIngteIOc&#10;xJp1Xb19/cneP3zeeW7ooovcoK9XnK0fUeL6E05ww4SKYHT5/U0yyCKG/BaIEv5eh31gGCNAHXlk&#10;MIKDl0WFCAuM4DNjRzyyzEwl5EyYIK8EORSyggRhPggSG24Y/p/59NNu+KCD3PMf/agbRJTBq8DX&#10;9T/veEeVIcTlgx8M14gkn71OtEhnHOEp69GWJV4VhBkgbvAtSO2PHBslwiM4hzh0wxORISSXJKfD&#10;e98b1h3gHvrtwkwv/hqFdcn7wb3z+8H9f5b/nxlOECwGGkz1Ca2tcl6p8pkvvxxErzBDBaLDF74w&#10;WZDwbSOUeaM6tMceGswWblIvB0Y7HPz1r8ttnDbk21bIL8H1XHjhcs4Wng0EH7/OzDaMXUSGgfe8&#10;pxzaEokSk7jqquFeDvn7eqdvNwhd9AfiNpUl5Xi7EG7RzeStdp3xCEqVF5WWXDxVlper+HcuRjci&#10;43QD+TD4ZqdAn+c9vh2aqFAvxOFNb3pTKGeazThZJL8/5N83lCEUTAW4nxxr7rnnzpW4ElEFUaKd&#10;mUmEyZAoIQgFQqlUSho3eYlBygeS+NJsWTyiBgkr6GfOiDxsJx8DxrpleDeSKX+qxQgj+Sqow/9n&#10;7zyg5SiuvH8cAIPAYJFzEFEiCARI5CgJCQQiBxFEzjnnnGyDDTYYY5tkTDBB9vrb9Xp3cQ44YKIN&#10;JkcJEEovTnrUd3+3545qemre5Pfmmb7n/M/0dHVXV3dXd9f91w3MjIfKawUfeptVMrQiQCfA1NyO&#10;ESpvJlCifKWLZZT09IMPRlYRZ53lsjJ4zorSlEVpOfFEXU92C78eSIbZMsgjpkSKOBI+ERFDgZSQ&#10;gb9fR6MgyGg8bglxPVDEME9GOa+kYGJZwSCVfUjnGhrMGmz2GWU0VF4req+7Tl0UUNbNSgCyokuO&#10;Edqe+BY9V14ZKfnE+jjsMJc+/PBCxgsNDCnKC+f9W6m7UxRNtYIYMSJyj8iTEAVANHBsSAFRenW2&#10;WPZXqwgynUg5REXq2GOj+A4ozOPH6/qU9BOIC2sbSjJtYNad81ELgEMOiawjRJFWQoJAnBAS8o7s&#10;euIJ13PKKa5XBqWdovhCQig5goWEWUyIIodS/ykWBtK+HulnRdejUXC/IZiwJggofSiCEFDcd0sD&#10;3R/oi6pE/uMfGktCCQesECAoygASSkkKWcZVhwCUkA+asQFrCR/UCTExZoz+j1vI+OBdTJtQaEPl&#10;CrkPkA8aWwIyDGIKBXurrdSag3VYarCNxlYJ1dEk2Pu7XAyMetH15JNKrmApoRYqorzl5L5kpT9p&#10;/95jD70OoX0r4c0JE9zMLbeMrlsoyGUeEEyZzTfX5yFeB32MMQNkAYqab1UZAuMJ3m3sU44Q6w9G&#10;VjEmCZW3K4zECZVVC3NhwMVvqMlh8q430mEn6c/nn3++YoS82209+O53v5vfo1ToN/62Z599tsZq&#10;sP8o/YzfBkL4fnM8sK+MD7D0CJETrMOKg+0gMegHiTQuCSmRSCJtJI2SEoAPJKnqWEZRtbgABmZm&#10;mcGN79eOsBnzUFkcfLTilgMMplqhrNcCaxOD8FB5teA8+Hj75xcin5oJ3189VN4MMBDzB7wQUSWW&#10;O3PnuszXv+4yKMuicGbIboF1RD7bhg9Ihtm77OJekQFFt2zjkxBFkDoKpITtL21REkQUbB+p558v&#10;ClxZDvTBeEYXZrlZ319MCQJUoqxVGvgD6sf0nbpsltLck4hgH6+75ZA+YmSEkhgCjbsg0GVRJHGL&#10;SMlA9an/+z/3X/fe6+aRpnP11XU2HGIih5sE/vWiKGssCdYB2SYtymfP1Ve7zt/9TjN6KPEgA2Hf&#10;daMAWa/lsh1Kn7WxU5RySAfiIGRFCUPZVeWatklblJDIXzuybxDToHeppTQlI5YSBTLCx8iRrg93&#10;Fmbs5ZiF69EAOuVdUVAaCa6ZX4ZoKRdXAMLK+gbEJ+QX7397d/r4v29+080U5b73K1/R3znS7h5R&#10;flOTJytZUURMjB4dxZZg+aCDNI4I6USLyAgfe+8dEROiBHc99liwrcDIukpEWwcEitTJ8TVLCyQW&#10;FgXSDsgILFs0+0to3ybCAkg2i/CLg3sLwQYZB/GHa0zXjBnBbavFf95/v6YEheDQDBtxYkL6FtZQ&#10;kGv875TvZKieEIwQwwKwmvcV1jtYgUFU9OeyZv2iouUFVlpSH+lKycrTSQDSMs/GQMDOM1RWLVaR&#10;fo3yjaXsUJPj5J1KpgojEOLArYFvVSWBfDeLCR9LEvumyWlA+xPIhh/+8IcavNLICc6RPmzfcIg3&#10;Mm5Y+bLLLluVVUUilSUhJRJJpI0km80GlZ1awAeSASmmcvG0YQwEQ/u0K2zQU4lYiMeMYCA5UDEj&#10;KsGsGrgfofJqECcjcAkYiPNjgGjHDJU3AhR1P2UpQDmvSCJVKM/cfrv76Igj3Dvbbec6yboRJyMM&#10;mP8fc4wu674ohJAQl13msihCKArMvh96qBITGdwG+rF2MfNjw9/+9jc9R8oqkRI+uOaQQQziX3rp&#10;pYrm1DzrpoA2eza3GmgwSWJ7YIWwyy6q5CtJAY491uVQ/rFGOPFE9/TXvqbtnCfLatkAMYHyhIJk&#10;RIRASQ1mxaWcDBq4hEA6YKqvpEOcjPCAUocyS6rUorbKu69H7nWhbXkQeNBXanruustl113XpWWA&#10;nJIBdZCQyEMDf8qgGYuComPVgdTZZ0cK49Zb6ww2yqRmIFlrrUgJlzKN1RHbz0gJ3vXxMutLzD7j&#10;yvbrr399ISkxdmwQs8aNc/PkPppVAjP2kA5KOEydWkpGeFBLCqkfK5R4Wwym5FcVU0XuS/d990Uu&#10;Gx6U9EA5De3TZFgmo4ZdoyqhkjJeA2jv87zbIB+kL2tfIssNz5X8ar/KE0g8X6E6agH3kvcVils8&#10;81Mc9FOsxCBhuaZGQth+8bp98KxiFaUWWEcdpelsdVnQc/31wX1aDTuvUFm1WGyxxVQBZ1JqKAoK&#10;Od843kVMvjARRn/g21eLUA/XgzoAFoeDIbTj3nvvLVhB8AtJscgiixSRFWDppZcekmRSu0pCSiSS&#10;SBsJpmK+olMP7CPpo93dNMrBN40MlaP4+efJLHK5bQcLFlWcAVuovD+88MILRcQSZASDuNC2rQCD&#10;Ajt2qLweMHixOBsGlOmmWbRIn3hXFGWyb3QefngpGQHOOCOykvjqV11aBsOpv/89sooQZTaHn7Uo&#10;Puoewuw//wXZ005zWYIrxsgg7pF/Lph7xwkjzs1ICRuE1wr24zkmJgwR3+OEYxzMljPwJ6VhVQpg&#10;PfjnP1Wx1yCRkyaVKPwKuY7Ec4BkeEeu+U9mzHDvPvGEZm3QYIlmJWGuG4DtN9rIpQ491KXOOUeV&#10;UwgHJSTkPsSJiCLIMTGLZ7nsDCrXo8x96JRrm9lwQ5eVAWjniisGyQhDHzNkkBLbbdfQrH3v1Ver&#10;gqjxGkRhxFJDLRTkmkJ46Gw37goQE++/X7SvkRIQuP76EDrlHaSuFnJevdKnO3ff3c2Wax8iJzpW&#10;Wkkxe/313QeybY8sL5DnIh0gIwyaYhKXAFkOHR9YjJVQWTvC3KyGUqwDewd0P/BARHRBskIy0a/p&#10;R9KvWE+2nND+zQKKKVZdkOq8j6xd/QFyl33i70ksrSAfsril4ErlITt6dCETjL/PQMDaHSqrFmYV&#10;UCkFZSIDJxAT9EFSlUJGGDlhwKrjwQcfTO5ZkyUhJRJJpI0EMzVfmakF+Az7igqz0I26DAw2bCY9&#10;buERj6lAgC4UaH+bdoHlX8eMP1QeAgSGf3744g+Gyw3KtbUhVF4LICMsfZoBhb5pZISHd6+5xr1w&#10;1FGuC6XuwAOj1KAofjKw1YwdEBL8/+Y31WVDCQmUQsiHiy8uuG0UIIqulkk96W9/W4+Bsu+fC+bH&#10;DDDjbQHNICXKgX5hMSUqZW3AogKigr6Ii0yjbem95BLNQKFBJH0iIo5jjlFLinf32cf9r1w/iBXc&#10;JFJnnqnxHHDjULcKfiEq5Dcl90/dFlD2P/hASQYlJYgh4ZMQceRjTrDcX2yD/pDBRWDRRYstJTCF&#10;X3nlKMbBWmup2waBLok5oWTBP/9ZWtd777nOp592nfK+KjsTPmuW7k/9EDSqRMYxeXJETGAFcsQR&#10;Rfuj+HFvIXD99UFIX0FBLVhgQHx4IFtD14QJbv5227ne4cM1LsHr8v/dnXbSoJ/8+pi1++5ujjxj&#10;XdIHICu4h5xHf6RENTPi7QQjJTDZDpW3I+x51/8zZ7qeO+/UGC/al+R9qOl8W235UQa8cxiX8F0k&#10;YGYlSzDKX73uOvfJwQe7NM+lvBsITmsWElhjZXD5GjlSz1FTEAeO2ypYO0Nl1YDrYaRE4gLQvoI1&#10;BN9avuXJfWqdJKREIom0kdRKSvCCjCtHhtD2Qw02u8IgBqWWwH/+OaJgtSsZYcAXmbYyAAuV+7Bt&#10;DcwqDgYZYaB/WVtC5dWA+xYPPMpsWCvICMNL0k/+dvrpbvYVV7jMKae4nAzEISJy++/vsiecEGXl&#10;IECm9B0sJbIXXRSRDqLIlhASBhkUk/Fjnii9zPbbuRC3pNI9KktKzJ7tOn/7W9f94INqpt4l/T1k&#10;ol8JkAy0BTLL1hGEi/gCBJCLu8nEwXOG1RH9r5bUdmrtIAosQRODZIQBqxNIiT32cH+4/HIlJdi/&#10;W64jxAPkBFksCLiXkm01WCXuF/Lc67EgJbk3kA1yX4tIiDhOPrmypUQFpIkpseSSLvOlL6l7BqlQ&#10;PyWFJtlIWF5kEUWODCXLLusyhx0WWV/k9+969NHIjQUcd1xhufeCC0osKjifjCj+SjrEyQgf229f&#10;2EYDYOb3N1ICQsqvtxyYHYeAwFqCjA9xYoL4BhpIcr319L+6vchzk1plFTd7m23c+/KcxMkJA8TF&#10;R5tt5mZNnarWT7y348c34iy+vl1hLoRkGAiVtxt4v9hzHSpvV1ibmXDw41X89LHH3BuTJ7u5a6/t&#10;5qy7ri6Dt6dMcR/Ke33etGmu++ijNa6LkqPHH69pUUPHaAUavdZYsRkpkUgin3VJnoJEEmkjgYEN&#10;KTVxoOTEFVgUC5Qj+x/ab6jBZtVQ6O28AIogSl5on3YDcRJoMwRKqJx7yay1f37cSwYsoe0HGtam&#10;UFkBBKaUgWT6//0/dYUgm0U5EqmVZISB9H0c782f/lQtG3zXjfTtt7s0gQ/z2xJAMzt9ehQ/IkRG&#10;5NF18cXuo003df889FD3S6kHRR+SwT9uOZSQEgIyWfTedpvrvflm13vZZa6XdJaiMPZ+85uuR9pY&#10;y8DarjMkRKjcB6bRPE9kbQgFQ/SBcmDKZcgFREmJbbeNYkmEyAgPSkpMnOj+eMklxf7577yj504s&#10;BawkiEegwet88oZjXXqpS4uSnJVjFZEQMagbiSgsXNN6/fS7zj3XzcH3/gtfiAgIZjHj+Pzn3adS&#10;TvrGtChGuq9cI0gRZm+zosD7rh4AawLICYJ22rHIVEIZLislRISPffeNSIl99nFdv1yYgtRICe6n&#10;resXck1S0g6sLnJYfkBOEMdD7k/h//rrKyHR/fjjug8xQ7g3al2B5RH7C7qlTZ/ssYebueuubtbo&#10;0a4Ta4oddnBPfeMbJX2J9mEZ9d9S58/vuSeaqa/z/gwkTDkeKlkheMfYNQ+VtyvKtblL3tUL5Bnp&#10;lOfxnTwhUQ7z11zTvS/v8VnyPqkma1EzQJuxpgmVVQPGbBASBItMZGCFa59YPbSXJKREIom0mYSU&#10;GkOIjGDQ5CvoZg7p7zcUwbma/7EBRXAglNpmwggHiAZ/PefBrLR/fiiJKK3+doMNa1uojOwXGVFA&#10;VOEn/eZNN7m0KPmzRDl87vjj3U+eeEL3jZ97q4EizXFR1kPlPiAccqQa3W+/EiICpES5/acMigGk&#10;xKtTp7oF998frKsc4qQEwRR7uWaigANNUSmKHwo5/3uvu04Ji4KlQAVY3BICY4bKK4E2YWXBfaoU&#10;qwKQUYa+y8w/JACZLEJERAHHHRe5b+y9tyqsSkqIAk9ZRs4bRVfjSowbFwVTlOvBelwbrI2dxP64&#10;5BKdEVX/8RgZoYSErDfXja4f/rDoHGvBnL//3X1MpglRFAoEBJYSw4Yp+vj93Od0fd/yy0cpFeUa&#10;pk8/PTpXSAauibSnYDEhyntW1mPxwH8jndJY8ay/vqZGDZIRHjTexJQprlueK2urkRK8K21dNcA9&#10;Ri0jdtklckdZeeWIGNlzTyV/OuVda9t2/uIXSkLodgRIJDOIkRP8brVVFAgTQkj6L5YwuDMVSK8Z&#10;M9wfL77YzdpyywhjxkSQ5felT7z1+uuqIChh57WxHWDnUIsF0WDC+gMIlbcryrW551vf0ucLq56C&#10;y4aAgJdYSfBOMVKC+CcfSh/+F7Fr8vUZCLDK2KnEWq0BUA91V2ulFIKREmRwSGRghdgQjz76aFOJ&#10;CepKiI76JSElEkmkzSSk1ABmQX2FATKC2cv4digWlMfXDyXEgwcyy9bubhrlYClZmU2xdcy62Qyc&#10;gcGkv1+7wNpXUoaiAiEhClaOeAyCTlFK3t92W/fedtu5l2TA+M9TTnGdcv4l+7YYpMakzZgCh8p9&#10;KPkgilR24sQiMiJzxRXuX0ceWSAkQI+cW/bCC11a7l2ornLwSYlO6Qe9ct1Q3lAMWVaLCfDNb7pe&#10;UaiVmJA2qMVEYCAbB+8GzrdeUiIOBtu0lb4bT7Pr49c33eReFyV2niirH4wf7z7Bp/vEE0tICc0o&#10;ASkhfeQnjz+uygF+4Zynpi2U/QGZN/RXoFkfICYswKC0ScmHs85S4oFgkOr6wTpifey+e0RInHaa&#10;65V7Fz+nWoDry/xVV9Vgl0o+LLaYAjKiD3ICFw5cOxZf3PXJeqw3OuQ6oSwp8bDrrgvJCB9kI8Fi&#10;AkuOs8/WYxUsJeT6hIiIAnxLiXz8EmDEJnFnbF3VePNNlzruuIWuG1hH3H9/MBZHz3XXReSRKH0Q&#10;EJATmiVEfpWQkHZhCRK38KEvpaZOdSnpHz3S/p6ll3a9An67hw9XCwtiV/z33XfreUACQD6TUYn+&#10;59c1GDBSYiBm3ZsB+q49n6HydkW5NvfIO5F3ZZyUCELeMyn59nw0fXpFlzXGUkzgEJgY67H4cauB&#10;PXtYdIbKqwH9ClJihLz7EhlYgZQgmwZpR3l/IvUQCrYPY7hV5buRSP2SkBKJJNJmEldo4hkY+Nj2&#10;p8DycmW7EGHR7oiTERZkDGUrtP1QgA0SISEgI/zBEveVgXdov3aBtbVovQziICQ0aKQomrPPO8+9&#10;IErX8zIwfF6UnNdEOUntvbfLnHuuy4iyXbTvAICZeNpM7IpQuY+0KGHZM8+MYkoQg+LKK91bojz6&#10;ZMQnovxmRInUbaQ85WWzST/2mMtccIEGwTRkRIFLvfpqYRuflGCQnWIGXQbOBTIiDoJwQkzceqvr&#10;eP754GDWhwVT5fkJlTcLzOrhW8/xcMXhmK/KfX5flIG5a63l3t5pJ/e6KLbgDcE7WJWMHasB6lAa&#10;XpTryD4fQryIog0BQTR9s4xQsCwKLGX8cp0KbZDrB+GQghgSJR0SwpAWpTgl9yFFLIoGZ7UXPPqo&#10;+wiSYNFF1Z2BgJak/ySmhBITyy6r61UpX2YZzWyQ4TyxJoB0QEGKExJ5oPhrthJZ5ljE04CAqRhT&#10;YtttF8aU+OCDQltNMbJAq61El7y71DqC9uy5Z0QcYdnC837yya5DvkvxfXBtwTUqt/zyGij0Y1Eu&#10;Pxw9OsqygoWIXMuO9dZzs+QammVVCLw3cSfiW8D3L36cVsFIiZZlsGkyjAQHofJ2Be3lexhf3yVj&#10;AAhMDWQp7+UiEiIG3UbeC6mLLy7sDynGNxg3SghWG1OUA+VYVUBoV4ojYlaQdRGCedCfISW22GKL&#10;/AgwkYESvssTJ04sZNRYXN7vx0s/wsKyEjlB/De2wSrsbBkbkBqUOsjSkUj9kpASiSTSZmJKDB8r&#10;/2NJHIVqZtNNWRgqmTc4VzM/N2CKzCDQZrwJlBjadygARdQ/N8BAlxRzoe3bDdZm7pOtg2iAcOia&#10;PNm9KB9xJSMEL510kusgkB4WFKK8Q1jg1pGSvuvX2WpYHA9mwULlRZD7oNYRu+zi5k6YUERGzDzl&#10;lILlRG633Vz2iCNc9uqro/1ksJs57zyXJb3opEmuTxTzPlGwc7ghMLMHOXHnnbptgZSQZxpSQgmH&#10;W24JExJ5YLLce9llrrsKNwQLdkvqvVB5S/HKK65H7n2XKKid667r5q+zjvtIFPOPN9pILSiIzfCm&#10;XNfXpkxxP3nyScVM+Z+SMo2mb2REHAR/hJiQ69AVG/R3yfNjLhs+uqRuf7t60S11fSLnkl5qqcit&#10;RJYJ/mjIyjnhbkGfwe0B94ucbKMZRPLuGWUh10qJC1nueOYZtSxAycdKRINLGgnhw0gL6WdY1/ht&#10;NVKC976/vmWQft/1+9+77u9+V03riY0ST1Nq6Prtb12W+7j88lHqVzkPc+FgWbHjjlH5dttpkFOU&#10;SDJdoBiQ4tkn5EPgW4Gyaab5oXY0Ajt+qKwdQSwFuzah8nYF7YW4Lyl7990C4aAWSLIcxN57R6SE&#10;LHfIeKKknhjoZ1wrxh58J+KWi3HgokH2KOIVWXwRc6Vt5NmDbIOU2FXOLZGBF8gFAkWvttpqSigY&#10;sKBYX97rB8u3+oorrnC33367+5a87y655BJ3qHyf1lxzTSUxbFsIib322kstXxKpXxJSIpFE2khg&#10;Xs0U21BrOkg+sOwHgxsqbxegqJnvvyGebcIGWJjy+vsOFUAimTsNYIDLLH5o23aFtZ30oLpu/nw3&#10;//rr1U3jH6IwGhkxH/NuyAgPWWZJMefPp9EcKGCOS5tRakLlPuiH7155pfvnQQe5Dzfd1H0gCtO7&#10;pM+TgUj28stdluwdWEhMnhxZSRCnorMzsoo44oiIiNhhB5eVa5E95hiXZXCMjz2BG5kF/853CqRE&#10;h7SpR66dkhIBIsJHavp0lxLFleXQYNaHDY6Z3QuVtxz/+pe6TZBlA4sFsl+gQHQdeKD7SK7Lm3IN&#10;f5afcf6t9JN3RBHtFOX+HbmuBoiKuVOmuC4yPcj1gZjQ9JJSD6lHg8dl9hqrAVEwguV1ovv88zXS&#10;f/rLX1bioT/kVl1VCQXFqFGavrOEiIjBSImufHDKnhtvdJn99nM5gmtCPsj1gYCAmMGqQgkJ6U8Q&#10;FL6VBDBLLNIi++vbAbimZKXdWEmoe1SIlAAbbhjFtJDlUD0AkhryDcXQAiD3B64HCiTfkEasHIYa&#10;KWHvvqpSxLYJIAhoMwp6qJxAuOmjjopIB+kjJYQEzw5lWEudfnqwjmpBXzGrCsZelUgxwIQR+9Rj&#10;wXPXXXcpKbG/vPcSGVxhPLr99ttr0FGznvBJCsCyv355ebddcMEFdbl9JFIqCSmRSCJtJvYRJI4C&#10;ikxIkeoPpPZjfwZkofLBBgqaKVEGFHc+0PFtYZ0pZ4AZL2tnMLDx3TQA9zW0bbvD2m/uB0/de697&#10;XpRvSIkXZEA479prS8iIAs4+W5V1lkN1twq+WW2oHBT1wxkz3IvTp7vXBdm99lISwpAVpVgtJCAk&#10;5J6yL+eTlcEvhET2yCOLXDcK2GEHlxs3Tpd7Z8/W67dA+oCSEgcd5HqvuioyfZdBtmLPPTVwpMaV&#10;gJQgmKMortWQEhCQnAcWRaHygULnH/6gqTxT557rUuedp8p2h2cCjVn03086yc2Ra9MtSuh7u+1W&#10;REzEQRrADlE2OqZNU4sAlBf/eK1C5x13qKVHesklg0SEj77hwzWoJT7vZCLJjhlTQkIUweJKyLKf&#10;HlRjiWAVIXUYOaFxG9ZfP4rXcOCBC+NreGDWlnv/xz/+saRssAHJgMuGWUmAICkxcWJkLSHLHa+/&#10;HqyrHPhG4LaEYmhBnsuBdzDfR94PKJDV9CfbN1Tmo/P555VIUsuaPHpPOaUkBWyrYe+CWgOfDia4&#10;F7TZxgElkHus5MOhh2rMFggIXKYIjMuyEhJ7763bxEm7ZoFvOkorLkSW1rY/8K7DzQ2LVSZaQnUC&#10;Zt4hJU4++eT8CHDoyJ7yzaLt/WGRRRbJb10qoe3jmC7f5IEUc8vA+mVv6VPrrruuW2mllTQQ6XB5&#10;168u7+Ut5f11//3367snISOaKwkpkUgibSaYrqIwxZWoamFuH88880ywfLDAOZmvvwGTyf7OlTL7&#10;wIfK2w1YE8RnVsy0fqiTEuZb/Yu77nIvHHOM68an/OtfLyYh4jj/fHVlYDlUd6uAL7C2VQa5KSw8&#10;QE+PS0l/ok/5weAAyozuS3yIvLuGj8xVV7mUxf6QeiAalJAYP76YiIghlyct2F9JnX/8w/XItdBg&#10;iBMmuAwWFihs660XZV8Q5QyCgjSh6r4hCn73gw8GB7M+cAXiPFC4QuXtAp7jZ1DUdt01CmZprhoC&#10;rCPmEIdCFP0CKSHbEFH/dbkm/v3ivcF7jsE+imWzyYqPMNHebDOXgpQg7kGegCiB3N++r3xFl3tP&#10;PVXjXyjhYL7vcg9zm28euXaIAsVsr1qRkPoUUiJ+bOkfxKXwXTfSgt4LLyzdNg+LIUCa11D5YAKS&#10;QckGXF0gHwRBUkJgpERnk2JjoAxyTeLv4xCII4CFYqg/2TZ+3UWQbSEUcT/hXhNj5NMvf3nheW+/&#10;vcY6abY1TzmYy+Pvf//7YHk7wt7X/QaMlOsHyWPkRIZMPVttpTEkWAeB62frGQhgtUO7mTSpRIgZ&#10;sN5jwgmFFqLjiCOOUOX7+uuvz48Ah478O5IS/Ukul1PSIpHWSUJKJJJIm0k6nS5SsGqFDUqq8qcf&#10;IKCY+4NDBoF8kEPbxsH2fMRDZe2CHlFU4ybFnLMRLvwfiqQEJIt/TuDN55936VtvjeJF3HRTKRHh&#10;ISvKWfboo13m9tuD9bcKs957z70gg5l/iaKbvfjiArpEufudtN3OBaKlxDUK8mL27ChQ5dtvu9Tc&#10;uUpmFMr/9S+XPeusiJQ4/fQgGWHITZ6s1hYafyNvaaIpNJntW2GFSFndZBOXHT1al0FmzJhIcZ06&#10;VTNzMAMbGhD7gMjkfDA5DpW3CwjGSMaOBfvsE8WL8EiJODQNoGzTJdfiTVE67J6FwLOFZRKzW8wU&#10;h45dC1D03xVl8pORIyPSgXvkkxFgm20Wlu22m+uQe4BypFYT3EusHcBqq7kcQTGxeiAmxdJLK/EA&#10;4RQ6toKZVRQsfNcrKLO+i1uofDChZMMqq+j1MPIhSEpY3AlZbuVMN9Y2WEcx2x3vQz6sP6FA2rpQ&#10;nSANITF2rN5XyAgsXLIbbaT3XP9jSbPddq73/POD+zcb5hLZ7gSlDyNVq7LukPtHZiIlJyAjzjvP&#10;dbz44oCRPj4gI2g3Yy5bB6EF4cA7BMs1I/N9+Eo3SjtuABPkGYAYG0pipES98TDsGvDOTiQRJCEl&#10;EkmkzSSTyRQrSTXCTNcZoIfKBxKYL/ofZWYTGBiGti0H9oPECJUNNiAduM52foCBRdz6w8r8de0M&#10;SBZ/QA4ICGbnpYQD8ROYzfVIiCJ87WsRcXHddS79yCMlx2gZnn3WdZ59tqaq/HCzzVyfKATpcePc&#10;J6I8vieK5CuiEOJ+8qEMGoP7V0D6L39x2dNOi0gJ0lMGyIgCmCnfdlt1Y+nq7HRdN9/sUvvvHwU1&#10;FIU1M3p0wTpCIQo4Smx2zTV1uRrXDWCKKdlGQuUDBhmQdxIEUe63pq0URdAvh5TAVWbB1Kkut+GG&#10;aoUQIiQU229fCHTZ6SlYDPjxm8dkv1JsAd4bHJNAZsyc+23pD8zc/oecw2wCV44Zo+QDGTfUpULu&#10;jWaSgJAYNUr5NXoAAAD/9ElEQVQJCgus1/3QQ1G7RUElVeinpBS13y9+UZGT/SArukQxjh+3HlgM&#10;gXYkpFKQNLijQDj0E1NCCTn6vSyH6mklcB3gGhIkFvI73od8YKGjLkiibPLM9Xz960o4QD5kab/c&#10;+yLkiSvN0CL/qyEYG4VZSvIbKm9H2EQK1zZU3q7Q95m0mzFXqNwHZAXvIM4VtwDICFPKQ1h55ZVV&#10;2b9ZvhntKgkpkUizJSElEkmkzaRRUsL8M/vzp2814pYR+IpiMh/athKsjlDZYIFZb3y4rW2AQW2c&#10;jDDYNuXK2wW0jxlX/7wMzPIXthUlMXPrrS4rCnZ2+nSXueWWYkLihhu0LCPKP//VfcI7TssgfQyL&#10;CNKRzh45Ume73zrgAPeKtOWNCRPcR5ts4noJQHnhhRqAMlhHJchgnwCWSkqccUaYjMgjN2WKy2H1&#10;IMuQEj0cl/8ELSSIIbPqKLYbbxzNuLMsijqKL+WdVcYJGHQTfp5tOUeCNSr22iuKlyHLZFToyBMC&#10;Noh/72tf07gakA4aHPLAAxeSEVhIjBsXERIy6E2R0SV+vAC4BhCCWIhBRvh9Nw7IDMvYAMkRr8tI&#10;nv958snoPmEZIfdICYn8THh2550jQsJXNF99VV0z+pZc0vWRPlSU0T5M+ZdeWhVztZQYNkzjT2Sk&#10;j/rHrBeWaQZ3vVD5oELaZPEiuHYsl5AS8iyolYRcz96zzgrXMwiw/uT3mzh4n3Qtt5zrlfs7f/Ro&#10;17XVVi61zTbFxMS222ofwBqK9KihYzUTBLulbXyDQ+XtCLvOPLuh8nYFcUxodz0BLg0j5V2AYn6O&#10;vD/Hjx+vQRZNWQeLLrpofmTYfjLUSQniQVQTE4Jnisk1SEuseqrdL5HaJSElEkmkzSSbzYaVoSqB&#10;wsyHkoF3qLyVsCBbhkbICIPVFSobaHBt40o7s9OVyAbbtl1JCSwjmE32zwsFl/aagofy5u+T/sEP&#10;lHBQawBRPrNE2mdmFEsA/suyEhJyffz9CsBi5v33XSruPtEAsMrAXSQ1dqx7RdqAVYRh9sknR24c&#10;oghhPZG96CKXevfdYD39YsECJRyUlOA8Zbkc+gjGJscmk0fX737nei64QGfSU0STJ9aGtEVjS0h7&#10;MqLMkGmCdcSYYJaZmdjCAFauU9cvf6kBEdPELxAQn6Izn6KOe4SPsz/gHRC8/npEREi7Udj7Vlut&#10;AP5ndttNyztffLFASqAwpc44Q7OQkHkBAsKHZt0guCNKXA0WDiEQx4ZnFgXCJ0pDwBwb6y7ax38G&#10;odTRRWySY491GVEaOJ/0EUe47gceKDEZh2jIYMq/wgqRCb+5cABcc/JkFMEfuV4ENvX3rweDnnml&#10;AlJnnqlkBO4MkA9zRoxwH0PCQTzRTyAkuC6i4AyGCX5/wOXD+gb/me1GKbHMDLMh1JZYQs+J5Tjm&#10;brqp65T3RHrVVQvWEvFj1Ax5HrAc6uJZDxAPtI324tIVL2tX2Len3d3P4rCAl6GyakHgRBRzxha+&#10;4Mb75JNPaiDMdpWhTEpAKnznO99R15mN5F0dIhnuueeeQiYOfoGl/+S+JMRE8yUhJRJJpM2EYDpB&#10;ZagG8KHEJzZU1gqYy4gBN42imfUGYHWGygYKKO2QD/454t5QLclg+1BPqHywQPvjs4GY0PrnZSby&#10;QbcbzNWxjLjxRk39SZaKzFlnqRWFEhIvvVS8fXe3Sz/4oMtec00JUmRYaYS0kX3TF17o5m+2mXtr&#10;l10KZMTM444riisBGZGDlCCF5Xe/G66rAjKXXeayJ50UERPyGyIk1CwdUkKWe0XR7f32t12vXCMl&#10;JbDmABAjRx4ZRY4H0l58pNWlY6+9dBsdvBIAESKClJtYp+ywQ5Szn31POcV1i4L/kyeeGPgMDKKk&#10;ZbCIkXNCwcxssonL7LvvQosJuT66fost9P+v8+bxNovbc9NNUdA6AEGD0n/IIfpfLSTkHVJyzCaA&#10;OCKYt9O3K1lVYLKPwo9LR8iqooCPP1ZSIgfhgMsOBEUZENwUooJ73qgibjEEcGcJlbcD6ONqFSHP&#10;Zvfw4a4HyxHibGA9ASk3ZUpRlpZ2Af3E+kFJufRhSAZ13ZD3Sbc863Ok/3+y8calBAVuSkssocvU&#10;RRBKLFx4p0J8lNQdgihuZGDR541nDEsklgW4S1k/Mgs+JgNK6mhTWMawdu7DIfBuCPaNGkBGBxRz&#10;LGSHmhgpsZq845eQ/m0kwyjp5/TxSkq7bT9V+rItg8MOO0zHlK0U2raBvIchGRiX+ULZ6aefXkgL&#10;aqlAjZAA/N9EnveEmGiuJKREIom0mTSLlOCDGSprJhhUcSwffGirVdargdUbKhsI2MyTgSBptZ6f&#10;7UvgyFB50/GjH2kWCUPq4YdLtrHZYANEUog0sdntshYvkAE//nFETuSR/vOfSwkGqTsDAXHVVZHC&#10;vvvuBagbiJRlrr++eJ8a8I+HHoosIkaOdK/I4N1IiSJCwrDLLi4nSj/LoboqQpQVJR4mT46ICUz8&#10;+Q9w6RAFRdefdpqeE/2l5/vfdz38N1Li8MOjCPJjx7oUSjjr8sjsuKPm3ldS4rnnIkJi0iSXE6UO&#10;oARlRdHXZUGPKPCvioI70BH3Nb2pDCiVeJD7WCAjfHCNKJf2vSnnSV8qMi0XZaoLVzO5bmSk0Gwj&#10;KFgNKuu1wDIuYLKPCbn/XJQDlhdYKVgdWIKgXJsVRJyIKIL0gdyqq+pyRwOm3wDLDtrzIsH+AuVt&#10;Ae7lP/+p1yXuvtFD3JQBvNe1oF9S4qOPFpIS22670F0DYPkkSMv6DnlOySLjkxIhYMVDrArI/Pix&#10;Ov/rvyICgveWPEs8T4DlzIgRWkZgWLa1GEdVkx1tAKzyaDN9OVTerjDLq1BZtcA9A0UcC9mhJkZK&#10;lAPKe38S2scHri2tErJo0L6lllqqJKMG/dDIh4033ljdcyAfAOPzrbfeWkkJcNlll+X3SqQZkpAS&#10;iSTSZsILMqgI1QAb6ITKmgFYbJslMNQawLJatPpcygEfbf/8sIzAxDK0bSVYHfXuXy3Sjz8epbG8&#10;5BJNxYnSrL/8J2K5tAFzdt+MHRN1FLJQfcCUNFwEQuVVQc5bLSJE6VQSQpRVJQewOMByQZR6XY9C&#10;fuut4TrKwAK7/f6qq9y/pN55m27qes47r39S4sADXd9OO+lyqM6q8N57EQlx4omuD5N9rALyyBHU&#10;jyCYl16qZAykRNfrr0cxJURBsYwbmm4SsLz55kpGYD2BYkOMhu5773UpLDryhET6mGMKrhuKU05R&#10;pT8j5/ya/L4m5xMa+LYKzNyqm8IGG4QJiTw4X1w5PhKlinvF7H6ovnaBZTPB/Yx+/8orr2hmANaV&#10;w/9+73tu1jbbuNRyy7keZv/jRIQPuc8FUkLem6E2VIuXX35Zj08g2lB5u+EnTz7p/vOxxxo+74EA&#10;BIHd31A5z6kGPF177WJSIoYcliFrrKFEBd9JAmuaIt4fIIr/+MADbj4Ze0aMiMg96Tu4Nqm1BIRf&#10;3mWKvkSGD+unvNNDbW5HQKbSZqxHQuXtCrtPobJqYQo4yu5QE0iJr371q2pFhrsJ58Azc8cddxTO&#10;C8W+J2aJYLL44osriYYFGqQMdTC2HCvfU9t/U/m2tUIgGmgb7jO+MP4mEwqEw5FHHqnrQtYQTzzx&#10;hG6zGIGME2uJpklCSiSSSJtJO5MS+NPGzZ35IIW2bRYse0eorNlAeSRgpX9+fDQ7OzuD21cLq6vR&#10;evpDWhRYJSRkoEoayhwD2YMP1l/+d8uH9uVp09yfRWGnLfjD8mEO1eXDLEUauc9pUdiyl18eEQ9n&#10;n13ktlHA4Ye73Pjxupx6/vlgPT6YbffJladl8J664AKNF8Fvv6QESqEM7FkO1V01ZFCZ/uY3F1pJ&#10;eEh7MV2UlOjq0rz6OtM5bJhmc/ChGQogK4insMMOSk50f/e7Ln3SSREhcfTRxYSEB+JRzFl3Xfee&#10;nK+mk4wNfFsCUXogHDRuBME7Y0REEfbaSxUnSIn/kn46VEgJ3DviZSh7WA1B7uHSZe/Dnz38sPtg&#10;3Dh1T/ho4411Gczadls3W/rbAun7KQKAivKoKWHXWqsp7htGykFOhMrbDbSVaxYqazegLNFe3jOh&#10;cuLCEKxWA1nKvQ4REgRIVWsKeUa777svWA8WGShjuNKZZZrhnZ13dh+PHOm65P3wnvSl9+TdMEue&#10;o9nyruykP8nzpf0J0mP//d0v779f9xtKpISlaK0lQ047wO5RqKxamPI9EIrtcsstVzcgGmoRggXb&#10;udVj8XCljGVsf0jhZgvkIKTEWvIejgtkCYQD3+1ywjh9Wflus108Hkgi9UtCSiSSSJsJH6cixacO&#10;2McyVFYPmNnxU3syqGQQFdq22SA2RjPPJQQ+PvHYCgwO+7MgqAWmuDAICZU3jHfeiQgJlHrICCwQ&#10;+C9YcP757pXDDnMzx4xxM7fYwr0iyv9H8pEP1hOAkTT0gVB5Rci1hWjAGkKtNnwiIga1MCCbB6kz&#10;Q3UJUBj9vojiyKCeMkiGHDOJZNwoR0pccEEUU+LMMzW+Rbz+usHz8NprSlTEy+hfvVdf7dJyf5SA&#10;WGopl1155SjrBmknR4/WmXPIitwKK6hLR69cA4JaMhuKO0iIjDCkTjnFzVtnHfeeKCXVZuxoGPPn&#10;q0Kks7TEgvBJiDhE+TZS4r/vvrvtzbQtzWaIlCgHzOW79tjDdYuC2Cv32EiJEsi97Bk+3M2W31nS&#10;PzlWIwqkBQkcKqbvtBULgFBZu8FIibLtFcUL4kEDvEI8kOaWdwtkBFk41lhDCYkcZKOsi6fIrYQ5&#10;L7/sFuy5p+tdcUX3sfQXCIlygLSYu/XW7p+HHKJtHkqkhFl3hFxX2hm0GYTKqgH3yBTvgRA7Vj34&#10;+te/nq+lejnvvPMK+9cjxHBg3xEjRuTXNE/4JkNKLLPMMiWEEOshGyoRRQT4ZNtEmicJKZFIIm0o&#10;caWmVtjHMlRWCyw1noHBGetC27YKljseE8BQeaOw6PUGBkjNIiMMFiyy2fUalIA49li1iMhecYX+&#10;77zwQvfPww4rADKil8EyWQSuuipYTwhG1nCdQuUVIUpXVhRytZIQJTtERhRAUEoZhLOM24NfD2b0&#10;vmUElh7xOBcZGThlTz7Z5bbd1r0m9ZSQEnJNSNEJ+J/68MOi/VsGGWyTHpVUkGrqDREhCgspIovw&#10;la+4nCi0BIbsmDXLpU4/PQpqKdcuREYYICXmrrOOm7nXXq77xz8ODoCbDunLEA5kysiOHVtKRPiY&#10;MKFASvyHtO/fkZRQPPOMEjBYw+jM9aRJLi33ZMH48e7jHXd0H40Zo5YU81dd1b0/bpz7yYwZhf4M&#10;cInD+oJo9PTtahRLSwH5+uuvB8vbDbSVZzdU1m6w9NqWhSWELvkmKgkxapSmfoWEMEBAkllECYn3&#10;3w/u3x+6H364YGVkQS1B9z77uLkTJ7oPRSl6X/oVpMQ86W9z5d1CkF/rT3atiVWBlSOzw+1IVuAm&#10;RVtDZe0Mu8ahsmoAmY7SjfL97yhYbxkpQd+rVaZMmaL7flmepWYLhINZRGAFagQEv8svv7yux52k&#10;PyGgJ6REJfIikeolISUSSaQNJajY1ADIAz6WobJqwAfEPriAwXLZQIctBqnXaIPNhjcDsORmom1g&#10;8NYq4sMPPhYqbwjSZiUlZIBKJghm13HTMDKC5fnnnRdtg9KPNYUskwkjWB/XmfgRQAawKDu0nQFG&#10;cPtKePVVPZ6SErQhTkT4ECVcLSpk2UgJBtHWnwFWEpj5lhwHcC0gH448UgNefsQMpSjt6jJy6KFR&#10;KlAIiYsu0vgbwTpagLQoNd3Spu611nKdcj96sWaBmMhbSRCs0v6TlYCsGj1kBjnzzMg1QhSNEBlh&#10;MFLifUiJJ58MDoBbgdRRR6nriCpNftYNH7Kecs4RJYp7OGikxNtvu96rroqyfRBcVK4vgUTjLhQo&#10;cLSzZlJCkCL7DMSEKIgEvVTI+dsyxBTl8+67T12jeO/4lj+KGTOUvPnZQw+5nz72mLaD5w9ijveg&#10;fzzLXIA7ib++XUFb+1Py2wlGSpCRKFRewPvvKwGl5EQMuHjU66LDO4DgoHFSIgRcvFLrracEBW32&#10;CdwQIN9xo+K7Hu9TAw3fknAogTZjyRkqqwZYhqB0r7LKKvmR37+XMJFhpASTWbXK4YcfrvsuueSS&#10;+TXNE4gEXFIgHyAWsIpinb/+FPmuxoNgmmApzDYhS4tE6peElEgkkTaUkGJTC4gMzwczVNYfUJrj&#10;gxkIitC2AwXzsS2riNYIIuz758f5tjLWA/jTn/6kx2IQEipvCKKoqNIviuurBx5YZB0BGZHJW04o&#10;zj03sqaQZWbvi+oRBSnzta+5bAxzRIn7iShIRPcv2r5ayMe7aksJrAlEsWYZgsFcdwwMBCCUgscx&#10;SH+FmHjlgAPchzJQh4gwaPpOKcvIoKOh9KM1gL718iGHuHdFeV8gysWbEydGmDDBvSnX5MNx41zX&#10;Tju5tNwv4kbkNtzQpSEh5Frg8oFSj0IfIiMMpM/EfeOd/fZznQOZVu8f/1DiAcsAjYXhkxF5YNKu&#10;WQKmTnV//uY39T4OBimROu64iIyAPNliC72mKJKs49r7sTgaISUAsUAgHsjGQWYGNd+HXJL/rO/8&#10;859L9oF84/378Q03uNnSvo+kfYYPR492T190UdGzwHuLILSWAhLrinid7QaU30au60DDyHlI5VB5&#10;ESAe6EN//7vr/tnPlACr1V0jji6yblh2mwAR4SNHwFzpN2/Iu4U205+sT/G8mTVCf6BPEXSS92yo&#10;Pa2CjTlCZe0M2txIXzZSYrQ83/+OQqwQIyX4FtYqxHtgX2I3tEIIrrnCCisoKQH2l+eIdkIyfOlL&#10;X9J148ePL5AVJgRktTShFxDHqgxxkUjtkpASiSTShuIrNfWATBF8MBmUhMrjYLbEn40GrQ5gWS1+&#10;97vfaXtQFELl1YKB1kBlDIkD89lWXdOejz5yrx11lPtw003dK6IEQkbMZrbWiAgfsr5ASsgA2upI&#10;3323y371qy47bZrLMcubR1YGxB3HHuteEAX51XvuKTpu1RDlH5JB40UQXNInIWIg0GVGlMd/nXxy&#10;0X1iRq8iGeGju9v94fLLS9w3Mtde61ID5H5E+lcjB18+8ED3/tixrmfttd17e+65kJgIYN6aa7rZ&#10;m2/uPpZ7OfvppzXDhga6nDw5SEhQTrA9CJi3ZZ96Z2XrRS/XVfoJ7grqtoBytNVWLrvBBuprr4Ew&#10;5b6npW/Zs0zgslBdrUIaiw7aiPWCDHQhfnIbbxwtCzI77+zShx5aMLFn0Ek7G1Ke5Z3a9dhjLn3E&#10;EUpEYM3S+atflQ9EOmdONNu+004aXwQ3HjI75IYPdym5rguk/8zE5eOJJwrPRRzMONPnXnjhBZ35&#10;Cx5nEGExGmhjqLzdYAQ2pHKovOWgT4iipKSEPONxIqIAee51G3m3PCfvT9rMtz9YpwALEGaucf0x&#10;K4VysD7FtowTQvU1CjtWqKxdwbWgzSjeofJqwHOK0j1R3vv/joJ7hJEStQrXx/YlNkWrhG/1iiuu&#10;WCAmIBtIEwohYusgH7DW+Iq8j82yAmzAN24IZk1pZ0lIiUQSaUOJKzi1wtKNMagKlRsoj89G1x3Q&#10;sEUwKwMU01B5JTD48gdeEBOVrkuzQbo+jo2Jdai8HvT09ETpOmfMUCJi1ujRbo4MSossI+Ig0OQe&#10;eyhhYZYCaVFysjfeGBERkAZYM9x8s67LymAgJYrSu9tv794+6yyXqiFApo/0ww/r8dVa4thjNchk&#10;idWEKO5zRen6x+GHu59///t6vQjix3mG6qwEu9/qptJiSxgfkCeW4s7wgZyPWkGIwo7Lg6b2FPQc&#10;eaSbL8rwh/vu696S+wIpgTXFW7vu6v5+4om67z+kHIuK+SNGuPnbbOPmTZ/uekXBVUJC6syOGaOz&#10;/q9NmeL+dMcdJQPfrp/+VF16yObho5u0jLFt60XPTTdFlhHcX1H2Uf5JFYrbCet7zzlHyZLBICV6&#10;L7kkUtogH+T6metGAcS7oGy33SKLCWknVge0cyCVZyUkSCkLEbHCCpE7jzwP/PYtt1yUelKeQ6wt&#10;UDghOLmO8fd3CJzHn//8Z33/9Kesthq4n9AeXPJC5e0Giy2Cm02ofCCgLlzSN5R02HnnUkJC3h0Q&#10;gvq8yf+fPv64trnW+2x9CqsKrG/iFpNx4ILD94fvcqMBKq3OUFm7wvoG1yBUXg0el3uF0n2UfBOG&#10;muDSNEPGHuVkhx12KJAKWLvGZRt5F9NvQsJ7YoklltB9Uf4HQh6WMcqwYcMKJIQRDz789aeddlpC&#10;SLRAElIikUTaUELKTi2wmXniAYTKUcp9RR2fZgbioW0HG3YupL4LlZdD/BxZJo5EaNtWg/SVtKHu&#10;uAweUHrNj9zwLrPV558fWUFceGEpGQEI8kj5eedpGkutb/58ddHIyWCWmAtqLRFz3+i57jqd5X9f&#10;FDv+x9tTFWTASwDLHOnzZHDN7DQm7TkULxlwL9huOyVViBz/jCjcKFA1WUb4kP3SooS9dPjh7g0U&#10;vbPOcukf/MClWkxE0V4LOmjgv5bPnh0FusQ1A1eNPClRApT6DTZwC0Q5fu63v9WB33/IwPVfU6e6&#10;N/bYw81Zbz110/DxiSiynxx5pHvm1FPVRLsw6JUBn5IRF1zg0tw73FfySEt9KekvvZdd5jqkbf5A&#10;uW5IH6c+jqUEhaBXjtEp18C2MbJmIEkJiIecXDeU+xJCwiDXVi0mDj7YdYqSMdCkRM+112pAUyUe&#10;Ro1yWZ7TGHLrrhuVS//pkj5h+xrRw7uNQT7vfIJl0nbrhyFAzqJQEciWd6XfnlYBpZdjV4zR0Caw&#10;IMg8x6HyAcHHH0fkg9x3fXfiJrXtti6z445KRuq69dfX561LFCu7v8G66gDuHzwPfHMsvlN/wHIA&#10;CwCUdvYN1RmH7Rsqa1dA3tBmvlWh8mpw0003qeKNC8BQE8ZTRjqsvvrqbp999nGHyXdrU/nG23ow&#10;bdq0/B7F4m+z9dZbu4Pl3bvvvvuqlYJfBiE4UIKLBtnGbrjhBjdhwgS1hMBigt/N5ftx0EEHuXvu&#10;uSchI1ooCSmRSCJtKHGFp1ZY7noGB/56TA59FwaW686qMEAwK4NnnnkmWB4HLhm+Kwrn2KjrR6Ow&#10;WZWCkloHsBggroOdF0Cp0HIZ4Ki7xgEHRMQDJv0+ISH/dT3uDPLf6kw/9pjLXn555KoRIyMMPfKB&#10;fuGII9xHMhCGtEiVIbrKQs5d2zN9ehTsb8UVNX1e35JLuqwMQLqWW06zEUBIvCaDM86zaH8Z2KaI&#10;cI8LBgE7IVV++MMoEKe/HZB+nyMLiRwLIuVj8vePH+9yUjfriZlRsk+DgIxgttC/LyiKJaTKmWe6&#10;lCjAqkDsuqtaORQREhMnupwMflDqe089tXgAK9egUxTXjw8/3L0j9/gdGTC9IYr0a3LfXhX85vrr&#10;i46P28GHcs07pR5VYOR4KTn/FJYvxx8fWTRst51LnXxyREz4x2ohBpqU6PzFL1xG7r1aQsigN0hI&#10;5KHbTJrkei+6SC0KaOdAkRIEqVX3FwJhekREHJqdRfoIy7YvSiBt7S8OAO99rI4gA+JuenFAbLEt&#10;JEezXUAsuHAjJu8DCfop7eV7GiofMHzwgQbMhJyAiICYUGJX+gKEGuu7RVliW9qLlUNJHfXg7bdd&#10;p7xLer7zHdf1yCOuU74/VkbfgNDiXhKs1fpPOZilDrPgcSsO28Zf1+6wVNmNEFbHHXecKt633HJL&#10;fuQ3dARrXAJ0+gSCj9VWWy1oIWGy/fbbF7l3xLGdfJ/4hg6GxGNIIMSNSGJHtF4SUiKRRNpQSEVU&#10;pNDUCJuZx/WB/wQY8yO8M2gZbEW9Wlj2B0xKQ+UGPvI+4dJO58hMJG3iQx4q7w98mG1wbCByeonS&#10;K4qxEhCidOZQclBiDPI/e+KJESHxr38V9snceWe0XpSyECEBem+8UWNKzIKUuOIKzSRRdNz+0N0d&#10;ERKiaPflc/VjMdE7ZozO+ncNH+56l1nGzZXlzGGHlQaffOqpiIgQhT4H4cJ5QaCcdpquz3zvewu3&#10;lQGzEhJyvn0yWJ8vSt48Bu7EDpD/fcQRmD7dZc84oylBLrn+dl8NmDSHtgVdXV2uV65jSpRkDf4o&#10;bVLkl9WKQs4R8iA+eC2Awbwo9j1y37rvu891yCCfPm4xZAy/kvtGHAtImbd32sm9LAoNeFeOv+Ds&#10;s133+ee7lFxvJSYuuMB1P/hg+HhNhrobSfuwGAqVNxsQLpnJkyPCIUZCxKH3YvRoXR5wUoI+ixUE&#10;sThkuSxw5WA7WbZ9IRpoaz3BCa3vMOtZyVyfYI/E2kAZrXYGPA6L1cExQ+WDio8/dj133BFZJeTx&#10;7uWXu/949NHByxYTQ5c8p8RmsfalDzpIg9wSe8K24fryHfT3qxlYZ0jdxGHR4Ky4Be61V/R/331d&#10;Rz+kIqQDVhW4FZVklYmBfsfECctNI1IGCOZWCjETKq8GO8m7GQX8/vvvz4/8EhksgYQw4iFOSCQy&#10;cJKQEokk0oaSyWSCik21sMEfSlJ8YMBsVYlC28aw2TVmWUPlKHs+GQEYbLfTOZovNQP7UHk5GCFj&#10;YBBHAMXQtgpRFpSYIK6EKGQat4HffJwJP7glyNx2W5Tx4qijgoQEMFLiA0iJSy5xaelPfh39IX37&#10;7ZGFBISEKNu9xx/v3pABrkKURZCWwbWWy+A65df90EMRISEKWN/WWysIlpmzZfztsZq46aaI/ICQ&#10;ID0lyqUM3N+aMEHB+eXAlls6VTxlu7TU7bezVkDy+Uocz1ilDC7007mffOJ6TzstspI4/HCNuYA5&#10;PooG61TBqMM/m5lH6x8ojJAOc/fYw80eNcq9LMqFkRJxzJRrAtn00amnDkisgQEnJcheIspUVaTE&#10;OutofA6WzWwf8i9Ub7OhfRyyYeedFxIQIUh5gZTIEwNmUv+BvCchqnovvNB1y3PX8eGHJcfpD9x/&#10;+g6kA9ZplSwq6P+8d3GvI3BiqM44jOzBkihUPljo/s539D2kyj6ZWUaM0N858v4gxeYceQ+G9hs0&#10;8KyWIYa4vg2REu++69JkqMGlabXVXN+qqxZAAFYNuCnlXT/8YXj/GOhXvC+xFuT75/ehEHiX8tzx&#10;7RuId1K9MDIQK7lQeTXAmgBSAgInkYEXyAfGU9yHRRZZxH3xi190iy22mJJFvAcTGXhJSIlEEmlD&#10;IVVRSLGpFuYu4AOiYiiREQY/yrW/HiUv7jeNMtGO52ip5fqbSffBvfKVXkyqURhC2wZB/IQ//Ski&#10;ELDOKBNPIfP970dWBwceGCQkQK8o/UpKjB2rASnTolCE6gpB3Ua22sqlt9nGvbX33gsJCUH3scdG&#10;VhRsgyIwcaLLnn56tK8MCJSQkMGBkg8ExuS/4ZxzIquJPDGRIXOHtFEJicMOU+KhiJSAsBBAfhDH&#10;guV6rCUYJMdT60E4hbaNQ0mJuXN1gN4h/bT7jjsKrhs9t93mOhsY3NIu2qLKiCwTyNLcM1hGUe08&#10;91w394wz3DtHH10gJV6bPFmtKVi280EpoJ9ibt3s1IADTUp0/OUvSjIoKXHAAUUkRBHMxUP6aO/1&#10;1xdIiYEKyAjJUJWlhDwncUuJ/5N7/vbOO7ueSZOi2WyCIcp95VxwBep47rmiY9UK+hbvYIheC6Dc&#10;HzDl512Nsha3qDALPghmf/1gwoK0ZonZQXyGNdfUbDb89q64outYZRXXNWWK9ovQ/u0E3i9cXwil&#10;UHk1SMu3AJcvSAgNDJu3jtDf8eN1fZZnBYsJz52jVtBWYoyYe2Z/4J2ESxr9j0mKUH0DDdpD23gu&#10;QuXVgHSUkBJYliQy8IK1ix/I0gdBLW+99db8lokMlCSkRCKJtKEQSCek2FQC7K59LA3MOAxFMsLA&#10;x5vzYPaE/zDb5kdtQMlp53PkvtBOBlehcgMDLt/qgxmUlqYtxT3ihhsilwj5DZESKRm0vyrKjpIS&#10;/P/kk3BdcYjy3XvCCW7BOuto/AMjIxZglZEnIwqQAa5aS8gy+2auu04tJ7CIyJ59djEh4QHLCAug&#10;qRYU+FvnCYgQKUFsCSUuZF1KrnVJm8uAOBfxPlcryVdESsQGp43CSAk1gaa/GClx4YWFbBshdJ9z&#10;juuR6zZT7hNEhH9+caBsQirgSkR/DrWjEnDBoq4BIyUEkA4aPFLuewkZkUdWlDANdCn9o+OllwoW&#10;SgMVkLEQU0IU4BIiwoPGlCBop2yv+z77rFq6zB450mWJ1ULMFg9Z3FHk2SY1afyYjQLCAfIb83ub&#10;NS4H3ns8P+ZmRD8I1TnQ6BRlEOsICAiuvyreZjEh+Eiueadc1wxpbeV/pyjFoXraBUbg890IlVcC&#10;sSNw11BCQs5dyYg49tknKpd+l+Z5CdRTC+zbyPfdCDCePwIcVsosQzlWN8T8+LBGy6BGYeQ0xEqo&#10;vBI4V1JMQkrwLUlkYAU3DZ+EIEAnwTZHyzvTX0/2tkQGThJSIpFE2lB4YYYUm3LAfNZXKmyWHXPu&#10;0PZDCSh+nAtKUTzVIgHZQvu0G1BErc2hcgZU3Cvbhpku4hWEtm02lHxAcScdKGlAPUICpC++WAmJ&#10;f8gHO3PHHcE64kABf1oUEUiI+aLs8Ttn2rRSMsJw1FFFpIQSDlhBQJbEiIgiTJ/uctK2PkiJjTZy&#10;uUmTSkiJzNFHLyQl5DwLpEQVgVMhwLAYsPsCas0CY+Ca0A9aSUqAIksJXGJiREQRTjgh2k6W/fqw&#10;kCCQG4qkb7ETAibZXBP2oR1+PXEYKdGIH3atwDSfIJeaphRiAoXTCAlZr2k48zO/6RNP1H2MlCBQ&#10;W7y+VqAXlyvLviF9OURI0HYt32kn1/3ww0o+QTjMXXdd1zN8uEtttZX+LwArI4gJ4rXIf7KjhI7d&#10;bECiQjpBYFUKgEg5yifXm/1C9bUSKbnfep1WWy3KGOMREmDWzjur+0YGJZzn5Pjjg/W0CyzGDdc1&#10;VF4JuJGplQgZPuJkhA+5ZkpMyDLxJ0J1VQtrM++aUDngvQJhzzuJ903cXTMOLChxKyJrSL0EaiUY&#10;YVKt61IcnNOSSy6ppATfmUQGVojjgTUE7hpYJpvg0kGfWXTRRZWU2F/eA0mMiYGThJRIJJE2lGpJ&#10;CWZefXNyFAgG/JTxn493fJ+hBnz17fwMpLwLbduu8JVGfz0DGmYRrQxigsGXv03LIYM3JSBESVOL&#10;iSOPLGS60FShU6a4VwW4cKSkvwXryKNIiX/yychNg5ldAkzGiQgfkyaplQPLKbnfemwsMwjC6ZMQ&#10;cZx1VhRvQgbSSjaQaaNaUiKWmcZHKNNJPUFKfQyEpQTgf0run6UB7c9aIiPXJ73XXq5Xto/XGQft&#10;xkoC5aGSsgmpRlR6+rI/aG8WKdEpSi+uKZZ61NBZRrHpPecctYKAuIKA8EGqTRTQlChkFs/D3AwG&#10;ipQAGdyXxoxR4iG34ooui5WQ3D9cOvqWXz4iJOQ/rhls33PrrXr/ICQ+2HJL15N32SiCPLcQE8xq&#10;Q0DFjzlQMKWympSSgOtOcEkU1lY8LwbuOy4bGbnWPhlh+GDHHZWU6JH7kstbS4TqaRdwjbl+TFCE&#10;yisBkgGLIfpeEQkRx9SpESmxzz6us8H4IBb/qh6XHvoVrlZYS3DOlQhULHV4tulXcdeiWmGTCLQh&#10;VF4J7IdCDCnhK8WJtF4gGSbJmANS4tFHHy0hHfgPsfqFL3zBrYzVmYzHExkYSUiJRBJpQ+GlGFJs&#10;DCjq8UBkKAz+NqzjI+2vG0pAMYxbRqDUDEVXFJ9Ysf/+/eM+DTgZ4eOvf42IiZtu0rSiWRl04lKR&#10;PeIIl775Zve8KPH/8fDD4X0F3BOUUDsfgL+mEg7MRIrSVERCxJCDkMB0+oILoqCV5+VJieOOKyUi&#10;fJx2WoGU0CCXZLLoj5QQpUKDXUJKBCxROA+LJ2Bg1q0ZfW4gSYnOX/5Ss2ro7C5ZTULEhNxbJS1k&#10;u2qD1oXAAB8iikF6JaXAZjgx+a9rMC/76HlBQkBAiaKIcgSy48apwkTqxI7ANe6+666FFhL0NZT2&#10;/P/UGWcUbWspXvubvW06PvlEz0mflxVWUFcNJSiGD3dZUZyxloCEsHOj/bhydC6/vPtAzr03REqA&#10;0aPVlYPlkmMOMJi95rrya+sgH3A5rDT7DSCj6W88R/UqgwWIUgrJoKQE/SlPRPiAkFBSQq6dbifr&#10;gnW1CbAM4DpxPUPllcDzgxsL7kxFJEQcRkrIdelqkLjj/tNmSN9QeT3gHQupDHnqk/7lwPur1n5l&#10;9YbKqgHHQSmGlMBdN5GBlXXXXVcDW5azguCbDSmBtURCSgycJKREIom0oZQjJZiJ9s38AQPokNJk&#10;5UNRibcZ1ThC2w4FoJDaOcR999smAGlnp0uLcuq7boBeIqbPmKFtDe3HrLd/PviX008pI8sF1g7q&#10;miEKVYiQUPN5yk8+2aVlcMh+EA65HXd0WRAnInwcdJDLEQ9g2jRN96lWEPvsU5aU0HK2l+V4oEsC&#10;VvpKNRZI3Dd/m0YwYO4brEN5h3g499xodl2uowW9TJH9g+sKISHXH6sKjeYfq7NeWAYHlI1KcSoY&#10;2PM+wyy7GjPr1OmnqwKJ4qRExGabqaKeEaWc/5odYI89NFViaH9V6J9/3vXcfLPrvfZaJW8gA+Lb&#10;GSmBqXi8rKWQa0fgxYLLhpeNo/v73y+6TyiEkA0fbrppRErsuedCIsIH2UeMlGhy4NJaQUA/riv3&#10;O1ROP+b5IK6Abdsf6D8onryDap75lmNBMijZMGVKERlhKJAS0qeGAilhFj71xkIhJTEpirMjR4bJ&#10;CIPFnZBl0hKH6qoWEJS0mfsdKm8GrF/hJgmx5fehEOhXuGdAbJR7X9u2obJqQH+FkACJ0jvwMnz4&#10;8H5JCTLgQUpAHCX3Z+AkISUSSaQNJU5K8BGLZ5ooR0YYbLuhRErEBwzMtvsKfWifoQCUdP+8AJYt&#10;Q+He0EZrs78eP3BfibdAZf42KP7ZM84opAXVLBuTJ7vsIYe4LDPdolQqIXHCCS5z/fWF/dKPPqoZ&#10;NjTQJXEPQoTE2WdH5Ucd5TKibEN+5FDAIB523bVASqSJO3H44S43apTLbbxxREhg/p8/Fu4FfkA1&#10;BqQoyFbeLAwoKQHmznW9kBDnn19w5TBgdp2Sa6iExAD48tM+FM1qUgICyAyspEghyb5aj/Q3lCAN&#10;SkjKRqwdmOH2gasDypKU9Vx1VUk7qoXN3mLuHSpvOTjnDz5wncSBmDUruA0kA2TDzNGj+yclBAVS&#10;4q23gnUNFMy1C2UvVF4OKHDMZPPN668P/ebGG92/DjzQvSP9e5b8LpBnv+eKKzTbTaheSAZNBbvR&#10;RkVkhMFIiRTxaoizIOtC9bQLMDnnOtSb3UStkPIZNnhHFBERHrBQ0msmy6F6agExRWgz8aFC5a0E&#10;/Qqigm+ZBWEtB751vJfYzmLOgFC91QCrDCMlyinGibROSAEK4VBO+GZbsMtEBk4SUiKRRNpQjJTg&#10;4xWPbM6sUDXKrG3f7oov7Yub/jOostl2YOv9/YYCenp6StLoMfgaCmSED//6E3HfN7VmoMYAK75P&#10;AdKHs8zYn3xylClj880jgmLMmMhFhNgAokwUWS6IAp+BeDjooIh4IGWpT0hANIwdqzEk+E+mj5Qo&#10;vWoRIYoDxETHaqu5BQIC/fkWEul8sE4GpD7Rx6CTSNup555z6ccfV7BcaFODGHBSIo+u//5vJR+K&#10;XDcEXXIPm2khUQ3sWSANIP+5FqTUY+a8UryBtydNcnNF+U6tuKLrYWY7TkjkQUBI3BrSKJC1zp7n&#10;YaQEvuqh8nYAJAMWI/Olj/dLSki/bxf3jWYHOoVQxN2KWfbXDz7YvTF5spsp75VP5P7PXWcdN3vD&#10;Dd2722+vsW1eOPts/a5wbKyi2B/iCssatYJACc+TEUWkBO8NlHR51/RecklJG9oJFgcHRT9UXhFy&#10;XSAa9BkihgYpZvNEhGLqVJfFRS5PWnQ3IauLuWgOZEaeSoCUxhWGcQlkO+0rB0hsiDLeYbhgFkjU&#10;CoCkNVJiqAvP9amnnur2kT5BBovrrrtOiZtKwjj3lltucQfK9/2AAw5wN9xww4BYJXBcCAmCWZZz&#10;neF7DSFB3I+ENBo4SUiJRBJpQ8F0jGBf/sev1kwTth+Kcah8sIFiHjf95+NOvIX4tlYeX9+u4NzM&#10;fzqO0PbtDmu7HweDZQb3oe1DSP/v/0ZEg+e6kbnssvJZMD74oEBA9GGeT+wID0ZUpImfYPuIEpq9&#10;4AIlH97ZbTf3/tixaiWgZAWExC9+oYMNf1YMMgKz5/STT7qsDKzUMkO2zR5/fJSO9JxzXFq2ibt7&#10;1AojJSBwQoPURtAfKVEAg+UGI+U3CpspJ1tHqNxAv2Ib7pO5q72/3Xaue9ll3ZwRI3TZ8OFOO7l5&#10;Eya4LlGgUlhPTJwYzfTKfa/3fLFi4pj1zjgPBHrPPddldt7ZdRPoUp6HcqQECiSpQTXWRqCegQQk&#10;D9cV0idUXhfkmccNKX3YYWoJxbn2yrM/X/rEPLku89deW/sMhMWzJ56oxzf8xyOPuFm77OI61l/f&#10;ZSBupC8puQUpIb8fbraZ61p+eZfZZBNdV85qpV2AYsx5NWJ1QGYXJSZGjoxcogh8SUYYuUb6f801&#10;lZxoVuBUG+egxIbK2wm8lyBUjUjpD3wfsfzkvNgvTlZg+QMh0d9sfbsL54cLhJErcZx11ln5LUvl&#10;rrvuCu4DbrzxxvxWrZF0Ol2IF8H155f0rMSZ2Hbbbd2+0v+POuooLVtWvjmPyHuCfoqrESQ6ZKiN&#10;UxNpriSkRCKJtKHAzNrHDbY+ruBUAxvMtxspgcJuvq8GZqxR2kLbA9suVNZOCBEtKFaUDZVziANF&#10;2j8frCRI/xjatumQD3/mqqsicgJri5NOin7lf+aSS1zqjTfC+4ni/7fLL3cvHXGE6/nqV11KniEs&#10;b+LuQUr0yTGw4Ohj0C0DkE9lcGLok0FKbvvtNctHVtrRCDFB/8Y6Y9BIiTZAtaRECGkZKKZXXNHN&#10;HjfOzdxhhyJiIg7Ii09EMX3vxRc11WS1s5eGRs3gC+C4opR0Sb/rxGf+3XfD29UDUewhHTpXWCFK&#10;CTpxYjEhsddeOtuts9ryv0uUpGA9AwgjA5upgPbcfrtLH3+8EhJp4omceGIJyGqS3XxzN0/eB7/9&#10;xS+KMlY99c1vqkXER6NGKQHRnUev9DX+sz4lfa+zwYCOAwGLw9Go1UH3T39asIzIyHXD8kjjTBC/&#10;RdaTzaZZVlZmiYCyFypvV1j/YZnvIe82AoxiOWFlcRx++OFu7bXXdldeeaVuy0z9GmuskR/1DS3B&#10;ss1IBM6BLBZ8Y2fOnOluvvlmt9Zaa5UlJXCXtH0hAbC+hKTZZZddCuvvvvvu/NbNFwgFixcBIVEJ&#10;bAv5Avz1Sy21VGJF0WRJSIlEEmlT4eUeUm6qhZlD+24QgwkUdkv/ZeDjxPrQ9j7M5z9U1g4IES24&#10;NfjnZuvb1XIlDpRof/AOuH+hbVsOrpkoNOl77nEpUa5wCQlu58FcMyAB4uk9mbHV7ebMUTcQyIdP&#10;F1kkwpJLuk9lsKFpGHH9EAW3j1gYZ57p0j/6UclxqkVCSjRGSjBzrRYQMojV2ew8sI6YO368+2D7&#10;7ZWQwGoAUoLl/5CBsl0XwDNJXALMs7kXoeMAIyUwSw6VV4Mu6StZCC1pB9kMFCzLus4XXgjuUyu6&#10;7rtPXTc6RYHOrbSSummQ4pRfXeZ6TZnies8+O7j/QINsJlxXTOND5TVD7qGSDqNHa1rPOBnhQ0mL&#10;gw5y6ZNPLqqD5/GFp5927++6ayGGxPtyTW35nZ12cj978EFtN0Q/s6XsQ/+plexqNcw9ilgsofJa&#10;Qcaa9CGHuPSBB+q165V3YLNdvlDOaTNKaai8XUGbCbIaKgP0Dcg3xmFGVGwh3xFTuuMYL+8wZuP5&#10;TrR7Ng5cLKzdl1xySX5tdeLvO23atPzahXL66acXylvlysH1hQy799573TXXXONOOOEEN0Xek2Nl&#10;LLCefPNXWGEFN2zYMCWNICJCBAb/IZgSUqK5kpASiSTSphJSbGrBH/7wB/0QhtwhBhrMgvhBERnc&#10;8dEObRuCDVxCZYMNfJr9c8Nssz8XlHYhifpDPI6JoRoCqV0QOgc/MwjQmBWrr65kRN/ii7u+ESMi&#10;IoLBBrMgkBNYUCy3XJSi9JxzIoLEO061SEiJxkmJrAzqVdH2SIkSMCu+5pquc8893W8qxKngueV5&#10;pV0WZwCYtVO9pARZDCAflCj48pfdp3n0Lb20y0ofo6z30kuD+9aK3157rRITqUmTXFYU85z0V6wC&#10;MvIfQqLn618f8Ngh5WCkRNNmxeXdm8bdCsKB9MUBMsKQ2X13tZhgOVgX+OAD1/X4467ra19zn/zw&#10;h+7/PfRQIfNQOfAtw+2waURLAzC3AmbuQ+XtCCO+MYkPlbcraDOEQ6isHCBeIDzPO+88t8wyyxSU&#10;7xAWl+9RNXEZBkNWXHFFbePq8u2sVX70ox8VzjGbzebXFgsKP+VXX311fk3zBTLBYMIyRIiRIfyn&#10;jXy/GTfwneX7zeQMBCATH4k0VxJSIpFE2lTiSk2tsJgGfAhD5QMBXt5+UERmDBh8hLbtDzaYbQeC&#10;xcDA2jfVZNaED1ZoW2DbMTgJlQ82IBziqVgtKKeRLkOBUAEErPSJIkgtCAF/GzJ2QDR8OmxYpDBC&#10;PmywQTFk8FUgJjbaSONgpKU+v55qkZASHQX3mVqzLwDM5zEdV1JClPAgITF5cmRNMX68Sx91VNH+&#10;vHd4ZnkvQkTY9QrB3lnMXPZnURFCSpReLCIgIPq+8pXIdQALiW22Ud98SIrcsssqMdElg9pQHbWA&#10;dv70scfcgvvu01ltXDVwdem+/XbX8d57wX0GC0YUNktp7pR+VHDdkN84EVEEiKLNNtNlTQ0bqC8O&#10;6w8s89zSbvqukeTlAFHBueJ6OZAWAJAjHB+XpVB5O8KsIHmHhcrbEVxf2szET6i8GtwnzyuK90Xy&#10;HWKcBDlz7LHHamBFU9p9hbldhPGAtQ+Lw1oFSwT2/dKXvpRfUyqbyXPKNquttlp+TftJnNBIpDmS&#10;kBKJJNKmElJsaoGZIONWECpvJeIZGlACSL0V2rYamNUHg4FQ+UAChdfidQAGVdUEfPzJk0+6/7z/&#10;fregQbecVsByxRuYOfYJCFPwGUz5+7UbiGgOOeSfCxHRQ9vmsJKAdICQGD68lJDIQ0kJUXRx48ge&#10;eqjL3HZbsL5KSEiJxkgJZvuVeJgwIQq4t+GGkTUA6/bZR5V/1quVgKzrmDMnXI8Hrhv9g/YY8VkO&#10;FmUfog7lNKhEiQIK2UB/wkqC5RLkCQvNbiD/680QYrD2taJfNRvmUtg0Rf2VVxaSEtOnlxIRHoix&#10;Qd9guVrLEbu2oTID3zUCo0Lo+t+8ECAzeLfyTW7F/bLrWyuRNpiwaxYqa1eYGyoxPELl1QAyAsWb&#10;gI8hIdh5OwpWbkZKmKCcYzHKuK+S2L79WUHceeedJcdoJzFCgmc/keZKQkokkkibChGCQ8pNtcCc&#10;lA8nM4Oh8lYgPkONwt5obAxgygwfvVD5QADiwZ9hhZio6txEkSEw46uiKIGeM8+MskZ873saZDG4&#10;zwAhHgcDpStkDWEWIQS9LKzHlUMGKOnbb3dZGWAATe0pddTr4lAvGIT7s5cMdP1Zw5J9pO1KSjCb&#10;jYk9cSMChIRilVUiYgJSQvbJ3HJLaX1VAFICRfazTEqQqpA2QoKFyitCzpMsElgDkLZQyaI8yBKQ&#10;2W03JSQ6//Sn8P5VwmKQQHDFSa44iFPBjDiKStell6pFBESXxpCIExKGMWOibWS5M58etV5YO4YC&#10;KWFBDSEPQ+U1Q55tSAYsUMoFuTTkNtnEpXffXZeDdQVg1zZU1h94Hvn+8t2qlFISMOPMJALfzyDZ&#10;VSXoi9QXKmtX+IT3UAEZOGhzXeRqHvvJewqlm2/rUBJSfxphgOXqpvLs2X/DiBEjtC+HxLZh7FFO&#10;eHZsu3YQIyG4b2TiIEsHcSYeeuih/BaJNEsSUiKRRNpUYMpDyk21YDbPBjyh8mYCxc93ZUBhb6bb&#10;CIN+6iWVXKi8lWCw758bCm9V5IgovplrrtE4BDlRouasv74ig188ignpJ887z6UG2L0G80vujZ0P&#10;YDDbn2uGnT8BAnWdDJyViLjySj0Pzi83ebLLHn20y152mZalXn+9pJ5mA0U/nt7T+sgzzzyj64LE&#10;0SefRKQEFhKizGqmjTgZYVhnnSi+BKb4pBV94IHS+qpAQko0gZTIowcCLJ+20QeuEyiqoX1qAbOB&#10;tBOl0l+PVcWf/vQnfV78d4Jh9qhRmg0jteSSbt5mm7kegi/itpEPcOnDiIue668vOkatsGNDGIbK&#10;2wlGHDYzfkDqjDNcetq0yFriqKNKyAiARY3GnZDlzj//OVhPCHZtQ2X1gGefvgVRUY0LERMKfMer&#10;vV5WZ6isXWHnGyprV9gkSSOpbUfJuwKlGwutoSQbbrihths3E4v9QGDIzTff3G0g30uCQBqhQN+N&#10;i5VVkmq3a7Uwfrjhhhvccsstp+drIABmElOi+ZKQEokk0qZiAXbqBaZlfDixVgiVNwqUWxQt3zIC&#10;NOKmUQ42M0Ee9lB5K8C5+W4aAJ/00LYhYDVAKsk+UUyyY8e6N/fZRy0lOiEjdtstWi//lZiQQUqo&#10;jmaDQbF/Pty7auJ0mALGDCdWEEpIXHCBy8l5cC7ZffdV14bs7rtH60RJUGKiRa5D9D0LmmiI9w3M&#10;7FlfjkBSUmKVVSLSAVJijTXCpMTKK7tPv/SliJQg0OVbbwXrqwRIHwajn2VSwlIWNkpKFMCs8iuv&#10;uI4mKrnASAlIlFC5D649gTF5z0JKdEs/6R4+XJdD6BwzxmVw4VhqKbWYSJHRIFBvtbD7PhRM9m0m&#10;v6lthSiFfNh5ZyUmcO/R+BInnKC/BEe1QJiaPSJURwAD+UzxzYTsin9LQ4DYIQAi15A2+vUMRasD&#10;O69QWbuCWDO0uZEsJyi1KN0QT62W0PeoWsQzYCy99NIFwgBAhMXFzg3iIi62XyWpdrtmCtYQnC/P&#10;49FHH63nEc+4wS+pQBkTtXuWlKEoCSmRSCJtKrzwQh+JamHBmECovBEwGLIAVQaUP5TF0PaNghkJ&#10;jkHE41B5sxE3ucVfsqZze+89JRs0YwOzdLL89iGHLCQl5H/2pJMiYuL0013mssvC9TQJ3K/4zFwt&#10;8TnM75ePdfrb33bZCy+MyAfO5aqrIpLCcPHFUZl81LEUCdXXCOLxL/DlDqVZNSILU9B4GYCUyEE6&#10;kPpzrbU0KKH+xkiJT5dYInLfIGuCnFuormqQkBItICVaBHPfqNVnPLvrri674YYazLJXnv35o0cH&#10;iQmQkX7F71+lT5E1gfdnqM5KsPs+FEgJy7QQV6Ybhnwf1CrisMOUmPChGTeOO86lTjml6gCXgOtp&#10;1zZU3kpg9cL7mfS1ldw/UI74FvskbajOdsVQbLNNVjSSRcaU7oHIsGHHqgcQrr6sssoqhbL9998/&#10;v7ZYGC/ZNlga+GLrK0m12zVLeNdPmDBBs54Y+QBw0+AXNxVcUiAuEPtNpLmSkBKJJNKmAmMbUm6q&#10;BQMb++CHyusBg8n4IInZglaREQaLj8EMRai8GUCxtTgEBmZM6zk3SAYsB5R0gIAQvH/44UpKLJDB&#10;sa3DUiKX3waXiFBdjQBFOH6/6onLYX71M99+W4mHHOn1sIzwyQgfRlpccUUUYyJQZ61goOOfB2av&#10;DO5C2wIjssoFes1ceqnL7btvFJNg9dVd35prRhYTuHSssEIEGaBoutC11nLZI490qRqInDiwvEH5&#10;xKIDhSM+SG0EQ42UwIolVN4uMFICF6BQeTl0zZix0DVjyy2L3DWwjoCowFKiY401XDpPSvzshz8s&#10;3DsDSib9m/dPJdN926fpin4LYER2qKxhiPLTe/HFETmBlQSuViwLuu+5p+a0qL5VWah8oMH95b1B&#10;7BKeo7gVXxy8s/meoVTidheqsx1g7Q2VtSuszSipofJK4F6a0k2sqlaLHasexEmJXXfdtVCGG0s5&#10;sW32lW+sL7Yeq8tywjvPtmuFQCgwrnv88cfdGHkfQzyYW4aREJATN910k1of8f8UGbcl0npJSIlE&#10;EmlT4cUZUm6qBWb59vEMldcCPqSWzs1AYK5WkxEGPv4cE9PVUHkjgIwwH1EDJpV1n5vslznvPJfb&#10;aafIrSFPQHx49NFKSsw76aSFpMSZZ0bExdlnu1Q+FkIzgAJMLBH/nBqJx2HExvtPPOGyKPMQDiEy&#10;wkNujz1c9vjjXeY73wnWWS249/4AnD5QFHCzDIzEYFAVKgcQK5yLEhPmwrHSSqpUqsuGKI59663n&#10;+kaPdqkqMqyEEOpfPix1ILNu9c52DxVSwuJ8tDspYdY4tZISHaLIZnbYQTNrYC2B25ZPTCg22ywi&#10;LTbd1GV22UVnErHqgbAKxanwEeorVlbSljbEgMQ8kHdD7xVXuIwoT5qdRd7BIHXWWa6zGgud1193&#10;vfKOS02c6D7eZBP3HnE/vvY119Gs4JxNBs8+sU7iFmTlALHf6PummbB2hcraFdZmCIVQeSX4pATf&#10;h6Ek3/jGNwpthzwoJyj1bLP88svn10Ri+37ve9/LrymVxx57rLBds4VxNWlJjYiAcDBCYty4ce77&#10;3/++3h8TSAm2veyyy/JrEmmlJKREIom0qTRKSqBU28czVF4N+IDGU+Ux+Alt20rw8efY+CSHyusB&#10;18fiDhhIPRpyBagJUi+EgwazPPzwAgEx+9hjlZSYg5+zkRLnnhuREmee6VLl4mWIopMSxTpNFpVX&#10;X3Wprq7wdvIhTT3yiJs5bZp7be+9FS8feKB7/kc/apg8MoLjPVw3pK1qKREgIoog55olU8INNwTr&#10;rAQGPL7LCcvVpF41WNq2fvurHIN7lMNiRRQQzcRBRg6w8souJwpk5rDD6s4mQqpAaz/A1YQ+5mcK&#10;CYFzZTYUC6FqgtwlpERzYQoe5GSovD90PvWUkg+5VVdV8iEn/YiYBtmNNnK54cOjdQS83WGHsu4E&#10;KItY+NBXLA5DJWCx1mwLnGbDyMVQWVMg10BJiClTlPThHmhmlnXWcZmdd9aynq9/vazVRO/557ss&#10;ZPKWW7qM7NO13HJugeyfFWWF9d0PPBDcr11gfYFliFuI6Gr6EO55EKcQufUq2vWC49MvQmXtCrtu&#10;9Vqg+KTEUItLwCSBtT0UyNIEZZ9tIAB8+bK8/1i/5ppr5teUym677abbDBs2LL+mecK4epFFFtH2&#10;QTbsueee6vpU7j7ccccduj1pShNpvSSkRCKJtKk0SkoA+3iGyvoDVhZxMmIgU4vGYa4omKSGymsB&#10;CrqZ9hua7RaSkcFtTgbB2X32KRAQWEhASnx0zDELSYkzzohICQIoxt0M5Jwz110XxWy4/HKXveQS&#10;dYfgf+b224vTicpH9eMjjnCvT5rkZm2+uZsrA+oFo0a57IEHaswKAm6mRNEpqr8GmL/yW5ASZBOp&#10;wlJCz33aNJf56leDdZYDgzZ/EM3scT0uJ5Z9hlnBULmP9Le+FVlNEGcij+z06S71v/8b3L4Ib72l&#10;6V0J/KkpUWVwPyt/bAOWJliv8FzFY0qgBEBAcM6VZsrJNALZgvLJwNavx7bx17UbhgopYWQlfSdU&#10;XgndDz8cWUWMHRu5AeXdglCSycSBgtwh/Sa0b3+gr3AN6SsW56UcnnrqKY1JwD7tMCMOrH+HyhoG&#10;VioQEjvsEBERa6+tLjOkiYUU4tpjwZKZOtV1i4JRtK88S+m99nJZ9sV9a5llXHb55V3Xssu6XlGi&#10;+K/k0o47uh55nxXt20awex8qMxAXqNo+xDZY8bBPK2LhAI4DSRsqa1fY9Ym/g6uFT0rEA0m2uxCA&#10;3dqO+0NIGLvaNlhW+EImCytju5BARlB+/PHH59c0T3xSAmyyySZqNcR9CLXnwgsv1O15VhJpvSSk&#10;RCKJtKk0k5SodqYcKwHSHNl+gAj0oW0HEih0tIUZ5FB5NeAaxOMS4OPcqBVBCGliShx1VEQ4nHuu&#10;EhBdp52mpMTMI48skBK5PfeMgmHKcspPyUmgTMgI2Te3664lwIWC8l4Z3Lwn5/DalCnu4w03VDJi&#10;/gYbuKwMvLMTJ7rc5pu7PkEWIgRrjDrPFeWM6/Xaf/+3Eg5KSpAONE5EeNBt5JjVptDkPlhUcwNB&#10;wELbVgMG0tTBDGCovGHI4BL3lNxxx7nc0Ue7nNyD9EEHuTflur+5xx7ut9deq0qYWd4Q3yNESoTA&#10;oBWF0mJ59AcGSxbUE4TqaxdAbNJG4mqEytsFtK8Z7eyVZz5jbhsClrvvuiu4bb2w+17J+sYAAcYM&#10;L32sXqWqXrQyO0Tq1FNdRp49CInM+PEFtw0fZjkBMeGTQl2813baKSIfVlpJl1PbbafuG4D/ua98&#10;xeVWWEGXO9qE5InD7nGorBKwyoLIsjr6A5ZzzJg32ocgy6jP4gMNFdh1CJVVA74BppgPNVIC2Xjj&#10;jbXtWBqEFPkrrriicH5x4TtvZXzf4sKEkZUz7muFzJgxQzODmOsGv8OHD9dAvPHzOeSQQ5SU4FuQ&#10;SOslISUSSaRNpZmkRCWXBD4U8RgEDF4bdmVoImgTZp4sp++912VPPFGDD2qWBywN5EMf38fAgMuf&#10;haYeBlOhbZsCGfRDNPRts00UkV+WSUcHKUHASyUlpN1KWpx1lsvcdNPCfefNiwiJAw+MCAjcPSA5&#10;IAEgI5jRl/Xz5Nz/KXXhpvGRDJznjRihQd0gAgo44wx1oVBiQupJ33prcTurhCm9uCMo6YAFhgz8&#10;tZ0xMkKx//4Fa4rUrFnBOn2QVcXuDWAA0ChZRCAt6iLVXqi8Ibz2mstBSEye7Powy99wQw1euGD1&#10;1RVz1l3X9Rx1lMt861uFfXiWqiUl4qCv4saB7zjn41+rOFD8GOxxTYlXEKpvsDDUSImmWXSguDWg&#10;vPUHu+/2n74C6YDSyDvciIBygOglVgUEYCMKZjWwY4bKGoWSDvIMErMjTkYUsM8+ESkxaZLrue66&#10;wr4QDVnigGAhseOO+r83RkqoFQXlW2zh0pAa3rEHGl1yT9OiLGX23NNl9tpLs450/vWvem35zoX2&#10;qQX0A95Ts+TdzTPgu9GFwPcUqwq2rcWlwYhj4qmEytsVdt6hsmrgu0CElPp2F9qMIk/715Bnznd9&#10;OEvGM3Zuk+X7GBJ/m/vvvz+/1ukkka0/TPp0q4T2QwbhpreMPNNGTECykO7z5ptvLmy3o7wPSA2K&#10;dWIirZeElEgkkTaWIkWoDtjHE2UoVA7iQfiwjGBWN7TtYIK2/UY+FijZORT2sWOjtG8yCM1NmOBy&#10;xC+48MIi/3+UON9ElY8eyp1fb6uQue02JRz6aOe4cS4tivobMhieKcjtsktESBxxhAbF9F0x0nfe&#10;GVlRQEjI+aji72H+BRe412Vw/ZGc9zsyUP5wq61cZtNNXZasHj4h4WP33V1OtmPZb2O1QGHh+pGV&#10;IPXHPypBAunAdc/ih21kBG4m0jYlJIiEf/fdwfoM/gw/QOFuVt9jEEGdkG2h8rrR1RUREjvvrITE&#10;LFFYsIwwdOL+Qb8UZYbtUnlSpBFSohxQADA9NUuW/sAsEIN/LDAGy5zf2tnupIS1k0FrqLydYPdX&#10;/7/9tuv+3vdc77XXuu4HH3QdXjwSXOBwaSLwa9wiKQ6UTLbhPqGYWh2NwuoPlTWEv/9dSQclHOT9&#10;U0JGeMiRSWfkSF3WfeX5UUsICAcypkBAeKTEbHnP2rrsOuu43IorRu43LSZwgnjtNZcRRU/f56NG&#10;udyaa0bnQxtl3bvyPfj5jBnhfZsAyAr6A+8QYlVUIryw3iGODhaKoXeOxf1hDBIva1eYdQcIlVcD&#10;4sWY8j1UhXtnxEQIpNcsJyj72267bXA/sPnmmw8oWcN7cerUqYWAl0ZS7Lfffm4teb5YHooWLUNR&#10;ElIikUTaWEoUohphH08+pP56ZqFt1tKAQthOlhFx/OaGG9y7O+7ocltsEWVJWG89lxszRhVA/c8A&#10;TQaaWFAwQ+zP7rDMrEyo3lZCiQmsIiBSttnGzVl/fTdvww11hh0rhswFF6hlhL8PxIMGkpR9fDKi&#10;46KL3CtYR0ybppg1dqxLS305ZuoZTMeJCB+nnx5ZS8hyqo7YICi+XEeUNf6nH3ooalc+e4WPLEHm&#10;iH5/883FLikeCMrnD2grpfesB5BP1N3seCHpRx5RC52etdd2b+2yS4GMmA1RBlmRRx9KA/fxtNN0&#10;v1aQEj7seqI4MMhCoY6nuI2DWVWIChRVlI1Wz5QPFVLC3o1DhZT477vv1mwTWRnoZyE7R4+OMn/I&#10;f53Vf/fd4L4AiyIsoHj/W8rOcsC1D+sLnl9IjlB9/cHqCZU1gm55H2X23jsiJTwCIoTsVlsVtmPf&#10;TjmfghXEdtstJCXk2kFKzOFaGikhy8ScYNknfAYE8g7O8D7ZdFPXt+yyrm/55V1u3XU1iKf+F8ze&#10;YAP3odz/cgFUWwXeafQJYlXEU1DHwSQB7xwIabNI4r0QqrcdwbnauYTKqwHnbQr4UBYU9Wuuucat&#10;K/0QRX7ppZd2e8tzyP2sRvju77zzzpqpA3eK7eT54x00WMJExkknneQWXXRRJSJ84FaSSOslISUS&#10;SaSNJa4Q1QpzWWBGlf+QEeS+t48qQHFpR8uIIsggC0Ji7lprqYluTgbaWEYUwOw01gKrrebel+3+&#10;Joog58YACFPJYJ0DBRmAZOTDnT7nHHXfeP2AAzQoIop9ybb5WBJqJYG7hiz3XHqpe/WoowpkBJiH&#10;dcIJJ0RkjEBdKeJERAx9kBLHHefSDz9cetwKQGHlehbFF/nzn13Gt5AgEGf+f6bMMQi651uuYPKL&#10;IhzatlHQ5zkGilSovF7MO/RQ9/GoUW7emmsqGTFT+iLX1SckFKL0qGuHLBPLo0BKSH/seuQRlzr5&#10;ZI1BQcT/LgK9NahIGCkRKgNcD8gHgmVWUj5RLF6Re/0JZtVPP11XUMYQyikhndKuLukLXT//uets&#10;gyCYRkrwrgyVtxN+fcMNbvbIkS674YZRKtsYUGIhJ6pKh5kHzyQzoQS4jccYioN+x2w41lQQv/0R&#10;W7ZPqKwRdP7yl0oyWLwIn4SIIweZLUoUy7qv9MUCKQGpkycgevKkxLwttlhISmD9ZKREDW4KDUOu&#10;KZYQWXmHQz5ArOh/Hxtv7FJyv+dIG3mvBOsZYEB4QeyhfFZyAcGSi/cCBHg1GYcGC/ZdAaHyasDz&#10;AiGx9tpr50d6ibSLWMBLyBbIErOa4BfXDvox7ioDacnxWZKElEgkkTaWkFJUC2zWwmbD7GMKGAS0&#10;PRmRR+bOO937Y8e6zuWXj2It+ISEIC2KPqTF/FVWcfNESWeZwU2orsEC19qufahcIQN7IyVSl11W&#10;QkbMOeecyEIBkLkDP2gZ2OgMX4CI8NEHKSGKcOo//iN87H5gs0PB+AxY4WCNIEplqsw1R1GxcwcQ&#10;E/TJ0LZFkAFg+r77XO7YYxUaO4TAlVVY9Fibm5GxBUCoUB9EBHEjPkSBCZERHgqkxD/+oaREj5xL&#10;er/9dFY3I300O2aMzn6qIrX//q5Trm9oEFsNjIAMlfUHnhNcXCAqUDB/fvfd7h1Rut4FoqwppK38&#10;f+Xee9UKiYF5qK5KKCIlpE90/fa30bljco9/PGBZ1nXJtRoUE3mBkRLM5obK2wZy7yAkekSh7oOA&#10;gJygXxpGjIjWixLO/0YDNHLfUTKrydzA94Xrx3NjVhVWFq+3GVDCYdUofadPQhRB+pUSF/LM9Z51&#10;VrTv7NlKMqj7BtdPlkHPNtsoKTHfc+kgCGZOvjFYpcSP30p0/vnPGpuoLCEhSO2yi5sv76UU5yH/&#10;B9paohbwzsFawo/zVA5Mmli628FyO/NhboEgVF4NIPogJfpzcUikPYQx9PIy7vTdOsBtt92WuHS0&#10;QBJSIpFE2lhCylEtCAXFg+ltNIjgQAM3gU9kYL2AtGxYReTJCFwc3t9550hpAqKcp2XQyDapOtJI&#10;thJVkRLMiF11lftkiy3cP+XcjIz4CFePvOVEAYcfHim9xNRgNo+glgEyQjF9+kL3DVHWg8fuB5b9&#10;hIFkqLwc6GcoJ3beAMuVavpf+uqrIzKCzBYy4NYYIsSrkHVZQeqVV4L7GYyUsOCo9cK/bwBSIrfB&#10;BlFbYiREHAVSQhS5NKlZDzjAZdZe2/WttloJiAsCMdH1+OPBgWwl9EtKiFLTc8MNrueaa1znU0+V&#10;VfZ7brzRpQ880KVFge2V56hrhRUUnQKslCAm/iXKnX89iNhPINlQfXEYKYHS33v22aokZpm5lmP1&#10;eSDoIOREWp6BUD2thqUubXdSIi3XiPdiZoklIrcNn5AwjBkTWUxIOdc8VE9dQOn929/cgpkzNXZP&#10;JVchH82MU2FIH3WUkrMQE0p0xQkJAdYkZk3RKX3R9lXSAbdAFPoddtD/3ePGKSmxABKActw+8uW9&#10;8i72j91q9PLukHuppAQucjFCAvTId/BDecenl15a/3f/4AfButoJBFilP2BlA3GFJRfv63h/iYN3&#10;Hc9oveRoIzByGrI7VF4NHnnkESUlTj311PxIL5F2FSwisIxg3LLiiisWiAlSmyakRPMlISUSSaSN&#10;JaQkVQuCUfkfcpTDeGyJoQIIiA75IHwsSp6RErN23XUhGSFYQJ55KcOdISfKXbpBZbTZ6OnpKdyL&#10;UDmARIKEeHf77d2Ho0e7maS5i5MReaiLh1wHBsx9EA4TJ5aSEXkoaUGsBywNAsetBrS7lvgM8Wwu&#10;BPeqlgyjnUpIEC9kgw1Uue9DaWAZQkDuN+Wp3/42uD9gkGvHDpVXAmQEM8L+OaBMKeGA8oMpt0dA&#10;lED6YIGUEAVILXxwPxKoNYCUF7DnnkpMaAA++V+PhUCIlOi57TaXPumkCIcdpkq+/e+RPuQfp/P3&#10;v3cZeX6YVecZ0rSKWHXk25ddc02XkjbOFKXohenTi66LD5QKAtyFIvEbKfHSjTfqNchByKyyistM&#10;mBBdEzBpUkTUsF6O23P11UV1DASMlEBJCpW3C1BU00ssoe/GIiIihj5m+Fde2WVEoQ7VUzWkv6Tk&#10;fRJS+FMnnljYDkKQZ6WazA2UMxsJAVRPnIoC3n9f26EuFhAPm222kJyQvkxQSCUk9t7bpaT/F+37&#10;9tuRJYRcIyUe5H3aNXaskhKdkD3rr6/rybKTIcilv+8AAJIBl5M+7rNHRPjolvZ/KO9IJSXGjHHp&#10;Qw8N1tVOsL6Bq1C8DOs6rBLeffdddSOK95s4sPSC5MD3vz8XokZhGUMaSWN6o7z/ICWYbU9kaAnf&#10;NDKDPPzww4kLRwskISUSSaSNJZ1OBxWm/sCsQ9wsksFhaNuhAiUlRElhVvAjGWD6ZMRcsllIuUFJ&#10;CWZ7ZaAbqmuwUI6UQFE3ZQ386qtfde+dcILL7rKLzqyHCIks50zmC1kmWCbBPSEmUNZx0SgQEgSi&#10;ZD2pSeU/M/b+sWsBbUN5CJUZOBdT6AyY6ldLRih+/vPIOgLyYcsto2UICgP3mLLtt4+IiTJ1+1HS&#10;Q+X9IW5h5BMq6R/+0OWOOCIiHI46qpSMMJCBg3t4yilRthhmWldf3aVRknxCwiAKuVpMyL1NnXFG&#10;cDDbH4pICRmU9150kZIPGTmutsUDSlf6mGOi46AIyrVSQoIgeqK8ZbDokP9xoJRh2cAyA39ccHjf&#10;oDRUMufHosLcyeYQFBULCZREiAiURx+yDnIkh8WE/O9owcx6fyCYI+18+eWXg+VtAXmWs/JcYyUx&#10;m/sSICMKGDnS9aGsynKwrmrwwQeaQYjsDxpcUe6dQYk2uaf07Y5XXgnu77twxQnLOHAjQsHkPqCU&#10;huoLoVMURSUhcHWA2PLaSN+mL0HOhVwbsFBSiwgIUIiJpZZy6WHD9Ff/Q+xKOfFP4vu2GpB2Oe7h&#10;cssFCQnQtcMOC0kJgiDLOyhUVzvBrCIIzBsqDwHiCssc4r1UyiLDO5F+xDeJfUL11Qr6I3XzzguV&#10;V4MT5XsNKcFEUSJDUxJCojWSkBKJJNLGkslkShSmcsBP04LdAcwLLZUjg7vQPkMFGfmIzx41yi1Y&#10;ccUCGTEbywAUJY+QQFFXUkKWU/LxD9U1WECptXtj6+LWLAQhxFUi87WvRcEjUd6wiDj0UHVZ0POV&#10;/zlRXClP/+hHmqIye+65mmEjJwNTyAkfub33VkIic9llWm/m+utd+skna74+tI9BVKgMxM+FlHH1&#10;xCxR4mHrrSOl34iIOCAFICamTXPpb387WI+vBIXK4+D+kPLUPwfcDEq2lcEtLjOfijL46WKLuU9F&#10;CfhUlIWcKHxKRoiyT7lm35D/aQJjHXigEhIEJNWYEnFCIg8UJ5R1YqTUai1hpADL3ffc49LHHafB&#10;7/CxZ7lgMXHCCTrbCzmRJovIVVe5Thm0Q0SohcSUKSVkRAG2jSh+3bfeWtIGABmEDzjvnFCQxN9d&#10;c417X9rUs+yybuZ227lPpD937LGHSxFnwycmBGotIdes5+abg8dqFYyUIA5PqLwd0PnXv7pMtaTE&#10;JptELhyyHKqrGmBlQxwUVfCl72T22isiAHi/YMUk6zPESIGY+PDDYB3WB/x1zDxC+qHkxS2T4uCb&#10;RvpItmcW3a+nAHk+Q9YcECqaJjW0Tx56TaW/QT50jB7t5siz2EMWE/mPWxPWGKH9Wo2em27SNvTn&#10;vtEhz9KH8v4w942u3/wmWFc7wd5ZWB+EymsB/QErCQhl+km87/ignP7GNwtiNVRfOXAM6uBbESqv&#10;BhNl7AIpwfslkUQSWSgJKZFIIm0s+LKVKEUx4OsW/+Di90iZ+dWj7Mb3GwowRfF3ojgRL6Jr+eXd&#10;xzLwLSEjgKzTtKAMwkVpDdU3mPBJCWZtbBmgvDFYKWwv26Jsq1WEKJJZZo5JIyqKWvbss3V9UfYO&#10;tr/rroUWEhZfgl9cA4hjgAkyv2ut5fowBRalPnP00S7V2bmwnn5AOxlExtczy+WfC7Ph9ZARirff&#10;VtJBCQdRmEvICB9YUWABcsopwbq4ntamULkPy5dvwD8ey5b4dunHHnN9EA5yHT9ddFH36ec+F+EL&#10;X4gICgHXVlPVHnecy3z1qxrkUl05ICXkPvZHSmSInYHSL8u1RvcvkBLyzEM+aFpIZk6NjIhBjwUx&#10;Ics90k4lATi2T0IEkBsxQuMT1BrvAXN+TJ6fnz5dlacuUbDel2c1hNmYyO+xh8tIX8UU3XcNGAiQ&#10;ZYZriQISKm8LyDveSIlPuCdy3cpBXReYZZflYF0V0H377QtTbm6/fYnCr5D7peWTJrneCy4I1mPP&#10;V6gsDr5rkENY2MQt/+Lg+8a9oo8VBUN8/XXXifJYq1uI7PfmpZe6fxx2mJtz992uo0bFtel44w0l&#10;GnLcQ+61R0YY5su97ZZnKo2bjvyvxwVsoGH3tZXZNvjW8jzzXarUj7C8wDqKvlfOlcisGiHGQuXV&#10;YMMNN1RSgu9OIokkslASUiKRRNpYCKQTV4wMfMj9DypKCev8bcyEvb8Z7nYECnx85v3dXXd1MyEk&#10;VlstCnqISXyejCDooFpIiLLIupQMQkL1DiZ8UsKA+SqWEaHtFTI4ynz965pSVF01rrvOZW69VQNi&#10;BrcHMoBO/fKXLvX00y63115KRny61FKREh2DkhMbbaTWFsG6PFib7b8fs8HOBesEf59akRblomAF&#10;gcVBiIwwTJwYxXWQ5VBdpN+MtzmO+DOEX3LZ+yHPEITEp1/5ivv0S19yfZh1c12HDYtICcgJiAlR&#10;DCBUUg8+GO3nkxKi2PVLSmDBgPuELEMuhAa05WCm0KTWTHN9IBxEmY+TET50m0MOiTKATJ5cFSmh&#10;1hdy3esJQknmhpemTXNzseDBlUWe2wVyH2eJovvBdtuVkBMLVlnFzRUl7A3ZhntD3AFmNhuKPVAF&#10;jJTgHRQqbxcQkJQgpBroEoJO/pdA1quVhDznWAuE6qkEUkxmR41Sl5ogIZGHuolATMhySCnmmmLN&#10;F19fC5hdhsS1/l4OHAcFEoIecr7WOANYelFPrTPprQIxIrCSwFpCs4zgGgYhgeWEvDcyw4e7XrnP&#10;C+Q5IqhtqI52g5EERUTSAIC+wLMNUVGpHwGscyAqsOohnSfr+B+quxp8Sb4fkBKQaIkkkshCSUiJ&#10;RBJpY8FvLa4coTT5bhoA00WU3vi2tZqwtwOI5O+fG8GwmHl//k9/UreNbmbsRHkqwRZbKEGRueee&#10;YL2DCRTk+CwNA5zQtmURuL/94pFHIusIn4DgP1hvPdeHMs36ddbRwW2wDg/Wbu6Fzcob6H+hfWpF&#10;+ve/r56UkDbncHeQ5VBdljEExMt4VuKDUQaLoWfIoC4Zyy8fERJyXLWY4HfDDV2fKIbqxvGFLyj5&#10;kBs9euG+MuAuuG+IItGv+4YodTm5P2oqXqMSZefTfccdShgocRAgInzge66EBC4bokjyHIWICB9q&#10;ySHPYb2kxN9OP93NFUVZXTM8Vw0ASQF69txTrSVIAfyxXJOX5Xr498rAM4W5djPMv32ghFB/I7Oh&#10;A4FOeTfOhmxYYgmXw7Q/QErkpF9qTARZ7qgyS0oc9A1IJLJbGAERhPSjAikRsDLhmvLuiK+vF3zf&#10;UGghHp5++umivhEC/YXZ8GqyxVg2kXiw1kGDnCfWKEpMLLeckhM+emUd2TcWHHJIeP82hI1jQmUD&#10;CetHkNTxmEjlAElKINx6CBUICQBZNtSFiTMIPJ6/JBtFIo1KQkokkkibiyk3zA7GfSUxnS8oPwFU&#10;M1vcLiAmhq/sssw5WzmzpD99/HE3TwZdaiEhyl1OBsGamhFlCQuJUAyAQQSKMZkI7JwM/Sm/zQKK&#10;vcY9gHiAiJD/JRg+PCqX5dSbbwbrMcTPARD0q6nnMmuWkgy0R++xT0LEsdlmGkMDF5VQXZAn1k5b&#10;h0uGBVs0YN7r7xdC+vvfj6wkICQIhAchEcJaa0XbyLKfslStevAJxzoABTxASFgGDhS73ssvDw5m&#10;+0OBlPjWt6KZbWlDiIjwoYESd93VpYgzQRshHOR/iIxQ0Ea2kW07pV+H2tEfcMX6fw88oIEulZTY&#10;cssSYqKA8eOjbbCmkHcBM5OQGpX8xVEWUDwbicI/VEgJFOb3tttOiQmIh74vf1mJM02xiuLKf0z+&#10;5T731NGnDJAMSjbIfSsiIeKQe2WkROfzz5fUwzWFZI6vbzb4bjALjSl+KK6JD54btsGqwo9TgdsI&#10;5W1DSgDpzz1XXBFZSGApsf32EeSZnTN2rPvzeee1fZ/1YfcgVNYOMMKL2FyVUt5CsBATBUsKxjKh&#10;+gDvJCMl+EYNVTlQvgGkxrRz8TFu3Lj8VsUS2jaOHXfcMb91Ip9FSUiJRBJpc4FNjw+sCCRXjTIY&#10;UszaDRArPhmBUoHJbHw7C9qpmURk8Jj+5S9d+v77Xfrxx13qpZdqtyRoIVB+8XO2cwIMFu08uS+h&#10;/ZoFrg3WEEo4jBhRTETEoNuIIpEj2GCgLvpZfBYSgii0bTOghANKq7StJPOGYb/9ovLp01360UeD&#10;9XAPrL38N0XTwCxXtYQKmT4gDD5dfPFSIsLHpptGpMTIkS59770L65C+q8SE3AtV/CdNKiYkdt5Z&#10;6ycGBP/r8Qc3UqJzxgyXlutSjfuGWlPI8Xqvvz4iHSACrH1xQkIUTVxLNN1gHVYSwAKJzhLlVTMk&#10;QDrssEMpIYFrDmVYcshxQ3UxuIeo4D7Gn7U4eO5QKiA1UFZD9fmwFIS8c0Ll7QJ1P5L7/TJZerCM&#10;kD6o8SNIAUo8DulPrO+5/fbg/tVC7/3aa7vsVltF5EM5WFwJWQ5lTOGaQirF19eCTrnXXcTgqdE6&#10;hv6Cgsl7mPeZ/80JwWbx6QMD7V5QEXPmuK6nnnI93/mO6/7ud13X737nfp3PRNGfQtxusGsdKmtX&#10;WJtx/yAQcqXgrJBwZJu58sor1QrDJyUIZD7UJJvNuqWXXrpwDtvLt/GWW25R7C/fEogKYmaExPbp&#10;Dwkp8dmWhJRIJJE2FgZR9nFjkIQ/ra8sVQJKl+0fKh9MoBxYnnLA8syZM4PbAgZbbMdMRKi8HYAi&#10;HFd+/XSspjgyuPH3azYIsGjBGMtaSRiYTZVBBsEZ/TroO6Rd888FcI7+dk3Hs89Grhv4p2+0kcuR&#10;1tTICNaj+Ei7NQOJKN3BOgR+3/eBwlktGWEghknfV74SmUrHiYgYlJSQQRmpWovquftuTfGaYTvS&#10;FYLVVy8sZzCNl0Fd5x/+UDIQrgb2LM177z0lHCAlMmQNiBERBYjyb4EuO597TpVItbDAtWKNNVxW&#10;rjFuGhAmkBe6TtoOQdElimGoDZVgpMTffvlLJR9wB4CYUNcAFGjpgyi/rCNtKdt0ysA/VFc5oKjz&#10;nuQ9UcmqgtlwZsh5t/iKp5ESb7zxRlHd7QY/JkqHKNu9556r1gwQERAEanHTBNeW1NFHK0GUo5/G&#10;iQgP9GNckFgO1UM7sRwLlfUH+gDklVpHjR5dAH2m+957g/tUC+477hwWDNGuZwgQGbgLYYXTbJeh&#10;RmGWHY3EOhhIoJzbdQ2VtyuszXELGs6H8QvEJySpT3o98cQTQQX8sssu0+cBi9ahImuttZa2fdiw&#10;YXrOIeF5ComdN300kURCkpASiSTS5sLHDeWwSMGpAfZhDJUNBviYYw1h7cLPtxoTesvywMAxVD6Y&#10;6BFF3RQuA4PXuPJriiPWL/76ZiNz9dWRK0HeNaNf5M2+c6IE2v7xuB5+Pnj/OK1C5vbbIxJi3LjS&#10;9orCr647Up56993g/iCe4YR89dyn0LaVQJYPjRtBcMs8+RCEWUpstJHL3HxzST09v/iFS2EZASZM&#10;iKwE9txT/6enTXMdDQRWtL7F89Uj9z99zDEalDI9aVKxxQTLBxwQERLymzrrrIX1vP66BtSjPZqe&#10;FMsOgKKJBQOEhDyv/nFrgZFcZFXokHtH7AwlJwh8yXGIbwKZwrEEHc88E6ynHhDpHqKi0swm7yMC&#10;A7Pc1tk3BLgbWLtD5c1C51/+okQD5BH3Se+PR0bof4gCrCT22cd1PfZYsB7ayfs7VBYEBJs86xqv&#10;BVe0z38+AoFl5TnLrbiiEhVY1hBzoWT/efNc59NPu24sCu6803XKO7naTBx2XVH2jUwuB84Jix2U&#10;rVYHYS0Hs6Zsl8CclQAZZNcvVN6usDZXe59R3Im5MEnew2ussYb7vPRfU87joOzggw9WYqMdhexJ&#10;1tZ64mHYvgkpkUg5SUiJRBJpc4krNrXCPqKhsoEEswH+7AGWHygKoW1DYGbK9guVtwTy4SXrhZre&#10;55EVJQ73EcohHeJZQhgclpuJNzIm5J7STKSffFIDWyopQYDLuGLvQdNYisKd3XFHVWj9c6G9di62&#10;Ln6sluE3v3HZ446LyInDDy8QEUDTgMpgL7Qfg0X/HAB9L7RttciIIo9LhhIOFuQyhI02KmyTClj0&#10;EGOEwVyHKOW9F1+sxEHvTTepgh4a0NYCIyWYPUdBS8k1IgsHVg4QEFg5qPIvy0pIHHSQS510UnAm&#10;vefb31aSxFw30ocdFs26hxS/GlBESuTXdYrCR/0on2lRcMkG0k0aRm+/VoH+jgk21y4eiDYOSC3c&#10;5tgHRSNU30CD94i1L1TeTJDmE/IBYgIXDfqVWtFIn1L3L6wopLyca48poRCcofI4uuRbgfWQZg4S&#10;RUZBhpsvfjFat+SSUbabxRfXgLep005buL/cH9LcYomjWUnGjo3Asqzrue66ii5Sdl3jyieELcpZ&#10;JaICYDXHd4tnvtV9xoi0tnM1KQP/PR0qb1dYm+u9n/QFFPMvSj++TvrhqvLsLLHEEgWFHUCetqNY&#10;OzeV560esfNLSIlEyklCSiSSSJtLXLGpFeYbW+8scaNAqY3PTmIWXU5xLwd/VjBU3mykb7stIiJQ&#10;hkUhxUebzAi5PffU9QtEUbVrCxgUVooVYebkuK6EypsGGfgo4QApgXtGjIgoYM01dZvceuu5v557&#10;buFcAINbv05br/9FGcpceKHLnH22y555pv5mRGnluP4+DYM+K4pg5o47XPbaa12a48tgtlz8EN8C&#10;x0do25og7YB0QBHC1aWEjAAyUFNCggCD8j/URkgJSINWKCh27kpKsI7rBDGBZcT06ZplQ7N/HH54&#10;wXKiomk/Ck4TlRxikdBGn5RoJ3BfUBoqBbUDPPsoprhnDdbs+ECSEijxRkwQewQSAjJCY0jg5gMh&#10;cdBBZfuLEZ4o9KHyIrz4YpTJQ95NSkSIIqNEBFhkkYiYoEzebaTk7YOYGD1aXVjYn/Zp5hEC+bKN&#10;B8tEwvNQclwPdl37u7f0F8r5Nj377LOFfcoB4gtz/VZY4NjzHyprR/Cc2XUJlbcrGm0zxCaK+WIQ&#10;ap9+mh/lRVksIM+JO8F27ShGKjA2qEcSUiKRSpKQEokk0uYSV2xqhSnODKBC5a0CpEN8cI+vd61k&#10;hMGfWQmVNxOZm26KCAmsDJgZFAVeXQnI1b/KKq5rpZXcezvs4F7fc0+dZWWAFaonDjOxJWtFqLyZ&#10;IH5BwVqCWAhxQiLv3tErSvZ8OUe7tgwYQvVZP8ItASIiS6yH7bfX66JZMETZZX36lluC+7cKkG2+&#10;ewlgNpMy+x/fpx5kTj7Z9W2ySUQ8LLFEFKvDCAnIHdajIEFI/Pa3RfvSRggJgCKJEmOARKh6JpVt&#10;RPnpJlggcSC8Mt8Kx1+PS4Zm5Mi7bzCD3PnSS3UF02wURkrgvx8qbxcwU0k7seTivnCfiDvBzLdP&#10;RMZBGQQsrls846G6mwk/5lCovBXo/Oc/o2wtnvsGVjWVYn9YWwn6FyovQBSe9JQpGtNEyQdICawi&#10;cOEwQDBQxjPHf0iJDTdU0qSX7BTyTlICYvhwl91668hiAsiyZhySMiwnes87L9wGgV3XeiwP2AcL&#10;CYJqViK4ICr4LkDU8e4N1VcN/HhFQwFGUmE9GSpvV9h9C5VVA+4zijlWB0NJeGcbqUCAzhkzZrgV&#10;V1yxsG6RRRZx2267rX7vyolti3WILYOVZDx16aWX5rdK5LMsCSmRSCJtLr5yUw9sEI3yEypvNlDA&#10;4tkaCCZXLxlh4INu9YXKm4Y33lBCom+ddSI/9/331/89U6e6D3bayb0nivi8NdZwXcsv73r22cel&#10;fv3r0jrKwLIEMFsSKm8qRJnyyQclJ2QAz0whZs85GdT3yP+O1VZzv/zGN3QA3d89YvD44pFHqutE&#10;35Zbur7NN3dZgk3KtclOnKj/c1ttpSk6Q/EUaoIM6slYkRIlPlieB6b31icAvrj+Odh6f59GwLmq&#10;+wbxJUQh8qHk1WabubQo/bY9bTEyglkwFFyeQ4NPTvgwoqKgEH38sSpbuGMoyDqSXza3CiMlUP78&#10;QXA7Ab972jhUSIn+iAVIUogK3m2VAiRiIUWdzJCjjIXqqwfm0gZC5e0EFG7aiX99qNxAoFe1khg2&#10;bGEcCSMjfFAOMSHLffL8ka1FXTS2206Jh9yyy0YZSYyQ8EAsCgLXstwhz1qoHXZd6yElyoFnGytB&#10;+n+lIKxGbuEeyLsgVJ8P+86HytoRvONobz2BTwcL/sRIqLwaQEChiC+11FL5Ed7QkAceeKBAIhD3&#10;wpZD4LscktC2PrAeGYoZSRJpniSkRCKJtLmk0+kixahWmK80A9hQebMAGcEA3T7aAHKiWW4j1GP1&#10;hsqbhawoerkdd1QlEzIite++ERmxww6K9wWdDJrXWMPlttgi2iZQTwiWmQMCIFTedHR3u5y0XckJ&#10;TK2XWcalZaCvZIT8x0LizSeeCO8bw9M33ODeIlWnKN5ZfMmxlvBxxhlqMUHATJZTL74YrKcspK2Z&#10;yy5baH3gIX3HHUXbcv2sLwAUvlA/s/L4+kaQvu8+JWDibeTcU6JEsA1kBK48kBEMRCEjzBLCyAkU&#10;DZ+g8FFEULzwguuZPt31Enxyo410BplZYZAdNSqKDSF99n8eekjPlefcHwS3E4YKKYHiTDsJlhoq&#10;LwfuKxH4celghrxSnAqsBl5++WXdx/pHLcANzOoKlVcNXBQgs+poQ7Ww7Eko2qFyQ+r006MUuYsv&#10;HhEP5UgJACmBSwdxcZZbLsristVWkSVEjIiIQ7fZcssovkSgHXZd67kvteLdN95wz/7Xf7lf/+xn&#10;/VriAOszkDx+26zcr7edwbuN9vKchMrbEbybG73OP/7xj1UB33jjjfMjvKEht912WxGBsP766+t3&#10;zoRz+9KXvlQoxx0lLkceeaRa8sXle9/7XlHduVwuX5LIZ00SUiKRRNpcGiUlLFVYNRku6gEfJlM2&#10;DI1kOugPVn+orCmQNquVxLrruowMbmftskuBjAAL8vEkFKSmNOKCmf1QfTEYacOgMlTeMvz97+4T&#10;Almut56bO2KEmyVK9ZtXXllkVRCEKNWZa65xfWPHup7hw12KmUuw0koanwDyIU5MqAXFAQe47Dnn&#10;hOsMQRRpVe5FyVZlw7NA+JQYDQRr3GYb96Eob9YHALNO/cXxsO1CZQ2D4+Km8fTThfgRPhlh5IOB&#10;dZSVA4M6iApm0gsEBRYS06e7FD7yG2zgUqJM9Rx1lJIU/Ka3317Xk2HjncmT3U8ff1wVVX8Q3E6g&#10;33M/IOdC5S2H3IfOF15wXQ884Hq+8x3XiSuB9Kn4dkZKkPEnXlYPmG3HdQ03o3JxTwzMkBMQFKWz&#10;0gw5ZIbtFyrvF/PmuZ4774yyv3hI77+/62xBzA+sw2gn6VZD5QasJLKjR0duGRAOlUgJ3kdf+ILL&#10;QRJjLUEq4bwVRH9QawpRrNJHHBFsh13XlpES9MUZM6L3aAy9117r5orSzneVb2mlPuNbXTTTEqeV&#10;sL7LxEWovB3RDMuk7373u6p4HyDfyFYLbhG+sl8L9pDxjS+33357UXk54sDKa3XHwMrR9r3nnnvy&#10;axP5rElCSiSSSJtLo6SE5dxvtssACpgNNA0MqEPbNgt2nFBZUyDKIQp1z/LLu5ljxhTIiLnygS6Q&#10;EYZ9941ICdIq/utf4fpiQDGh/XyAQ+XNBvfIV1wAATlD25ZABreQEeqqIQpAH2n48O/Op+P7dMUV&#10;I3LitNOKiYmDD46ICVkuF5CyCLKNEhJrrx25QYgi0rfxxtG6DTeM4jcstpibJ9f6E1EifiIDeWag&#10;URaC9Xmwc24FQRYHx6iHjOgPZOZIHXaYEg+9Bx2kBEUcPWTIkOvyzvjx7q+nn65xECA0MDW2NoQG&#10;x4OBppESoqx3f+97LkvwzjxSxx8fJBgMXU89pekqM3vvvVAJFwWYdemjjy4K0Pj73/9e29ksUqIc&#10;IB4gQPysROWA8oZSZPfV9qesZr/8jz+Ozn/SJJeT564Pd4Y8iMeQmTxZLRaC+9YJXFdoa6Ugpynp&#10;02TdoC1KPEBK8L7xyQgDpATWFJASZJgZNcrlNtqoOlICy4p119UUuKF22HUPlTUM6WtKQOy8c3T9&#10;pb2GnHx7yIREOSlR4/v6faaSVQXugkxG+H2mXYAbC20kQGiovB1haclBqLwaXH/99ap4X3bZZfkR&#10;XuukmaTEj370o0LZvjL2KSfrrbeeboMlRa3ip0tN5LMpyZ1PJJE2l0ZJCQsuh0IcKq8HKD7+gIiZ&#10;HJSx0LbNhB0vVNYM/FGUEUgI4kXMEqX4kwkTlKQoISSAKDMFS4kqCR8CMNJ+fC5D5c0EM2a++TiB&#10;0BgUhbYNAcsETYNJkLllllGXj8yiizp8tT8lAj6Q69TH7KRPSpx66kJSQpTHUN0+svvttzCA5Drr&#10;FNwhDPNlXZcM1jn2PBnAz3v88coWHnnYuaPgh8qbAdoC8QC4vkYE8DzESYZakTnuuChQ39ixumxx&#10;JFKkEs2TEl1HHOHmynUBb8pAEhLKd/8wQFRU45veSjSDlOh68skou8Juu0WuLKK85tZc02WxGjFy&#10;IrZPzzXXKPmQlYFy38orFyFH9ggsBKZOLcQXMFICBTBeVyuB8si9evHFFyumnEQptRlygu2G6gtC&#10;jpGGkBgzRhV/PX9RgLmmWIfpOlFmuCapM84I11EH7N7z7guVG7rkW6IxJaQNGpQSSwiICawmfEKC&#10;/5ASUkaGIbJv9Fx9dWRlUYX7hm5DKlF5T4XaYdc5VNYo0vRF+c7k8kSEPuPynxgYet6sk/PI7Lpr&#10;cH8f9BnfraA/8D3gWw0pPtjvAhuXYA0SKm9HmAsSxH6ovBqcdtppqnQ/+OCD+RHe0BBIUSMMiKFT&#10;TibImIltCHxZq5wqYwc7RiKfTUnufCKJtLlks9mgMlQtIBD4kOI6ECqvBQR+82f1GOSg/Ia2bQXs&#10;uM2e+S7Ewpgxw72z006uUxQ8ZtxKiAgfDOqNlKhSSTYfcKxXQuXNAKbilrPeQPDD0LblkLnoIte3&#10;xRZRCkxmHolUDzFAgExICRk4q2IAMcHsqijDBVLihBMWkhKiqIfqL0AU7xzkA9YRZAjJExE5URY6&#10;1103IiHyyEFayLEoD9YVgJ0/hEGovBH0R0awLkQy1AqICGJHZKSPsewjdfTR7t299lIi4k1RxhdI&#10;X+yYNs19Iop0wf0jjzhBYaAM5aSZwfz6Q6OkRLcM5CEeSM+r/WX55TWdraanlP+5FVbQ2ef0IYcU&#10;9ukShR1CgngDqoCjfGMtIesycv0yBC5deWVNEakpLWUfIyUgeKyewQL3BgsJ4qhYoNxy4N2Mux6z&#10;z+UCnmIZwLnyLGW2336h1Yhh8mSX5XnLkzUd0k9C9dQKFGHayLsWYoR7iTVG78UXu07fhF++J5AS&#10;GmRY7ou+Z4gvATGBlRbLIJ8qtO+LX9T3Rfdjj7kOOQaEg8aLkH4RJyIK2GCDQtwJstn47TTQVoj3&#10;UFkjgHShj6pVxDrrRPF58m4bBUAOQUxss43rPeecYD1xWB9gmfcQ9x9LRmJ4WFkInCPBJtnOss3E&#10;624FsJjh+FhMhMrbEWbdwXMYKq8G+++/vyrdnP9QEsahRhjgUlROJk6cqNt8UZ7LWsUIG5DIZ1OS&#10;O59IIm0u+O6FlKJqAWnAhxSmO1ReDZgx9MkIZuZaHTizBO++6/5+0knuX/vu61IXXODSDGobVDbN&#10;ncJA0K3e6693ualTI8JBPrAlZAQQpUbLGcSjfAfqDoFZLY6D0hMqbwQown5qTAabDDJD21aCum1g&#10;BUE8B5YhJYYPd+m8e4WSEgBSAksKUR6MlNAUocxaV3NdpF9BMqiVhCgKLHfLr09GdDG7jeKIIirK&#10;iJISorAH64vBrgWDwVB5PfDJCN9Vg2OEiIVGUCAlDj+8iJCYJf1TyYg85h18cLSdlHXPmqX70jba&#10;RJ8rilPhIURUAIgK9rOBdLNgz1uluAJBSF9RQkKeO/qlzizLfx9GVrDc861v6X7p/fZz2Y03VuJC&#10;iYgQpH+jAKMMd/7xjxpMkHa2c3wO7pMp+pXAzCZK0Nsvv6xEA7EXMptsUkxG+Jg8OSItdtrJpaXv&#10;hY5fKyBKfvLkk+5j6a8aqBUrF7lfKOb6X9B93326bdePfxwRE/l7rSQE7x3eN3kyQkmKYcOUvOi+&#10;++7CcdJ77bXQWkLqLCEkRo2KyqRPpOU8bb84uG6tICUy8uxqf5T3aZCQyENJNAhfWQ7VE4fd61CZ&#10;gecaaz2sVSw9dTlgUYGbCERiSZrhJsCIv4FIndss2PurkrVPfyBtJko3y0NNjDDoLx4Gbhtss6E8&#10;e7XKMHme2Rc3jkQ+m5KQEokk0ubSKCmBEsWH9Nc1pK40MBiBgLCBCsv4VYa2bRlEocpOm+b6RNGY&#10;vdFGGqgxu8UWrk8GzKzLfO1r4f36gZlhGhi0o1haefaQQ1xOBrBKPGyzTSEtKPEjCpk5ZODLupQo&#10;B37d/QELD45Xz70oB5Tj+GwYJrGhbauC9BdICLWS2GyzAinRIwPkHhnM51AQUBQgJb7ylUhRkGUl&#10;JY46KrKSOOUUl3744XD9Pt58s0BKpGJkRMe66+oMqLYBMLsJeQEpUaV1jl0PZptD5bWiFXEj+oOS&#10;EtLnURIzxx7r5hx0UBEZ8ZH0SyUq9t13ISnRT1toJ+3letRKVLA9RAX7xwfa1aIRUqL3oouiGWZI&#10;B3n244SEIYdLxhpruMyECeqOAemglhC77lpKRnjQbbbfXl1jjJRo50wmgHgBtBPrCP5zbyAisUQJ&#10;pSn977vucjO32sr1LrOM+3DLLd0ceZd1yjXrlb4UJyZQ6FGMWY4ftx787Y9/VBejXrk3ZMuwNMUG&#10;XBnow+p+I+fRc9NNSkxksUiTe9MH+Ym7BoCcXHppJSA64sSRKLmQD7k8+QBUwRewrBYSI0fqNh3y&#10;/ina1wPXC0vAUFkjgGTQPizKm09ClIDvDNYSstxRRWwT2svEQaisErAIsowx/uRDCBDfBGKl7zVi&#10;YWX9s9VxW5oJrhFtJj5KqLwarLPOOqp48z0ZavKNb3yjQExgOREX35ri2muvza+tTnDnsX0JqpnI&#10;Z1MSUiKRRNpcSK0UV45qBR/SWoJQonz4Eb0ZnKHIh7ZtCKIkpeRjlL73Xpf+wQ9cigCQ8uEulMug&#10;B+Khb9tt3afDh7vepZZyPTKgzqEUy38152cAJ8pZNS4UmLTaOQFmg5g9KtlWBrZKQjBjyOwrA1rD&#10;mmu6nChHSkjQ3vi+FcBxmaUKldUCFOR4ClZSLYa2rQmigPaRVm/YsAIhAebLQL6bQTLm1Ph5Q0is&#10;sEJESmA2LwqCEhLMTGMlIUpwsH4fMhjObLyxxotYsMoqSkYQQ0ItI4yMMMh1L1hKVHGvgV0X+nOo&#10;vBpA6hkZYUq9oVVkhCFNdpPddnMpUdZ8MuI93A6OPTYiJORXCYmJE136pJOC9VQCg+X+LCpAiKhg&#10;fS1EhQU7rIeUgHDA3x6LhzgRUQRioZi1xH33qauGEg4BIsIHJv086yybm0S7kxLMMtNOFMVQuQFy&#10;mXfFn7/1LTdr662VlJgpvyF8LO/aTvrclltGFhXNICV4VjbZxHXyvpb3RU7eIWYdoRgxwvVBOAr4&#10;3yXfKt3vmWdceto0JSd8aMYMUYxLjmP44AN1UVHLCKmvT95PQIkAWZeR8+t4663wvgL6NNe1XiW/&#10;P0AyKNkg17eIhAjASIki95YyoL18s0Nl9YBn+vXXX1cC3R8LhMD4AEscCAbeCdW8DyxmSjtbI8UB&#10;2Ueba00V7GNx+YaheGcymfwIb+jIp59+6j73uc9p+9eWbzXfRRPGUYvKd5yykOvGWBlDEEcDQt8X&#10;6sTd1AgJkKQE/exKQkokksgQkJCyVAts8BAq84GCEp8paXbWDoUoepm77nK5gw6KlH8sEcwagWwC&#10;11+v2+RkAIpCrASEKA0fi9L7EQHAGLDJoBMlRctkkJm59dbwsQR8CP3AnCxXVFTlg4uFhrYphuyh&#10;h1btQhAHx4cMCZVVA5Tk11591T11yy3uQ7kWH4sC/wlWGxMmuNRrr1WtsBdBzjXzyCMue911CsgX&#10;Zi816Br+zXIPFowc6eZgpbL88hEZATHBLCdm1LKc22ILlz355MidJUT0xIBCz7Vg9pRUo6lhw1xW&#10;FJcSMgLIOaqVhChJ/A/VF4Ldb5TtUHkl+JYRDCgZbINWkxGGzv/7PyUh5sv94NqzTKBLJSOMkOC6&#10;i+LFcvef/hSsp15wrrUSFYABql0rf0DeMCkB2SCKcxEJEUCBlLjxRlWqqyIlIMLyLh7MGNPOcnEZ&#10;2gVm8VWtj3vnc88tdM2YOFGtJD7cZpsgOTF/jTVc53LL6TLvS1xF6At1zY6//LLrwlVDlJWsvDuK&#10;CAkPfbxzllpKlyEygnXVAlEiISAyO+4YYdddXac8I8FtPdC3ua4tIyVwPyLmRZ58CMK3lKhCcae9&#10;kN2hsmaCawP5DRHBMfsD7YHYsPeBX49t0+7PmA8jKxk7hMqrwVBXvLmPPoEQB6QFljdxgZQIbe8D&#10;tw0m4RL57EpCSiSSyBCQkMJUC2wAECoDKLpxH9NXRfFlfWj7RpE58cRIwWeGTAa/PjTA2UEHadYL&#10;yAYisJOdARLikzFjlJRIY8aN8iHlBFpUiwn5H48xgVIZn+UhPoa/TUWgYGPNMWOGS/3tby4lg7Lg&#10;dlWCNjDYDZVVAjNR//H44+7DzTdXMmI+A31mATl/lHcZwGLdkZKBQ2j/IN59V0mgLJHr995bg1Zq&#10;ClAUhMUWi6xD1l3XdYwa5eZssIHr4V6IkleIKYGvt/zHOiJz2WUuJQp88DgeMDe3+/E67d1oo4h0&#10;oA8YEeEDyxhz3aghSKgdg4F0qLw/QDwYIeEr2CHlvdnguASfo+3/OOww9+b48S6NEiPKGkp5Ru4R&#10;vxqMVdZljjnGZc49N1hXs2DXg2tQjqgIERSAMvZpCikhfcAnIErAOyNPSnQ8/bSSDEpKYF3ikRBx&#10;sE1WnitcYYyUaIUvfTNhpAT++aHyEmBBIM9bjush71Jz1QDEV0hNmuR6JkxQtw4s0j4eOdK9P26c&#10;HsMHJAWufBy3GvN74jj0EpT0i190Kdyy8iRECdZeO3LlkPdM54svBusaCHDfOU/LWNRMaIwTeXdX&#10;jCmx6qpKCrMcqscHRBHtJQBhqLyV4Ng845AP/ns9BIgMCHkLcgnYN1RvO8LGSHGCpVr4Cj0WAkNV&#10;+D7uLH3XJxTAlClTtCwkxCfZQJ7r+D6G7373uwkhkUhCSiSSyFAQX1mqBzYAiK+HdLCAUwZ8+1Dm&#10;49s2C5kbb1SrCCUgiJw/dWpkMQHwjSfbA8qpDJwLlhCiYIC5W22lpETKSAkgA2izlkg9/7weAyUK&#10;s1P/vIhe3yqSpRZYe0Jl5cBsEkrAzx580H0kA9oFuDKI0oALRZ8M5DE7V3cK/m+xhcvJdanKkmPe&#10;vMg6ghl3UUaImZEV5TZHvA6IgC98IXKZWG011yXHgZTohiQYOza6N0ss4foIGIfrTQUihGuPMurf&#10;E4KosT6HNYb0BSUelloqcpmhH0CIYJHBelFscjvsUJMliB0HJSNUHoIp4HEygnW+kt4qmImwf41S&#10;+NdjISHPDZH5lYyQX/5jMZG69lrXLe0N1ddqGFHB7GGcpAA+OWHuRn/84x/1P0RFtbOOkAw5UWgJ&#10;wFpEQsQh7wediZZliymBssvMdJyIKGDixIi4EOW86+GHC6REuytMllmJ6xkqD0Ezj/B8Yy0hCq9P&#10;TBiyEAf56zHvrbeUeCBNaZy4jgOFk2tHn2V23I6phIO8R3qXXLJ/UkLeL0ZKWNDLwQBuO5xPK0iJ&#10;zv/5n4XZN+T9FicjFPRhrCS23db1nndesB4f5pbYSFaIZoNnh/4JAVEpTgXm+4xD+EbXq/APBOw8&#10;6m0jBI4p4YkkkkipJE9GIokMAQkpT7XAPv72H9IBE0xbD5555pkBUdqVfICMQLEyMiIOUXRRRFUZ&#10;RQEXBQMsGDdOSYkeUU4LpIRASQkZzKXvuKNE8cXsuB3ICIO1K1QWBwN7mzEHH222mevl2kA+bL65&#10;nnMRrEwU1qxcx1CdPjLf+EaUMWPCBJclkGDefUNdOCA7RHHRNHyLLOIyyyzj5sm90EB1xJUgECYE&#10;CDOsgbp9WE56A4p3EfElgzUCitJ+fL/t3mtAO1w2Nt1ULTj8OquBmRgzaA+V+zAFGwwGGWFWBAay&#10;5UCMFLYheOk11yx03TAyQtb79bQDjKhgEA7xgJJHTBs7N941RlTEYURF3E2g6/HHF1pB4I8vz30J&#10;dt01Kpd+hGUE+/VceaUq12oJQcaJOCEh+ykhMWqU/ofIMEITUsVvQ7uBTAq0sybLE4gayAcsnuT5&#10;zsp7OCNKMsRMhqC+zNBDWOAOduKJwTp4NjDR5rkmKGh/pvxYVXTJe4N0wgTKTfdHSgiUlFh/fdcj&#10;7/LQsQcCWNPRdojgUHmjICYG2WMgHpRAk/6alW8bljrE8VBCQpYhKDpiz0EIFlukFnJqMMAzTVst&#10;YGR/gACgbxFUsx1S8wJrW6OkRJJdIpFEwpKQEokkMgQkpETVAvuYogjG08gxkGmlZYSP9I9/rLPx&#10;aiVBJos4GWGQMlVKcR/AYgLFQdC57bZKSnSRGSO/TiGDuI6xYzVlqJ0XA/VQGwYb1r5QmQFl1Lf0&#10;YND/lgzS+kR5KEtIGJhtzJM0RUFD4xDFEfJBCYnjjy8iJBSizKl7DUoKisIii7gsgIxYbTW1lsiJ&#10;4tdfWlYbLBsIyIfCGtoWpL/6VdcnCqfvuoF1RPqhh4LbVwIztxyXYGqhckDfp02DFTeCAbev1BGV&#10;voiMGMLgPHySEAWV2dB63D/myT7EB9BZZIgHUaYhIQqEhCh1rEep5n/HK68UlIH0YYdF1hD0ZcgJ&#10;Ah6KIkjQTP2/6aZKSHTmlXtLrUs7rY52xBtvvKHtZDY6VF4OGlsCYkLeJzlIX9y/AO4CI0dqWerY&#10;Y4P79gfIJMg1Zr2Z/bb7vmD11TVIcUbeHyyDDvkG9KyzTuSWJO8sJSXWXXeh+0YtREuTYe8t3h+h&#10;8oYhymn60EMjqwisf6TfKkEh7221nthpJ5cZP951vPNOeP8YcJ2gvZC9ofJ2hPUNlnnGjeCyd3Y5&#10;YK0DqYHrkm+NMxCwNtRLSvB8QEosKd/QRBJJpFQSUiKRRIaAhJSpWhAyn0T5GSgywpCdPj1yDYCU&#10;CJERHpSUGDYsIiby5AMWEpASC5hVl/85UVK6RRlJyYAXK4L/u/12VSjayTIiDrv+oTIUuXh6T8ym&#10;Kctcconrk/NWUsInIQLQbXbc0aW/+c2SYxQgA8DsNddEpESckPAxZYqm68sIupZbznVusonLiTKY&#10;euSRcL0CBl9+n2Og2R8Z0SqYuXkojgh9hDZ1yeC269lnXYdggSwPFCHANfLT7WIqjptJaNuhCMgH&#10;OzcAORHaDjCDiIIRJykMBYJi5kyXkmc+zYz+8stH8WZQ6PJQsoH3hPT7uEKQPv74yDJCFHF1TxCF&#10;mNTCrEvvu69merBtjZQYaKWnVtg1/vvf/x4s7xeiWPWeempETngg5kH3Y4+F96kTc7/+dSUicl/4&#10;gutZeml14+iW346VVnILVlutQFQQ8DYr73uIik/kma1X+WsUZoHSzGwWIWD9wzX3XTew3Om9/PLg&#10;9uVglmh19YNBAu0FoTID7h/EIuA+QGjaPiEwuQJRwXuiVf3GjlVv/bxPICVWWGGF/MgukUQS8SUh&#10;JRJJZAhIXKGqFihe5ndsQEEMbdsQIAFEuVBAdJQhBZSUwMph7bVLSIg4mMFUNwFICVEeICGIJQEp&#10;MW/rrQsERbcoJgxwWe6VwULouAMGzlvakP72t11u2jSNz5B67rmi62H3wd+P+xRP78kgy98G8kDj&#10;LlRLSjATLANevw4fabJtXHBBZVICHHig65S6XjryyH4tUCC5/HMAKJWhbQcCZm2CT7ytM8uInhkz&#10;1E0oR6yKPIhbwXXrkcF9SHluBji2xSwwMDMb2naogXNjwO6fGwpFaNtKgBwqR1T07r23S++6awkg&#10;LOb99a/ahqDi8OGHLn344S49dWqEffd1XU8+WbIdAQNpO8RRvKyd8Morr2g7mTkOlbcNsHL50pdc&#10;FlcwUcr0nU7GnsUX1/Wdyy+vlhTZL35RyYl4cE1cf7AGgLxqlcLpwyxQIO5D5e0GyAjaixVkqLwd&#10;Yfc2VNYf6AOcZ38uQwaI3n/+859N6zdWb7118bxCSqy11lr5kV0iiSTiS0JKJJLIEBBf0aoWKDrx&#10;D3ctAf+qgijT2WOOcTlREnygxKZkQBffnpn73D77VGUpoWkpmQ1dZZXIHWF0lHUD8sHAYBYrCZ1l&#10;uuiikuMNKERZ4rwhAnKTJrmcDKxzmEczE4abw6OP6nZ2L2w/spz49whFGqWsUG8eXFeU5qpJCXyS&#10;uQ+xegr43/+NXDSqISX22MN1HnKIe/HII9WSI1RfXNGGDBtsixUL4kpeef5zXVGcMY1WQkL6VSF+&#10;RR7EtNDgneefX6QkNwNxX2qIKNoT2naogUF3PNMNBEJo23rAdeIYEAVKTkj/mvs//+M6mYW/5x43&#10;R5SPgkVFDGxfC8FgpATKTKi8XWCkBNZUofK2wL/+pe+P+RDRpA+GlPDxuc9FkLLsiBGuV95x8XdJ&#10;HHzXcA9BGefeBo/bAMwChXaEytsNxJ+hvVhMhMrbDSj1di9D5bWAuugDfG/iQbvjwNqCdxSEfzVZ&#10;Y+KwekJl1YBvO6TERhttlB/ZJZJIIr4kpEQiiQwBSafTJQpXOaCAMUNgH1AGcKYsVBPwr2rIwF1J&#10;iO23jwgEsjEI8EvWTAlTprjsGWcU7yOKgRIOkBIo7TEiogBR5nUbCIxtt3V9Y8a43DLLKAHRveyy&#10;rluUbpZzmG3vuKMeq5x1xoDg1VcjMgL3CgI1xqBpTqWclJlGFMVJI2blUIKC9Qsyt9/u+uRaK+GA&#10;C0yAjFCQjYRt5BqmSGMaqEshgzkIByUl5D6VEBGGvItH5znnuD9ceqkO/Px6CFpo5wAITNYu7jMW&#10;zwBzbJRa0It1yMYbuz4jIdZZx/WNHBmBLCasGzZMiYne++4LKsi1ArNi3/yYKPkMpkPbDkUwyLdz&#10;A2+++WZwu2bDiAqem7riVMj7KEQ8WGpDnRGVelOnnBLFr/CQPuEE11GHYtNMMAtMO9tWGZ07VwkJ&#10;4nf0Lr20m0tWHbLpgMUWi4Lo5gkJXPUy223nOmLkEfeK55e4Gf53LQSCAkOasr1fR60wsoe6QuXt&#10;BiNxiOcRKm83YAFl9yxU3gzwPuC9C/HrxzcJgfER72Sep/7iyLAt3+xQWTV45JFHlJTYcsst8yO7&#10;RBJJxJeElEgkkSEg1ZASRLj3B20sE0SPMhtkowjH96sLKOEQEgRVXGkllxs92uUmTowUcxlYEkFc&#10;10+e7DLXXlu0b/bEE3VbJR122KE8IUF906a5uTLQmiXKOJYRc9Zbz81ffXU3X8r78sEuM7hIePUP&#10;BvRabLFFREDIgIPz1msBpI2aQSJ/PX5zyy2FewSIK4CCFKq3CO+9F5EOEA6cf5yMMBAYFMhysB4P&#10;ma9+1WVPOikiJq66qpSQkHunKVsnTXLdV17pfvbQQzoAZt+4hcdABkytFkaYMNhEwVwg/V8JicUX&#10;d58utVTBXaMIrBOlSYMmbrJJUBmuFlgm+dYDDI6516FthxogBEj9aOcGmLlmfWj7gQSuH5AN5dw/&#10;4gSFgTL2gSDkfHDtUBKCNKw8w1hsCXIEx5TnnbLBTF2JhQTtRIkOlbcU8r3plmP33HWX6370Udfx&#10;xhsl2/TcfXeUMWX55TWV8Sx5N6bGj4+CjJJyeNiwKIvPl76kGTfS++9fUkcI3FsUTvqbWbWUA+9X&#10;yAUUdp7HUH1xWIwG3h+h8naDxc7B7SRU3m7gWbP7EypvFfgGEF+I5wYSwp8UCAHLBkgNJnogMFnH&#10;uCpUdzX45je/qaTEXnvtlR/ZJZJIIr4kpEQiiQwByWQyQaULMJD2I1bz0YyTD2bWiF+uv75eqKKK&#10;VUBe0ValPA5SSq62mi6nZBBS2F8Uhtwhh7icDE5VuYaAkAErKPwn+vgBB7hfeSTLU9/+tpt/2mnu&#10;bRnkviX7ZkRpLqp3kJCWgXdujz0iQgKSxcgIH3KNGJhjwjxTFBzOh0CQfqyDapA94QS1klBLCDIJ&#10;YKViZAQkjRxDXV24fjEyKAgZbCn5cPDBETFx3HEue+mlLnv55S571llKDGXBNde4nkce0Xb7qR2B&#10;ZYsI1j9IsCCW8Uwzz554outcc02XW3RRlyHif4iUAKIgqcWELHf/5jdBxbc/MPiNZ09hYBvadigC&#10;stO/riiGDLpD27YL6A/VWlRAHj31jW+ou5hm6JDnLbfWWi5Dql2yzmBdAzkhZRATXS1KHVkJ5g6E&#10;u0GovCWQe088DjJEZOX9w/XIbrttlDFCrkXHq68WtsVKAuI6t+KK7kO5dpASad4zWE/4kDLeXSwX&#10;HatGYAnINeHZq2RVAbkKmUNfVosYrx57b7R9rI48zBIAF4ZQebuB+2T3IVQ+0IBwCGWNKQfIKqxx&#10;eG+E6iuHiy66SEmJ008/PT+yGxoCkVMtstlsfq9S+fTTT/Ua33TTTe6qq67S7yLf6kQSMUlIiUQS&#10;GQLCiz6ueDGQ8mdhMQ9nUBLfDlggLGaAQuU14Y031F1CCQlRhkvICA9qHSDbZC64oLgOUQ6yRx0V&#10;WUZQhyiBClECiIMwa9Ik95MnniicG4NE9kOxsHVF9Q0isocc4vo22khdWEKEREbOZfY227iZm27q&#10;epdZRkmJ/7z//voUefmAZ6VOJSFWWEHJCR+a1k/KsocfHt4/hL/9LSImzj/fZSGYRGlQoCwceaSW&#10;Zb71Le1vdu2BzRgF6xwkGBkBaBtKqB+9fdZmm2kGEdKbzhcl00eP9L/MyJEFokJJiREjXObgg4NK&#10;bggcN+TOEtp2KILr6Q/a6QMo+aFthwro12ZRAZmr5zZjhlpmZeS5JvNMmrS08m6Kg5gkZPKAmPCV&#10;j4HCs88+q+0dsBly4kNARmy9teuTd1kcWeLY7Lij6/zVr3R7SAYlG8aMKZASpGYtIiTyMFKiU75V&#10;JcdtANxfSBuIMz/bTQiU860htSb/sQQK1dlusHFAPXESBgM+qRkqbxeQShoXQN551VhV4LYGqcl7&#10;MlTf0UcfraTErbfemh/ZDQ2hzdWCaxASSJ/Q9uCGG27Ib5XIZ10SUiKRRIaA+KQEild8cIUFRH9+&#10;/OYjCzkRKq8F6Ucf1Rl0JSVIFxkgIwx95GAXJS972GGlddHet992uUMPLbhufCxK8S/uukuVAtr7&#10;17/+tei8UCLsnIvqGkRAPCghIQpvnJD4ZLvtlIRQyMA8LQrOR7L82+uvV0UoVF9FyPXInnNOREyI&#10;YlQECKA77qg9vkZnp8vKwMBcNhQsC3plMBGfdcRVKFjPIIK+YYQEighgIMh/K8MdI4dFy6KLlpAS&#10;cWQXWcSlpI8zG2wKbH9gMOZfI2aE7Nj/Dvjd735XdH7MipWcn/Sj7ieecKkbb3Q98p7olutfVF4O&#10;oqT0ynPf88Mfuu5BuGYQhP65/VbaD+mAhYQSEvJcFSDrC8BSiW1kecF99ylBU04haQWMbG40hkK1&#10;yEBIYEm0zDJKIkNAFCDvP12/6qpKXHSIQlcgG8aNq56UECUwdOxmwd4NuHJYgMhKoO+joIbqaweY&#10;pWQ7t9EH5AntxeouVN6O4BmjzRAUuC76E0LlABF+3HHHFdyG9tlnH1XCZ8j4ZihJnEToD1hDxIXv&#10;s5UvtthiSvpxTdZbb73C+gsuuCC/dSKfZUlIiUQSGQKSy+XUX99iQxiYyemPjDDYDCCDsFB5Lcjg&#10;roCf8MorB4kIH+qfLx+e3H77BesyxNNhMruNshDfjnO1beJlgwUlJXBT2XzzAhkxTxSZAhkhmIuZ&#10;86RJ6uIxWwbmvxOlXxV7uafZSy6JyJ3dd3e5vfbSNJ2h45RABjmpF190me98x6W/+12XeuWVKCVr&#10;aNtqwf64xBAQVQbu5vbjoyUpZRsA/QTlGJjCAUKEQObQQzUdrblmACwjsiNHuh7ppws8UkKtKeS+&#10;vnzggYVzZyBK32RQbXVyH3HF8a8Piql/3KEMIzQNwbgRM2e6zBFHuOz++0eQvp7dd19dzkyb5rpF&#10;WSraPo8M1lIQlzHkNtzQ9ciAPrRPsxEP0qmZWgjuijUALhryriMuAtYQGZ+cyINgu5lNN3Xdxx9f&#10;5AJigKioJfNHLSD4I23m/R4qbyZ65ZrgpqEWEXJt1GIiDlzIKB8zxqWOPlpJBtz4svKtgJAAPhFR&#10;APXmSYkOeXZDx281uEe4FWBNWMn1g0kB4jhYuslQfQMJm6Sgv4XK2w02HsGFJlTejrAYSvE2863B&#10;yopvglnY+DClG3z+8593X/jCF9w222yj9yykwA9FsfM78sgj82uKZdiwYVo+Sr61cblWxkK2fyKJ&#10;JL0gkUSGgGAC7n/oMDGtJagggxX2Y8YnVF4L0qIsaAyFaiwl8L3eZBOXFYUlVBcmff552Qc/tK3B&#10;tg2VDQZwN+nbYAPN3NApSopPRsyWwTbuG0pWTJgQkRKy7uff/7775Prro8wiY8fqvhqccs01XZ8M&#10;3FlfVUyIFqEkFsOzz2p/YxkFPLRPEebOdZlzzomCle6wg8secIBL33VXUzOk0B6UY2a5K5ERhp4Z&#10;MzTLhpIS661XICbi0DgCiy3meuW+/j5mlVQOzIphlhw67lAEs66+cvarX/0qSLb0/OlPERGx445K&#10;zsWRlQE45T3y7insh2UO/XzEiCgbwyKLFKHvy1/WsrQo+v6xmgmUDD8jCn3c+k7mtNOUZMRFClKi&#10;HCAqCICZlX7Se+ihhfgUBp+c8EEZllKNKrSmBA2E2T6ETJZ4PyuuGCYkDLzLcGuR5Z6bbtJ0zRAO&#10;s+R6liMlcnxLNtzQZeR7Ejr2QAPikevK88xzYPEGrK+EgHk/zwikHVZEoXpbBXtOW0V+NRtmVYZr&#10;RKi8HWFjsGrbzL2A4Lz66qvdSPnmmOIdwnLLLed2k/fJLbfckh/xDR3hHWrnwbc4LrznrJx3X0gW&#10;kXc+5XvLmDGRz7YkpEQiiQwB6ckrhLgzhBS0SmCgzf741YbKa4IM0iAclJSQQWaciChgr72ibUQZ&#10;z4gC7tdB7AvfR7NSOkwftk+obDCQkYF3twzAiRcxa/RoJSM+GjfOpRls5y0nNNAl8R7WXVdJiRcP&#10;P9z1jBmj6zQLhAxKVIkjIr39F2Uuc/75wWO2Cpio+ooaEcrpO1Ze8dr39rrMWWdFyj2z3pwzaVs5&#10;H35FOUl/+9vqLhLcvwpgLYPyCBj8GRnBgMgUzrKQ7bVtomwqMQGZ5JER1m4tEwUMhdrfH5PTOEEY&#10;AkoCVkn4slvMhZ6nnlILAo0/kkdmv/1cjwxy/WMMNngOfYssSChmkEPbcj2VkNhii4iAwCJIzknX&#10;eUQFJv/8N4uJzNSpUfpVCIhhwyJSLm8lQQBXJScWXVSJid777y89bgPgHvpkC+9E+o+/TfqKK1xO&#10;nmPNwBIjIuKgT+O6lTnhBN3XSDKLUxFHnKAwUIYiUwtRYe4HA2G2D8mgVhCQzEZAhMA9ZztZ7nz2&#10;2Yh0WGcdTQn6Ef3AIyMIoqsEoDyP/O/+8Y+Dxx5o8N7junJfQuU80zzbFm/A+lIIWFQQZwZFvFWk&#10;gVlqhcraEWZ9BfkdKm9HmKsUmTtC5dVglVVWUeX7W9/6ljvggAOUjDCFHawr77+hJmuvvba2fckl&#10;l8yvKZYJMv6j/HOf+1x+Tamcdtppug0WFYl8tiUhJRJJZAgIZn4QEyElrVrwQWUAFSqrFdlp01xu&#10;110j0oHBeZyQmDIlUrJlMMp/cytAufHJCMzha42tYPs2ej2aARQJBoQfiAIzT5TYHhmMp0QxK5AR&#10;QAbbqnQx6ypK6atnn+0+QSFlNli2h3xQiwkDlhNf+UpETkhZqgkuN5XgR0MH5PtHsYpvZ+Xx9QY9&#10;VywRSLkpSuWnX/iC+/SLX3Sffv7z7lMZdKiyKYMXyCx1OQnUUQ4NkRE+RJFQ8mH48Ih8EGVJLVTI&#10;/CKDIl2H1Yps0/3uu4X9OG6ckMB8njYwyMbKx8+CU8ATT7gPxoxxC1Zf3fXyvJBuFGWcVIgclxni&#10;I48clFgKPjg/SE9rN+QU1gShbQ3pc8+NiBaIB1yPjIzwkX8XsF36jDNc9z/+ERE/XAP6uJERPrCg&#10;oJxnRP6Hjl0ruE+mbAKICZT50LY9//mfGoCXTDZkAooTEQVImW6z886u9777gnUBri3HL0dUgDhJ&#10;YbA4FewfV3LM9cR81lsJSAZzzSgiIQIokBLPP++6fvELJRy0//OsQeLwPoSwZJm+MX68S516avC4&#10;DeOdd1zvZZe5HEFs5VkDqeOPd53//Gd4ewEWD1zX0DUvB7bFLQGiAiLCJ3fj4BsIoQRRwb2r5Tgh&#10;2Dc1VNaOGJSsMQ2C+0qbid8VKq8Gi8t3EeU7nqGir69P3Tnuvvvu/JqhIXyXOR/AtQmJle+33375&#10;NaVCbBHbjmuRyGdXElIikUSGiMSVtFphg6FQWc2QgZSSD5tvrsQEyhUkhWZtGD06WrfqqrpN+nvf&#10;00E1xzegyDMYC9ZdAVYHymiofCDAAMMPNvq7r33NdRMTYpNN1EUD6IyvLa+yihIUZMXokF9iFeSY&#10;IfbJCB8QFShsRP+X6xpqQzPANfQVae4LSlBoW2DbhcrSP/iBxhD5dLHFXB+khCjdn2KaDzEBjJgA&#10;8l/TjR51VEWXDsgIU+xsFtoG8XHlr2rIICgHMYHFAoovRAFgWc6Bme/u557TbTluPAUmlgQldcaA&#10;1QnKzWw5xgKC/33xi4peue/dosim5Hj8zwlSuCqIAl8zwdIEcH4WxM2AwhTatgiyH6SDZs1h9txI&#10;CGJJ+NYSQN4JSkzIcmb6dH0elJSIkxE+1lkn2kauTc///E+4DVWA8yNOgH9+/A9t60NJB9qRJx1K&#10;CAl5LtWSgnef/A/VUQn04f6IChAiKljPrLsFH+W/KT6tAiRDDhJB7otPQJQAt5w8KVGID/H3v6sF&#10;mbpvYF0n91QtLvJBL3uvvrrkeA1Djt1z440REcF9lHvF+0jTu0KWb7CBS8v7JxTDAlKB6xpfXw+4&#10;T1gEQMCbRUM58F5BUece12IxY/uHytoR5naEe0OovB1hz1ojrjmmeBMj7N9BzjjjjMI5lRMrv/PO&#10;O/NrSoW4TLZdfylFE/n3l4SUSCSRISIhha0W2MAlVFYX5OOsxMReeykpARFh0KCNU6a49De/WTJ7&#10;jIJXTXDOcrB6GLSFylsNzL3988EVRc/nX/8quGrkMGEeOdL1bbGFWkewPnPJJaqAd22+uesVhT29&#10;+uphQsIgyqxaS8hyqB2NgPZiDeGfB37ple6LbRsqU+sDGfATiwFCBYsDJSPkvxIUrMMS4XOf0/UQ&#10;F1yr9GOPBesDWMPEyQjAupCSVxOknvQJJyx028gjdf31URYJ2YY+5s94sszxS+oqg97vflctIdQV&#10;Qc4/Iwp8lzwrzBorRFHPiOINOcH/3195pR4D8hAz4aaRFM89pzP5PVKvb5EBAeWfH9YDDJ6L9i0H&#10;aRskg5INu0QBH/u453lwf81to2AtwTLXmX4i5UEywoOSEnJd0medFW5DBXB+dm6AZ7favtPzq18V&#10;iAclJiAIjZDgHGSdkhKyTe9DDwXrqBXW11FkfWLCECcnSEPIeWHxQXmr3ANAmvTAm2zicnnCoRxI&#10;oQoJwLK/PxmVfn3jjeqyBBGRgYy45RbXIffI365ZwBpCCQkIUqy2eAblnmn/ZFlAOW528X3NJSO+&#10;vhng/cF75Z133ilYZPQH3gW4DvR3b23bUFk7wuJzDISFT7Ng9woSMVReDUzx/ncJcEnQTs5n3Lhx&#10;+TWlYufMOLCccD1su4SU+GxLQkokksgQkZDSVgts4BIqqxsykCZGgJITPo44wv3m0UcLxwTk0m+E&#10;jDBYfQzCQ+Wtwp/+9Kei80FpLDkfXEr+8heXOf30iKCQAXj63nujjBb5bbq32MJlZKDcySx9nIiI&#10;oUBKvPtu8XEagPmhG4ggX+19sX1Kyt56SxV6tZJYY42IgICQQCFg2QfrRdnErUNnmSdPLrGWMDIC&#10;NJ2MCCFWL4qhzZYa6gliiQWBxtNASRcFyGJJGAiQCFFBilKsJz4eObLomAYUE0xcca8oG98hDhkE&#10;p88+W61zFAcfrG5XLGeOOcb99sEHi+pHyQ3WUw5GSnBPUfognyCcZGCpwDKG88YihJgqeVICywq1&#10;SMF9JUZCxKGkxKqruszJJ4fbUAb0Fd/XnxlqlInQtv2h90c/iizAmP1Hoc1DSYoxYyJC4vbbg/s2&#10;C0ZUoMiaVQUziz7Zy/84YQHYln24HiElqSa88IISDXruyy4bpQH1yAj+EwRTrSRk2Y8PwfGtrUV1&#10;tgryToNwUJJM+qVa80BQGIglQ/+jTP53P/BA0f5mBeevazUg0CCGiT/Rn+sHZVhdMHOPhdOAX9sm&#10;wGLWcM6h8nYE799GrjH3yRTvfwfB9cjOh3dNObFtiBvWn9h2CSnx2ZaElEgkkSEivtJWD2zgEipr&#10;CmQA3SMf3qqU9wZg9TIQD5U3G7TfPx98S1GaQ9tWg15RcJSUQDmLkRBF2GYbVeJZTolCHKqrFkA+&#10;+OeBCS1KT2jbcrB94+vTTzwRWXagmKKk8gv5YESEDxRYFFZRVnFtwZIkJQMc6qGfGBlhAznQNIuB&#10;KmC+wwYi79dLhug1YVZ2zTWLyIgSEPBUrhnLnDfKCSbfcWIkDsq5j/iyF7VR+osSEQccEJEA66xT&#10;QI8o+R+PGuXeEYX6j5deqj7Sfpurhhwvu9lmJW45RjgVCAqW8+QCpATZaIgloBY1ASLCh+639tou&#10;deed4TYEEL9/KG6h7arGq6+6zMEHL7SSyAM3lW65R8F9WgifVERB5fwgH+KIExQGyiAqanEPMOBm&#10;kd1hB42PA/lA5hF1hVhttej/V76iwU7TuKl5+w204pyBICGQKtYQcULCA6RFbvhw7ce+Gwck3UC1&#10;tT9gHYGLA7Fs4hZ6IUBU8J7nPofqaxcYodaI1cFAw1xvQmXVgOcNpRvrglaLKfj1gCCc1chm8syw&#10;faXglFYvpE5/YtslpMRnWxJSIpFEhojEFcFaYQOXUFmjQJm04FWGRpX3cjC3A3w7Q+XNApYd/vkQ&#10;yBDlOLRtTdh6a9ez9NIuzcA+TkT4ICYFgeFkOVhPlUBhtUE2wAwV5Sa0bSVYHfH1aalfA1waKYFy&#10;CvkQJyQA642wMFLiP/9T2xQnI1j2FbKqIHWQ6SJ1880ufc45Ln3VVa5X2twtg8Lg9nnE09PSf0Pb&#10;VY2331aSQUkJn4AIAQU8v12oLq4LlhrPPfdcRZNvZlE/njrVdY8f77Ki0OfGjXPZww5z80WJhoj4&#10;YMstXcdKK7kOOWZGlMduUWJCx6wIeRY0doiRD9x7ZqZ9QFBQxjZSjrVG6tvfXhgvArLGIyGKIH1f&#10;t5HlblGygm3wgC++fx0IQlovmVQW77yj9zVY1mLE30ekMI1vw/uJ58YsKkKIkxSA9eyDEmzPXTn0&#10;yHOllhHyHsvRv1ZeWS2esptvrutTZ51VEqdhoEkJCAclJIiBESMiirDaatF2stzhKcgD2dZ6ACFP&#10;XBRICD+TTAh8tyA1IDor3duBgrVtKJES1uZQWTXg2ULpXnbZZfMjutaJKfj1oFpSwra/Sr6v/Ylt&#10;9+ijj+bXlArjRNsuISU+25KQEokkMkQkrgjWChu8hMoaQVwZwM+5mZYRcZg/Kj65ofJGwYDPV+Jh&#10;+JtCRhhOOMHNFaUsQ9A10g7GyQgg61Ha+0aPdtmjjw7XUwEoGr4ZcD2ZTuKwukrKRLEx9w112eiP&#10;lGBmHQX8K19RUgL/8h6p0xQqGzjXpVA+84xeryz+76KYZ5nRnjIlcluQ9b0zZpTsEw9iiZkpx49v&#10;VzPmzFGSQc8VawWfhIhj9dWj7WQ5WFcZYP6MRQWzqDaT93sZJL4jymHnSiu5mVtuqUSEj/d2391l&#10;yJ5DsEG5PpmTTgrWXQnpM89UiwclHbinIE5M8N9IC/nfI88u+/att17kDgHpQNaTOCFBbJp8maaK&#10;jB3bB37p8fs3kJY1rQb32Fc8sY6ptX+aUkRdPkFhCBEVgO2DRIXs03vGGS5DxhXpa8SHSJ14oma6&#10;KNoujwElJaRtkAxKNkgfLyIh4pDnUreT5Q45X6tjwNraBPjXlmw5ZJiplKaUbwGTCFhhDIYLhbWD&#10;vhUqb0dYm0Nl1YBvL0r3UEz7GZcHHnigQCJUypZh251zzjn5NaUC2W7b/bsEAU2kPklIiUQSGSKS&#10;TqdLlcEaYD6RzSAMqANLBftQAwZCrSQjDMwQcjxmDkPl9cIf3AHzQw9t2wgYoJCRoQuFTpT0vs02&#10;W5gWlN9NN43WY+Iu61I1uqmgzPuDUggW4hCEtq0VpviGyshY0bfyygXSIei+gcsG5UsuGaUFlHMk&#10;An/Hyy/r9QchpaoaEJgQ4kGDjJrJNpk0UPr5D8EzfbpLE8hSrhHH8jOocG6Y2IbqrhdKOEA+cT9Z&#10;Lge2wfx95MhgPbUgc9xxrmvcONex6qolhISPWZtv7rpXWcV1HnignnetJBAZNGi3kg4QEEZMAO69&#10;/5/Bq2xLqk32xZJFyYcvfzmypoCAGD68+P/qq6vSSEDS+LEBxINv0l5XXIw2BvfDIv4DCEYIhNC2&#10;9YDrh1IYJyh8xEkKwHojKkBc+QqB7ew8QuVNhfRlnn0lG+QdUyAgQhgxYiEpIedldWhbZ8xwHbNm&#10;uQ6yLQyC4l4teHb7u7aQ7Lj88K7rL1YF+MMf/qAWFXz3qr239cCOV48L0WDB2hwqqwa41aB0b7XV&#10;VvkR3dCVReWZ4Vw22WST/JrysoS899l2ZRkblJNvfOMbus3n+Jb8mwQBTaQ+SUiJRBIZItIoKWHB&#10;pfhAhsqrBTOT8cFNo3XWAjOz5yMfKq8VECnxmSWi2beKYKHeX379626uKMxqXZBX2DVgoC3LIBmC&#10;IiWDxFAd5RA37S9kBglsWw/6s7ZJ//a3UUpQYgiYMorSaufFrDnr+IWUwOxbFGdmWReIktPQ7LYM&#10;bjNYSGyxhRIQuCuoxYThqKP0mkJQkJLy17EgrMwYButtEJkTT9SUlig+Za0l1l67UJ6+5JJgPbWA&#10;WBLda6yhQTONgOjYf3/XecABbubEiUXEBNYU/D516616HVDsmUWdfeaZLiv9Lzd2rMtMmFBIj+pD&#10;SQnIg2HDlFApWEbY/YeYMMsJSAk5Vvqaawr794iipMQEsS7yVhNKRhAsUa4ZZeXcNuKuYsTFaLqr&#10;xiCCIHL++RHXptXnR/0AZbRWiwrK+jPFH1BSQgDJoOk/pe8VkRBxQPzmt+nwZu3f3WEH98kGG7gc&#10;Lip5ECujU96v/nGKIO+g7vvuc2l595CppFOepeB2TYaREpCqoXIf3Ae2517x/YxnxorD3gcv50nj&#10;UJ31wOr/LJESXGsU74nyDh7KwruB8wC4BlUS+o9tX042lOeP8jXku5XIZ1sSUiKRRIaIZDKZoDJY&#10;LTDr5KNab4BIBjL+IAZiggFpaNtWgpkcjo/FRKi8Ftg1MTQrQ0glcKz/e/DBhdYRRPfffPPoV9bl&#10;ZACcEkUrtG8IRGz3zwOlrRXnwQCD+kNlIH3ttVFsCRRMGWQomP0wkgLXDggJFE9RCDIyQOu9++6g&#10;klQL0hdf7LKHHhoREgR49AkJw/TprmfNNd1Hm2zi3ho/Xs+j5cqePDNKPOCOAPGANYAMwHQdvyjz&#10;rCdQoKyzVKT1AvNtIxs6VljBpSC45Hor0bX00hqU0DJwpOR6ZeR6fDx5svvNTTfpzPDre+zh5sk2&#10;82R997LLuh5pX8fKK7sFEASbbeYWSL+yYykpsdhiEViWY2ocCEiIPDTLBkE85d5T3vuDHxS1FyuI&#10;3jvuiIJxQlAIcvIc9MhgN54RBUAW+q5VWBL8u7lq+NY7WIKgDIa2HQjwbHB9aQPv/zhJAeIEhQ/O&#10;B8VzoEmJniuuWOiaUc5awspXX91ltttO9+t8+mmXHTtW3etI26ypjAX045woTJAT6SOOKD6enFtK&#10;3i2kxc3uvLPLYpG1xRbRf0HvRReVxNhoJoyUgFgPlVcD7g+TDZBhWEvYvQqB5w8XImK28DyG6qsE&#10;q6uZREerQXsZ84TKqsF3vvMdVbwPOeSQ/IhuaMrUqVMrkgy+ECPCtr9JvjNx4T1h5Uw4JfLZloSU&#10;SCSRISK83EOKYLWwrBhEaw+VlwMDB/y0bSDBh5ngiaFtBwIMjmkHgQhD5ZWAss6Ays4H4NNYtRIv&#10;g/X0z37mMgR8u/JKRea221yqhvZwTGa29P8//uHSDzzgMuTwJ32oKMpKSPz97y4lA8X4vj5QQv3z&#10;+OMf/6iKRGjbZsCCjIbKDBr0coMNogE9M+VGSDCDLugTZZeo/dnx46NAi42SAtI/c1hIDBsWKcOi&#10;SBNAkVgERkjMP/hgJSLeF6Vi/mqruVlTprgOubbB+poN6VsFiwjaJ4qQQVOFYikAIVFvFgwB7jlm&#10;xfI+gS0hhfJZL/TaQwzxP2+5ktt2W5c96CA9tlpWyP7ZSZNcdpNNXFauY07uW0aQkuWstBN0Lrec&#10;Eha/vOUWPc5caXOKuCAQDiuvHBETIcj9tm26X3op2P5KwF3Az0QCOYZCHNp2KIJn1nfVACh8oW3b&#10;ARAVKFrcl2qsKuifdl68v1seS0COr8RDngzMEVDXJySkX+rzh8uU/O+YOVNdNDR4JySFPJddw4e7&#10;3MYbq1tajhgoEHuQE1tt5XqPPz46jpwHll5YFdHPiZPjg+NrzA1R5LCkKGlnE2CkBJaQofJGwL2F&#10;qID0NkK6HPg24CYCsV/p/to+obJ2Be2FMAyVVYOLLrpIFe8zzzwzP6IbeoJrhREIZ511Vn5tZbnk&#10;kksK+91zzz35tU7HoosvvriuHzFiRH5tIp9lSUiJRBIZItIoKWGz6dW6PfAhxTzPBhAAJTi07UAC&#10;8oC2YOUQKu8P8QwLzArVlCGEXP0QETLAQJnLTZ7scnvv7bLHHuuyl1/uMtdf71KiJAf39WDHL1ov&#10;g/XMZZe5HPXGkL7vvqJtCc7ozxhbcD9/m1bAyCkUk1B5EZ54wuVEyYUgyK27rsuKEkvqveyuu2rG&#10;Dawq4spOrSBGgRIgxCJA+cZlAEUciwxROLKiWLyz++5KSACCPGZpy/TprlsGRKE6WwIZ3Gf22Sci&#10;J4AoQracOfRQ1y2D+OB+FYBC4rvs/PfDD+s5K+khAz3LelFwq+A/14jZ39VWi2Z1pX/1fuc7USwT&#10;uW6qUHHfiBHC/ZL1GbIsSJ3dyy3n5sjgkWP99Mc/dj0QTHLdIS1Y7pXyFBYwK66o7jlqIQIhgUIn&#10;imDoHPoDyvpf//rXwvkBlKTQtkMRnN8rr7xSdH5Y74S2HQrgm0Gf9IkKXGvs3Hhn+WSFge0tToWv&#10;yDUE+VZlISDWWCPq/zwTHiAMICS6HnpIt89ioSbPI8/GXOnvc2LuG6BP+rdaHMlyx3vvufQhh6hl&#10;Bc8MmW7MOkJBWtJVV43KdtrJ9d5wQ2kbmwAj6fkehsqbDe4RkxKMJyqlKeV+MxnCdxdiyuqgrBGr&#10;g4GGET/E5QqVV4ND5T2P8n3zzTfnR3RDT/jWGLmAZU0tMmHChMK+cZCRpFLAzEQ+G5KQEokkMkSE&#10;qMRB5a9KkBaMDyuDiVC5gcElM+42sAC4A4S2HSzQJmZOQ2UhmMuHAeWa8wxtWxYysFJCQgaiOQad&#10;kydHsQsOOEBn/XUdEellG6wpgnXkYe0orJOBuxIQU6cu9LM3MFPH4PeYY9w8GeRbsEmAOw0Df7/u&#10;VsIUYBSIUDmANILoMdPvTlEqe88806WnT3eZ4493qVtucd0ySPOVmXqghASKPUo4hIQMbpSQyFsH&#10;9IkCnhYlOz1smHtH7k8XbgsCdfFogJTokUF2docdiu5R6mtfqyptpeLPf3a9jz3muj1XiFrBtf37&#10;3/9e6AeAgX+OGVuIALOMAHL+hbgeWK9QxvWSMvpy7/e/r32M9LNsa2RECSB/IC022UTPFzewTlG8&#10;enFJ4XoLeqWOHvnfI4oYVhYcJyfHIf3trL/8RQf3ofOJg/MjHop/fg2naG0zxLOG8Gxx3qFthyLi&#10;Fna4F9BnjKzwESIqWN8wUSH7Z3baaaGFxIiF2TiyW23lOuSbqNvJ90FJB6yIZBsIiRApgZUEzxBB&#10;c9MHHqjkg5IOEJ1GRsSgrmpsI8t+ho9mgWvK9UX5D5UPFCCWINSw2PBdkMoBUgJrIN4JofraCXaN&#10;G7FG2X777VUB/+EPf5gf0Q09OUzGOzvJ8wTqEa7f+vL9XUS+0Z+XbwPBLy+77LJ8aSKJJKREIokM&#10;GYFJDimB1cJmrEipGSpHmYzPSmKOGdp2sEHbMFcPlflgUOufD/sw8A9tWwlKSBx8cEQ+XHppwXWj&#10;gBNOWFh23XXBOgzWHv0v7VFCgvgSouAy8C1YSRx6aDSIXnttN1MGAm9MnKi+/wzoyH4Sr7cmiOKQ&#10;+ugjDVCpLiMyOExVcGGxGBwoVKFyIyMAyoSh6cqW1KeEBDMszHyiUPO72GJKQoCMDHwgJnBH4Lqq&#10;KweWLSgksoz1QrDucpDz0Awjci/6ZDBVsD6QY/eRSUSO0fOzn4X3bRK4jsxSWv8BmP1r+dy5SmhB&#10;ylgcCSVojJyw9mIpAYHDNZL+2vOXvyy0kth44zAhYcDiAVN46YvWpiyxUHDToH7IjjwgKVLSDiwo&#10;nj/22KI2A5Qo+hEDdr9/2MyvAWXWyv4dAFHnK+vMJnPOoW2HIriXKKf+PQwFkuW9UM71A4SICsC1&#10;svdKXPHrD12PP+56L77Y9Xzve0VBLbVM3muQDko4yPu3LCkhIBZODguh5ZZzWWIA5QmHsoDAZBtR&#10;SrsaMP8vByPvmGwIlQ82MNGHcPPJ9BD4phEninvfdKuZBkH6cdqI5WiovBqMHj1aSQkU80QSSSQs&#10;CSmRSCJDRBolJRgY8mH99a9/XVL2wgsvFA0QUHRqcmsYYFg7Q2WAgbGf2x8w2AltWxX+8AclHpR0&#10;OP/8UkLCcMQRLrvbbrqc6ud4fvuZtc/tt19ESOy//0JCIo8P99jDfTRqlOtYaSX3jhz/7f/6r+rj&#10;X5RB9qyzNKZALgZM+ftLQQqhRbuZ4fLX0x6uOWAAZkoDClhcGWkGUldfHc3cL7qo68Pfm9SiKBTM&#10;yi+xRERKCFQJR0nGlYMMHFhJjB8fkRKBevtDTo6Hy4Mp+Sj+KBuF/3nyo1v6XWj/RoEy5rvsWGA7&#10;K09dd10UtwJSAmsb/ObNOsIICUgKrgvWEnKdyKzRS8BVgpNCSmy6aZiMMOCSgfm6LBfaJve899vf&#10;jogJyg3yH//8TlFKXnvttUJK4nJAaYnPsKKEFo7zb4C4so4rik/IDHXQR1Eu7fx4X1Rzfv67oxxR&#10;EScnDJSxTyNKbPe99yrhoKSE/CopARnskREFQEB++ctRPApc01ZdNUxGeMhBSowb53rluxA6fiMw&#10;l0SsGUPl7QTuEd8O6x+VwDuB8QqkQKi+gYLFbmJcFCqvBlgIQErgrpVIIomEJSElEklkiEijpASD&#10;Nz6szNLZOgY0/iASFn8gYhM0CmtvfD1EStzPlZnlRpV4XDKyRx7pcnnCoSyICcFAVH5Tzz0XrAsU&#10;2i+DNCUfRLEm44ZPRsyZMkVJCEMPMQC2207LQnVWBRkc4XKSO/DAKOPBGmssBANs/KoPOkiDVYb2&#10;t2CpDBJtnSkU9BsjIxiEVaOM1AsG+hARfSjWch4L5NqYdQTEhAa9FKVBLSggJTDLlm1yonQrIRGY&#10;ue0Pmb33VmsIJR9EwYB8KIIo30ZUkOGialeOKhCfWQehIIgZ6S+QAQVSwtyAyH4BOZGHtj9vXcI2&#10;vQ89VExKrLCC65NlrQfSh33MgmKlKMMG5uvx42vA0tdecz3EacHVokygRvoFyiQKeTy4Yxy4JzHL&#10;ykCePhWqbyiA8/Vnijnvfgk7eVdDFqVuv931/O//Nh4MtsXgXPh22PlxrnxvQtvWAnuvMHNu5IQP&#10;n5yIw+JU+IphOXRKn4Vw8C0l5pYhJYgrgZWEkhJk5OC9zDu/HygpMXas65XvQuj4jcDS45K2M1Te&#10;biAeEu1l0sDWcZ9Yzzn4/SgEiEu+8f/4xz/0Hvt1two2afOXv/wlWF4NVl11VSUlWE4kkUTCkpAS&#10;iSQyRITIx76CWCsY4PFhZcYSk0+fjCA+A7Ncof3aEdZu+w8ZYQqzodqAntVASYk991TrgiAZ4UFJ&#10;iUsucWm5vqG6QKH9ch9yxDkQ5VGJgsMPdx377VdERszaYw+XgUggQKQo4EpK1EmyEJAzJ+cBCYGC&#10;nps6NbKS4Ng77xytFwWVdSlRBOP749dPu3EFoj+Z0uCTESHlotmg7cxW9orCvGD11RWd+G4T8JIM&#10;F7goAJRvXBW++MUo2ObRR7ve++4L1lkW8+dHyv1ii0XWESyHYMSELKeaEMQTaJaYJ590z5x6qvtA&#10;FKLuLbbQuBFZuW/x88iceGLUBp+UKAfIBszPpb7uZ5+N3DewosCCguvGL9fN4k/IOp0d5vwJECj9&#10;0j92vcB6y38PEcsGlzHfIiQOFF6UepQSlM9Qve0Cngdmeq3tKFT9tlkUTN4zud1312usROVuu+n/&#10;9EknVZcyVp7J3hkzXOacc1zm7LNd749/3JQYLuUQt/5gVjm0XbPAO4frGg+oWQ1ZYURFSRyDDz6I&#10;CAd5n0AqliUlttyyEFMCKwkC91Z039hxx4XuG088UXzcJgBFmevOOzlU3m4wV4hqMlkQywFCkveC&#10;/54IAfIS9w/eKaG6GoG5tTZijbLMMssoKUFq90QSSSQsCSmRSCJDSOJKYq2If8gxAWewFtq2nWHt&#10;xwIiPihmkNaoZQRKf1oGTarET5oUWTLIYFUJhwAR4cNIidT//E+4boEpXanXXiuQEj0HHuje3XXX&#10;AhnxvigiKYJq5i0nlEwQhVJJCRmch+rtD+lf/tLlDjggIh5EsTWXjSJIG7RcBtIE1ozXYYMzFEKf&#10;jAAoCyElotnguB0bbaSBFFNLLKGERApFG3cFZvi/mI+bAFCoUa5lPWn7dNY5UGe/+Ne/9P4o4SCK&#10;SIGECEAJASwLZDlYV5UgrR7X+f9uu83NlnNdMGqUxhXRGBrM1NIPxo5VhQfrBN1P7g39Q9sg16SI&#10;hPBh7ZRzSV96qe6rZAbXyYcRE/5/AQQGwTH99tYKCFBLLwsgSlEY49vRr1C2IBx5V9n2IaD8M9OK&#10;FclA9cX+UKuyDnmgZAQEkdxnHxrHACspKe+eOTO4P0hfcYX7VPqH7oeVEGBZ1qVPPTW4T70gm4Jv&#10;/YGrRmi7gQLvhXqICsogKjJkyxg5Uq2s5q61lqa8LSIkttoqev6wkJD/nXK+kA5KOJBKl/d+AOru&#10;kScuyNgRUlgbgVkbEbshVN5uwEKK9jIREiqvBO6VvRMquYRRTkBgrk0jVhXmtmgWW/Vg0UUXVVKC&#10;LGqJJJJIWBJSIpFEhpDElcRqwYccU2j7WDOYZFAZ2nYowM7DB2afTYmDIYMmJSImTNCZMQ1iyGAU&#10;P3kyDcjAFdIhREhkzz03IiUuv9ylZCAUrF9g9yL1/vtKPHSutJJ7b9ttlYyAmOiBIJg2Tdug6RkB&#10;7gcrrOBy++5bl6VE9rTTlGxgkBwkJAxmMSHLBOG0/bm2zETZ9WaghsUNg72BUAI5hmWQeW+bbVyX&#10;3JMcyvWGG0auCbhsMNtvZISvVH/pSy7DTHOg3kpIfe97kSKft4LoF/SP/HahuirBz8jwn/ff7+aO&#10;GuWyUpe6XUjdai4O4SBKDus0CKr0G4Jcsr+65FDGdRkxopSQkHVK3GApIf81A4ko8Xr97FqBvHVE&#10;EbED5JriQx9vd7XgHtrMLmD2k5nT0Lb9gdlQ0vlWIioox2LK0hGG6mo2LFK/AaUxtF0R5D5AOPDc&#10;8a7hvaMEBcBSgvvG+rFjI2IiYDFBnA8lICDl8gRSAdxD+g/3PLZfNxZRuJ3xbhCk5D3W3Q+BwnX0&#10;U0Uz4x0ilNoFEFuQYHGSwlAgKOTZS2+1lcvIezYj74teeY5IaaxWEeutpxYSWAtBSKROPFGvQxrr&#10;ObOWkO2KCAl5j2aJd0PZTjtp9iFTUJsJlHvuw2DHXagWFgOD5yJUXi9w/4A0h+zsz9IKYHkBUcH7&#10;lv4Rqs+HWTvxvQuVVwMICZCkvkwkkfKSkBKJJDKExFcyqwFKgD+bZQhtOxSABQQDYP9cUPBD29YF&#10;GaQqIcEAn5gFkAAo8eSbX2KJSNmTdQRXzF5xRTEhIf+VkNh7b/0frD8PmyX+5VNPKRExTwbC5Mbv&#10;sECXBL6EiMCXX45PWwhWqErLpptGMStkwB2quxwgGQj0qINsn4QIQEmJAw9U6wrICPoRM5FmelsO&#10;mNCa+WyziArqsSCthqdFYSf7hmXcIGhjQYmGnBAFQteZMi3rcxMnutSddwaP0R96Hn1USQYlJbBW&#10;MAIiBFwc6COyHKqrHLi2/qwfynqa+B6iRCr5MGZMFO/DBzPqlDFLK/8x2+954omIfOC60A6CT0JO&#10;gDXXjNblCYu0KFYcG7cAjb/BdfIJiHIQ5Tbe/krgHsazhjQ7xSfvBZSS0PsuDmZPUVS57s3qp/R5&#10;/9goRqwLbRuHBp1FuYV4MDIiDlGGlZiQ90Xv448X7Z85+OCIkDACgmUsJgw8F5Sxv/Ql3U+Usaw8&#10;E7kddnC5ceOivi39gmXWkanGd/vgOlkGJ0OrXTVaBe57iKiY/dJLGuByjjxDxKjJCbCcyMn7JCPX&#10;JrPVVi512GEF67AOUWrJYIMbFOSDAmIyv6yxJORaZnbd1XXEXUaaBOtzpL0OlbcbsLKjvbimhcqb&#10;Ce4RpCRjhEruHz//+c/VEoIJnDhRYTF9sMLy11cL6jNSAjfcRBJJJCwJKZFIIkNIQspmCCjv8YBR&#10;/oAytE+74/+3dx7gclXl+n/ohBoSCAESegiEHkgglFBCS4DQNSC9VwVUOkoRFRBUQFBEBBSlKFyv&#10;16t/sIsKygUpooAEkB6alNPmnMP6r9+aWTtr9lkzZ+acaXvyvs/zPmfO3mv27LXr+t71FQYL6Yoa&#10;LIu1HRLtMQsFCTdzyP+elKAcOzZv2NnBfS/igBckPv1pV3Wjj8oOCBKD5LNgAOT78MThh5t39t7b&#10;uedjcPSRVBFBApd6BBBLN5ONkc3/1gDtPeMMk8MbI7LtUnRiA7+BQRsIEDE6UWK//Uyn3T+MEZgM&#10;xO0gCzdpSpJ6t9ZSZMDMgI5rL2YcDEYMh7Shx2+zDoPKVZvA2GKwFwoSeAP4WWIMC1yu11zT9O6x&#10;x4DfGJSvvupEBidK4C0TihApujbktpg0Kb6tCNO5UNyxssYR58mJDhttVCxGhLQGlIuDt5875s51&#10;23OVSRAhuG7stRrSiSYYnhimBWOccBAn7mDMenGHzyH9Mo6zbd9h77uwD+WYPoeIL1xDsba1JL/B&#10;b+Ndk35uhMRYYbYfz4tYAtFK6HJ/BNtERKtG7EB0cIIE5zotRnja54trM3Gi6d1tt/nft8a0O4ec&#10;I7wkvBCRpj/H9nOHvXeZyXeeYD7MA2Gq8NmHKNAGrwzu+/AcMjuPYR/2IcvkXHkPnp/86Efm2b32&#10;Mt32HkGESGiPx9v2Xg1DP+DbL76YFybwjMCThfuLc2TvSZbl9tlnQAnSWtKfE57HsfWtRp+Yk/sy&#10;tr6e5DpGvEQgHezdxXMBMQOh07+veZ7EtjsYQ1FCEITS0B0iCBlCzNhME9fE8OXKy9/nWPDL0t9p&#10;ZTL4DePPoXfPZEAZ+86Q+NBDps8arU6QwOALBQlo17mykHZQ7xIFYiDssENeSGBQeuihTpDo+eEP&#10;i7drB7y5W24xuUsvNW+eeqp58ogjzJ/POcf81733unPVafvgyoLawaubrbTbJYb8I2bbqJyAscBn&#10;DBZmMA8/3PTz99OfNj3f/nbxb5VhH/kpNt3U9SEmRCQk78T48ab3oIPMB089VSRGlDO0GOzhSeGT&#10;YZYiBqCP/2ebsW2xPKw4wfnGPbeonR3oE87gBAiMZeiFCIiBRlK6ddd1Rp07r7vvbjrttoq2Mxht&#10;n11YBOehnLeEPW9uvf3caQey0W0FTM86YxR5Qy932GF5cawgOJTktGn5NvZv19VXJ9vutMaTK5WK&#10;14TfPz5bUtUhrObgDNaCeOM+0w9EMDxQvBcKffft7N+uu+9Ovl+KXCthkkc4VKO/VuT4El6BC3m6&#10;Sk+ahH7gYl6ubCfXe+gqjgFTjRjhaO8xd33yPCkktSxJPKdoZz/773M+k3MzalT+c4yc18L5cwKo&#10;NboRINzzoBC64YjnBOEKdh1G9tv2Gef7R18JhSna/4yT6yE8h//3f//nzqEjhr49/2+/mc89McCz&#10;wosT8+aZt+218uHpp5seQjV23tl0XHSRee/vf08M03rR7zf9iK1vNfq8ROTNia1vBr1QQXgi7yd/&#10;TGPkufD73//ePb8HJEwtQdohSCy88MKFkVw2sIV9RlTKW2+9tfCt+Yi1S/MgO84QBA+JEoKQIcSM&#10;TYjo8Le//a3o5cnLP53w0a8Ll7UqCRvwSbw8GQjQJz9zwcs+9t2hkMSOzsjDeE0LEiEnT3aGmgvh&#10;sC/U3nPPzXtL2EFougxojzXees8807x/1FHmla23Nq/alzD5EJiJe2bffc07996bb2sHwL3HH5+f&#10;DR03Ll9BYrnlnAHhDEpim+1At/f88/OcPTv5v9L8ErmvfMX0zZqVhGbEBAn64/IUWCM8d+CBFYkR&#10;5YgnC4NPDO5ygz1mYZm5Qqig+kK4Dpfa2LZhzh5X8my4WWIfsgH5jCBBbD5ikhebpk41OXucY9sq&#10;x057HXIe3HlBeAg9Jsg5wu+xnLwf1sgLjf40MerC/C7MOnOcwjZOcCB3BHkA0kJEik6UIM+JPXfh&#10;Nhztb3X+v/9nuv7nf0yHPQ8D1ls6gxVjFXHHG7ClWDBqO+3+x7bl6WdDPTmvQ72G6k32i3PCPvK8&#10;KefmzTWMZwvXpI/lh3h/MIsa2/6gRAzdpSBKhAJEjFR/SIkSlAl2z4rCuSlLf57xmhk5Mp/ANxQk&#10;Anbb65pksvM23NDlN0HcLtrvjBOBKp0bo5JzyPd479C2rFCRIuv4TqWGbKX0+89vxNa3Gv2kSat7&#10;dvDuw+PJlwMtRzyxeH+F+WtC8nxHlFjFvjeyBO/dUQk5r2nE2qU5yb67BMFDooQgZAhpQxMDnbje&#10;8AWJis/gKd0Wejfm2LpWIWIEs1VhnzBywjY+/p6BWLh8OERwcEYmRntaiEjRGbhTprhY8B57vLvn&#10;zRuwvdw3vmE6TjnFvLnJJi5G+Q378p23xRYmN22aqx7x2mabmfdOOMF033NP8p3eY491eR9cCAAh&#10;HIgR1vDsPemk+YIEPO+8vLcEVT7ssQp/tyTtsXLiAzOj9HH//YvEiN4DD3QVKvCSyM2ebTqvuKIu&#10;hiSDesQlBjGDJSpkoPfss8+6hGSxbeXYf2aP7fFCcHB9s8fZebAUxAhPV8py881N7ogjotsajD3n&#10;nJO/PgoeE0Vccsn8dWPPa+y7kMEpOTd837gXGZjH2rrZ6nXWccZmWoRI04kS9lrqGYLYAvtXWy0v&#10;tgxm1CK8FNrEtgPTuT84f60qRgxGDAkvVAw2e0roh79Oq+6vvS4QGZzYUKiwUZLktrHks/++zy1S&#10;kShB+Ia/ZvGSiIgRPXYf3rTPHcQI8iq8Y7ffNYRcLK1MzlV4/soJn5WQc44Ri+jArHtaqIChQBHS&#10;CxVeAK6Wvg/8bmx9q9ELQVnZX+iPMZ85Z+TFYJxV7rlw+umnm0033dR86UtfcpMoeElsbt8/7YSj&#10;jz7aCQulPEC88MAzVBAqgUQJQcgQenp6EiOTxFbhSxBDnQFSkSGaop/di61rNhFYmGkI+8RgP+3t&#10;AX0/MOrS64ZKxIZ+a9QyC54WIdJ0ogTxwiScjGyLMpJzrZH/5nrrmXnrr2+e3W8/8z7CwplnOr5+&#10;yCFuXeeWW7r/u19/3X0PwYHSn717710sQkToRInTTjM9d9014PdLkbZOiED4sEY0/SURG67ciBHM&#10;zuf22sv0fOITAwbe9WK6WkG5+H+IYY9LPQP97vPOc4acK5lI0r6UEBHSn7Puyy6L7kclpKSoKxuI&#10;OEEYRxDKgWdJ7DsYLGkvJq7zWFvP7q99bX5oBokHI2KE45Qp+Tb285DKnVp2ff3rebd/jNqCd84A&#10;etf/pZZyrv/pbWDAh3lS8ATB0Eq3yzLTgkvo7RIjOX0Q37hOfVhOKfbuumu+dOSqqw4UIjx32ikR&#10;LnrOOiv5bveFF+bPEeeH85Q+d57+HC66qEva6xIxBmIEz4H/WKNp3kYbJXTVJuxfBMtwf7NKBIDw&#10;HPEsibWrFb1QEYoTIdMChScGe6VChe9LrT0w6kX/7o6ta1X6YxxbBzlPvJMQXPxzcLq9p7xRHnL5&#10;5Zc355xzjvPA4DxnOfGl79OMGTMKS4rh10uUECqFRAlByBByuZwbfPiXJMT1He+CmBGaJuo+32GQ&#10;HFvfDCI6pDPzM4Mea+vp48Ep6xVbPxTmqJ5hB//OeMWQjYgRjvYF7NrYz91PPlm0DfrCwOSf++9v&#10;XiYee911zTvHHpuIEZ5vHHmkeWaffcyHlHw87jgXAsL3ERv69t3XJbJLixBpOlHCbqvHHodwHwYl&#10;ISXeM4JQjdVXN71rrOHq9GNYk8m/XPhBrchALjznuM2nDVlcYZltL+VS/5vLLzevbbGF6bIDvQ+t&#10;EZ/bffd8RYGUIIEngRMu7OeOEl4XVdEORLtuvtl0X3WVK6kYa4MYkb6uGZzF2g6gHawiNLgs/uy3&#10;7VuRGAERLZjttsamq74xDBHAJUr0s+2Ev3jjlr92H9xynyTRng//PfrI+Qn72G45BzA6wuuP2dF0&#10;G4S1wUI/ILkLmGVlm6FHRfcVV7hnj8sXYe/FAbkldt45L0hA+3+Hva6S33/55fy54hyVC8Hxni6E&#10;bth7njwhTpCwz5Euey2FYsT79p5inbu+Ntkk/0zwv5dBcqzTCWURC2Jt6032BREvJlJ4xoQKlrPP&#10;PDdDscL3x//f6vRiXmxdq3Koxxih4pBDDjGLLLJIYqCXYtaA96rfd8Y9Mfj1EiWESiFRQhAyhLS7&#10;IAOVqOFZgj4JIYPo2PpGEwMmzOrOgIWXeaxtSB+XihtubP2Q+OKLzmh1ZUAx1tNihCdlFnHVt5+7&#10;AzEomQ3/0Y9cvogPNt7Y5A4+eIAgAecddZRr8xZJMgkDscvYRu5b3zK9J5yQT2h53nlRMcLxjDPy&#10;ooT9zH4nfaiAbmBsj3vXZZflRQhPu6/OwA6MpXoxnWQQj5fQSIuR9YgWXDM+WRrJQl/bcksn/iBM&#10;vG4NKP5/3fKNqVPN+wgtxNxj2G+1leltkHGF0RF6fHDfpgWXwdhzyinOSwKxwM1qE57iBQnbP1c1&#10;AS8Ja1B2XXdddBsV0w6eneFKaAqGa5qEd1iDuMdek/476USdlNkc7By2BJ94In9f2msDD4Wu226L&#10;t7NMCy6VJurEaCSUIx2GliYiBTOrVO/o2mcfF3bEcXbJbvGaIDkpFX8QI/DgmjHDdN1yS/Hv2WPu&#10;8tD4c+cTlob0OSe4lvB24Z6w10/vdtvlQzUKYgSfnecUYoVd50QJ27Y7/ZsZIh6FoVhEboxWuk7Z&#10;FyYJuGZCYcIzJlB4st73K20Qtyp9UtHYulblcI/x5Zdf7oxzPCS4Hm+zz5xN7LvKG+0wa5g4caLb&#10;bzw/SsH3TaKEUCkkSghChoC7Hy9HXmwxg3MwesOZ5IOx9Y0i/QjdvRk0YmzG2sZIlmy+x6xjbP1Q&#10;2feJT8z3hFhzzXxIgBcj7HIMBcpyIl70fOc77jsII+Gg94/33296Tj/d9BOaYQ3LtCAB3z7mGCdK&#10;vLLffs7AZFm3NWS7//nP+fki8GZIixEFYrw4Twf7Od2HUvQDYOhn22CjBuj8Trp0IudvuL//vt1G&#10;x847m047SHIeE9YI+8/48Y4do0a5ZW9Z4w6x4nd2QIzbLIP52LaGSwagoeDCAHxA1ZAqiFiEMEFI&#10;kfNkCNhHUs1p00zPUUdFv1s1X389X3UBIxbvCHvcnKFrDWKWdf7P/7h2GENh6AJhCtUKLk2hPe9U&#10;NHEhWoQu2fuY+9nlcLHLuq+8MmmbFly4ZoZ7nXKvIb498cQT8Vwq99xj/mWfM69vvrl52+5Ph923&#10;HHlQ7GcEAjwkun74w+i28ZJxJWC9+AApAQr9/3hK2POIlwWiQ49t+779jhckuvHGQYzwtPePE8Ps&#10;s4iyuNHfbWFyvsIKPoQ3ZuI6LdALFaXCP7gPw5CiUKjgOwijaeO4Fej3N7auVcn+8iyPrauEPvfC&#10;NddcUxjJzQfhG3h8Zg1ecPjKV75SWDIQvs1ll11m9tlnH7PtttuaXexz7Itf/GKhhSAUQ6KEIGQI&#10;/f39UYOzUpK4jRdsOnFko8gLGiPGD0x40ePiHmtbjiQm4/uIE7H1Q2ZXl+lFKLAvTjf7uNJKReyn&#10;Bv0ee5jcpz7ljM1QjCBWlkFvtx0QIjI4UeLEE4vECM93jz/eiRL/3muv+aKEHYCyDzlrHPE/wgRl&#10;QnvPOmu+IMHsOQYDlTdIcvnQQwP7kCKhPQzQ/SC30WIETCeWw5V6sDj7qmivg16EI1zdN9wwnxvD&#10;nr+u9dc3b0yZYl6ZOtX8/KabivbBk3AbZk/xHhrOMcFTINwu91qsXbXsuuGGIg8JPGv8/10/+EH0&#10;O8MiIVHXXeeEte7Pfc502vuV5ZwvH/4FufaHI7g0kvTBiRF4HXhjnVCHwud+PAgQJk44YYDgUtPr&#10;NEWuN4QKRA+fBPV+e+wJ7Xpt882dQEEY2N+OOcbcb5+VeAhhwHD/DtieNVATUQkBwvcTzwk8LVZf&#10;3XTYa5Iypi/Y58ebtr8ksuwkSaz3joDbbZd/9uElYa+x3JFHDvytFifCjz+HkGMWa5c1cr14oSK8&#10;FxH4vVARI+uYCECo4Ptpo7mR9PscW9eqZH8REmPrKuH29v7COP+BfV63A7znByyXE8O3KcV97Rgo&#10;yzk1hNpDooQgZAjDFSX8DCDhD7H19SKDKZJW+gEJxGiLta2EL7zwgtsGg/TY+rIk5GLuXNPN75cI&#10;Y+khv4T3kKCSw447Jv+/981vFs10YsTgqp183w4eERWYxUbg8EJEyPdOPNGJEvMmT3Yz4SxLvm+P&#10;lSsxeu65pm/XXZ04EdLlnDj/fNNz++3zvxMhcZ4cd8jAyIsR9TSy0sTdPQzPQbhhYBxrWwt2f+Mb&#10;JnfIIfk8EohHhx1mur7/fbeO44AARgiTT7ZWihiIXJ+VCBX+WvSsW8UJvILwzvnud03Hs8/G29SB&#10;9AWPlrCPmSoPaa93J0hgrCNAWIPb/e9JlZMRI0zfooua91dbzfzussvcNVuqMkojiCHphYrw/kkT&#10;UZdnINcgRiff7fzJT0wvXl14g9i+9trnFyEqCKb33Xdf8l3Cm3JbbeVCRZxXTECX22KbbVx+Fo5f&#10;ev9alXjb+fAAyDunLvdiE4mo5PsHuTd5rvNc5RrwnhQh0yKFJ+25LhopVPj9jq1rRXJ82F8Eytj6&#10;Sjh27FhnhHP/tQMWW2wx159t7DOiHBZaaCGzqx3D3HPPPe5a4zr78Y9/bDbccMNEmFh//fULrQVB&#10;ooQgZAqoyjEDtFL6xHsYZbH1tSaz9Om4amaUY22rIYNPtsWgM7Y+Sju4yJ1zjuk74gjTd/jhps8a&#10;rO6zZc+PfhT/zp//bHKXX25yV11lPrSGWOiaz0wx7rOx71GVo9du33lLfOpTA0SJD04+2blqv7ve&#10;em59z/XXF2+jq8v0XHPNfA+Jc8+d//nCC013GQ+RVhAjGMiFwg2GFYPjWNtmE+HhwQcfdLONoedL&#10;mvQHoYJ+cFwZZIXtWd/IY9wIIiqFx8CXG84Se049NS88IEhQKSUUJCx77DLECESJzuWWM12R6iKt&#10;QK45rj+e3YNVqCGGm2cTM+o8B8LqL1yzhP+xzdyxx+a9IxA7KT+8ySaJ10TuhBMG7EOrkvuOPvs+&#10;cnw4XrG2WSXP8PC8cx3E2nlyTHgOlxIqYEyoYHk9PSr8/sfWtSL9M5DrK7a+EpJ3AQOcsVA98YlP&#10;fMJsttlmQ+Jee+1V2Ep5MPbyggIC/1BxxRVXJNv57ne/W1gqLOiQKCEIGcJwRQkMMF6wzO7H1teS&#10;DKD9AAQy64fBHGtbLXnRs01c72PrB9AOwp0AMWeO6Sd5XEj7QmYdVTCi37X0iTU9KekYa5eQMJAz&#10;z3RhFk6YCMqBwi47eCA545tTp7r/u+0AMrod+OqrpscazD2//a3bbrRNgbFQDY5VbNBaL3JOwmOV&#10;RddpBvPp/BflyGA+tp2skmsoPUPf6OuoVuzbfHPTP3JkEqLhSVnc98eNS/hhIbSDdVnKocDM+WCe&#10;P57REpj2XBMG1IsH1v77m6677hrYpoVJCFHYx6effjraLsv04YqevMdj7QYj9zXvhKEKFd7IHg59&#10;H2LrWpG8v9hfhOvY+sHI8V5mmWWc8Y1HUz0xZcqUxNCvlmuttVZhK+WBd4T/znCx0korue2svPLK&#10;hSXCgg6JEoKQIQxXlGAwwguWagCx9bUgL95wBplkYxjJsbZDJeKG33ZsfZq9CBLTpzsRwsXjz5mT&#10;T2p50EGmf4MN8ssPOcTkTjyx6Hu4qft+wL/85S8Vl1/t/v3v8yLEgQc6YcLlA8Bd2v7NTZ5sXthp&#10;J/PcAQeYbnu8ot+vgl6M8INOT/6PDU7rwfSxwiOmXTwHOJYMzkP39xhxHSehHn1nljq2raqIdw8h&#10;PHbAGLJ32jTTUSfjK5xxhhh9jbyOak1EBqqHkE/CixEfjB9fJEj0Ik7a5U6UmDDBdP7v/0a31erk&#10;PGE84gkRnsMYEZ24nsm/gAgX214rE4MvzP/Bu4BlsbZZJecl9I6odS4erhfvUVEuoWYpepf80Agf&#10;jPRjOEkjG00fuoaXQ2z9YOT4jBgxwhnfHOt6gvBc7uehEOFrMDD+9ILExRdfXFg6dJx77rnJ9gQB&#10;6EoQhAxhuKIEL0VesAxIY+uHQ4yXsGQp7vAMdGJta0H/G7F1IXOnnmr69tsvLzxQzaAQslFEkrtZ&#10;Y4TP3XYQgrASxiYzw8ixi22/LJ95Ji9MnHGG6T3+eNN71FEu+SVJBP95wAHml3fcEf9ehYx5RsBG&#10;GpHM1Iaz6r/97W/dPsTaZpVUqwmFNowDBpy+mgJChF+XJt8jHplBbaUlJSG5MJwIQeUNSnIuumie&#10;Syxh+km6atf1nH9+9LtDITPM4X6TRDbLYoRnKEoQmhGKEd0cX7ve0YsS9jnRZZ9jsW1lgWGoBpw7&#10;d64TKgjd4xosF/rBM48QNc79UGfjG8G0F1Mz83/UizxjfP94viICxNrVg7xPeL5x3VQjVLCOdz4i&#10;R2iYh6Q/jBNi61qR/lrjOR9bPxh5F/ocDL29vYWRXDbBefMiAtfGcPG9731PooRQBF0JgpAxxIzT&#10;Suk9DBh8xtYPhcyWpPMHYHzF2taSFfXDDq6c6LDBBvmElaEQkSLGSPeMGeaF3XdP+oKxWRNh5Z//&#10;ND333GN6br3V9LDPL+STI2IgRNsPwlbIG8EANCzrymcSfsbaZpUMtEOhDTf5ch4QnA9mqTEMw/wj&#10;MSJUUAUHg2qA8f/kk3lBgioKiy5q+pdbzokTroQl5ToRJzC0bZuub3yj+LtVkhjhsI8IcO0kKlEG&#10;tM8ev54RIxIx4sPVV3ceE4kgAddcc374xksvRbfVykQUDsVBjNpyohLPDQRFhIrBwj+4VrmmyVNR&#10;bpv1JvdKKBaz77F2WWbay4WEp7F2jaYXvksJFTAtUkCWM0bge5A+MV4IDfdWpq9ygidBbP1g5Jgt&#10;vPDCzvDu6+srjOKyiRXsu4d+LLHEEoUlw8Nhhx0mUUIogq4EQcgYYkZqNeQFy+xtbF015IUb1oFn&#10;sEj8ZaxtPeh/N7YuoTW4vOBAeEZaiPDsOfRQ8+bmm5v3reH3wowZTixgkB/dZo3oj1lsXSkiRjBA&#10;TIsRfE4PIutFfi8sR0cfMG5ibbNK+hjmxqCPw5mNZdaZkA7ul9DjIk1EsCefeML0UjmhID64KgoI&#10;FCGtAd2/2GKmf6ml3P+x3xyMXDNhHzFoEShibbNKDKlXDjjAvD92rEtk+YG9v3snTCgWI6D3khg9&#10;2vSvv350W61KziNCkj+PhDSUE84GI9c5FT0Gu1b5HYQKjOh6h3+k+4hRm8WQk3JM95HQGp5Dsbat&#10;RPYbsaFUnopQoPCJtnnOeaGinFdFK9CH7OFxFFs/GOmfN7ypnpZVcK58PxDThwu8fn1Yy0YbbVRY&#10;KizokCghCBlDzFithn7QM9SkkwxEKHvotwMHTfxYB/rfjq1L+OyzTnRwokRKiICUjHx15kwnRLy8&#10;1VZOlHjvwAPj26ox2fdKxaFQjEiHaoQDxHqS38at2x932CqzeLUifWTAFfaxXuUvGeQhVOBhEs7+&#10;/vLrXzcfjhlj+hZZxHy4wgrmw5VXNl2rrWZ611jD9CFGeGFi9dXzooVd1nX11dHfiJE+pkt8cv/G&#10;2maV9DEMR3lv3DiTo9wlwgPHLvSSmDAhvxza5VnJJ0Efn7XPt/A88n+s7XDJtYoAgRgQXqsxkncH&#10;TzmMMfYxtr1qmO4jxmGsXZZJeFjYx6yLvLyj0kLFM888k/QPz5tQrPCkHd/z77aYkd9oem9AvIRi&#10;6wcjffLGPIZ4VnHGGWe4PlDms5J+8Kzg/o8BcYaKH/64MMkhCECihCBkDDGjtRr6gcFQRAlm0Pz3&#10;IfGWQxU3hku/D7F1CefNc+KDEyU+/vEiQWLe3ns7McLzvc03N30F8SK6rRqzov23bIUkluTY8PsL&#10;yRvxod2HDju47Pz1r02HHXzFvpclpstf4kXQyGPMbzGIfeP0082H5IxAlBgzxokSMSJUOFFi9GjT&#10;t8460W2mSXhNM/vYCGIEhH1k9rnj/vvzAoQ9bggQiQhR+OxCYdZbz/TaZ0Jsmwnt+en86U9Nhz1u&#10;VK2ItmkAMfjDPuLV0OhrFcMT4adcjgqI8Mo58GVIKyW/EXpqEGLSbtcqDENuGn0eG0H6EwpZnEcv&#10;QIRMCxSerMPzJ23sN4o+mSrebrH1g5HveeM7y/B92HrrrQtLyuPMM8907Re176j999/f3HTTTebW&#10;W28106dPd8KG394xxxxT+IYgSJQQhMwhZrhWQz84qLiKhCUzqf57EE8JBhyxto2i35fYuoR2H50I&#10;sdFGpm/qVPf5XfuCDMWI1/fc0+RIhGmNvL5ddjG9p5wS31aNOdj+I/YwoIMMbrwYgTGQHvjVixix&#10;odHhYoFvv93kTj7Z5E46qYg99rh1YbBFttPKZMAbZvGnvxW7vz/8sOk54wyTO+64hD0nnGC6r7tu&#10;yEZr7pBDXO4IBAc8I/CQ6CYPwtixA4SJ3BJLmJw1qD+w6zg35BGIJdPk+gnzf8DhuPi3KsPcCBi0&#10;zNQm6x99NAnVcOEv9vj12+OKYMnyrmuuKXnOeuz13Uc+Dyp4BOybMMF0FJ6FjWLo4o+xV9THJpLn&#10;FPtCCB+ipd/HGMlhwmw5s+fp5xnbCcPDIMZp2KYdmBb42y10CqYrMoXPJv9u814VaZECpgWKkFxr&#10;jQj98O+/oQojhKx4AzyroCS670NPT09haXl4UaIcCY0RhBASJQQhY4gZsNXQDxAYGMTWh2SAGc5W&#10;kbwPwzjWttH0+xRbFzJ34YUun0SPNURe22KLRIx4ZY89TI4SnZttljdQiCe3n3s/8xmTu/pq020H&#10;RbHt1Yql9r8VxAgGe2G+EMiAsufznzc5a3T3bred6dt44yL2Tp/uxImuyy6LbrPVyPENcypwnVc8&#10;m2u/233JJXkhYvfdTd8mm+STqU6a5Mp15o46yh2nDjsgjX6/DLvt9ZqEZvhQjRQRKnqsQU2IR/cy&#10;yzhRIjxXnhjp6VCrdsv/wXkkDCbsI6XxYm05b12/+IXpOflk07vzziZ30EGm6zvfMR3WKIq2t/df&#10;H0IGIsQSS5iPFl64iP1LL+3WdZ97bvz7NeQ//vGPoj6SeC/WrtWIcUl4AoJZ+C5JE+MvLUbUK3Sq&#10;mWTmPPSOaJcqNyEx4EMRFAGm0j7ynuO9lw7/CBkTKSDt+V4oCgyX/lzF1lVCwo0wwMfZ5/WCCN43&#10;vId+8IMfmNtuu80JkoTCCEIMEiUEIWNAqU4bstXQv2QZJMTWQwZO4Qw5AwwGGrG2zaLfv9i6kAxU&#10;XthjD/Py1Kku0d1/rEHXteOO+VlTkgiOGJEnM59rrmn6dtrJeUv0WgO8u465Mvyx9f+HeSMYzHgx&#10;gs/pgVu9yG8/+OCDyb5BXLRZ13Xddc4IdwLEFluY3BFHzPeUOOww0zt5sunddFP3f+dddw3YdquQ&#10;PpILI+wj5d467LHu/OMfTdePfpQvCWkNqdj3YfcVV5jcMcc4EcIJEQhcc+aY3L77ml48cjbYwOT2&#10;3tsdL7Yb20Ypdj70UL4SBKIEs/MRUcIxzClh94eZVvoRCi0xkmQOI57BYiOvrXowXalgsIoT1RLh&#10;on/MmLwAQWLRFVfMCxSImCNH5sUJlttlnf/939FtDJcYW2F1FAz3rJ83RE+Eo4fstZ724EmT65kc&#10;KIiitTy3jSb7/kf7fPH9wjuL4xBrm2WGeYcYa3D9xtpVS655jtdQhQr/Lq2WXkiLrauEvD8RJbbb&#10;brvCCE4QhFKQKCEIGUMulysybqulnwFnRiK9DuEhHABj+Ne7CsVQibs6+xhbBxkQJLP9d99t5s6a&#10;ZT446CAXxuGMC8osMtNJqUU8JGbMML2f+5zpJdwDYeLgg/PChB1MxrY/XPpjjBjh80ZwTrwYARs1&#10;COd3mHn1+wSZ3Ura2PWIDb1bbml6t956vhiRohMmLPnc0YIDbp/93fMPf/iD+dAOWLs575/4hOmd&#10;M8f07r+/6T3wQPd/7tBDTYc1iIq2Y49T7thjnfDgxJlC2EYR7fedMHHIIc6jouj7FdCJDiRmRHQo&#10;UX3D5UWIVN8g5CaM4cZNHg+ncHY2TdZhTDSikkItyD6GoRo8C2q9352PPJLPQYEgscQSeTEiQrfe&#10;noe+ceOi2xkquSdxmw7PEcZXrG2WGSZdxQDEswfhzC+LkXNPSCFCBc/52HZbiennTrslloWIomEf&#10;G1Gulfcl9z3jlrRI4RkTKliOUMF3QwEhTd7Bvj+x9ZWQ6xlR4hP2fSIIQnlIlBCEjKG3tzdq5FZK&#10;P1vDC9cvYwCcjsdmJjX8XquxlLiCgR8O5iEGt1t/552md9Ys07/JJnmjApf7qVNN7+mnOwEi4bnn&#10;5oWJM8/Mh3IE268V/b7FxIjYAKxeRHQKjxVxnmkxpOu225yxjZdE7sQTB4gRCfEeoI1t22kN/nAb&#10;zSQD0NAoR3hjwIjbvhMjDjrI9K+99gASksL6Tvsdv63uiy82uY99zPQiOhx7bLEYEZIQFzxH7Odw&#10;Xyri00/nxYcRI/LCxPLL58UJuOKK+WWIErZN9xe/6L5Df8KQG4QJ+p3eNtcahiCGfCWVFBjEc02m&#10;r4lmkH0IQzX8cyrWdrjE88WFdCE64BmREiMSjhqVFybs546XXopuqxrSx7QHCBVhYm2zTAzDsI+8&#10;l2LtuP7wqOCeLRf+wToqhLBdd29HttVoct+Ezx3Elli7LJPrNXzfMpHR6HdYmvx+KY8KGAoUIRE3&#10;+C7kGuKv7xf/D4U333yzEyUuuOCCwghOEIRSkCghCBlDX19f1MitlH5Q7z0g0nG8GPDNqqhRDX3C&#10;NwYZflnaLR+jKt0XJzrstZfp854RoRgR8pBDTO/Mme5zd42PB/vkw09ICsdMGgMgDMbYIKse5LfC&#10;ATODevYh1rbnk580uVmz8kZ2TIwI6EQJa8h3XXVVdFsd//iH6fr6103PhReazltuMR128BhtVwMy&#10;YPZ15j0ZfHoDu+eYY9y14AQI2zfnHcN5h/vsk19OVQbbH4QCvoPI0LfFFnmPkVCESBOBBuHCfu54&#10;4YWi/aqEnXffnRcmCkkvQzojec01XXJR2qbLmJJA0PdxMNKOwTOlFwdzpUfEwLuE8K7YtupJfjPc&#10;l+eOPz6fx2PCBNNnzxF5PTpqWBITkeEjwroKgkM5OlFizBjTfc450W1VSs5DKBQhHDXymdAo4rkT&#10;nsuYeFaKHA/ap5/1MXIsMZjxHoptq54klCrcl2bsQ72ZrubDM6TS506jyP74Z1y1oR9h/7zIUC3P&#10;PvtsJ0pQfUIQhPKQKCEIGQM1nmOGbqX0CdPSGdJxt8yCGOGJccR+v/LKKwMScvpShwO+Z/uHyOC8&#10;IM44o1iESPOzn823s59rJUpwfP0gye9/mhiGrKMMJ+1iA63hkEF9OonlYAkee047LR/eMnVqVIgI&#10;6XJOHHig6UklvOy0xkHPWWeZnD2uOWtQEhqRs9vl/57zzzcdlSaZrJBhbDPkug+PZ+evfuXEBic8&#10;7Lhj3mMiTWbLWW+vA/Jm8D1EBic2zJ5dLEJE6EWJTnuv+d+tivYa6N1hh7w4EZBqMp1/+5u79kMj&#10;FgOMgXB0W1WQ48RgnSRtg1VSCK/X2LaGS4QyH6oFH0JItOfEHQs8SHxOGIQaztW220a3k9Be/533&#10;3We6fvzjsnlDnNiANwrlQlMiRJpOlBg92uSOPjq6rUqY9u5qhvBTb2K0hn3k+qrFM45rHgMSQT30&#10;+Iux3s9XQgLCfEzk6KnH7zST9IewMN9H7s9Sgnarkj54gSstUkBEibBCSihWIG7gVRGKD6V4wAEH&#10;OFGCYyQIQnlIlBCEjOGjjz6KGryVMm2s4TbLCzrWtpXpB/GhUcasOIOMWHtH209EBic2nHNOsQiR&#10;pjWUayVKhGIEAyEGcJCBNAN1+lLONRm3X1yYEV/YRmyQVQnTZegqjW0m5wLu7M4LIiJEJDzxxHwb&#10;a5x13XFH8v2uu+4yOaqa4KGy9dYDiGcF4kTH448X/e5QmBaoOLax2WbKmroqIhMmxAUJzz33zBu7&#10;9jPCiRMbNt/c5LbZpkiAGMBC3gk+dzzzzIDfr5pUlGA79vyncyrg2s5AOvq9GpLrFS+MdEWPNBmA&#10;k3SSqguxY18p8XQKt/vyrbe6c0E+GOc1Qq6HFVYw/csuO9+LhKok9hocsL2//91dw5xPxz32SD53&#10;f+ELA9pz7j6y2x3UU8LnnbCfO7///QHbGYwY5uH1igdArF2WybMu9MJB6BrOdVEJeU4i7CBUlBKA&#10;Pdk3nhM8i4eam4TfC4UlhAkM2FjbLJN7Ojx2XL+xdlkk5xAhgedcmFvLhwV5sSJG1iFUpPNUbGyf&#10;RYgSXBuCIJSHRAlByBiGKkoQIhAOfnHd56UZa9vqRHgIB7n0hQForG2aiAxObDjyyGIRIs1TTqmJ&#10;KOEHO6EYAdMDIk9mYRALGEiHgkuaGH4ITJVUUcCQDL+LwViVUWANYkQHJzgcdNBAMcKTJJG0OfHE&#10;+a70JIb8zGdMHwIAhrw9rs5bwtOeBydM7LdfXpgYpC+lyMCQjPa+jwg55QwMhBA8DtinAUJEyIMP&#10;zosSH/uY83jAq8P1E8GhTE4JvCvc8bKfY78/FHIdhYY693OzjQKuV7xQECrCcKA0MdLYd/aXwXts&#10;W54IS+F3XdI8+ztOkCgIEP3jx+f/D0lFDNatsYbL++G3h0DmBIgpU/IeFQGpuNO7++6uWkqYnLX7&#10;6qtN/0or5QUH+3eAGOG51FLmo0UWcZ8RjPz3B2P6GcbMc7nnQhbJ9RrmAOF5hndPrG2jyPWKUMH1&#10;Gno0pOlDP3h28myJbcszncjSVfOJtMsyuTZDDzu8EestLDWDYSgc1wBig393l0qoGYoTIVm35JJL&#10;OlECsVEQhPKQKCEIGUO1ogQvxtC49QMxBsSx9q1MBrlpd3LcY2NtSzH3xS+a3lNPzQsOF144UIwo&#10;sG+33VwCxNyllw5JlKhlRQ2Ma2r2D1ZFgdkdBlVkpee30nH4zK4PdSDp8krMnp03tAm9SAsS3pPC&#10;/iXcI/neeee59i4Hw6c/XSxIeNptO2HCnpeum28u+t3BiCAT5kXh+FAHPdY2JIKDy0mwww4DhYiQ&#10;hxziDF6uha777nPeHEn1DUSWmDBhv+e8JKxhjJdJ7Per5b+tofNXe5zm7rqred7yNXucu37yE5es&#10;M9a+meScYPiR9yWccYwRDyCMOu8SHbbH88kLbt1XXjm/VGpMkPBceum8B4X97MqxWqMSQaKPdYgL&#10;haomjossYj5aaCEX/tG7yy6md7/95gsLdl8QGgjhKClMFMqCErqB1014DEoxbagjLNXcUKcPzz7r&#10;RLROa3x3NEEISCfQRZCKtWsF8kzESwJDOxSKYuT9QzlTZtN5xob5MRBCBxOIs8hQ1OZ65dzG2mWZ&#10;PH/CcVIl1yvnv5RQAQkRQpDwogTfIfxWEIQ4JEoIQsZQqSjBQCt8yfKZsl28fP2y2PdakRj4Dz/8&#10;cLLf0A8GqxUluq0B5IQHa4Q44SEtTBCzvu++870k7O9Et1OCXoyADFCHI0aUI+eXKgoYceF5LkUG&#10;koMKEuwjhlxsYP3aa3nxYeZMJz5A5wJvj6H/n9nmHtumww7I3Hfs7yE6OMHhyCMHihEBe62hTWLR&#10;nrPPLv5d9pnt2WvX/S0cR44nQk3Yx2pmKAkx6Zs82YViRMUIz499zBm4fO6wv8d3XW4MkmQiaiA+&#10;zJljckcdZXKUk91qq/wyZt/xkhjsmA/Cd+z9+uiJJ5rn7fX6gr0m522ySb70Ksfr8MNNr/3djhKV&#10;Cxw5nxw7e/7C49cM4vqN0JAW1n56xx3m/muuMb/86lfd5/+6917nLRHeN5yDjwphG4kAEeMaayRt&#10;Ouw28OzhHCchHggR1kgo4kILOeLd0vnQQ8n+dv7v/+bFh4Iw4TwiKCW8zDL5/xEkVljB9K26avKd&#10;ckyLhDy7Yu2Gw64bb7QjOzu0S5F9rWUi0FLkGROW9OT5FGuXBZJrB6GinBDsyfsJ75dBn7EZIvdf&#10;6F3JsYi1yzJ5vqS9eeh3rG0l5PwjVNxyyy32tssLEpDfEAShPCRKCELGUIkokU5kyEykT2LJwMkv&#10;T3+vFUkoQ9gXcmBg+HsXb9xwY98rx9wNNzjxoQ9hAvGBKhvWoOy1RrVzu2fZBReY3FVXRb8fY6m8&#10;EY0apPI7eFSESQFjZJCJtwyDpCS84YUXXFx9jz0mnpS+7EwbFHPn5oWJ448vEiMos5o74QS3rqia&#10;hjXiERycKJESIQYQb4pp09xn/323T2kvBMt3L7qoaLCM63u1x7nHbqP3gAOc8eqqbqTFiAKp7NC/&#10;7rruc2LQ27+uv8ce6xJROo8Lz0mTTO7ww/OChL1G079bDTHg/z5njhMk3hs/3uW/6KfSxBZbuL/Q&#10;CRRHHWU67WC66Pvvv296OKb77ltEwmS6S1VGaSC5T9639+7b9t57abvtivhvywfPOis5vxiFH66y&#10;Sl5sGDWqWISI0IsS3ddf77wknHcEwgPGuWdBVChatsgiLjQn3E+8UZwwMWaM88BIvrfMMvkQELvO&#10;iT7Bd9Kkr6EHCJ/rMaPO9eFFiFLsOfXU6HdrQbxjfB8h751YuyzSXa/2nCHsh32MMfqMzRjTuaeY&#10;+Y+1yzIZC4WCPqI25znWtlLyHhprnwlejJhm32mUcZeHhCAMDvuWEgQha4gZxTBMtAUx6NMVNXhp&#10;+vXh8lYjA9pwwOANT7+eEAWW404bfq8i2mPSc+edec+IM880vdYQcSVC99nH9H7yk06w6LEGTaVh&#10;GwxkIPvnxQgGsMMd4FRDknH5YwUJ42B/GEQT858ujen58GmnmX9Yg/vlvfYy/9l+e9NNOIM1gjHO&#10;KNvZfcklxZ4T9nPnL385P2wDWkOn8/e/HzAL32kHeS6fRCWihDXkfTtc53uo0HH00abXGuDe4O9d&#10;f33z7sSJLoThX9bY/IXdfzx/wt+smPYcOdFhs81MH6JDTJiYOtUZt1Th6PrmN4u/b/va+bvfDRBM&#10;oDP6hxFW4Wfu/mCPPaEaXXYfKHnphLOjjppPQksQJhCG8JjwYSuPP54XIXbf3eVMoKyoJyIL1zkh&#10;JkPN31ELdl5wgXll+nTzjt2/D1dc0XSutJLpW20102vZafs7z96Pz9pz7K/TD+xAv2+RRUz3iBHu&#10;M+yw/elZfXXTRyUO+50BosTFFztRwntCeOHBeUyEDMWJxRcfuL+vv256Tj99fthGgV133z2oJwz5&#10;MP4bT5BvfMP8l21fL0OdezYUH8rR3auRbXD9cMy477q/9rWKr2HuwVB04T3EsyfWNstMJ17F8wXR&#10;gXcRBm14DNJEqOAZTLhSK4c/ID6EuTZ4rzTyPdYo4qUUnp/B8twMRo7R1VdfbRayzxnEiIXtM0Xe&#10;EYJQHewbShCErCFtFKdrtlNlAW+CdDvIct8utr7ZJEFUmLCQmX8GSul2PgwFsSK9rmLawWHPbbcV&#10;hW/krPHZ/dxz8fYBEXv8YKSZYkQ6KSAJMsvNwrJvxLAziH7i3HPNUx//uHnNGuavW6N3rjVsnpk9&#10;2/xr5kzz6hZbmLcnTzZvHXaY+YCQCtu32PbK0ho1iAxObMCzIBQhUnShINaI7uF/jHuEog02MLlp&#10;00yP3cdX997bvLjDDubN9dd3XgPvW2Oz5+ST479bIbvuvTcvPth+YsQ6zw/7e31bbpk3cNdZx3lT&#10;9FIOtJyRhfFGeclKY/ftse/+1rdM95e/bLqtsdr58MNuOQZr6AHyKr+97bbO+6JIjAhp980JE+Sv&#10;+OIXnQGNIIHYggjRa/+6Y2vPK2VdXW4FlttlwylhOVRy/T3z1a+al7bZxny40kqmY8UVTdfOO+eP&#10;84EHuv0id0T/uHGuH+SS4F7vseemZ/Ro07/IIokoEWOX3R5tEGO6vv9902evl7KChCfrof0chnAM&#10;la+8+KJ50V7P79t+wE67P30TJ5p+uz8955wT/c6Qae/3tPAwGMPvdz76qOm3x41qIx+Rk4PknYSo&#10;2P8RsTrKGNEkzfXXK9cuImisXZaJ6BCGcOBFUO4Zz/vAP2PDnBMxIlQgdvAcb7aQg2Di9wthYriG&#10;eiuS8UU42UEIYKxdNeT6mDBhgr2t8t4RH7PP4r6+vsJoTRCESmHfToIgZA3eME6X5yLhHy/J0HiO&#10;0bePrWsWMejD2ucMHBjYxdpCBoW0I345tr6e9HkjGEQiAHhBotxAtdYk0VpavHnbGg9d9jPeDXgo&#10;dF96qemyg+nojKc9toRpOK8Ia+D/57OfNa+cdJL515FHmqcOOcQRceKNTTYxT9lB1l9PP939DnHF&#10;uGkzS1hJf8kRkcPYRJigLGggRCQ844z5woU1sl1FDgQJa5S+ZX97rjVUPd8k+ejee+fX23Zd1riP&#10;/W6lJOzBCRPkHiAfBMIEeSbI2WCX95x5Zu08Cp56Kh+mMmeO6d1rr/xv2GPfbX/7ZWuY33/ttcm5&#10;xLUY0cEJDggKaTEiIOEcVBLhM0lGe+22nPAwa1YStlHETTfNr7fb7bRGUXRf60CXMO/ee12Ixrur&#10;r2662QcvRoRkGaEqa63l/nchQdb45X9EAxJL4h2Bl0Sn3QahHU6UoJrGIouYbmtU/2e11cz/3Hqr&#10;+xwKDiUZCBd4CMX2vxLyPPjTHXeY98aNc/uTI+SDnBQFupwUtm999hyUva6sQevuTzy4dtvNdH/p&#10;S6ajhJcFCVdDwaES4uXDd7u+9728GMH+2eUDuOSSbn1nKvEfSfz8swe2YylTnu9hOVHuy+GEYyDY&#10;cJzw7gsN4zQRBJhYQKhohDCQTkpaTW6erJB3VVgSe7jnErLNr3/96/Z2yosRi9hnh7wjBGHosG8n&#10;QRCyBHJKpONaMcx5ScYM6Bj992LrGk32mzwRfp+YbcN4ibVNk/YY5rF19aAXI6AXIhotRvB7oXjD&#10;DB4J2TrsQNYZ/aee6hIvYuzmDj7Y5KyRyvK08dl9xRWm58QTTe+OOxblkgj5/llnmbdIrmiNdEQK&#10;DEr/uyGpsoBAxizUgGPx8MP5EA48ELbd1gkQRYIElVAQJJi5538SUE6ZYronTSoSI162BnQYItG7&#10;5Zb5HBQnnFD8e0OhNQ4pAUkp0xyVRY480nlsdPzjH/H2Q6EdrDoxwh5vkjFCvBacUT1mjHnD9vff&#10;O+xgXrv99nz7V15xIoMTJQIBIkqScdLO7jeiQz9hEIR7pMWIgH14InDcjzlm4L7WmFwX/lr5/SWX&#10;mNemT897QsQEiYCuzcyZpvurX3XbQYhiGSICiSvdccTzA9o+u+WEX9hj+qA9n/weokC/NRgcrdEw&#10;gAgShG94UcJ+n/sm3YfByHVPmBT3CIJExwormP7FFsuLEPbc4CGB542rDoI4gefEhhsOTDz6dr70&#10;6UcrrWQ+sttwyT3hqFFuGYlmw9KlEOEgFBwqYc8FF7gcMU6QsMfB9R0Bhf897f77Y8L//C6GXCiG&#10;MtPf7Bn+ejAtujz99NPRdsMlz3Nm63mmh2ETMRIWgzcVnkO1eOfERJdyXnZZZXq8RILoWLtqyITJ&#10;KqusYm+lvCCx2267KW+EIAwT9u0kCELW4F1JmW1hkBgzoMvRv5x5ucbWN4KEP4Q1wSHx17G2pch3&#10;OBaxdbWkT2KZ9oxo5GCc3w9neiBGEOu6b7jBldvs3X57N9uPsd5rDT/+uv+tIcz6rltvzW/PbgvR&#10;AQ+JHmuApcWIIp57bl64wIj5179cKA3xuKE7c4wYK3Ot0cPxcgY/ggn7Zw3hNPF8QJDouP9+022N&#10;ZMIz5s6Y4cSI5zFK7bJQkHD04R32c3icWpLWiECQIC8EhjSG5fv77utECPiSPU9d1pB23g62nTM6&#10;rSGP4ODEhnQuiTTttly7/fbLf8YDoSA+lCT7Yg1jPkf3uQbk/gjd1xEc3yfPA2Ek9hzHhIiQfYTP&#10;2Os3Sc5or1uX7JPwDgxm7+VQoBMArEGP2Ob3oY9qHAXBod/+HSBK+HUY35Z9Sy1luk85pSqjj3vC&#10;9/H1zTYzHyKcIDwgmiBGpDk2X2q0f+JE03XHHfO3Za8TJ0aMHp3f5xgJYVl55aJwIrYVCg6VkGox&#10;PBucJ4T9v0iMCEkYB+vtcXnJXl++n66vr78+f9/bhFyzYW4IBJhaCADV0leqKedRAUlqna5UUwkx&#10;qsPtIMLE2mWZHI90uejhnkuuj5tvvtneQnkxYlH73EEoEgRh+LBvJ0EQsgZcOhkQppNYVkr/kuYF&#10;G1tfb1LnPYydJyQAL4RY23L034+tqxUZxHh6MaLRs0nU0Pd9hYgCiSDyzDN5gx8BAgMfTwT+9yQ0&#10;ApECLwX7fwdeFbYvCA6ED1DdYoAQEfKCC/KixLnnutjz9L5xPJgJTwsmRbz3XvOniy4yz1mD++1j&#10;j3UhGhjDVK9ALHGCxN//bh6wA3CECCdK7Lab+bBQxSJKu42siBJO2LFGNkZqt+33S/Z4JoIEgtHH&#10;P573drDr3TkpeC8gOGC4Ohf+UIRIkVwFeJe4cI199qlMlLDXg2+X3t9akNnI8BrgGuYe6qbqie03&#10;4RdpESJN+kWiU6q9JNu29x79dN4RiBMY/rCQ7LLzV78q2o/coYfO9wQIjPv+hRcuEiT4n8891vj+&#10;44UXun3GiGH2mHCl5H5LMax09BPLXrwi7DYoFRoVJAp0osTIke6z35bLf4FHBPtF2Al5HhApIJ8R&#10;Ylg3enRRlRDahoJDJey+7rq86GA/O1EnLUaEtL/ZZ49Pz4gRrp88f4Zr3LUi08mCea7F2jWaHGsm&#10;HxASqDYV7mOaiBg///nPnfdFqfcU17Rvj5dlqWs7y8SbJBxjMOaItauGiI/LL7+8vX3ygsQcPN96&#10;ewujMkEQhgv7dhIEIWvo6emJGtCV0r+oh+JlMRymE4YxIMKojbWthH47sXXDJYMQBoMM2EIxopGD&#10;cY5X6NLLzBm5BsI2Peed5wwvZj1zZ55ZLEh4WsPfrSdHwqWXzveUsMZdD8u8ABFj6ClhjbPwt0uR&#10;fSSkhNr94UzfT+66y/zuC18wTxx+uPmnNTofP+kk88CNN5o/+6oxP/6xEyW61lknH3qSFiJCzp7t&#10;3N/5HNuHVqLzkrBG87sTJiRiBOwkfIGBrec22+QrgdjPJBbtOeOMfOJHH5oRESSS0A17HruuucaJ&#10;DE5soJJMKEKkiKCD1wGfY/s8VGIMhNcsgmNo9ODVQ0iGC81IiRBp4uWAgME1Hv6G47x5pvM3vzHd&#10;115rur773bxgFrs37TPuI0qCYnxDH6rhiWCBUc46a/T3WiP8vwNjJk36RrhSmBQQOqPHGo2J4IBI&#10;UhAgorT9J9SEzwgtndbQd+ID+4Qg4cWINBEm6IP97HNSEGoUCg6VkAo6TnCwn31SyxhzI0aYXCGM&#10;g8+c36Ljaw15Vxp3992dxxOJW6PnoYXJ8yp8L5F4MguiC5MTL7300oDnbJqsIzwkTEoK+W5su1km&#10;542cHb6PvDN5d8faVkq2eckll9jbJi9GQPJuEEorCELtYN9OgiBkDblcLmpIV0o/gxCrGfLuUgAA&#10;gb1JREFUalEPMngKZ2dwiSVRY6xtNfTbi60bKvHYSIsRsJGDVAbJ999/f9I/3IkRKAa0tfuE6OAE&#10;B3IhpMWIgC5+f/vt3We+S+K8HsICdt45LkYUiJDhRAn7eUgVOApEACOcgwF/udjp52fNMu9svrnp&#10;sgZz99FHDxQjCnQ5E9gv79rfqrTX+du2Tx+MGWNetucJMeJda7wViRGes2fnvSXsZ8I3iPl3wsPk&#10;ycZ5Dey/f7EgQRwzgkTBkwIDHJEBjwEvOJSiEy6mT88n8kzvs71fu37wA9Nz0UWm5/zzTff117sk&#10;nQPaBUSwQ4Dw55FzHK3EYI13BAcnSmy77QAhIqE1cl0b2+fOQs6cobLnhBMGChOFkI+kHCh/bZuu&#10;H/84+R73Pa7xhJUx+xxepyEx+nAT/8cDD5icPe5OlLB/BwgRIddaK9/OfuZck9vD7SOiRFqISJM2&#10;o0ebni98Ib+vr7/u+uAFh8H40YgRpuOxx/LCA/+nhAjYu9RSeUEC2v307fyx6XjhBefZQS6PfrtP&#10;/Xbf+0eNctcVy1wlGN+2RckzPTTUESZ4J8baZoVcsy+++KKrEIJBHl6naSJUkJgRcaKR77d6kTCK&#10;sH94Z8XaVUM8UsePH29vm7wYcTQ5j1RZQxDqAvuGEgQha+ClGDOoK6U3eDEaYutrRQyVcNYCMYQB&#10;U6ztUOi3G1tXLb0YAdnvZogR/C7JzHy/YFm3UzuYRGRwosTppxeJEAN44on5dvaz++7f/+6Eht6d&#10;dnIlN0MhIiF5KjD87V9KMw74/SGS2da0SOWNvt9bQ4vQjf/YgeDrm26a5JV4/YADzHt4AyBUWMPe&#10;hW4ce6zptNdU7DdagQz2f/rDHzohAlHiTR+qkRYjPAm9CEUJu43Oe+7JCxB2GwgQIZ1QQT4OBIm5&#10;c1377ssuy3siIDpg9KcFCfsblMvsJ6eD/Z8qD+E+43lAmVGqkSAMUJ3FeV0cemg+VwPhP0F7iKu4&#10;P5fQ5zopRfaX7TrRwV5/LvcJnhsbb+yuNxeewTrCkezxim2jWvJ7H40cOT8EIiQJHu06PFNi34WI&#10;lKHrPAZs2uj76Q9+4Mp/9i66qDvfH1JhZO21nVDhy4EmHDt2vqeEfcZQ8cV5SOC5kRYh0mSfEQ7s&#10;vdFp750+e8z67PkOhYdSRFzwJT6dAMGyQoUN2L/MMvPFiAJdMtDCb7rjYZ8dTowg1IT9hRxX/9lu&#10;j+svZ6+h8Bi2Erk3w3PXjtVDIDP6vo+8f8MkyTHivUgYC8eH919sm61G3tGhIEpI1XDf23z/SvvO&#10;82LEcsst546lIAj1g31LCYKQNZDlOWZYV0pv+FIKLLZ+uMTAT7s3Y7jE2g6HftuxdZWyVZJYpg07&#10;PApibYtozx8igxMbPvWpYhEiTWvAF4kSll1XX216zjrLGYK5GTPcrDnhGizr+djH8oJEIRGmK8sY&#10;/vYQyDENs70zSE67EHMs3j36aPPyXnuZ96yBjjiBh8GLdl/4y//wBbu/Lx9+uIuzxrNkuIPQWpL9&#10;CSsUvGwNbxeKsM02A4WIkIgt1ojlc1GFhccey3uHYMwjGOD1UgjnoARomPTQec+w3h4fN2uNOLHd&#10;dvnyo1tumV+GIDF7tsvvUPS94483vfZ8OwN6nXXcXycWUDWCpJN4eNjfZ2ae7+Dt5PsIESArOg/2&#10;nJGUkwoazohNey7YZU6UOPBA0xHJYzJUdt12m+lfZZW8OBGQvmFox75Df/DwCfvJvZpux3XIc/X9&#10;1Vd3uRd6lljCCRRpflAQKkjU2Td2rEtuyveHIkr0bbaZ6eOaofII/VhhhQEiREiOb8eLLyb7TGlV&#10;JybYdYgRRd4RiBGEdfhEl0su6UQuvKWcIMGx4zyRO4P/Pbm+OI+ss//jceN/rxXIMwjD259LX7mq&#10;3Yh3YphTAY+QdBvEYTwlBkuoyXYIEWG8wLMtvZ1mEg/CcF+5V2PtqiETJ0vZe8ELEh//+McVqiEI&#10;DYB9UwmCkDXwgowZ2JXSz57wAo+tHyox8J966qmiQQKDoVjbWtDHAcfWDUYvRsBmihG4h4bHCy+W&#10;WNtSRGRAbHAz5qEIkSIlQp1XhP0cfr/74oud6JDbay+TY5a6wBxtzz7bdCNIDDPhG/105RKDfuJe&#10;HGvraNt3n3RSPlSDmfpJk0zPhAnmfWvYvzZ5svOeeNb2N9yeJ9cbCeo4j/xudPt1Ir8Xii4QY7UH&#10;McEeX+cFgdiTFiOgHfi69SQkPeKI6PYRhjpvvtmF3jgPkVLXqjUcSIToPCM23NAZrcyk8xfhg+U9&#10;n/pU0Xe67XbxhnDig/2OEz9C4tnAut12c/0pyhVi94V7KNxeWdr9w3h1HgoY2Bi9IVmGYbzffvHv&#10;14KIYbHwkoCEHIXnspJ7E5EI7wdCM/pWXNF0rLlmsTBhzwGiRc4a7vx/3zXX5MMGDjrIhUC4vqdF&#10;iJAkvKTN6NEuTwkVXRAk+rbfPu8xgUcN4oY9jokYYcm5574K97XrW9/Ke0fY9TC35JJOjECccJ4T&#10;lC8tfN95Sfztb6brxhvzwg6ig92fIkEiJOvtdhDjwt9sFrk3qWgRns+0INoOpJ/hhAD3ZjUeD/5Z&#10;TchgKGrESMgSQkWznrVhSBWed7F21ZBtfuELX0jEiEXsNYxwIwhCYyBRQhAyipihXSn94IwM+bH1&#10;QyGzC+EghlKAvORjbWtFPyiJrStHPwBhMOXFCNjIgRUzWWFuBQyTocxCdV9+ucmdfHJ5b4nTT8+v&#10;P+EE05MOw6DPv/rV/JCNCy4wPRde6D53f+1rxTP2QyAzWaEBS5LAig3Yv/61KI+EZ8cjj7hjRRm7&#10;wdyR8VhgBrve5QufeeaZot/FBTq5nqzxg/BAngdXdYLQiJQggTeCK4Fp/+94/vkB26+a/LY1LJKw&#10;jQKdS316NtHeB054IKxggw2cODFAlICECxS8VO677jrXT+77om1VQBKU9o8Z47wi+gkdgNYYdvRC&#10;BUatNdq7br45uo16MywlCKupxIDXA3k9XM4IQhlWXtnlkECkIGSjD0HCGu5v2euByjRs/1df/arp&#10;KogSPfY7fO7BCyEtSpDfgeNj1/VNn54XJKZOzQsSadr1SZtp00z3pz9dtJ9cn29PnOjECC8+uIok&#10;9ti73ygsw1vCi1icE+c9wflJCxEhEU8KbcLfbAZ5tofPWs5tI8XnRpFrNHzWMkEw3Hcax4l3FRMY&#10;YXnfGDnGhE4QcljPdynPnPB3EUZi7aoh18gK9p7ygsSRRx4p7whBaDAkSghCRhEztiuln52njGNs&#10;fTXEhTtd151BTKxtrekN0ti6GAkrYbAEmyVGYJCnDWlm02NtK+Ibb+SFh912ywsPRx1VLEgccUR+&#10;OZ4Q9v+yIoM9l85gZQZxmMeEWebQTZrB8pBL7LEvgwg2nEOuRQbEYXxxjLgrM5tIhZDYtqohfQqv&#10;fwblXFPpdoQOOGFik02cR4QTKPBiID8E/+Od8PGPm64rrhjw3WGT4xfZJ8/OJ5901TucJwSeHBFB&#10;4kO7/MUZM8z7q6xiXtt0U/PG7NlDMuzIgeAMWwxWkiPazwOIUcv6pZd2/8e2Uy+SHC8UV5k1rvr5&#10;YK9VSrS63B+ILwgJcIkl8uENCAEzZ7q2XCvc/4899ph5b621TBfeCQst5CpeIEwkXG4501fIh9GH&#10;WDF+vCsB7AQHQjhiokSB5K9A8Ao9T8ih4Pp4773mxZ12yodq4CFRCL1wYR0FjwnylPjvcW6Sc+cF&#10;iBL0okSnvT/89xtNwuD8ueS88oyItcs6Qw8tnkf1DLPgfiAhKEJFOgdSmggVhHUxAVKLfQrfnQjc&#10;w3138/1Pf/rTiRix5JJLuhLAgiA0HhIlBCGjiBndldK7JTOQia2vhAymw0RvDD6YFY+1rRf9QGyw&#10;0qadLSBG8FuIQP54QWayYm2rJeUEnQDBjPtWWw2gK6+JIGF/P/b9WpJ+/vGPf0z6iCFABYNY23qT&#10;fcEIYUCcnvlOEzHBZ6KvxNimTZjE1V//sbaehFw4zwiqS0yfbnqnTnUVUVxVDbu8WfH3XXff7X7f&#10;iRIpMYKSsS/vvrvzjoBv4Umx4YYmZ9fFtjUYc3vu6fIQYPwWCRFpWkPaGbX2c4c1fGLbqiUxmEJ3&#10;8Ko8ekqQUqV9m25alOCS895ZytX81Vfz3hAjR+Y9FRAg8CYhz4b9jBdD17LLmvftsXnsqKPM2+ut&#10;Z7r5315HXdttFxUkYL9PbDprljMmfdgbTHINPP20yR1ySN7DwW6zz7Z3lW1SRnwiNlQjSvz3fxdt&#10;oxFk9jwUl/BcirXLOtNeA0/b8xhr1whyD+GFiRAU5tSJkecxuVkq9WBDLAy/T6WNWLtqiIC98sor&#10;J4LEKaec4vJ1CYLQHEiUEISMImZ8V0oG27zYmcmOrS9HDL0wCz3k5R5rW28+aI1xfr+UGNIKeSNg&#10;2rWf/Y61GxbnzjU955yTFyesMeE8Jvhr/+8577yBLvs1Jse4qrwRTSTeDcxMY3iWS/BGDgEGzj5u&#10;mu/Sz3RS0qrEJft9vCZ6PvvZfDgNlU1uvNF0DNMAHg67fvSjAaJE7tBDzZuzZydiBHyPBJpbb+2S&#10;Mw5VlOhffXU3A+/CGtJCRIrOqLVGg0u0GtlWLch5JYmfP5cY7MPyXBou337b9E2enBcnEG/wVsB7&#10;YtQo0zd6tOnaeWfzy/vuM3+x9/Wb669vepZZxszbeGMzb5NNEr612Wbmg622ckKFq9pij2Hfuuua&#10;N+x3fT+ZTR+K55ITG9ifguBQkux/oc1wva6qIc/5UIDkHYdoHWubZdLPMJwCD4JGv9cqIc9LRGnE&#10;r0pKlPIsDZ+3vK/D7+EFxzbTv1MN+f6FF16YiBHL2HsIrzlBEJoLiRKCkFHEjPBKyQvfv+Rj62PE&#10;wGcm2X8P8n+sbaPo9yedsDMUI+irFyOGO/NZLdNJLBkg133gaAdXXT/8ocsH0XnHHQNmOuvBdAZ0&#10;jPnhDhwbTQwXZlM5R+WEipC1cB9uBRaFbxx0kAvVCMWI12fNSsQK14YkqKWScQ5CJzaMGGH6YUqE&#10;SNMZtWPGOAEntq3hMl0W8v/+7/+i7ZpC++zI2XOCQNG3xRam5+STi4Wrf/wj7wmx/PLm/Q02cEJE&#10;KEwk3GijvHAxaZJ50m6Pfg6n/GX3V74yP9GlPTcDxIgCnScMiS7Hj49upx4kx0x4PsuWU84wed+F&#10;/axFGFqjyTsDcZ4ElaFHSzkON3cEz2o8S5ZeeulEkDjMPtOUO0IQWgMSJQQhowiN8GrJy9m/6GPr&#10;Q2LgM7gLBwfMRMXaNpp+xton7GRf/eAj9IxotBjB74eGLYOuVpzFGi5j/WRZrG0WyTnDo8L3rxTp&#10;N9cgfc9k/20/negwcaJ5b9w488LOOzsx4kUqnxTECMc99ki8KShTGt3WIMxtu60rJ0lJzJgQkRDD&#10;FsPXfu68557otoZKzlEYwkDoTazdsPif/7h8Lq7qTYF4xpTL7VEtexElttwyn1fCHlcfroF3xHtT&#10;pzpRonuZZcyHo0ebN+zn8Jr1RNjl+VjxtWvbOuHBe0uQvJM8GV6QoKpKIS8F/3elE+vWgenzSRhO&#10;rF3Wme4nHgSxdlkl72qEYd+/ciQnELmrKr1ueZafffbZiRgB+T1BEFoHEiUEIaNIG+jVkJe0f7nH&#10;1nsyMxEanQyCeLnH2jaDJKRiv3C/Dr0jvBgBGykG8NvpJJa1iH1tNdLPMJ9Cu/YTpnNR0E9K6pbz&#10;pmAdHhe04xqMbbfV+NTnP+/ECBJZvrvmms5bokiQsOucILHbbiZ39NHRbVRCqsU4wxWj1f7WADHC&#10;k8SQhbwTJUufDoE+5MtzuLOvMRKS44QIRAJ7LPEWcFVXZsxwy7svuij6vao5d25eiLDnxQkT9niS&#10;YLNvm21M1+qrO0GCHBSEd7z/ta854SxMypom4hoz1+QEKJsQ8tFH8wKE/U3OozuXiEw+SSbnzZ5j&#10;+hv9fg1JiFjYh3pX2WkWk8SkBb4xSDnbrDJdUpz7k/c812W4PE1yWPCsxlsmvU08okbaa9WLEeee&#10;e67p6+srjKQEQWgVSJQQhIwiZqRXSgx4/zKPrScZWpj0jdkZlsXaNpO+tCmDkbQYwf/pwUk9mQ5t&#10;wYuj0fvQCGJoh/1ksNyO/fSClyceE7F+MstMDgKOQ7mBM0IFQg7Hjxm+9HaaRX8PUYXhWWswv73X&#10;XqZvgw2cANG3/vr58p32sxMk7DrnJTEcQ/6DD/Kiw3LL5Y1ZQgBCMQL6WXhrZPcMQwAJiZgUuolj&#10;zNbjuu054QSXULIPo51cDhMmmN7NN3c5Hdz/hYST5H+Jfb9qPvxwXpjYemsnBBDOQbgGYsTb9pyR&#10;BLM74q2AWIsLPUYgSV79cYmRcCyEiqIwAfu861tjjbyXBN4SJL6kKsjYsU6wqFfIjSeiCR4ufh8R&#10;ptvxOcSzIkwaSbLkduwn4XPh85PrLdZPliHIkKcpVmXpS1/6UiI+jLHPlunTpyf/L7744i58Q+Ea&#10;gtCakCghCBlFT09P1FCvlP4lHi5joBomz8KQYpYhbNMqRFjxMcTsJ4M1Ym0bPTONURcaO1SeaKR3&#10;RqPIdRC6DjMgbMd+MtMaziYPpQoDx4XBLzkKyiV347ohaSwJQodcLnWIxNgJjQBfyrT7mmvynhF4&#10;Suyyi+nbaSfTO3u2W5Yjr0ENkkB22meMEx+s4ZzMrC+9tMsz4f5HkCgY9MP1kqBPodFd18SHf/qT&#10;84RATOlbe20nPvjQDceZM03f6qs7wYL/yQsR3U61tNdn94UXmncmT56fS2LTTV3ej84qK/wwM43A&#10;xnXvj1mMCBUIsS9/5zvudwgf6d19d9Nz6aWmo87XMkkT/X7wTHr77bej7bJOnh++n7zjGv2MaBTT&#10;iYOH4gXCseE5eqm9/ijr6YWINJe1z5wDDzzQ3HjjjW78IAhC60CihCBkFMMVJbwhzWde6mm3ZmaK&#10;099pBYZ5IxiIhPscEoOLWWkG2fUwnhk4hWIExmc7ZnlPz9ThQYPXTKxtlonwEApyzMLW2hWc2fpK&#10;stAjVCB2cX3XelaU7RGP7X8Lo25Aojx7LLpuucX0WEO359xzTc9VV5mOZ58tbjNMdto+Jp4RzLKT&#10;+JKqHKNHu2XkRSAvQ+y7lZB+hl493Kv1Lk3rhIeNNnLeAkViRIoILr2TJ5vcPvtEt1MN6Wc65w/P&#10;7ljboRKvBGL9uT8wjsPfCslzgnZcT/UQh9OJSTm/sXZZJ++W8Dgj/sTaZZ2UEA29XWpRlYp3/Vln&#10;neUEiEUXXdSsv/76ZvfddzerrbbaAIECImgJgtAakCghCBnFcEUJP+hJx6riNhlr32yGYgQDDwa9&#10;nhiUxEszCxrO5qfJDDizKQxEhipU8HuhUcnvtWMcM8fnT3/6U9JPjDpm/2Nts0yup/RMXa2NunLE&#10;gPvDH/5QUV1/jDIG8uxzbFvlyHfS1QlawdjpuuEG07vFFqZvvfVc2Ehu+nTTMcz8JBh1YT+5jmPt&#10;asp33nGCQx+CA14DKSGiiFtuOd9bokovnJBcC2E/EQ1i7epBnrmIAoi/5Z65kOsMYWOoQgW/Fd4f&#10;/OZQ7oFWJ33C0873k/dVtV5aWSD95H3t+8n1M9yQNraJkLvQQgslgsMZZ5wRDdXg+tlpp51ceIcg&#10;CK0DiRKCkFHkcrmo8V4p0zNeuDhj+MfaNpudnZ1u0AEZpHkxgv9LDVBolzY2Y2TgR3xqbDtpMoMd&#10;fpdwkVL7kGUi3IT9xKhox36mS7Y2u8Qnvw0xqhEqwn2LESO0knKACEzh9zAChirKtTrDkBTYMKPO&#10;GkSEazgvCKqWpIWIkDvskG9nPw+1ZG8oGMJm5ynhuuVYI+gNJlIgcLL/lezz008/XfTddk1kmRbS&#10;8H5px2cu10jYz1rkAuH7Rx55ZCJG4CHBcuWOEIRsQaKEIGQUvb29UQN+MOISHg4aGcQzUIi1bTYR&#10;SRhw+AGvFyOGYlDxfQZ+eIaUc0HGnRSB5tlnn00GS+mM4O2abIzZzPDYUEmE4xZrm2Vy7kLjlXPO&#10;rHOsbbPJvrJvJNMMY+ljZDaZZJphmEI6N0DZqgq14Msvm07csOtQ1aIc06UECZVp6D364otOZHBi&#10;w847F4sQaW633XxRoso8AXjLhGFjeCu06rOI5zShXjxLB0umSVgYoi/9oz8858PcLoh0rdrP4TKs&#10;2ESf6XusXdaJAOH7CWshpDGeWWaZZRJB4pJLLpEYIQgZhUQJQcgoKGkVM+RLEcOG8IZwUADJuRBr&#10;30zWUowoR7bJIBhPgHAAXIoYss2ekawHuTZIXOf7ybGou/HaBHI9pWeYsxqSQggSnjrpXDCliMFX&#10;N+8Iex9RTaJ3//0HsOf88+PfqRHT8fcIN03xArHXFiJDH/kkNthgvgBBJQ7CU0hwucYaLlSld911&#10;3eccokSFhjZ9Cg37rOaw4R7knOGdli63W4qtLLwMh+lcIPXOedIs8n4Jc0dQySjWrhpyPxxxxBGJ&#10;GDF69GgnRAqCkF1IlBCEjKJSUYIXeFg6i1k2Ysv97Awv8tj3msEwb0QoRjRytp7fqyTsg5k9sqNz&#10;LLPqTcBxThu1xOXG2madaTfwepWEbCYRzBDYwn7GyLXLrCVGENd7bFsVc+7cvACxxx6mb621XDlI&#10;T1eBYuZMkzvgANPx2mvx7w+R3HOhUYuXSLMTsOZOPNGFbnhvCY7HR4st5qqLOBYqi3y00EJOlOj5&#10;zGei20kz/TxqR+MVEXQwTyDIefaVlrKaWJj9DkXgdq1kxPM19I7g3NVC1OcZt/TSSyeCxOc+9znT&#10;399fGBkJgpBVSJQQhIwCF8WYYe9JHoa0uyQzTn69z8DPbE34vWbR541gcObFCNhIw5HfDg0dZmAx&#10;AFhOrDSu8eU8Khh0cYzxPmlloYJjykxluO/tHJIShishxrVjP9PXLjOTeFNwD5EjZLBrl2PEYJ8c&#10;FRUbe/Y49h5wgEvsiAjRu+GGpnffffMixT77mD77v1s+fbpbhkdFdDtVMi0w0b9Yu4bTGlx4P/RO&#10;mpQXHxZe2HxkjaYoF13UeU+UK3maDqfi/LbjtcuzMhTO8UjjumWGndA5rt1wpj1NhHaeXwjsre7J&#10;lr52eVfE2mWdXLthP2vhHcG1f/zxxydixNixY924QRCE9oBECUHIMGLGPd4GGNDhgACX9XQ7P/vG&#10;oC+9rlEMPSPSYkR6QFJP8vuICeExI0Y91taT73DsGEAPlqOCdgyW6WNsW41kerCIS3isXdaJoRPm&#10;jcDoxkiPtc0yuQ6J2Q/PKddbrG1InhGDVauBCBV4IMRENkIzevfeOy88zJiRhGwUEc8B1u+zj+m6&#10;5poB26iG3EPhvjWy2kTFtEZn/5gxeVHCCxALLTSfeEz45aNGmdzBBw/YBuc0zAXCOWplkXM4JHwq&#10;PKd4QMTaeXJsMOwruXbxvHjttdecyMb3YttrFHmnhfuL0NLsfaoH6VPofYcQOtx+8n2ui0XsPeUF&#10;iQsuuKAwChIEoV0gUUIQMoy0kU8yPD8YgLhp81JPt4O+PCBu7LH19WaYNyIUJBptuKcHxUMdLPId&#10;9j8sdRYjs3oM1BpZdhJyXNMz5a0+qzhUck2H/WzXTPacvzDp4VCrh/hrF3GjnDcFRIDDA+s9a+jl&#10;9t8/KeUZFSQK7F9rLdO35pruc+z3K2GYDBC28rX70QorzBcefOgGJJQDsr4QxvHR6NFFSUGZ7Q/7&#10;iUdTO167PI9CMRdxdKjXLoINHm1hSESM/B7P90oq1tSSaY9FPEBi7bJOzkPYz1p4MHF+DzjggESM&#10;WMzePywTBKH9IFFCEDIMb+AzAxwaE4QRMDsUigBpMvtJW2aTYuvrxUYlsRyMsWNWa0OH/pHUDS+M&#10;crN6eFNgdDEDWI/jkC5l6jPcx9pmmfQrNHSo+d/o66pRTBvpZKGPtRsqOW5sE6Eiauzde695eZtt&#10;TIc1qt/cfHPz1owZpmv27AGChOPMmXlvCfu52moTaXf3VjfSu886Ky86IDjwd7nlzEfLLJP/y//2&#10;eDkGbbqvucY9AxGRfT8x0tvVOyKd9wRvhli7oZLrg+c7wvtgpXV57iPmkUun1tcV+xA+9/G+a8fn&#10;LgxDx3iv1iLfB+/NsLLGDTfcoMoagtDGkCghCBkGA9kwIzuzppVW00Ac4DvMHMXW15qlQjUYeDdy&#10;oMZvhgYdRiweJrG29SC/z2woA3MGxH4/0mQdYTfM8g/VOEknyMODINYu6+SYUo3A9xPjrl1DNdKl&#10;LxENYm3rQX4fA5LwkN/Ye8iLEq9uuaX7HPL1HXYwb++yi+nce+/5IR6IEvbaj207TQTC8P7Iirt7&#10;/xprmI+WWirxgihL2lij6z9TpiT95BneyOdRI4lAG+aG4BnYyHOKEI/4gBAfehilyXWHoIkAxrMl&#10;tq3BGCbt5Lfa8XkEGW+ExxIRMdauGnJNzJkzJxEjVl55Zfc8EAShvSFRQhAyCi8qeGKcxMSAcuR7&#10;xObG1tWSfqABGeR5pgcj9SS//Ze//KXomDU6hKIUER0YLBOLO5hQ4St+lDt+GDXhQBGDrtHHuxFE&#10;3PIJWz3btaxeOjQLo6mRBt0A2t9GZOgbP950TZtm3tl1VydEpMUJ+Nommzjx4g27/snHH3eGTKl9&#10;T59TZpprPZNeT/avvrr5aMSIfJLLtAiR5kILmdwSS5g3J050feXejm0z6+Rch6V4eY61SvgNoRSI&#10;D+xfudAlrkOez4jE5QSG9LOX2f5Yu3YgzyDfT8YRw/VK4zoh1IUQDS9IfPnLX5Z3hCAsIJAoIQgZ&#10;Bm6nzDbFhIBKyGACT4HYulqwFSpqwLQLOLNYjd6Hasn+sd+c43KDZdY9XjD0mAlkcBiua+XY++Ew&#10;XeOf7PuxdlknbtChNxReIK1yTknS2Lvpps47IAnVKBAPibdnzDCvbb+9EyTemjDBvLTttkXnDOK1&#10;hFHILDqCUrhusGSzrcjc7Nn5UI0ynhL9o0aZ7mWXdW26l17azD3kkJq4u7ciCakKzyneW7F2rUTe&#10;V4j8iLnlRGKIYY5ITKgT7f3yWhjprUreNeExqIV3BOOCww47LBEjVl99dXdPCIKw4ECihCBkGDEh&#10;oBr6QUVs3XDo80YwKMMLwIsRjRyk8fvpShO4+MfaZoX0Ce8ODNMwd0KMzDYzC9huA2P6FPaTChux&#10;dlkn5zodqkFS1ljbZrHT7pPzllhttXyyy/32KxYn7P99kya59Xx+95e/dOIRYlk593mIUYhRkrnr&#10;97XX8uIDogRhHClBIrf88k6QwEOi37bpHTnSdDz8cHxbGSbP/bD6DeecazrWNivk/qPiS7n8QJAc&#10;LITocf1mvc8huRfpv+8ngs1w+8f3SYjpxQh43XXXyTtCEBZASJQQhAwjJghUQz+4iK0bCsMklgxg&#10;miFGQH4zPXBsR48BjisDurCfMWIAMoCkbVYHyex3etayXeO0mXUNjXZcy1v1vOWOP970zp7tckY4&#10;8WGTTUzvTju5v33jxuVzSey7r+k98EAX8uG/558RoZFTighwCHFZqUTRv846+eSWCBP8RZAoeEc4&#10;Lrlkft3IkW5dbBtZZroCEeJwVp87pUh/EF4GEygg1y+eE3h3xbaVBabDx/h/uOeU7++4446JGLH8&#10;8su75RIkBGHBhEQJQcgwenp6ouJApfQDjNi6aukHGaEYwaCt0YPR0IUWNrr8W6P4+uuvFyWNw8Xf&#10;H3PWEctczvWY72IQ4nnBd2K/0SpMZ+tv1xKfnL/Mhd/Y89Bz6ql5L4kddjB9a6zhhIh+SoDa/1ne&#10;c8IJRYIETJfiJQSJc8rsMu7hJGUt5Q308+98xzy/zz7mjenTzXu77GJye+1lckccYTrvv7/oN5pG&#10;e/85IaIQooFHRN8iizjy2QkSdl0/goRtG91GBsn1yzXrz1Mri2nDZVoM9nlSuF8JWUnnukmT48Tz&#10;l+1w3GK/0SoMhUO8QGoxycD7afHFF08EiZtuuklihCAs4JAoIQgZRiuIEgwwGIw1U4zgt0gS5/sD&#10;sxC7PBRybMMcA4gLiBCxtp58x1f8CMsOpslAGUMC1/lWGChjuIaGKYnm2tXIIcFbeC6ylrCz889/&#10;NrnjjisK30CM6PzLX4raITqEJUb5zLKwTZpci1wL3OP/OPxw88rWW5t5kyaZ91ZZxXxoDfsPVl7Z&#10;vL3OOuZVu/yN/fYz/7SGHmE+sW01jM88Y3pXXdV0L7OMC9XoXXRR02+NsI+WXtp5TfSPH2862kgw&#10;DZMIc8/iHRFrl3VyrYbP0EqEF65F7mdCl0IhOU28LihhSnUb8gPFttVIzp07t2j/yJ0Ra1cNGSfM&#10;nj07ESPWXXdd5/EmCIIgUUIQMoxcLhcVCiqldz2NrRuMYRJLjF4vSDTaaEwnPCTxWC1mclqN9IlB&#10;bdhX3NljbSsh2/Pl8QYTKjCYB6v4UUsyiA/3Ce+BphuZdSLGdhiq0a4JOyHeD76fGK70PdauFHs+&#10;+1lXXtSFhYwda3o22MB8sPnm5j/WsEGc6FxhBfPaZpuZF3bcseh3KqmaUEuGwsuD55xj3tlqK9Nn&#10;97d/lVVM7667mq67745+L4vEE80fa9iuZYch3jy+n9yzg4nB5cjzF6OfazPMvREjQgXJJEkG24j3&#10;K+/z0DsC78NavFPZzqKLLpoIEtdcc428IwRBSCBRQhAyjN7e3qhgUCm9ez+5IGLrY/RiBGymGMEA&#10;LZxFx3BtlNHcaKaFF1yDY+2GS84hXhKDVfxAzHrsscdcqcZaHnMGvqHbMwN/PDxibbNO3LzDY9zO&#10;1286W/+Qrl9rlDlBgtwVVPuYPXsgN9nE5FZayczbdlvz5LHHFv1mmhiDuNnXMjyG+4dZbv8b7Xz9&#10;cq9SOcX3FcO60e+ARhGvhTB3BEJurN1wyfFDqHvggQcGFSp4RvNeIP9MLY97ugIOuSNi7aoh+zdz&#10;5sxEjFhnnXXc2EUQBCGERAlByDD6+vqiwkGl9PHrGEOx9SHDJJahGFGLGZRqyG+HxhwD/3ZMYgnp&#10;l+8nrEW282rJ7+GRwW+HM/ppIhARMsMs8VCuCbw2wu3hnRFrl3VyPDGIfT+HO+PayuQ6CPOaYNgN&#10;9XnRe9BBpm/HHZ2HBOJEVJSAa61l+jB67OeOwm9h6GFAhyJmjHhZIXbyjEnuM7uNrrvuMn177JGw&#10;1xpYnY88UpQnAy+M9Lb8unYixwWhJexr1kKNKiV9RYDw/eT6afT7DvJ84HoKhZEYfTJY3svJ9Vsh&#10;6Vf4XsXTJ9auGrIPJD31YsRCCy1kbr755sLoRRAEoRgSJQQhwxiuKOFzEzAQj633ZHDh6cWIooF7&#10;g/i73/0uGTRBBsON3odGMD1AhK1SaYJ9I5SCBJnl4qMZwGOQMigtd464jtIeLyyLtc0606Ea5Pho&#10;x+sXppOT4lUznL4iMiBI9G22WbEIkebOO+eFC/u5IyJWsg8IZ3hJpJPipvnL737XvLXNNqZrxgxX&#10;8pTwiz5IZRHECX5j3rwBFUTaNdSIez+85+l3M4z0RjBdAWew51ijyD7wfCRnRzqcL03/DEYsLnee&#10;0oIw44FYu2rIfk6bNi0RJEaNGuWWCYIglIJECUHIMPr7+6MiQqXEBZRBCDNfsfV+cMGAppliRBjL&#10;C//2t7+17WCYxGlhX4k7jrVrJXJNMJvH4LdcfgoMGq45Ms5jGIbu3+3sMZBOjnffffe5ZbG2WSfG&#10;UigyEaox7OeF/T4CgBMbdtllvgAR4957zxclrGEZ3V6K7B8u+oicxO+7c3T99ea1Lbc0/1ltNdNF&#10;qcIVVjDvrLGG+c/qq5uekSNNrzWyOiZPNq9OmWJ+ctdd7jvtWhUGphOxtuu9Cn//+98n/eSZlYV7&#10;lX0k1IKcHoMl0+S5S/gdwov3loS1ysfE9pdYYolEkPjRj36k3BGCIAwKiRKCkGEMV5RgEMJgBJfP&#10;cHmYxNKLEbDRA26SK4YGDp4S7SpGpEvMUWkgywYOQoWv+DFYfDQD5Vap+FFLcv5C92/IDH2sbdbJ&#10;+fYiJ0SEqaV3DyKDExumTSsWIdLcfff5osQwKhgQotGz8cYmN2qUeXfzzZ1AEfKt9dZzYsW8DTc0&#10;c3fbzVWf4HpvN1ECkSkMG+C5FGvXDuR9E3pHDCeRcCvQP4MRKhBCfb9iRJxA/B+O2MS7eXd7/3kx&#10;YtKkSW4sIQiCUAkkSghChsHsQygmVEufDZ+a4fzfKkksmcEJZ3swalkWa5t14tYeDoTb2SWa8AXf&#10;z3LECGJmlvZZ9ShIJydt56oEuLaHfUVgirUbDhEZ+jbaKF/BIhQh0iS0Yvx497nDPsNi2xqMnfbZ&#10;07fbbuajlVYyfTvsMD+XhDW43tl220SYeNf+DsIEn3/6wx8WHQOMPGajqU6RxfuZfQ69tngGD8jd&#10;g+hjn19FyzJI+hqWWWamv12fwbzPy3lShORdROJW3lHljgfjA0QPL0ZAckfIO0IQhGogUUIQMo60&#10;0FANyQvA4AMDkIEFA49QjGj0wIzfDOO88ZJo15lljO3QdZaBYrvW9seYCT1emEXnXPv1lVT84PuE&#10;7TCTF3631UgYQNhXjJ1Yu3Yg12soqHHv1k3AtNdMEpoxdepAMQLutlt+/U47mZ6jjopvpwLmzjzT&#10;9E2ZYvpXXjkRJDpnzEjECPjONtu45QgXOft7L150kUsOWC4ZoY/v98k0Y7/dCkwnssSLK1lv7+Xu&#10;Cy5wok3I3n33NR32fRJuJwskPC7sK0JorF3WyX1JWVHfT67T8H2D8ECoFe+k8J5O88tf/rK55JJL&#10;nMcMEwU823feeedEjFh77bXd2EIQBKFaSJQQhIwjLTRUQz/49LGkXoxo9ICZAVM6ZpnBe6xt1klf&#10;0y797Zy9nvJ2YV8Z/MbahuR7CBWDVfyAuBxzvfKd2LYaRX4/DF9gvxEoYm2zTvoa5sigr414ZuT2&#10;2cfllEB46FtrLdO71175Shz83XTTvCBh/+Zmz45+v1L2HnBAPrHl+PEmZw3u1wMxAnqhAjrhYupU&#10;J2SE2+B5yjMMgaqSa5jnbqNF4DT5/bBaCp+L7qvHHsuLECQTXWkl89GKKybkGLCu56yziqqStCrp&#10;ayggYYzH2rUDuTd9PyEeMLF2aXJN8l4ORdaJEycWeUSERFjP5XKFkcmCDbxESEQO5TEiCJVBooQg&#10;ZBwxsaESEqqBgegHGww8MDSYFWvk4Dg9U1WrZFutSAztsK9kT2+2MV0vhrNyEMNrqH3lemBGjhjv&#10;0BhO01/DhCM18hryHkee9L1dz2u6r9y/DeurNZJ6ESb23NMJBogQIXtnzHAeEx1PPRX/foXs/cQn&#10;TN/GG5tua3iHYkSHNcZDQcKJEoR4TJtmchjjkW15+msYd/jBPIK4hvEKamToEvdMuB8DxEP7vxMk&#10;NtjAiRD9q6+eD23ZaSfTt+mmeWFizBjTt+uupvv664u/22IkrCbsa7uKh9CHaHoOCMGpgogb3P+f&#10;/OQnzeKLLx4VJiBJLldZZRXzqU99qjBKWXDAfTTG3gcLL7xwcjwWWWQRM9Y+n8hZIghCaUiUEISM&#10;IyY4lGOYN4KZkHIJsBg8k4m8HlnlccMPB+fsR7uW0sNNNozjxaW/XfvKAD/sK3HJXGextsMhA2QM&#10;J/IZhGEwabIvhBVgDNZ6P0jkGF7DeEq0q6DGeQ37ynOhKX21z6HuL30pH66Bl8SsWfm/9v+e446r&#10;SY6DzssuM29uvLHpLOSLIFSDfBJpQQID3OWdsOs6f/GL6LbKkeMXu4Z/c8UV5u9z5ph/7r+/eeTk&#10;k83/3n67u48QKmpdGjh9DePCHzuvuYMOMn32WDjxYfr0JGwjIR4s1hhzZVPt/x2vvDJgG80mz9yw&#10;r+0sCvN8DPtKwuFYu2rIseI6DQWIu+++23lTXHnllWa99dYrWgcXJOxtn0Pp/qf5mc98ptBaEIQ0&#10;JEoIQsYREx5iTIsRnn5QxkCUeFoGGKELb5okPGMwR9uhGCUMDMOkYswMvvrqq9G2WScznRgTC0Jf&#10;uZbCfCC4Rje6bCDXo6/4MZhQQQgNnhdDmY1mwO9LR/rttWuJRJ4PvkqP7ys5EWJtG0qeW089ZTp/&#10;8xvTaZ9HQ01qmSbXxc9uucWJEZ0jR5rcGmsMFCMKxDujb+213efYtqpll30+4O3RaY3+9zfZxLxj&#10;jbw3NtrIvL755ubf225r/vvOO5PzQEgI1YgQNIaai4aKIX57PJtKJhN+5x0nNPQjSJBINBQjQu6y&#10;S1602H570/2Vr8S31SSG4YFl+9oGDL0juF9r0VeekzvssENiXG+11Vbu2RADVcEIEfnCF75QWNL+&#10;wIPEH5s5c+YUls7HDHtf+/W8KwRBGAiJEoKQccQEiJBdXV2JGIHR5sUIDKvY4CMkbTDcMMDCWZc0&#10;SfDG4JhZPy9ypMlvP/jgg8l3GFTj5h5rm3VyDEgEFh4jBi2xtu1AQjPCvuKVEGvXDHIuyNnBILlc&#10;aVIMFQwXXGzLCRXp0q1c97F27cB0BZF2zfMCOe9hX9887ri8kb3SSi5UxIUpIEbgMbHddi5sw+WT&#10;sMZ41223RbdZDbuvuML0WcOlb8IE89Ho0Y4ubwN/LTsnTzbvbr21+e0PflC0n2niwcIzG6Gi1LOY&#10;iiDhd/DAiLXz7Pr+9+cLDmkhIkV3TCZNcvk/YttqNDEAw5wetfAYaFXizRTmyeB5FmtXDbmG2KY3&#10;qAlFwDtCeRKKsf766yfHqBR8SMce9jkiCMJASJQQhIyjp6en5mJEObIN4iYJtwgHQGlSVg1jEPfg&#10;dBw6M3SxbWedHOu0cVNpUrGskb6GOUkgBlGsbSvyueeec14s5cQ2jBlmHfEMgOE6rm+OQWzbWSf3&#10;bHhvc6+3a195noXXAB42rq+WvQcemBchxo1z4oSnyyNR8KDoSSW4HBIfeigf/mANeueNsOOO7v+E&#10;G23kxIm+zTd3/3uvEO4/ni/l8qxAPJh4FmO0huF6iHSVeLt1X3KJ6dt224pECTxHXL4J+zm2rUaR&#10;cxh6M+H9V0lfs0rEFt9XvCNq0Ve8GidNmpQY25tssonp7e0tjDyEEP4YrbvuuoUlA8Hxo83GG29c&#10;WCIIQgiJEoKQcaRFCcQIBhQMymopRpQj28YzYLAs89B7U7SbkUMCsbCfGDrt1kdPznfYV7wMsj7g&#10;51whVJQLXfJkZplj0G7nl/4QEhD2tZ7PjWaSvnIew77GEh52X3SR6cVDIkWWddSo3CvVQ1y1D4SH&#10;UIwIud12eWFihx1M1+23R7cD6UMYblOKiC+EOnEcBruOu26+2XlxVOwpYfuSmzUruq1GEC+RsK94&#10;jsTatQPTz+LBvF4qIdcDVZO8oQ0RtoTS8J4SJAAthVVXXdW1kaeEIMQhUUIQMg5KcMW8IxiseEGi&#10;kQYjv5020EsRA5AY7paIUR8G08lC2zleOZx9hK+0YEK7WpB7Joy5L0UEGWac8R7KsgFPjpiwX4Rq&#10;DGasZpV4gnDefF85z2X7ynl97jnT+ZOfmE77zOqwx6qWZS8RHZwgMXnyQDEioGszcaLptcZ/bDsx&#10;VvosZnYd7x+EuQHH4q23nODgRAn2MRAhirjrrnlPj+23Nz1f/GLxNhpEQgl9nxCG21VUg3jJ+L4y&#10;IVCL5Mk890LvCIxtxhVCeeCJ5I8ZYl8aL730UrKe4ywIwkBIlBCEjAN3yjCJZShGNNqo4LepQOAH&#10;SpCXMeswBHhxl5vFY2DFwBiX+VY37Dm2YY4MSMnPWNt2IHkiwr4Op8RnqxOhJQxfQDhjsA59tYS0&#10;EBWS7zKzSLtWr7LC/oVJQbn/eHbE2madnL/w+YTRynMp1rZhLIRuOC+IlAgxgBttlHhTRLcVkHsz&#10;FNV4tvpkrAgViFCsD8WZNBGNESF5ruX228+FjzjRgdwXMUFilVVcBQ7+77CGWXqf6km8IcJ9p3+x&#10;du1ARPzw+USem1o8i2+//XaXMwLDeaGFFnICj3JHVI7Pf/7zifBw2GGHuYTevCcOOuigZPmNN95Y&#10;aC0IQhoSJQQhw0CQuOeee9wgs1meEZABUTqxYyUJABlcMSMbVm1Ik8E0rqTkpWi6AVFgegA86Exr&#10;hokhExounKt2nX2kXxjlvq/E6nNvxdp6ct59xY9yQgXHEHEDA69VhAqq6Pj94z4jAWKsXTuQpLrh&#10;+WiVJLud1uhHZKhIlNhss6RdbFue3LNhX3k2x9qF5JoksSlCK14T4ffhz2+6ybw+ebJ5b7XVTM/y&#10;y5vchAkmt+22LpyE/XJ5NqDdt+4vfzn6G8Mi77TnnhtQ8pV7NhTVyGvTrs9iGArhPJ9q8Szm3G+5&#10;5ZaJ4Tx9+nTljhgiqK41ZsyY5Fh6rr766i60ShCE0pAoIQgZBoOx8MW3zjrrmEsvvdTNblFBoBGD&#10;s3SGfjwhhvO7vNQx8kM33Bhpw2xYIw08RJRwwM5MSLvOKtOvUCxiVjnrYTalyPWariAyXK+XSip+&#10;IASQIb/R1zHeS+F+1CJLf6sSITPME8I13VJGqzW2MeSd2DBt2nwBIkYSYa65pvsc2xZiNAKu7ytG&#10;a9nrat48033VVXlhwXPnnU3n3Xe78BQMXsQbX33pd1/6khMm5m2wgekYNcp0L7ecY+fyy5sP117b&#10;dO64o+k4+eT4bw2RnbYPru94ZwTsOf988/QTTyR9bXdRLZ1UuBZVf7gP7rrrrmT8QHUI7hVhaLj8&#10;8suTYzl+/Hiz1157mT333NOMGzcuWf71r3+90FoQhDQkSghChsHMLNmel1566eSllyaZnn/wgx84&#10;I4tBZq0G5OlkYggk9fLQwIgiAR8D4/A30yTsg/2qxexRyPRsHK6zsaR47cCYgd7OieIQwcK+IqrF&#10;2tWCc+fOHbTiB8Trguu41oIXQmUoqlVafSGL5DoOwxe4Z1s1JIwcEa5qxdixxSJEyB12yAsX229v&#10;uq68csA20kLTYCWIO3/5y7wIsc02pn+NNcxHI0c69q23nkuqyboOe2+kv/fh22+b9z/2MfPmlCnm&#10;jS22cCIFfNlu51dXXVW0D4hdCJlDEsht+9yhhzqRhMSZH40albBvzBjz5kYbmTc228z87JZb3Lsh&#10;uo02YFpoQjSoxT3LvRCWsSSPRF9fX2FkIVQLzo0/lg899FBh6Xxwjfr1eLcKgjAQEiUEIeMg5hP2&#10;9/e7gd9ZZ53l4kH9CzBN1m299dbODXQogxu+E8azwsFc3GtJ+ggpvVluFtqTGaWqB8QBQ8MG4hky&#10;nO21MhFawr623KxyjRmKA8y0NtJA99cxHhWDlXSECG7DORcYiOH22tXrBaYF0+Eeu3qz+8Yb3ey/&#10;Ex1iwsQOO7hcEv2rrur+7wjC2OgX167vK8/EQftqn2lOkBg/3gkR/SusYPo23NAJEu5/xImNNza9&#10;CBOlBF5+w/JDe8/wewhulVzHGGyVvC96Dj/cHZN+L0RstZUTKP4zZUreS2PZZc1/xo0zObuso4Hv&#10;n0YS4SA8drzzanEdI0yGYwJEZ+WOGB78sTz55JMLSwbiwAMPdG2WWmqpwhJBEEJIlBCENoQXKnBd&#10;Ztb1yCOPdK6Z/sUZkuWrrbaaOfjgg93gvZyXwYUXXlg0SGJ2rhUG+xiTGNS4GpcbGDMYIyyEdoPt&#10;N1now8E+4kQjjdZGkpnM8LhhrDcynKDRDLPWw1Zx++b64p7Fq2mw/BR47jz22GPu3MW25Ynbd5gT&#10;BHGiFe7ZepB+hccN8XSw49MqzB11lOnbaae8+ADHjnUiBIkjnViBB4M10jt/85vkO2mPpooq4dhr&#10;rHfHHU3fmmvmPSO22SYvUITcfPP8uilTqqr04cl54DrmGRrmaEmT5ysiCkJFkUj2+ut5QWLFFZ0X&#10;B59z9tjgGeH5/uTJTrDo23ZbV1I1/P12IB5V/jjxbK6F9x/3wpr2vPt3//ZUSenpKYwahKGC690f&#10;U3JklQLPI99OEISB0J0hCAsIvDcFM1qEcxDrWMqjYrHFFjNT7ID0vPPOc5m9Tz311GTdnXfeWZNa&#10;6PUmgzgG6RhuYUx5mgz4MFI5LnyP2alwBh0jp50N9HQ1FJI2xtq1A/FKCPuKYNfqBjpCha/4US7P&#10;CgNeXIR9xQ++R84Tvx7jr5EeTY1m2kDPXPUFex12X3RR3jMCoQDPhQkTnECAWNFrl3c+8IBriwAb&#10;PqOqEUw7773XCQ9OdJg6daAg4bn++nkPCvu5FpU0uM8QHhCEyyU2hm9YY/kD+s8+7ryzeYdQES9I&#10;2OPRg6gyY4bpmzQpX43Efu5oE8+fdBgOwk6sXTXk2N98881F73iq0Mg7ojbgeeuPK8/fUuAZ7NsJ&#10;gjAQujMEYQEHcaR4SFDOaquttkpemjEuu+yy5mtf+5oz7lrdmIuRGH0GeczMDRbXD5n1yGI/ByN9&#10;IuY87Guru7gPhxjjYU4QhKaszKDHyHnCeBms4ocnwlO7ChKEaoSeIFQ4yfR1/Prrpufyy01uzhzT&#10;O3u2yZ18sun64Q+T9WE4GZ5f1ea2cTka1l8/L0qkhYiQ22+fb2P/dt5zT3RbtSCVQp544okioeL1&#10;zTZzIRrvr7JKkXfEvM03N11UhkCQgHY/XWjHTjuZzr/+Nbr9rBBRicoh/hjgKVEL7whE9k033TR5&#10;h++xxx7yjqgD/PE955xzCksG4tBDD3VtmAwSBGEgJEoIgjAATz31lFl++eWTFy21yxdffPHkf88R&#10;I0Y4LwoMI2Zzs2gMYJyGM8qliBsysbcYQVk2epitDPvFjFmls6xZI+cpNOIwXtvZEwTjLjy3pUgp&#10;UI5Dlj2AuGbDMBxExnZNPgsJMQrPIR5gsXaD0QkOhIaMH18sQkToRIlp00zP5z4X3Va92L3jjqbT&#10;/vY7a61VJEqk+ebkyabXvqe6t9vOdNjnc2xbWSBePeG5JXdErF015Nl3++23J+/qJZZYwiXMlHdE&#10;fbD22msnxxrBPw2ezX79NttsU1gqCEIIiRKCICTAa4JqHv7liejAbCwDmVwuZ+69916zxRZbFAkW&#10;aS677LLmS1/6knPTZXa2lQ14DLNwMIj7O/uLUEGICqEdYV6JNJndY8aa9q0uVDDrFoovuPsT9x1r&#10;m3VyLtJu0O1c9pJzG3qCMIPuhSYMHGZdw6obMf7f//2fm1XNQonb9H1bi/KIrUrObRi2M9zqC05w&#10;WGMNl6siLUKk6T0luq++OrqtehDx5fXNNzcfjh5t3ltlFdNBJZBCTon/bL2185ZIhImNNnIJL9/Y&#10;ZBPzy2uuSY4PRiHvnlYXW9m/8L7l+RxrVy25j5dZZpnknTx9+nQXuinUD11dXUXhsGPHjjWXXXaZ&#10;ueSSS9yYyC8nNFYQhDgkSgiCkADxgRkVXp7f+c53Ss6qsBwBg0HVt7/9bTNq1KjkpZsmXhar2MHl&#10;rbfe6gbYrWC8sx+h2MAsa6kBLPsLmVVmhtl/J0a2SU1/BoWxbTWLGJzhftYqi3srMn1uEV9a3TgZ&#10;DvFqSp/bWDvIOedY0GawsA+8ShAkW+nYsf+cT7+PiIbteh1DPLPCc1ILb7TcJz/pclYMGr4xdWq+&#10;jTVoO594IrqtWpJ++ZC6V+xvv+NzWvhQjRR7d97Z9No2PXYfESj++847i45VSLZLbqTY7zaLac8X&#10;ShPH2lXL0DsC0m95RzQGjIlWWmmlouMfcg2StqrsqiCUhEQJQRCKQOb/ocScMvBhYEnCOfJThLMD&#10;aY4ZM8bsuOOObjDWSKECAyudLJCBfqxtObK/iBQk0kxXcgiJccxMGGJGM1zLGfiGBjr72s4GehiT&#10;Ddu97GXo/UDeiKGcW77Dtcl9Xy6MCZECIQMPomaEfaQFwVoZca1IzkmYnJfrumb37dtvO9HBJYik&#10;xGhajCjQCQKFEA8qdkS3VSOmhbV5L7zghId+a+D1rbbaAEHCEdGEfBLkmNh3X7cdvHzIUcE7KMwz&#10;kibCFtc6HjaN9gzi3RGWssbbrhbnln6ElTV22203590oNB7d3d1OUETUhTxbdS4EYXBIlBAEoW7A&#10;ZRSDhwHi0UcfbZZccskicSLkpEmTzPHHH1+3HAe474cD00rKglZLPCQYjKSN45CIBAxESaJZL6Ei&#10;ndiRQXC7hmpAzmV4jInfjbVrFxJm5PuKgVVrzxzuC1/xo1xJR+5r9oVruV6JNBEfQu8IBvmNEjGb&#10;wfA5xbNiKKLpYOw58URXShNPCBfGEVbh2HRTJ0hQjpP/wxKktSbP+bAUMaKpP7c9p51m+nbcMSmR&#10;2rfRRvmqJFtu6fJhOEFik01c0suOMiIZxjqhXD4cz/9WmlxjPLcRSOp1LaefU7UoRczxuuqqq5LQ&#10;gUUXXdQdR3lHCIKQNUiUEAShoUCoYDD29a9/3c3mxBJoelJH/corrxyWGznVNkJvgQcffDDarl7E&#10;qGBAPFi9fqoG/Otf/xrWgJgBKv0Lt5250ohVEGM8rKKC2IPnTaxtOzBdMaWRLulcWxh3hAKVK00K&#10;MYoQ54YjhPF7ofiCQdnoWe1GEvElfE5xnGPtasXcxz/u8kU4A3/kyCK6UqQ77GC6L700+t1akESd&#10;vq8IAng4pNv0nHpq3iuC0p9jxjghAvbjBm/3vXfXXU3HEJ5vvEsIYSIJbijepsn58NfycARkfi/8&#10;HRJOxtpVS44ZIQH+fbnffvspPEAQhMxCooQgCE0HAykGfqeffrrZcMMN3WxPKE54MhvEwIuBHWKD&#10;n1WLkUFvOMjH9bxVjBqMO0SIcgNiiGGCgDPYfnMcEDTS3421bQcyyGdg7/uKUUM4Q6xtOxDxJXRH&#10;R3wpd+03kiSdxHALXdJjpAwv1/1goR+xa5lnQ6xtO5BrOS2+DFWArZbd111nenfaab6XRIG9M2ea&#10;TrtPse8Ml1zL4XOZ6yLWzpP9yB10UFHoRu8uu5ieCy+Mth8OESp4rgx2LRMqRVtEt8HuQ1z3/fe4&#10;h2sRdsRvfvOb30zei+SBoqSzIAhCliFRQhCElkRvb6+LDZ49e7YZOXJkUWbrkAsvvLAL+2DWmAEv&#10;XG+99dy6m266yQ0EWRYb3LUSGeQS5xy6qqfJYJ7QBAbD3nBhBi9swyx2etvtQgbjiFFhfwkdiLVt&#10;B6YNVq7lLJTxRKig4ke5axn6XCs+rwx9C9fjXRTbfjuQ/pKTJuwvBmysbd353num8777TOcf/mA6&#10;BjGyh0r6ixDr+8q1wbJY21YiQhoi4GDVawj9QHDwlZi4psPrn/s4tv1qSZ6cMJnitGnTVFlDEIS2&#10;gEQJQRBaHsTHQjwGGCBOmTIlGZSVI6EfjZp1rCUZ1NJXDPAwPCHNcMYR1isWuhWIwRp6C2CwZvHc&#10;Vsrnn3++6Ny2WvWASukNNMKIyiXSTDML4stQyTEJDVa8uNr5WuZchs+qrAqJ/lomJC8UCwdjLa5l&#10;fpuQx/D9hhedckcIgtAukCghCEImwWAMbwri7I888siiwRrVPfCg8P/jaTF58mRz7bXXJjNZsYFf&#10;KxOjhVkyBvRpMSIkIgbCDYJGbDtZI+eK5KdhH9s5VAMDJqy8QN/bLZcC5xTvJcI0yoUwIULh+YNr&#10;erskag1zKcB2riLCecZjxveV65rnb6xtVkkfuTbxDiKsIzy3aRKaQ8noavP88LxbbbXVkvfZJz7x&#10;CffuEwRBaCdIlBAEIbPA3XncuHHJYG399dd3Az4MubPPPruoRFqafO9jH/uYufPOOzMjVNC3cJBL&#10;UkuWkT+inEcFhh9J3Rg4x7bbqiR8J+xHPSqmtBJD93ZYj8oLrUJmnMPkr4gPzPxS8SM0ZNNEqGCW&#10;up7Va+pBDNcwBID7MdauXZj29GlaaEqDGD6rEI0J+6DP5FsJj0OaPJvJq0H4Xlp85Fl32WWXFb23&#10;EOjkHSEIQjtCooQgCJnFHnvs4QZqI0aMcAnKYmAAxwDv9ttvNwcddJDzoggHeSE32GADc/755zuj&#10;yMe5h4PEZhGDJpxRxt27VKgGAguJAZm1KxcHjSs9hh0zta1m6KcrEXBu21mMmDt3btG5oVpLO/eX&#10;vChhfzHIYu0gQgWi22ChHxh/GIGtJlRwHjE6/X7iLZCFHDdDJR5dodiEQNzO1zLP5lAQJk9KrB3k&#10;mU0YFs+zWL4V/x4aO3asOfHEE81aa62VLJszZ44qawiC0NaQKCEIQmbR09PjZpKqBYnBGCiTc4Kw&#10;jmWXXTYZ/KU5depUc9tttzkDvtFCBQP8cPacWWKMtFjbckSowBDEWAjzMqSJAYGBjGHXDEOCmcLQ&#10;oMGAaxe3/RgxUsLzgeHdzgYcxnjYX1zZh9JfZqGrqfjRrFwr3Kvh/nAPxtq1C0NxDVGx2jCFrDH0&#10;jkAAHkqYFd/BO4jjtcwyy0TfQXD55Zc3F154oXn44Yfde2hBB6GMp556atExWmeddcwNN9yg4yMI&#10;GYVECUEQBAuECgYzlCUlB0WpsqRwxowZzihiYIRRVWtDku2l3Z9rXeIToYIBbiVZ5amHX09Bhu2m&#10;QzUwcGJt24H0F/d931cMEq6lWNt2IP0NxSaECa6nWNuhEvEBUW2wih8IFYgj9byeERNDzyZm0uv1&#10;W61ADOtQbMLTLNauXciz0/cVlvOOqJRcHzxn/TtmwoQJZoUVVjBLLrlk0bvHE5FiQcUJJ5wQPSae&#10;119/faGlIAhZgkQJQRCEFAj5gBgX5DE45JBDooMfSEJNBoi0IWxiuMYHXgrhAL8RmfnZZ4w0fjud&#10;1yBNRAza1MpNHk+IMFRjqLPnWSGz52F/iRFv5/4SmuH7CgmxqHd/2T6Gsi9NGv5+mlzPGJW1qvZB&#10;4t1w+5T9jLVrF6YTd7Za+EytybUS9rdWlTUuvvjiovcKXiY+d0Qul3PH9cYbb0zCD3fbbTe3bkHD&#10;3nvvnRyjyy+/3HR2drrjROJPxKKzzjpLooQgZBQSJQRBECoAAx+8KXyySZ/PIsYllljCbLzxxuac&#10;c85xHg+ViAoMTMPZZNjM2XP2B8EAoxKhINyvkBjYhB1UWyEBEYTkhn47zCa3c6gGxxOByfeX0AMG&#10;0bG27UDObxhewTVSa++Iasjxx0OCqjR4VPj9StNfz4888khVBjbnMqyaQk6XeouJzSTnstJcCkV8&#10;8knTbY3JnvPPN1133206mnhNVEOuhdCrjHA+rqlY22rINUkOCf/uwAugktwRXrBYkMA15o8TkwWC&#10;ILQXJEoIgiAMEQwMGUBiwDBrQ/4JP2hKk3jhPffc01x33XVuttwbLAxsTzrpJBcu4ge8rVxlAhfj&#10;p556qqxhh6cHQgazxrF4fo5X2L7dQzUIvQn72+6x9oQF+b5i5A8lD0ojyLmhwgkGZjmPCvrgK37E&#10;klSG/YXcI+k27UKOWegtgKEeOyZpdv30p6Z3p51M3w47mL6ttjJ9W2xh+qZPd//njjnGdNTIU6Ue&#10;DEOtEGJq4R3B8x/R2r8fyGvE9SWUhs/9dNRRRxWWCILQTpAoIQiCUEN4V1JmW4+xg21ig/3AM81R&#10;o0YV/X/11VdHB7CtToxODLPQ8yFNhAri+cPQBUqatqr4UguS5yA8Bhg37dxfQhXC/tY6D0qjSD8q&#10;qfiBN0R4PfOddj6/CDhhf6kSE2uXZveXv5wXI9Ze23w0cmQR+1dYwfRNnWr6dtzRdLRYCVw81Xxf&#10;IXlvYu2qJd46hPz55/6xxx7rvPCE0iCExR8vPOoEQWg/SJQQBEGoMxAqGFTdcccdZttttzXLLbdc&#10;MsCCJDNbfPHF3Wdceb9sB/EYOMzIZdXIwRuAJJmhS3uaJCUkJt0n0oxtJ4skn0EYqvHzn/+87V35&#10;Q08D+juUSgStTIQ3RIjBKn6Qb6WZFT/qQZ5BlLH0feServR67nzwQecR0T96tOkfNSrvJYFA4bnG&#10;Gk6c6Nt8c9M7a1Z0G40m/Q29I2p1PbPdSy65JHnu4z1H+WNhcFx77bXJcQN4KCKEs/yWW25xFUwk&#10;7AhCtiFRQhAEoUFgILXrrrsmg6tFFlnEJTjDY2KxxRZLlqe55pprmh/84Adm3rx5zgDMilDBfqYT&#10;w+H+HM62polHBbX8MQKy0k9P9peyj2F/SLYYa9suJNQo7C8Geaxdu5DzGfaXKhthYtoY8QgiJwGG&#10;fJauafaV0IywLyTzjbWN0n4f4aF/7bVNP8JDIVxjACdNygsTdn3nz38e31aDyCx82F+u71i7aslx&#10;DCtpkBh5QcwLMVTwDuS44WGCx50/jmkiHAqCkE1IlBAEQWgAmMWhUocfPCFGhINSPpNJnMSSF1xw&#10;QVHbNBmY4XGBQdSqM/AYb6H4wKxWaJCx38wmk3eiXFlSvCnwOvjXv/5VtP1WI0ZHaJwyY541UaUa&#10;cv7C8pu//e1v27q/9C30+sFjIrz3WE+yS1+a1LdLk3sCYY6Z+FZO7Ep/Qq8QPlftzWTvbUQHJzgQ&#10;opEWIwK6MI4JE0zv7NnxbTWA4XnjHNXCe4vjeMoppyTPbnIH4RkmVAd//FZbbbXk86mnnureH9/5&#10;zneK3pckjBYEIXuQKCEIgtAgkORyu+22c14AlQAhA2PX56fAs8IPvNIkd8Xhhx/uZoqaGQrBb4fG&#10;DMJJpYnh+C7uzIR0hAZvmrhTk0iTyiax7TSSGB1h6AJGZztXEYGhKz/9xYMn1q5dmE7MyjUaa5cm&#10;1wb3L4IaiTLDbYTkGPqKH7SPbauRpGxruH9DTcza9T//Y/q22SYvSmy/fVSMSLjuuqZ/7FiXDDO2&#10;rXoSkSDsL/2PtauWPJ9WXHHF5Bn92c9+ViEGQ0T4roO8U9JY115DrOM9qeMsCNmDRAlBEISMAG8K&#10;BlsMdr/1rW+ZWbNmlRQqmDlCAMEjAyO/3h4VGGC4qYeD+1qELjD7THUOZpbLeVSQZBOjjth/9iW2&#10;rVqS30iHatTKmGlVct2F/aX/sXbtQsSW0Nun4rKXZch14yt+lPOogL7iR6NEH0TBMBcKOWGGcy91&#10;3Xuv6Zs2LQnNiIoRnuutZ/pXXtl9jm2rHqRvYbljniG1yh1xxhlnJM9iSkRz7whDR/huu/LKKwtL&#10;i0GCWt8GIU0QhGxBooQgCELGQbUPDERm4rbYYouSoR/krTjggANcfgpmb2slVJBN3g/sYb2rLjBL&#10;Rt4JjKZyHhUYfbj3kkV/OMZVmums/Hin1HL7rUYMtdBYZVa/nfvLfREKbIRt1DtxJd4XlVT8wEuF&#10;e5ccFbHtDIWcS+4n/xuEIWHgxdpWw86HH3YeEk6U2GabgUJEQLwk+lZf3fTOnBndVq2ZroxTVa6M&#10;EuQ4koMirKxB6IZm7YePMGyjXPUN3+bkk08uLBEEISuQKCEIgtCGQKggr8G+++7rBnQLLbRQMmAL&#10;SdUPBs4kD2MGtxpjE0Mt9F7AcI21awQRKihRSLhIOLudJjOjvjpCtYY1M8nkTvDbIu68naospMnx&#10;eeqpp5L+clzbPZFluqwpngqxdo0gQsWf/vQnF64U7lOatMFDaCjVerh+w20hsMXaDYl2X5zgQOWN&#10;FVccIEQk9N4U225rei64IL6tGpHjQ84B399aPbN4Npx33nnJc3WFFVZwoThCbRAe23LwbXbaaafC&#10;EkEQsgKJEoIgCAsIECoYhG+44YZl81PgbnzppZe62VgG2wzkQ2OHmeQpU6aYe++9Nxnct0IsfJqE&#10;fiC2lBMpIEYdfU33MyQzqeF3Wj3x5nCZrkLAMYq1axdyTYcCG94RsXbNJvkPCOsY7jXNMjwzwu/U&#10;InQhza4vfzlfEnTkSNO/+uoDwzi8J8Uaa5he+39sG7ViOndELcLLOI6IR+Hz86yzzlJljRqjq6sr&#10;Ob4c91LwbY477rjCEkEQsgKJEoIgCAsgGDTncjk3MCd7uS+5FiP19Emk+c1vftN87WtfS8JD8LCg&#10;PnwpQ76VyD4iUmBAMBscGichMfaYmSZ/ALPIGGqhsUpISL3zczSbYeJOWGmi0qwyDF2AeB3E2rUa&#10;uaY5N+zvYIk0EVkISUE85DthpRg8jGLbrwntveLEh223zQsTcKWVTN+qqzoPCidIrLWWa1PPcqBh&#10;+BGfa3EPc/yPOuqo5DmJNxqhXRIkag9CYLy3H/mUYkBA9+dCOSUEIXuQKCEIgiA4+LKkGO0XXnih&#10;WWWVVZJBXporWcNi5513NnfffXfiTREbuLcy2edKqiN4YtS1c7hG2huk3RN3ci7DMp+EO2VdcKr2&#10;mqbPdU+kafcpd9hheXFiiy1M39prm/5x40zfhhs6scIJEr/+dfy7w2Q6302two8wekeOHJk8D9Ml&#10;noXa4+CDD3bHmpDDGPDeY72qbwhCNiFRQhAEQSiJnp4es9tuuyWDbxgmcgtJWAhZ54nZzqpQAdNu&#10;7TEy04yLPIZ71j0JMM7DvAUkEG13bxA8YXx/SZbKDHesXbsw7Q1SiggZ5NGoy/F44gnTc/bZpneX&#10;XZwQkTvkENN1882mow5hI1y/YdLQ4VYS8WS7J554YvLMGzt2rPM2ExoD/+4hxPDaa69NKiCttdZa&#10;yTnBs00QhOxBooQgCIIQxbe//e1koAe/+MUvuuXMQpFz4Ctf+YrZfvvtzdJLL13ULiRlSQn7wEWc&#10;AX0rCxX0KR2q4ddheOApQSJNvz5NjFvKktK2HvH5tSbngv31+4/QQrLTWNt2IeE74Tl79NFHo+3a&#10;hdxzoccEZS+94MS5fvjhhyuq+IHHQSvmjYkx9I4gdKUWuSMgpZWpYOSfbeeee668IxqMvr4+s8Ya&#10;axS9YzwJK7z99tsLLQVByBokSgiCIAhR3HbbbW6wt9FGGw3qDst6DL5PfvKTZvXVVy8avKe59957&#10;O28KjAUM42YLFRhpYQnISmbO2ee5c+e6foRCRpqsI+8GBp03BluB6aR/f/nLX6Lt2oV47oS5Mgjb&#10;YFmsbTuQ6zMse4lxzvUaaxsSoQIPoMEqfhDiRaWSoVT8qBcRAsP95nzH2lVL+nfssccmz69Ro0a5&#10;e1loHnieck423XRTM3PmTPOLX/yisEYQhKxCooQgCIJQEoRvDBXMar3wwguuLGkoSsR4+OGHu4R9&#10;jTZw+M3Q2MIdONauErLvhHOUEykgpUSbVb2DfUR08fvCvsbatRO5BsPjn5VElkMl5ziszoF3RKxd&#10;pSTnBOEP4TGMEY8KKn7EtlFvcj+F+0JS21i7asl2fGJfSO4IQRAEofaQKCEIbYSbb77Z1Uf3AygG&#10;UxMnThyWYSkItQBuzt6bglmtHXfcMblO01xyySVdNZBzzjnHta+HUMFMZziryudah1zwGxhpxOiH&#10;QkCaCAPM6j7//PPR7dSKeGyEv0uyvli7dmJ65ryVvFXqwaeeeqroHNc6HId70Vf8+MMf/lD0W2ly&#10;7PFAqme+DvYnPMcII7V4XrCNffbZJ3kmLbfcck6cEQRBEOoDiRKC0CbYcsstiwy7NEl0JgitBIQK&#10;vCmI1SZp2eTJk6PXLiTT/U477WS+/vWvDysUAmMjDNWAuKHH2taDCB+41ZNMs5xQQe4K9rMW8fAI&#10;I3hn+G23Q5WJwRjmyoCIW7F27cJ06ALnuBbGeSXkd7gn8RIaTKggfwXXPuFDsW1Vw7TIVisBhvw3&#10;lEH2z56rr75a1RwEQRDqDIkSgtAGIJGgH0CRrM6jt7fXxfeznBrfSsoltDoY/OdyOWe8nHbaaWbC&#10;hAnJtZ0mJUuPPvpoV5a0ktj2dAUCDNdYu0aTfaccJ7H83L/hPoYkfwUCTjXeIxin/vt4ZNS9/GOT&#10;yax8KPZQZaNRxnkzSN8won1/K8mH0iiyH3gJ/fa3v032L0bWIzBUut/cL3hb+e8j3tXiHLONI444&#10;Inm+UFmD3xIEQRDqD4kSgpBxYMT5QdR5551XWFoM6naz/oILLigsEYTsgGu8q6vLfP/73ze77767&#10;WXnllZNrPs21117bfOELX3CJ+HxZUsIiyNiOtwVGzH333dfySQ4p0/n444+7kINyQgWVFXxlhNAw&#10;S+dRYFvh9tuN9B1Rx/eXRJZZqIAyHHLOw3OMABNr10rEQwJPicEqfuBxQZ4I+hh+PwxPQYCpRQ4L&#10;rh0EysUXXzx5jpA7QiK+IAhC4yBRQhAyDsoW+oFUZ2dnYWkxMORYT21vQWgHYDBwvV911VUu/8RS&#10;Sy2V3Achw3KliHMYH6HxniUya4vhiZt+mMgwzXAdM8pZ7W+lxG0/7D+Ga6xdu5DzGYYg4QFTq8SO&#10;zSAeEnj0ICSF57EcaR/bVrVEuJozZ07yjFhxxRVLvkcFQRCE+kGihCBkHKG7aSkw4zRYG0HIKhAo&#10;IOFKGO5nnXVWcr17rrrqqsnnRRdd1GyzzTaZzq2AYQqZKSa5X8xw80SkeOihh9yxiW0rq6T/YagG&#10;Rm27CzBvv/120blFgGmnPvvrmjCjSq5rqoIMNSSJkKmwssZ3vvMd5Y4QBEFoEmShCELGgUs6Ayr+&#10;loMfeJE1XRDaFSTOXH/99ZPrfdlll3Vu/UceeWSyLE0Mk/Hjx5tPfOIT5tFHH82cUIGhGoZ4ILaU&#10;K+GIMUciTXIRZFWoIFdB2KdGJittBjHUw5AHvGWy7B1RCelfWF4XL6fBhAo8g7j+yyXS5FjOmjUr&#10;uf+prMFvKVxDEASheZAoIQgZhx9YHXTQQYUlcfh299xzT2GJILQf/HVOYldm0UNgdDATOnfuXJef&#10;Ys8993Tt/HdCLrbYYmarrbYy559/vvnnP//ZkkIF+xQmEcRTAIEi3Q73ePpAqFdowIXkWJGfgmSg&#10;rSxUkGsjdPPHAG0nT4EY0/lB8HyLtWsnPvzww0l/uTZj13UlFT8QKDfYYANzwgknOFEH0ZEwRn+f&#10;X3/99RIjBEEQWgASJQQh4/CDK1zWy8G3u+aaawpLBKH9QGnRQw89tPDf4MAgwbuCWdgLL7zQTJ06&#10;NblX0hwxYoTZb7/9zE033eQMxWYKFU8//XSR8cX/sXaliMcUfb7//vuLthOSWWrCPhBxmp00EuEh&#10;NFTZt1apMlEvkoyVRKe+z4hKrZ6gdbgkHCnMiYI3T6xdKfqKHwhsfD8UINLkficBrBAHVZDC8BZE&#10;IEEQhHpBooQgZBx+wFCq8oaHb0fN9WaDwc4TTzzhZqk23njjZN+YARWEZsPnp8AIxANprbXWSq7R&#10;NJdZZhlz6qmnullYEi7We9aeGePQpR1PiVi7asl+I7Qw60xogN9+mvy2L0vaKAOZ3wr3gdnuWLt2&#10;IecCbwjfX4z0l156Kdq2XUifqcrh+8y7oBYeO2wXEXH06NFFSW9j3GWXXWR4B1hnnXWKjo+OjSAI&#10;9YRECUHIOPyA4dhjjy0sicO3u+WWWwpLmgMGm35f0pQoIbQyENMwmDbbbDOXqyJ2DUNi1L/0pS85&#10;wxLDqhZCBdvAa8EbbeSQqEU5xHLkN3GPJ/9EmFAyzZ/97GcuPIS+1tJ7hG396le/KvqdZnqnNIJ4&#10;pITHtlaiUyuTkJywz4hesXbVEtFsxowZyX25yiqrOK8ogPcPHlVU2/Als6ESXeZBdReOB6WU/bGR&#10;KCEIQj0hUUIQMg4/YNhwww0LS+Lw7ZiNaibSosTHP/7x5LNECSEr8GEfGOLf/va3zUorrVR0XYck&#10;PwUGEYIghlK1IkW65CUu57UQOqolv4nRTN6JcH/S9Ik0Mfxi26mEfDfcZrt7CkCM8bDP9RadWoFh&#10;QlaEtlqJTnj9hKEH5JAplTuC5d3d3ea5554rLBH8cevp6Uk+S5QQBKGekCghCBnHTjvtlAwaSoEB&#10;l29TamDWKGDUhIMbZqb8vkmUELIM7i0MIuLgP/e5zyWVcWIcO3as2XHHHZ0xVkqowEA7/PDDE6ON&#10;0IlWq7jA/UylAwzqsAJImtzbGKAvvvhidDuebC8MHyE3QLt7RyBshSE5CMfNEJ0aSd4BYe4IPG1i&#10;7aol18r222+f3GfM9HN8hcpB3hyO3e233+7+98dSooQgCPWERAlByDiYAfKDhlKup5///OeTNq0G&#10;iRJCO4PrmzwQGF5HH3102bh2vJ2oEkAui89+9rPJcp9YM2aEtSIRTtjfv/zlL2WFCpJskrzSl/Mk&#10;8Wa4fkEo8xmG5CBMLAjeEX/84x+TPteytOl9991nFl988eS+wTOp2SJ81oAgxrFDNPXwx1OihCAI&#10;9YRECUHIOJhl9YMGBrgxjBo1yq3fe++9C0taBxIlhAUNXPMY3F/96lfNrrvuWrZCAPkpvvKVr7jk&#10;jswCZ3UGnbwBhH2QSLOcUAFZj/dFO3sLpENyapVHoZXJNR96R3A9xNpVS+6LWbNmJfcMJUDJ/yJU&#10;DxL3cgxD7xJ/XCVKCIJQT0iUEIQ2AIn3/MChs7OzsDSPb33rWy09qJAoIQjGdHV1mZkzZyb3Alxy&#10;ySWL/vfcf//9XeJJ8i5k2XDHK4DklaFxHuMDDzzgwj7wOMm6UIEBTX98337xi1+4kJVY23Yh5yzM&#10;HUG+kVqcR7/dhRZayN0X/CW/izA0ECrGcTz++OMLS/Lwzx2JEoIg1BMSJQShDUD5Qj8wg1TiuOGG&#10;G8zyyy+fLLvkkksKrVsLEiWEBR3kTfD3APcxHhSARJqUzsXDCY+J8B5P87jjjnMzzxj6WTDcmTX3&#10;Rir0OQUwfP785z8X5ViIkTbz5s0bUuLQZjHtHUF1lli7duIbb7xR1GeSScbaVUtCPqZNm5Zc/ySS&#10;5T0oDA0+7xSVSNLwx1iihCAI9YRECUFoEzAgK1Wm8Hvf+16hVetBooSwoGPq1Knu+l9vvfVctvsY&#10;iI2HGGOUyfTfiZFqH4RsXXjhhS3nXcC+cJ97I5XPeA+UaovogDEfzrTHiIhBPHyrJQKF9CNM3omn&#10;QKk+txN/+ctfJn2uZTlXclKEZTz5HeWOGB5GjBjhjiWlQNPwx1mihCAI9YRECUFoM/iZRmZfn3zy&#10;yZYfrGVJlMA4IjEfhp4g1ArcoySFrBZ8DzESD4kbb7zRJcr091KaVAJByLj22mud4d4MoYJSpt5I&#10;ha+++mq0XTmy33iDELpCQtBweyHJS4F4wzOwmULFs88+W7Rf//73v6Pt2omE2oS5I2pVzpVzv802&#10;2yTXNCJeOlxRqB5XXHGFO55ULYnBH2+JEoIg1BMSJQRBaCpaWZTAdX6vvfZK9i/N9ddf3wkVgtAq&#10;QKjAFRuDnAoea665ZvTahePGjTMHH3ywufPOO+saBkGSyzAcg4S8tf4tBA7u13B2Pk32gVn2Z555&#10;pu55HNg+1SD8b5NHot29I+hfKBTxuRZ95lrB0yIMX7rjjjvkHVEDILD7Y1pK4PHrW0mUoOTyKaec&#10;4sYPjcTpp5/ufpdrUhCE2kKihCAITUUrixL77LNPsm8rrbSS2XfffV2+jhkzZiTL4W9/+9vCNwSh&#10;9cA9xiCa8sEkyRwzZkzR9RuSygUM+LmmhytU8N2//vWviZGKKIBhE2tba/LbzNgjgBAu4fchTYxd&#10;SpHSlv7GtlUtn3rqqWT7eGwMxSMka3z++eeLjiv/x9pVSwSt8Hm75ZZbyjuihkDIC+//SrjooosW&#10;vl05yPnBd9dYY43CkvKYNGmSa08YWhp4hrEOwbXRQNDkt7kOBUGoLSRKCILQVLS6KAFjM3LpHB6a&#10;tROyBO47ZvNx3d50002TUoAxTpkyxQkaf//7393MdyVCBYZ4aKRS0jTWrpFkv0kuyQx+uaofPIfo&#10;K0kaq5npx4AOt0MYXaxdOxEhJ/ROuf/++4clZHmyDTxN/DW48MILO4FHz9naolGiBO9L//2LL764&#10;sDQO7k3floS4aeDhxTquvWaA/vP7hGYJglA7SJQQBKGpaGVRohL4ff/xj39cWCII2QT34rvvvutc&#10;lBEpwmSCae68887OCwHPBwxIb4gidKy22mouySZGKgZG2uBsJbLfzLzixRHmQUiTRJVUjqB/aaOb&#10;//G28G3ZDscxbNOOJD9GeIyohhJrVy0xNidMmJBca2uvvba7NoXmwJ+H4YZvfPnLX062VapSSihe&#10;nH322YWl8+FFlEo9LuoBcqSwD2uttVZhiSAItYBECUEQmoqsixI+zvkzn/lMYYkgZB/MSEMMRMp1&#10;HnLIIcl9miaz2CussEJRuBP3RRaTOuIZgccDxk9ocKf505/+1OXtwPOCGXy/nGSeadGi3Uj/Qk8T&#10;Qn1q1WcSNIe5IzjG8o5oLvy5qEVOCQRLtkW58hh4jrCeZ0rsvE+cONGtJ6dIM+EFW8RHQRBqA4kS&#10;giA0Fe3iKfGFL3yhsEQQ2hMYCdyvL7zwgjNG99hjj+T6D0n8+NJLL+3CQs455xzXvhYJD5tFqnfg&#10;Rk7J0VCASJPn15/+9Cfz8ssvR7fTDnz66aeL+sxxibWrlohfm222WXINUSkGoUNoPvw5qYUowb3k&#10;t4fnRIgwbIN7KAa/vhrcc8895qCDDjJz5swxf/jDHwpL54Nn2le+8hWz9957mxNOOMG8/vrrhTWl&#10;MW3aNLcftBcEoTaQKCEIQsNBwkjPcHaVF324rhaDoHqCWVK/75QoFIQFDWeccUZyDyy22GJm9913&#10;T/5PkxwsVLO5/vrrnTGbVY8CDKbQMC8X9vHrX//aPPbYY65KT2xbWWG6mgj5Mmp1/n74wx8m3hHK&#10;HdF68Pdvrd7HN910U7JN8rYArgO/7IILLnDL0vjqV7/q1q+++uqFJQNx2WWXJdvBa8nnfwi56qqr&#10;mr6+Ptf+0ksvHbAeHnrooW59KZBzhnZDya8hCEIcEiUEQWg40gOAUiR2s1XBoMa7cFLNQBAWJHD9&#10;L7HEEsm9evLJJxfW5D0qiA0n6eGRRx5ZlB8gTbLr813CIchJ0MpCBbP5hBd4w5wEjxjrfv1bb73l&#10;wj4IZygnVPz+9793SfIw8rIgzITeEQgGzCTH2lVLjufkyZOTa2HbbbctmWtAaC9QzYpz7sM4tthi&#10;C/f/iBEjSgpSvoIHpY5LIRQlILknbr75ZvPggw+6HBV++axZs9xyPiOk4qXBfTtz5sykDVV0ysG3&#10;U74TQagNJEoIgiAMAX4QBak0IAgLEjAciP8eO3asM8wHA+1zuZyLBccjavTo0cn9k+bKK69sLr/8&#10;clexg5jtVjDcfciKJ//H2qWJ8PCXv/ylbFlSSNgH3iOtlCATV/swXOWBBx6ItquWnE9CXfz5Zrb5&#10;F7/4ReFKERYEUNbVe8fssssuybXgPRjS4PnhvR5ISlsKoSjBcyYNnil+PbzzzjsLa+YDwYJ1TDqU&#10;g99/BEhBEIYPiRKCIAhV4lOf+lQyqGF2pZXQ09Pj9mnXXXdN9hFi6FEhpNSgTxCqRakZzUrB97le&#10;r7vuOidSlKv2MX78eCdoYORXWpa0FuS38OLwhjkhDLF21RCPELwlynlTQMQMkm42Oh8Hx5aKJOG+&#10;sB+xttUSoYNz6c/rOuuso2fSAopbb7216B4/5ZRTCmsGgmvEt3v++ecLSwciFCW6u7sLS4vh15cK&#10;AwnLpJZ7xvnSpCeddFJhiSAIw4FECUEQhCpAvKsfsLTiDInft1IkZpuM9oLQasAAYAaV/CzcZ0su&#10;uWT0GoYjR4507v54IBAGUA+RIm2Y1ypsIST7jaFOqNpvfvObot8LybOGsqR/+9vfikJGak0EEGai&#10;/e8ijNTq2CIqhcLTk08+OWxhS8g2CK/gWiCMqxzCUqEImaUQihKl4Ct8kIQ3Bp5BfhulhA1AIl/a&#10;MAEgCMLwIVFCEAShQlx88cXJYIXZ3VYEosNZZ51lHnroIRfjzgwThsYf//hHF7/r97+V83UIggfx&#10;2nhH4KFwzDHHRBPXeU6cONHlsOBaH443BSIBAoA3zLmXGumtwH7jTUEuBwREvx9p4sGBVxTiCcJM&#10;bFvVENd2v23CNjjusXbVEhFl4403Ts7TDjvs4EJ5BMEb9uutt15hSRxcL/76KYdKRAm8Bln/7W9/&#10;u7BkIPw2uH5LgQoxtJk+fXphiSAIw4FECUEQhApw9dVXJwOViy66qLA0W2BW0vdhxRVXLCwVhGwB&#10;oQIXbqp4EP/tY7tj3H777V25XipgVCIsPPLII0WGOeJArF2jiVBB1Q+Eg7AKRpok7ENEwdukUqGC&#10;0IwwRIXSp7F21ZJ99skEIeeJfZd3hOBRqSgRekp0dXUVlg5ENaLEd7/73cKSgfDb4DouhU022cS1&#10;2W233QpLBEEYDiRKCIIgDILbb789GaSUy/ydBRx33HFJXwShXYBHEOEAZ555ptl8881LChUsP/DA&#10;A10Zyueeey4RKh5++GFX0nTvvfd2hjn/hwZ2K5J9R3zAMyT07EiTdYgyJNJMCzMs9+0I23j77beL&#10;1g+VlHr0RhvEO0KVNYQ0KhUlECL9tYQHUSk0UpQgyS9tKIssCMLwoVGpIAhCGTDz6Acop512WmFp&#10;dkH9dd8fQWhXMBuPEfznP//ZzJ492xkQpYQKX54QLrfcci1VAaNa4p2A0UY51jA3RJpUuwj/J3dE&#10;bHvVkt+/++67k+OJ0IPwIe8IIYZKRQngSxDfddddhSUD0UhRwrchF4wgCMOHRqWCIAglQDy3H3gc&#10;ccQRbmBdjq0O9tH3p1ymc0FoR3D9E5uOwT5p0qTkXvBca621ks8YQIR9IFDgXYCxnTbAs0L2/e9/&#10;/3uRCBEjQsWLL77o2lfbX9oTLrLUUkslx3DLLbfMxHNRaB6qESV81ZaTTz65sGQgmiFKCIJQG+hu&#10;EgRBKAHyLviBx2A84IADCt9qPbz66qvOxZRZS/aVZJgqwycsyJgyZUpy7+IpgYGy5pprJsvSXHbZ&#10;ZZ2QccMNN9St2ke9icBCngwvQlCWNBQl0sRL7He/+53LZRHbnifH4pZbbik6XoS/SJAQBkM1ogQe&#10;ErSl8k4pNEqUwDuC9VQIEgShNpAoIQiCUAJZFiVwW0/vI7OY3/ve9wotBGHBA0nyEOX8PUGoQQgM&#10;aUoCPvDAA+b88883q6yyStE9FHLcuHFm3333ddtodaHiwQcfTMQGwjrSISr8j5cEYRyUHw3FiZA7&#10;7rijOeyww1zCSr5HDgoMSn9MOB7lSjYuyCCHyTPPPKPKIwGqESWAv85KoVGihK8mU6qsqCAI1UOi&#10;hCAIQhuCwe+cOXMcd9llF7P44osnA60rr7yy0EoQFjxQsYPEi93d3YUl5UGSPcqEkhzzE5/4hBk1&#10;alRyL6W50UYbmc985jPm17/+dUuEfbz22mtF3hEkA421ixHB4Z///Kf5wx/+kAgVsT5D8nV85zvf&#10;kXdEgDvuuMNMnjw5erzg8ccf766tBRnVihJbbbWVa/+Vr3ylsKQYjRIlvLBZar0gCNVDooQgCMIC&#10;gtCo+NrXvlZY2pogOZ7fVygIrQSMybfeestcfvnlZttttzVLL7100fUacrvttjM33XST+dvf/tYw&#10;oYLfCL0jyBdRaYnQcqRc6OGHH26WWWaZIo+TNPfff3/3u5UKP+2I8Hisu+66ZubMmWbPPfc0a6yx&#10;RrIcsVieJZWDCjIcN4TBZoGQJvaB+14QhNpBIz1BEIQFCFdccUUyIG7VWTqqJqQrJQhCq4M8LZTC&#10;/OQnP+lCO3wOlxgxTvFA+Pe//+0EhFoKFeyDFyMg3g6xdtWSfbz11luTPpAM9IknnjD/+Mc/zMc+&#10;9jEX6qL7dj7IN/Ctb32r8F8xnnrqqeQYUR1GqBybbbaZO24vvPBCYUnjgCeQP2/z5s0rLBUEoRbQ&#10;SE8QBGEBAgaLH1QxMG5FTJ8+3e1fGKsuCFkCxgskfwC5Gsi14K/lGPE6wAOBpJLDEShIwBcKEnhm&#10;xNpVS7wsll9++WR/t9lmm6ioSZ8RZ/AKwUNkQcZgoSxUdPLHU6gcXIscs9GjRxeWNA6PPPKI++0D&#10;DzywsEQQhFpBT0JBEIQFCMSJ+4EwA6xWAzHv7BuzzCeddFKyr4KQdWCkYsjjgk44xU477ZRc32ky&#10;y77OOuuYc8891+WFGEyowFshTFD5/PPP18z7ghAV7wGBeILnxWAGtzA4EG/8+RaqAyVuH3300YZf&#10;h4ht/C7efIIg1BZ6EgqCICxAoFSfHwi/+eabhaWtA5+QkwoIEiWEdof3LMDQIc9LucSIlEIkae21&#10;117rXMcRHfCEmDZtmltPosn777+/JrkjIM+HMP/BwQcfrFLCNcTrr7+eHFtBEIQFHXoSCoIgtAmY&#10;wSyHsBwif1sNp512mtu3U0891f0vUUJYEIE3BTOxlN08+eSTXZJEfx+U44033lgT7wi2QXUDv12E&#10;QsRMobbAE8YfY0EQhAUdehIKgiC0Cc4//3w3wMWQ+eMf/2jmzp3rXMVJRveFL3whGQBDYtdbCbio&#10;s1/LLrtsYYlECUHwQKggP8X3v/99s+OOOyb3BVxqqaWKKmGstdZa5ktf+pL505/+5EqZViNUkHhz&#10;tdVWS7a11157yTuiDnjuueeSY4zniyAIwoIOjfQEQRDaBJ/73OeSgW4pUroQ46PVsOKKK7r9e/bZ&#10;ZwtLJEoIQhqU+fT3xCKLLOLCNa6++moXZjFixIhkXZqTJk0yd9xxh6tYECtLyjKMY9+enBYIhULt&#10;QZlUf5x5HguCIAgSJQRBENoK1Lx//PHHzWGHHWZWXnllN4OK+/fFF1/s8jS0IkjmxwCdWdkQEiUE&#10;YT64P/z9sNFGGw3wYCA/Bfc/+SbOOuusAeU5QxKSQQWNBx54wLzzzjtJLhd40EEHtWy54HbAoosu&#10;mhxrBApBEARBooQgCILQZHjjKZ3RXKKEIBRjiSWWcEJCpUBceOutt1wox5FHHpncT6Woyhr1xSqr&#10;rOKOM888vFMEQRCEPDTSEwRBEJoGKgowSL/nnnsKS+ajlUUJv1/luM8++xRaC0JrAMEBoYJ8M7fe&#10;equZNWuWu1ZXXXVVlTmsM3zCUgSJVqx8JAiC0ExIlBAEQRCagv/6r/9yg/Rx48YVlhRDooQg1B+t&#10;GtbVTggrqJDXQxAEQSiGRAlBEAShKdh3332LjPhK+N3vfrfw7ebC7w9u8YIgCDHglYLo6p8XTz/9&#10;dGGNIAiCEEKihCAIgtAUSJQQBKFdQajMxIkTk2eFBAlBEITSkCghCIIgtCSyEL4hUUIQhBiobuKf&#10;E//6178KSwVBEIQYJEoIgiAILQmJEoIgZBX+GVEJn3322cK3BEEQFkxIlBAEQRBaElkQJdZbb73k&#10;MySh3de//vVCK0EQFlSEz4XBKFFCEIQFHRIlBEEQhJZElqtvLLnkkuatt94qtBYEQRAEQRBKQaKE&#10;IAiCIFSJKVOmmJdffrnw33xcddVViTCx+OKLF5YKgiAIgiAIpSBRQhAEQRBqiFdeeSURJs4999zC&#10;0tYD1QH+85//mN/85jfmnnvuMS+++KL58MMP3XJBEARBEIRGQaKEIAiCINQYG2ywgRMlxo0bV1jS&#10;Wvja175mFl100UQ8CclyQRAEQRCERkGihCAIgiDUGMcdd1xi5Lcattpqq2Tf1lxzTfOtb33L/PSn&#10;PzWf+9znzLLLLtuS+ywIgiAIQvtCIw9BEARBqDFOPfXUlhQlLrroomS/HnvsscLSYnzwwQeFT4Ig&#10;CIIgCPWHRAlBEARBqDG23HJLZ/ivuOKKhSXNx/vvv58IEr/61a8KSwVBEARBEJoLiRKCIAiCw5//&#10;/GfHRic6fOihh9zvtgtIHumN/8MPP7ywtPm45JJLkv0SBEEQBEFoFWhkIgiCkEE8/vjjiYH5r3/9&#10;q7A0DkQG33bXXXctLC3GM88849ZvvvnmhSWNgw91uPLKKwtLWhszZ840f/zjH01fX19hSR4c53ff&#10;fTc51gsttFBhTWvA79ecOXMKS4zp7+83vb29qrghCIIgCELTIFFCEAQho8C4xMhceOGFBxjIIbbe&#10;emvXboklligsGQi2QRuM6maA3241I74UECXYX7j00kub0aNHOy622GLJcjh37tzCN1oDfr9eeOEF&#10;M2/ePBdaEu4v/z/99NOF1oIgCIIgCI2BRAlBEISMAiHCG5RbbLFFYWkx/vCHPyRtnnrqqcLSYvzv&#10;//6vWz9q1KjCksbj2GOPdfvA31YHx2udddZJjmuan/3sZ01XV1ehdWsgl8sl+3fXXXcV7W+ap59+&#10;euFbgiAIgiAI9YdECUEQhAzjkUceSYzJBx98sLA0D9zyF1lkEbfu0EMPLSwdCGb7afP2228XljQe&#10;3d3dbh/YX6H2ePPNN5PrBOIZ8+9//7uwNh/GscceeyTrEbMEoZXBNU0ZWzzGjjnmGPOjH/2osEYQ&#10;BEHIGiRKCIIgZBw777xzYkwiRHhsuOGGbtmiiy5aWDIQL730kmuDGFBpXgHa/fWvfzU//OEPzT33&#10;3GPeeuutwpr5wIvj17/+tfn+979vfvGLXzijdzAQAsG+PPDAA4UlQq3wzjvvJNcIDAWJEP4crL32&#10;2oUlgtB6mD17dtH17EkIWKlSt4IgCELrQqKEIAhCxoEA4D0i9t57b7csDNt48skn3bIYTj75ZNdm&#10;4sSJhSUD4T0pPvOZz5h//vOfyXZDhp4YN9xwQ7QNySHL4eKLL3btxo4dW1gi1AphslNYCpdddtmg&#10;bRqN888/v2jfB6PQ3thtt92Sc33ccceZDz/80HmJjRkzJlne2dlZaC0IgiBkAXp7C4IgtAFef/31&#10;ZED+pz/9Kfm8++67F1rEsfjii7t2eD2UghclTjnlFPcX1//Pf/7z5rbbbjMrr7xy8lvXXnut+fa3&#10;v+0+L7vssub66683V111VZJEE37wwQeFrQ4EOS98u0o8K4Tq4I/tkksuWVgyEOE5aBVUI0qstNJK&#10;hW8J7YjXXnstOdePPvpoYel8jBw50q0j6awgCIKQHUiUEARBaBNMnz49GbBDvCcGM+5923LtvCgB&#10;vSdGiKOOOsqtI0yEv+nwC7btv4+wUQrhbL5mOmsPf2wRokrhiSeeSNplCX6fEcWE9sVGG23kzvOE&#10;CRMKS4rxj3/8I7kWyDkhCIIgZAMSJQRBENoIxFT7QfmLL75YWBpHWL2jHEJRIpZ3wiephHhOxEAS&#10;OtYPlsjSb+fll18uLBFqBV/hBJYCiQMHa9Nq+NSnPpXsc6V5UYRswp9nvLJKwbe5/PLLC0sEQRCE&#10;VodECUEQhDaBL+3pyax3OTz++ONJ23LwogSeGKXgt/OXv/ylsKQYYUnKcvBtCA0Raguf1BQ+++yz&#10;haXFWH755d36zTbbrLCk9eGFuJkzZxaWCO0Kf/3OmzevsGQgfEjZcsstV1giCIIgtDokSgiCILQJ&#10;fLJLBuP8JZdDWI0jjd/97nfJIL8cvChx2mmnFZYMxGDbYT8q+S3fRrOc9cHUqVOTY0z+CA/Ozyab&#10;bJKse/755wtrWhvsp9/ncgldhewjLGtbDocffnhF7QRBEITWgZ7YgiAIbQBKODIIX2KJJZwLu589&#10;3nXXXQstBuJvf/tbRYN3L0pQfaMUBttOtaLEd7/73cISoZbg2iAZpD/OMVLGNSvYYIMNkv0W2huU&#10;Fq7kXH/xi1/UNSEIgpAx6IktCIKQcTz99NPJINzPFj/yyCPJslJhHJUKBc0QJebOnVtYItQDN954&#10;Y3KsPVdccUXT1dVVaNH6CBOjXnfddYWlQruCCkH+fJfDN77xjYraCYIgCK0DPbEFQRAyjDBXwxFH&#10;HFFYmsfEiRPdcqpilEIlg/dmiBIdHR2FJYIQxw9+8IPkevnwww8LS4V2xU9+8pPkfJcDZYgraScI&#10;giC0DvTEFgRByDCmTZuWDMCpphECIcDnmSDOOgbq+bOeAX8pNEqUIPmibzNYKVNBGDFihLtWuD6z&#10;grffftt5Lr3xxhuFJUKleOaZZwZ9hoBTTz21onaCIAhC60BPbEEQhIzi//2//5cMvkslJrz//vuT&#10;NmFiQw+8K1i36aabFpYMRKNEiSuvvNKtJ4xAEMrhlVdeSa6nwUrfNhvvvfdeURLRkOPHj3fGtlAZ&#10;/HGjDHEpbLzxxq4NeXUEQRCEbECihCAIQgYRGvk777xzYWkckydPdu2WXXbZwpL5+Pvf/+7WLb74&#10;4i5GP4ZGiRJrrrmmW3/HHXcUlghCHF5MIzSp1HXbCkAw8dc95F7cc889zTbbbFO0/Fe/+lXhG0I5&#10;+OP14x//uLBkIHybY445prBEEARBaHVIlBAEQcggpk+f7gbeiAmVwFfjmDNnTmHJfPgQj1JJDhsh&#10;ShCuMdg2BMHDXyt77bVXYUlrgrK8fl/Ts/uIKSNHjkzWC4NjtdVWc8eqlBCLV4o/ni+99FJhqSAI&#10;gtDq0FtQEAQhg+js7HTs6ekpLCkPDCL/nTR8VvtVV121sKQY/nsk1SyFUtv2wAAr1+bss892+zBr&#10;1qzCEkGI42c/+1lieLaylwTw+0moVQxholol6xwcd955Z3K8Yth///3dOsSgVr82BEEQhPmQKCEI&#10;grCAg8G7H+h/8MEHhaWNBW74/D4eFYJQDuuvv767VsaNG1dY0pqggoy/r+bNm1dYOhC+zXPPPVdY&#10;IpTDmDFj3PFacsklzbvvvltYaly4hj+Wjz/+eGGpIAiCkAVIlBAEQRDMr3/9azeYP+iggwpLGodr&#10;rrnG/fYZZ5xRWCIIpeENz5tvvrmwpHXh97VUzghCpnwbzexXBsQeH1IW46WXXlpoKQiCIGQFEiUE&#10;QRAEB3JGfPrTn254Oc5zzjnH/a4gDIbTTjstMT6zgJNOOinZX4zpEIgQftZ/++23LywVKsVVV11l&#10;Jk6c6HLiLLfccmb27Nlm7ty5hbWCIAhCliBRQhAEQRCElgdG/FJLLeWM+L333ruwtPWxyy67JMLE&#10;DjvsYM477zyz3377Jcu22GKLQktBEARBWDAhUUIQBEEQBKFO6OvrM7fffnsiQoT83Oc+V7LqjSAI&#10;giAsKJAoIQiCIAiCUAe88cYbRWVBb7rpJvPKK6+Y//mf/0nK9MJf/vKXhW8IgiAIwoIHiRKCIAiC&#10;IAh1gBckpk2bFk1k+fnPfz4RJijbKwiCIAgLIiRKCIIgCIIg1Bj33ntvRYLDYost5toceeSRhSWC&#10;IAiCsGBBooQgCIIgCEKNcfbZZzuxAdGhHDbYYAPXbvLkyYUlgiAIgrBgQaKEIAiCIAhCjXHhhRc6&#10;sYGSlbHQDY+1117btZsyZUphiSAIgiAsWJAoIQiCIAiCUGP87Gc/c2IDfPPNNwtLi4FY4duccMIJ&#10;haWCIAiCsGBBooQgCIIgCEKNEQoOJLz88MMPC2vyYP2oUaOSNrlcrrBGEARBEBYsSJQQBEEQBEGo&#10;Ax599NFEdIArr7yy2XDDDc348eOLln/rW98qfEMQBEEQFjxIlBAEQRAEQagTPvjgAzNr1qwiEcJz&#10;0003NU8//XShpSAIgiAsmJAoIQiCIAiCIAiCIAhCUyBRQhAEQRAEQRAEQRCEpkCihCAIgiAIgiAI&#10;giAITYFECUEQBEEQBEEQBEEQmgKJEoIgCIIgCIIgCIIgNAUSJQRBEARBEARBEARBaAokSgiCIAiC&#10;IAiCIAiC0BRIlBAEQRAEQRAEQRAEoSmQKCEIgiAIgiAIgiAIQlMgUUIQBEEQBEEQBEEQhKZAooQg&#10;CIIgCIIgCIIgCE2BRAlBEARBEARBEARBEJoCiRKCIAiCIAiCIAiCIDQFEiUEQRAEQRAEQRAEQWgK&#10;JEoIgiAIgiAIgiAIgtAUSJQQBEEQBEEQBEEQBKEpkCghCIIgCIIgCIIgCEJTIFFCEARBEARBEARB&#10;EISmQKKEIAiCIAiCIAiCIAhNgUQJQRAEQRAEQRAEQRCaAokSgiAIgiAIgiAIgiA0BRIlBEEQBEEQ&#10;BEEQBEFoCiRKCIIgCIIgCIIgCILQFEiUEARBEARBEARBEAShKZAoIQiCIAiCIAiCIAhCUyBRQhAE&#10;QRAEQRAEQRCEpkCihCAIgiAIgiAIgiAITYFECUEQBEEQBEEQBEEQmgKJEoIgCIIgCIIgCIIgNAUS&#10;JQRBEARBEARBEARBaAokSgiCIAiCIAiCIAiC0BRIlBAEQRAEQRAEQRAEoSmQKCEIgiAIgiAIgiAI&#10;QlMgUUIQBEEQBEEQBEEQhKZAooQgCIIgCIIgCIIgCE2BRAlBEARBEARBEARBEJoCiRKCIAiCIAiC&#10;IAiCIDQFEiUEQRAEQRAEQRAEQWgKJEoIgiAIgiAIgiAIgtAUSJQQBEEQBEEQBEEQBKEpkCghCIIg&#10;CIIgCIIgCEJTIFFCEARBEARBEARBEISmQKKEIAiCIAiCIAiCIAhNgUQJQRAEQRAEQRAEQRCaAokS&#10;giAIgiAIgiAIgiA0BRIlBEEQBEEQBEEQBEFoCiRKCIIgCIIgCIIgCILQFEiUEARBEARBEARBEASh&#10;KZAoIQiCIAiCIAiCIAhCUyBRQhAEQRAEQRAEQRCEpkCihCAIgiAIgiAIgiAITYFECUEQBEEQBEEQ&#10;BEEQmgKJEoIgCIIgCIIgCIIgNAUSJQRBEARBEARBEARBaAokSgiCIAiCIAiCIAiC0BRIlBAEQRAE&#10;QRAEQRAEoSmQKCEIgiAIgiAIgiAIQlMgUUIQBEEQBEEQBEEQhKZAooQgCIIgCIIgCIIgCE2BRAlB&#10;EARBEARBEARBEJoCiRKCIAiCIAiCIAiCIDQFEiUEQRAEQRAEQRAEQWgKJEoIgiAIgiAIgiAIgtAU&#10;SJQQBEEQBEEQBEEQBKEpkCghCIIgCIIgCIIgCEJTIFFCEARBEARBEARBEISmQKKEIAiCIAiCIAiC&#10;IAhNgUQJQRAEQRAEQRAEQRCaAokSgiAIgiAIgiAIgiA0BRIlBEEQBEEQBEEQBEFoCiRKCIIgCIIg&#10;CIIgCILQFEiUEARBEARBEARBEAShKZAoIQiCIAiCIAiCIAhCE2DM/wcONWMbRU7exgAAAABJRU5E&#10;rkJgglBLAwQKAAAAAAAAACEAR94yvxsIAAAbCAAAFAAAAGRycy9tZWRpYS9pbWFnZTIucG5niVBO&#10;Rw0KGgoAAAANSUhEUgAAAJEAAAA5CAIAAAC59V73AAAAAXNSR0IArs4c6QAAB9VJREFUeF7tXMtL&#10;HE0Qj99dRb1JEPFxCAYEExFEDwpRj4KaRPEQMBD1KESIelTRHDyJLxS8BPWUXBLyAC+GoEGDQoIH&#10;H4gET4pE/wDz+xhYe6t6umtmnF13M3Na1+ruqvpVV1VX12zG1dXVnehJKQ38l1LcRsz+r4EIs9Sz&#10;gwizCLPU00DqcRztswiz1NNA6nEc7bN0xOzDhw8Z8c/Ozk5AQb9+/UrmfP36dcA5U2v42dlZbm6u&#10;qgQPGsCZ2vAcHBzk5OSo6hgfHzcPkfx3bW2NqNht2sbGRgkYDx8+BCUmef/+vYSB20DDlYBvJIzd&#10;MRMRleFPyaRWmhvHTMUVRgbwTk9PrWwknWBgYEDlvLi4WMK2CbOZmRmiC2y7G5EzVMwcnoGc0Gxv&#10;RCJ/kwAh4KQqGShap3LFLCSv6DCUAMwcRdx+2Hx4yAy3GnFvb+/09HTMBGAO+/v7ktAioUEOUltb&#10;S8Jkf38/H9vU1PTp0yf1e/jn+vp69Zujo6PPnz/DyPhwsL2xsZGXlyfhKlk0T58+XVlZ8aBq7U70&#10;Ab51R6sEQfaZW7aCOZGJcL0vLS154i3xxNzaEJUMbOjPZ8PDw8S0a2pqkmWGwnXB4cePH0l4wNh3&#10;794JZ0gWWVFREUlGXr16hcOAGz8azOC4iDsaGhpKljye1oUPfPnyJRmyubnpaZKkEPf19anrnp+f&#10;LywseMBscnJSpYbD8bTJADliYWVlZezAWFJSgm9wNk+AOsrKysgq2jhn5YRLgcg6OzvrZv4OPSSN&#10;SQ16HJMPDw+ta4EA1tbT06NSzs3NuQ4kfpNLKI8H29vb2ogSWxvpg3NaCCOeuWWkSPq1sYHoSD16&#10;Ek+l6o4fIZCvP3nyxE2/oBcqkGverT5Ac31yJgMrklMelALOJAYFGcBcIjFzqwMglyEMO9ASLLVC&#10;wTodYijHbKbOcCFsZCqYgtbaaDybn59XucQwSaIMv9fe3i7BDJ7aYJWSGcw0v379IgQPHjyQTwvv&#10;p55w3Aa2tLQ4/5qYmJDES7hNiZN8/vy5uiIOAHpXrCLpzzHC1khN0lkY2MC+sKXwYJur9suriPJ6&#10;o6HgycsKYMOtdsP3WayMAHHALQjw4INWOkc0R1IJvaTAge1LrETrHuN8IyjIGEmxijsTt7qRIeAF&#10;xwyAcVMwaIpj5ggCB0Wkxp/8CAGLdJbT0nOHiRkkJz9iH1r+4zAjYrhFb3VtaIo7EENxnZfEnOFB&#10;MIO9Qza+G6A4g5o4ZmDDrUrLA3Bsh2njvZZesgFI4NAG4zjMfFTxec5irf3zIZ4wEwYnqy/SYmZI&#10;FvhWAycGer7VJMVPybaJy0FIxJNE77dv3xIlPnv2zKzW1tZWbYQQgmEmg2aBFix6ZGTE64TgCqU/&#10;t1ENDQ3kX2b6trY2Qv/t2zcrSwUFBSoNUjaehsRhRlKg7Oxs6xqkYgL6R48emUchEeXyWxcSEgAt&#10;JH6AbXl52VD+0c5m5qqwsJCMMtMT7Qv5v3v3LqHc3d0l35j6Qayr8vwVZi45G1RUVAhl8EEG20SW&#10;jLNHaWkpcnf5DF65MtNz7Us4yczMtJJdY8YBsK56cnJCFkDxxrokCKqrqyVkWhpkd875QX0QI3lS&#10;DvC6u7txNhKudf/+fSFleGTl5eXWya8x4wBYByeFAD4K9U/yvHjxYmpqam9vj2cWcJWDg4MSVrOy&#10;siRkCabhUTCteuXglnFxyvPs0dHR4L1iCYbKsFxaYebIiS3Ij/meAtvtgUfLSRpiBjk7OjqItGg+&#10;uOVIyNm7xiw/P18+LCDlxcVFwBm8Dvd3i+Z1lTDoeWZ0jRluuMmSv3//NjPBE1Nhn8/Pnz/DEC8N&#10;5uRxl2dGJt94fHxs1gJPTGHOkpPsjx8/QtWv1dpCXT3I5JeXl9bhcZiREtmfP3+s43lV7cuXL+ZR&#10;AFVtDbMu4YNgcXGRjJLcTPpY6MaH8Khx7949skocZqSEsbW1ZeWJ12+4vsgkhu4U63ISAlSteEUt&#10;vGqZhCU5DY8avK4Uhxnp9fz+/bt1scePHxMa6MvQrgN/PTY2Zp3WHwFKOah6aG/Mu7q6/M2Z4FEk&#10;amhfMYnDjKQoqP1Yb8QR0vi8nZ2d6EPi0gKwuro6TBtEEaurq+hnIg8qHej0QrVT2xmAkjHPsILw&#10;EN5YcibRX62YLzAlzSf8RtwRCQfbWG8BPqjnXH7mld95etUX1tLefPIql/l+i9ObX+uS9ynF2BP2&#10;FtB4RmK1pAkXW017fwiTh5tCXz4efIjtAOxLfub1ioSQHoyhDikkTjrZ+vo64aGqqopzRXN9aetP&#10;/Eyo8hl6AlVa2MSbN28ScH7H9sLBQ/veRtKxcWNA2PRGMeM3ltbc3eEA98JoA9FewMdYRLMDWuqR&#10;CIURXbA0djBMB2ygRwPbK4xVwsMbqQO5c25ubtYvx309aSMxd8Lw4QhdmEH1sfgMVcb6OCXtR/8g&#10;DYnxhj4tzTuDYb/I9A/iYRWZt68ZEhz9e54+GrCsbEUE8sY9dAcZWu71mEVbLZEW5vWdQdf3qeXu&#10;NZHipeVaJIGwdhwn5x34tFS9P6F8uLTk/NaEP/HSbxR/KcStaqPKnpzfdEk/7fuT6OZ/0wV8hPor&#10;If7kTJtRPryiI7tln4GCv+AUnY6D2w1/aU/+Q2Kuv+kSXpEmmjmgBtKzVy6gUm758AizWw6Qhr2/&#10;K9lT5F5g8CIAAAAASUVORK5CYIJQSwMEFAAGAAgAAAAhAHLvqMTdAAAABQEAAA8AAABkcnMvZG93&#10;bnJldi54bWxMj0FLw0AQhe+C/2EZwZvdxLViYzalFPVUBFtBeptmp0lodjZkt0n671296GXg8R7v&#10;fZMvJ9uKgXrfONaQzhIQxKUzDVcaPnevd08gfEA22DomDRfysCyur3LMjBv5g4ZtqEQsYZ+hhjqE&#10;LpPSlzVZ9DPXEUfv6HqLIcq+kqbHMZbbVt4nyaO02HBcqLGjdU3laXu2Gt5GHFcqfRk2p+P6st/N&#10;3782KWl9ezOtnkEEmsJfGH7wIzoUkengzmy8aDXER8Lvjd7DQikQBw1KzROQRS7/0xf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DXDolbWAgAA&#10;2wcAAA4AAAAAAAAAAAAAAAAAOgIAAGRycy9lMm9Eb2MueG1sUEsBAi0ACgAAAAAAAAAhAMzSAJzZ&#10;gQIA2YECABQAAAAAAAAAAAAAAAAAPAUAAGRycy9tZWRpYS9pbWFnZTEucG5nUEsBAi0ACgAAAAAA&#10;AAAhAEfeMr8bCAAAGwgAABQAAAAAAAAAAAAAAAAAR4cCAGRycy9tZWRpYS9pbWFnZTIucG5nUEsB&#10;Ai0AFAAGAAgAAAAhAHLvqMTdAAAABQEAAA8AAAAAAAAAAAAAAAAAlI8CAGRycy9kb3ducmV2Lnht&#10;bFBLAQItABQABgAIAAAAIQAubPAAxQAAAKUBAAAZAAAAAAAAAAAAAAAAAJ6QAgBkcnMvX3JlbHMv&#10;ZTJvRG9jLnhtbC5yZWxzUEsFBgAAAAAHAAcAvgEAAJqRAgAAAA==&#10;">
                <v:shape id="图片 59" o:spid="_x0000_s1027" type="#_x0000_t75" style="position:absolute;width:35839;height:25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STDwwAAANsAAAAPAAAAZHJzL2Rvd25yZXYueG1sRI9Ba8JA&#10;FITvhf6H5RW81RcDljZ1FREVe+ih2ktvj+wzG8y+DdnVxH/vCkKPw8w3w8wWg2vUhbtQe9EwGWeg&#10;WEpvaqk0/B42r++gQiQx1HhhDVcOsJg/P82oML6XH77sY6VSiYSCNNgY2wIxlJYdhbFvWZJ39J2j&#10;mGRXoemoT+WuwTzL3tBRLWnBUssry+Vpf3YapgeLp4nNv77/tj0v2xrz4xq1Hr0My09QkYf4H37Q&#10;O5O4D7h/ST8A5zcAAAD//wMAUEsBAi0AFAAGAAgAAAAhANvh9svuAAAAhQEAABMAAAAAAAAAAAAA&#10;AAAAAAAAAFtDb250ZW50X1R5cGVzXS54bWxQSwECLQAUAAYACAAAACEAWvQsW78AAAAVAQAACwAA&#10;AAAAAAAAAAAAAAAfAQAAX3JlbHMvLnJlbHNQSwECLQAUAAYACAAAACEA2HEkw8MAAADbAAAADwAA&#10;AAAAAAAAAAAAAAAHAgAAZHJzL2Rvd25yZXYueG1sUEsFBgAAAAADAAMAtwAAAPcCAAAAAA==&#10;">
                  <v:imagedata r:id="rId158" o:title="" croptop="7036f" cropbottom="4955f" cropleft="11094f" cropright="3775f"/>
                </v:shape>
                <v:shape id="图片 78" o:spid="_x0000_s1028" type="#_x0000_t75" style="position:absolute;left:33220;top:8284;width:2686;height:120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cj/wAAAANsAAAAPAAAAZHJzL2Rvd25yZXYueG1sRE9Na8JA&#10;EL0L/Q/LFHozG3tQSV2lCBYReqgK2tuYHZPQ7GzMrjH9985B8Ph437NF72rVURsqzwZGSQqKOPe2&#10;4sLAfrcaTkGFiGyx9kwG/inAYv4ymGFm/Y1/qNvGQkkIhwwNlDE2mdYhL8lhSHxDLNzZtw6jwLbQ&#10;tsWbhLtav6fpWDusWBpKbGhZUv63vToDkyN/nfK6Y55sfg+Xafo9XnM05u21//wAFamPT/HDvbbi&#10;k7HyRX6Ant8BAAD//wMAUEsBAi0AFAAGAAgAAAAhANvh9svuAAAAhQEAABMAAAAAAAAAAAAAAAAA&#10;AAAAAFtDb250ZW50X1R5cGVzXS54bWxQSwECLQAUAAYACAAAACEAWvQsW78AAAAVAQAACwAAAAAA&#10;AAAAAAAAAAAfAQAAX3JlbHMvLnJlbHNQSwECLQAUAAYACAAAACEABMXI/8AAAADbAAAADwAAAAAA&#10;AAAAAAAAAAAHAgAAZHJzL2Rvd25yZXYueG1sUEsFBgAAAAADAAMAtwAAAPQCAAAAAA==&#10;">
                  <v:imagedata r:id="rId159" o:title=""/>
                </v:shape>
                <w10:anchorlock/>
              </v:group>
            </w:pict>
          </mc:Fallback>
        </mc:AlternateContent>
      </w:r>
    </w:p>
    <w:p w14:paraId="7BA61C4E" w14:textId="77777777" w:rsidR="00894302" w:rsidRDefault="00894302" w:rsidP="00894302">
      <w:pPr>
        <w:ind w:firstLineChars="0" w:firstLine="0"/>
        <w:jc w:val="center"/>
        <w:rPr>
          <w:sz w:val="21"/>
          <w:szCs w:val="21"/>
        </w:rPr>
      </w:pPr>
      <w:r>
        <w:rPr>
          <w:rFonts w:hint="eastAsia"/>
          <w:sz w:val="21"/>
          <w:szCs w:val="21"/>
        </w:rPr>
        <w:t>图</w:t>
      </w:r>
      <w:r>
        <w:rPr>
          <w:sz w:val="21"/>
          <w:szCs w:val="21"/>
        </w:rPr>
        <w:t>3</w:t>
      </w:r>
      <w:r>
        <w:rPr>
          <w:rFonts w:hint="eastAsia"/>
          <w:sz w:val="21"/>
          <w:szCs w:val="21"/>
        </w:rPr>
        <w:t>-3 AP6</w:t>
      </w:r>
      <w:r>
        <w:rPr>
          <w:rFonts w:hint="eastAsia"/>
          <w:sz w:val="21"/>
          <w:szCs w:val="21"/>
        </w:rPr>
        <w:t>的</w:t>
      </w:r>
      <w:r>
        <w:rPr>
          <w:rFonts w:hint="eastAsia"/>
          <w:sz w:val="21"/>
          <w:szCs w:val="21"/>
        </w:rPr>
        <w:t>RSSI</w:t>
      </w:r>
      <w:r>
        <w:rPr>
          <w:rFonts w:hint="eastAsia"/>
          <w:sz w:val="21"/>
          <w:szCs w:val="21"/>
        </w:rPr>
        <w:t>三维视图</w:t>
      </w:r>
    </w:p>
    <w:p w14:paraId="2E98DC17" w14:textId="77777777" w:rsidR="00402FF0" w:rsidRDefault="00894302" w:rsidP="00402FF0">
      <w:pPr>
        <w:ind w:firstLine="420"/>
        <w:jc w:val="center"/>
        <w:rPr>
          <w:sz w:val="21"/>
          <w:szCs w:val="21"/>
        </w:rPr>
      </w:pPr>
      <w:r>
        <w:rPr>
          <w:rFonts w:hint="eastAsia"/>
          <w:sz w:val="21"/>
          <w:szCs w:val="21"/>
        </w:rPr>
        <w:t>Fig.</w:t>
      </w:r>
      <w:r>
        <w:rPr>
          <w:sz w:val="21"/>
          <w:szCs w:val="21"/>
        </w:rPr>
        <w:t>3</w:t>
      </w:r>
      <w:r>
        <w:rPr>
          <w:rFonts w:hint="eastAsia"/>
          <w:sz w:val="21"/>
          <w:szCs w:val="21"/>
        </w:rPr>
        <w:t>-3</w:t>
      </w:r>
      <w:r>
        <w:rPr>
          <w:sz w:val="21"/>
          <w:szCs w:val="21"/>
        </w:rPr>
        <w:t xml:space="preserve"> </w:t>
      </w:r>
      <w:r>
        <w:rPr>
          <w:rFonts w:hint="eastAsia"/>
          <w:sz w:val="21"/>
          <w:szCs w:val="21"/>
        </w:rPr>
        <w:t>AP6</w:t>
      </w:r>
      <w:r>
        <w:rPr>
          <w:sz w:val="21"/>
          <w:szCs w:val="21"/>
        </w:rPr>
        <w:t xml:space="preserve"> RSSI 3D view</w:t>
      </w:r>
    </w:p>
    <w:p w14:paraId="39402CA8" w14:textId="77777777" w:rsidR="00402FF0" w:rsidRDefault="00402FF0" w:rsidP="00402FF0">
      <w:pPr>
        <w:ind w:firstLine="420"/>
        <w:jc w:val="center"/>
        <w:rPr>
          <w:sz w:val="21"/>
          <w:szCs w:val="21"/>
        </w:rPr>
      </w:pPr>
    </w:p>
    <w:p w14:paraId="6DFDFBC0" w14:textId="77777777" w:rsidR="00402FF0" w:rsidRDefault="00402FF0" w:rsidP="00402FF0">
      <w:pPr>
        <w:spacing w:line="240" w:lineRule="auto"/>
        <w:ind w:firstLine="420"/>
        <w:jc w:val="center"/>
        <w:rPr>
          <w:sz w:val="21"/>
          <w:szCs w:val="21"/>
        </w:rPr>
      </w:pPr>
      <w:r>
        <w:rPr>
          <w:noProof/>
          <w:sz w:val="21"/>
          <w:szCs w:val="21"/>
        </w:rPr>
        <w:drawing>
          <wp:inline distT="0" distB="0" distL="0" distR="0" wp14:anchorId="55B07866" wp14:editId="6E07C010">
            <wp:extent cx="2881312" cy="1953322"/>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NN.png"/>
                    <pic:cNvPicPr/>
                  </pic:nvPicPr>
                  <pic:blipFill>
                    <a:blip r:embed="rId160"/>
                    <a:stretch>
                      <a:fillRect/>
                    </a:stretch>
                  </pic:blipFill>
                  <pic:spPr>
                    <a:xfrm>
                      <a:off x="0" y="0"/>
                      <a:ext cx="2895416" cy="1962884"/>
                    </a:xfrm>
                    <a:prstGeom prst="rect">
                      <a:avLst/>
                    </a:prstGeom>
                  </pic:spPr>
                </pic:pic>
              </a:graphicData>
            </a:graphic>
          </wp:inline>
        </w:drawing>
      </w:r>
    </w:p>
    <w:p w14:paraId="43AFE2F8" w14:textId="77777777" w:rsidR="00894302" w:rsidRDefault="00894302" w:rsidP="00894302">
      <w:pPr>
        <w:ind w:firstLineChars="0" w:firstLine="0"/>
        <w:jc w:val="center"/>
        <w:rPr>
          <w:sz w:val="21"/>
          <w:szCs w:val="21"/>
        </w:rPr>
      </w:pPr>
      <w:r>
        <w:rPr>
          <w:rFonts w:hint="eastAsia"/>
          <w:sz w:val="21"/>
          <w:szCs w:val="21"/>
        </w:rPr>
        <w:t>图</w:t>
      </w:r>
      <w:r>
        <w:rPr>
          <w:sz w:val="21"/>
          <w:szCs w:val="21"/>
        </w:rPr>
        <w:t>3</w:t>
      </w:r>
      <w:r>
        <w:rPr>
          <w:rFonts w:hint="eastAsia"/>
          <w:sz w:val="21"/>
          <w:szCs w:val="21"/>
        </w:rPr>
        <w:t>-4 AP2</w:t>
      </w:r>
      <w:r>
        <w:rPr>
          <w:rFonts w:hint="eastAsia"/>
          <w:sz w:val="21"/>
          <w:szCs w:val="21"/>
        </w:rPr>
        <w:t>的</w:t>
      </w:r>
      <w:r>
        <w:rPr>
          <w:rFonts w:hint="eastAsia"/>
          <w:sz w:val="21"/>
          <w:szCs w:val="21"/>
        </w:rPr>
        <w:t>RSSI</w:t>
      </w:r>
      <w:r>
        <w:rPr>
          <w:rFonts w:hint="eastAsia"/>
          <w:sz w:val="21"/>
          <w:szCs w:val="21"/>
        </w:rPr>
        <w:t>二维视图</w:t>
      </w:r>
      <w:r>
        <w:rPr>
          <w:rFonts w:asciiTheme="minorHAnsi" w:eastAsiaTheme="minorHAnsi" w:hAnsiTheme="minorHAnsi" w:hint="eastAsia"/>
          <w:sz w:val="21"/>
          <w:szCs w:val="21"/>
        </w:rPr>
        <w:t xml:space="preserve"> </w:t>
      </w:r>
      <w:r>
        <w:rPr>
          <w:rFonts w:asciiTheme="minorHAnsi" w:eastAsiaTheme="minorHAnsi" w:hAnsiTheme="minorHAnsi"/>
          <w:sz w:val="21"/>
          <w:szCs w:val="21"/>
        </w:rPr>
        <w:t xml:space="preserve">  </w:t>
      </w:r>
    </w:p>
    <w:p w14:paraId="4DA3256D" w14:textId="77777777" w:rsidR="00894302" w:rsidRDefault="00894302" w:rsidP="00894302">
      <w:pPr>
        <w:ind w:firstLineChars="0" w:firstLine="0"/>
        <w:jc w:val="center"/>
        <w:rPr>
          <w:sz w:val="21"/>
          <w:szCs w:val="21"/>
        </w:rPr>
      </w:pPr>
      <w:r>
        <w:rPr>
          <w:rFonts w:hint="eastAsia"/>
          <w:sz w:val="21"/>
          <w:szCs w:val="21"/>
        </w:rPr>
        <w:t>Fig.</w:t>
      </w:r>
      <w:r>
        <w:rPr>
          <w:sz w:val="21"/>
          <w:szCs w:val="21"/>
        </w:rPr>
        <w:t>3</w:t>
      </w:r>
      <w:r>
        <w:rPr>
          <w:rFonts w:hint="eastAsia"/>
          <w:sz w:val="21"/>
          <w:szCs w:val="21"/>
        </w:rPr>
        <w:t>-4</w:t>
      </w:r>
      <w:r>
        <w:rPr>
          <w:sz w:val="21"/>
          <w:szCs w:val="21"/>
        </w:rPr>
        <w:t xml:space="preserve"> </w:t>
      </w:r>
      <w:r>
        <w:rPr>
          <w:rFonts w:hint="eastAsia"/>
          <w:sz w:val="21"/>
          <w:szCs w:val="21"/>
        </w:rPr>
        <w:t>AP2</w:t>
      </w:r>
      <w:r>
        <w:rPr>
          <w:sz w:val="21"/>
          <w:szCs w:val="21"/>
        </w:rPr>
        <w:t xml:space="preserve"> RSSI </w:t>
      </w:r>
      <w:r>
        <w:rPr>
          <w:rFonts w:hint="eastAsia"/>
          <w:sz w:val="21"/>
          <w:szCs w:val="21"/>
        </w:rPr>
        <w:t>2</w:t>
      </w:r>
      <w:r>
        <w:rPr>
          <w:sz w:val="21"/>
          <w:szCs w:val="21"/>
        </w:rPr>
        <w:t>D view</w:t>
      </w:r>
      <w:r>
        <w:rPr>
          <w:rFonts w:asciiTheme="minorHAnsi" w:eastAsiaTheme="minorHAnsi" w:hAnsiTheme="minorHAnsi"/>
          <w:b/>
          <w:bCs/>
          <w:sz w:val="21"/>
          <w:szCs w:val="21"/>
        </w:rPr>
        <w:t xml:space="preserve">   </w:t>
      </w:r>
    </w:p>
    <w:p w14:paraId="06DF9E91" w14:textId="77777777" w:rsidR="00894302" w:rsidRDefault="00894302" w:rsidP="00894302">
      <w:pPr>
        <w:spacing w:before="480" w:after="360" w:line="240" w:lineRule="auto"/>
        <w:ind w:firstLineChars="0" w:firstLine="0"/>
        <w:outlineLvl w:val="2"/>
        <w:rPr>
          <w:rFonts w:eastAsia="黑体"/>
          <w:sz w:val="30"/>
        </w:rPr>
      </w:pPr>
      <w:bookmarkStart w:id="52" w:name="_Toc40095319"/>
      <w:r>
        <w:rPr>
          <w:rFonts w:eastAsia="黑体" w:hint="eastAsia"/>
          <w:sz w:val="30"/>
        </w:rPr>
        <w:lastRenderedPageBreak/>
        <w:t>3.1</w:t>
      </w:r>
      <w:r>
        <w:rPr>
          <w:rFonts w:eastAsia="黑体"/>
          <w:sz w:val="30"/>
        </w:rPr>
        <w:t>.</w:t>
      </w:r>
      <w:r>
        <w:rPr>
          <w:rFonts w:eastAsia="黑体" w:hint="eastAsia"/>
          <w:sz w:val="30"/>
        </w:rPr>
        <w:t xml:space="preserve">3  </w:t>
      </w:r>
      <w:r>
        <w:rPr>
          <w:rFonts w:eastAsia="黑体" w:hint="eastAsia"/>
          <w:sz w:val="28"/>
          <w:szCs w:val="28"/>
        </w:rPr>
        <w:t>AP</w:t>
      </w:r>
      <w:r>
        <w:rPr>
          <w:rFonts w:eastAsia="黑体" w:hint="eastAsia"/>
          <w:sz w:val="28"/>
          <w:szCs w:val="28"/>
        </w:rPr>
        <w:t>数量对定位精度的影响</w:t>
      </w:r>
      <w:bookmarkEnd w:id="52"/>
    </w:p>
    <w:p w14:paraId="4BD2DD98" w14:textId="22AD2BA3" w:rsidR="00894302" w:rsidRDefault="00894302" w:rsidP="00894302">
      <w:pPr>
        <w:ind w:firstLine="480"/>
      </w:pPr>
      <w:r>
        <w:rPr>
          <w:rFonts w:hint="eastAsia"/>
        </w:rPr>
        <w:t>实测</w:t>
      </w:r>
      <w:r w:rsidR="002F2F1A">
        <w:rPr>
          <w:rFonts w:hint="eastAsia"/>
        </w:rPr>
        <w:t>数据</w:t>
      </w:r>
      <w:r>
        <w:rPr>
          <w:rFonts w:hint="eastAsia"/>
        </w:rPr>
        <w:t>的</w:t>
      </w:r>
      <w:r>
        <w:rPr>
          <w:rFonts w:hint="eastAsia"/>
        </w:rPr>
        <w:t>Wi-Fi</w:t>
      </w:r>
      <w:r>
        <w:rPr>
          <w:rFonts w:hint="eastAsia"/>
        </w:rPr>
        <w:t>接入点个数为</w:t>
      </w:r>
      <w:r>
        <w:rPr>
          <w:rFonts w:hint="eastAsia"/>
        </w:rPr>
        <w:t>6</w:t>
      </w:r>
      <w:r>
        <w:rPr>
          <w:rFonts w:hint="eastAsia"/>
        </w:rPr>
        <w:t>，该实验旨在探索</w:t>
      </w:r>
      <w:r>
        <w:rPr>
          <w:rFonts w:hint="eastAsia"/>
        </w:rPr>
        <w:t>AP</w:t>
      </w:r>
      <w:r>
        <w:rPr>
          <w:rFonts w:hint="eastAsia"/>
        </w:rPr>
        <w:t>数量对定位精度的影响</w:t>
      </w:r>
      <w:r w:rsidR="002F2F1A">
        <w:rPr>
          <w:rFonts w:hint="eastAsia"/>
        </w:rPr>
        <w:t>。</w:t>
      </w:r>
      <w:r>
        <w:rPr>
          <w:rFonts w:hint="eastAsia"/>
        </w:rPr>
        <w:t>在线阶段需要将</w:t>
      </w:r>
      <w:r>
        <w:rPr>
          <w:rFonts w:hint="eastAsia"/>
        </w:rPr>
        <w:t>RSSI</w:t>
      </w:r>
      <w:r>
        <w:rPr>
          <w:rFonts w:hint="eastAsia"/>
        </w:rPr>
        <w:t>值与指纹库中的信息进行欧氏距离的计算，在参考点处接收到的</w:t>
      </w:r>
      <w:r>
        <w:rPr>
          <w:rFonts w:hint="eastAsia"/>
        </w:rPr>
        <w:t>RSSI</w:t>
      </w:r>
      <w:r>
        <w:rPr>
          <w:rFonts w:hint="eastAsia"/>
        </w:rPr>
        <w:t>信息越多，计算量就会越大。随着</w:t>
      </w:r>
      <w:r>
        <w:rPr>
          <w:rFonts w:hint="eastAsia"/>
        </w:rPr>
        <w:t>AP</w:t>
      </w:r>
      <w:r>
        <w:rPr>
          <w:rFonts w:hint="eastAsia"/>
        </w:rPr>
        <w:t>个数的增加，信息量越多，定位精度越好</w:t>
      </w:r>
      <w:r w:rsidR="00A026F5">
        <w:rPr>
          <w:rFonts w:hint="eastAsia"/>
        </w:rPr>
        <w:t>。</w:t>
      </w:r>
      <w:r w:rsidR="002F2F1A">
        <w:rPr>
          <w:rFonts w:hint="eastAsia"/>
        </w:rPr>
        <w:t>但研究工作表明</w:t>
      </w:r>
      <w:r>
        <w:rPr>
          <w:rFonts w:hint="eastAsia"/>
        </w:rPr>
        <w:t>AP</w:t>
      </w:r>
      <w:r>
        <w:rPr>
          <w:rFonts w:hint="eastAsia"/>
        </w:rPr>
        <w:t>个数过多一定程度上会</w:t>
      </w:r>
      <w:r w:rsidR="00A026F5">
        <w:rPr>
          <w:rFonts w:hint="eastAsia"/>
        </w:rPr>
        <w:t>相互干扰，</w:t>
      </w:r>
      <w:r>
        <w:rPr>
          <w:rFonts w:hint="eastAsia"/>
        </w:rPr>
        <w:t>导致定位精度下降，因此</w:t>
      </w:r>
      <w:r w:rsidR="002F2F1A">
        <w:rPr>
          <w:rFonts w:hint="eastAsia"/>
        </w:rPr>
        <w:t>本</w:t>
      </w:r>
      <w:r>
        <w:rPr>
          <w:rFonts w:hint="eastAsia"/>
        </w:rPr>
        <w:t>实验将讨论是否</w:t>
      </w:r>
      <w:r>
        <w:rPr>
          <w:rFonts w:hint="eastAsia"/>
        </w:rPr>
        <w:t>6</w:t>
      </w:r>
      <w:r>
        <w:rPr>
          <w:rFonts w:hint="eastAsia"/>
        </w:rPr>
        <w:t>个</w:t>
      </w:r>
      <w:r w:rsidR="00A026F5">
        <w:rPr>
          <w:rFonts w:hint="eastAsia"/>
        </w:rPr>
        <w:t>AP</w:t>
      </w:r>
      <w:r>
        <w:rPr>
          <w:rFonts w:hint="eastAsia"/>
        </w:rPr>
        <w:t>所获得的数据均加入</w:t>
      </w:r>
      <w:r w:rsidR="002F2F1A">
        <w:rPr>
          <w:rFonts w:hint="eastAsia"/>
        </w:rPr>
        <w:t>后续的定位</w:t>
      </w:r>
      <w:r>
        <w:rPr>
          <w:rFonts w:hint="eastAsia"/>
        </w:rPr>
        <w:t>实验中。</w:t>
      </w:r>
    </w:p>
    <w:p w14:paraId="738BDD8B" w14:textId="77777777" w:rsidR="00894302" w:rsidRDefault="00894302" w:rsidP="00894302">
      <w:pPr>
        <w:ind w:firstLine="480"/>
      </w:pPr>
      <w:r>
        <w:rPr>
          <w:rFonts w:hint="eastAsia"/>
        </w:rPr>
        <w:t>实验采用</w:t>
      </w:r>
      <w:r>
        <w:rPr>
          <w:rFonts w:hint="eastAsia"/>
          <w:i/>
          <w:iCs/>
        </w:rPr>
        <w:t>k</w:t>
      </w:r>
      <w:r>
        <w:rPr>
          <w:rFonts w:hint="eastAsia"/>
        </w:rPr>
        <w:t>近邻算法，近邻法是一种监督学习算法，同时也是一种经典的定位算法，该算法的思想是在已经建立好的指纹库中，将待测点的指纹与指纹库中的所有指纹进行比较，最后选择相似程度最高的指纹的坐标作为待测点的坐标。其中相似程度的度量可以选择向量之间的欧氏距离或曼哈顿距离等，向量之间的距离越小相似程度则越高，欧氏距离表达式如（</w:t>
      </w:r>
      <w:r>
        <w:rPr>
          <w:rFonts w:hint="eastAsia"/>
        </w:rPr>
        <w:t>2-5</w:t>
      </w:r>
      <w:r>
        <w:rPr>
          <w:rFonts w:hint="eastAsia"/>
        </w:rPr>
        <w:t>）所示：</w:t>
      </w:r>
    </w:p>
    <w:p w14:paraId="57BF08B8" w14:textId="77777777" w:rsidR="00894302" w:rsidRDefault="00894302" w:rsidP="00894302">
      <w:pPr>
        <w:spacing w:line="240" w:lineRule="auto"/>
        <w:ind w:firstLine="480"/>
        <w:jc w:val="center"/>
      </w:pPr>
      <w:r>
        <w:t xml:space="preserve">             </w:t>
      </w:r>
      <w:r>
        <w:rPr>
          <w:position w:val="-12"/>
        </w:rPr>
        <w:object w:dxaOrig="4696" w:dyaOrig="544" w14:anchorId="3A600BF1">
          <v:shape id="_x0000_i1082" type="#_x0000_t75" style="width:235.7pt;height:27.45pt" o:ole="">
            <v:imagedata r:id="rId161" o:title=""/>
          </v:shape>
          <o:OLEObject Type="Embed" ProgID="Equation.DSMT4" ShapeID="_x0000_i1082" DrawAspect="Content" ObjectID="_1653477662" r:id="rId162"/>
        </w:object>
      </w:r>
      <w:r>
        <w:rPr>
          <w:rFonts w:hint="eastAsia"/>
        </w:rPr>
        <w:t xml:space="preserve"> </w:t>
      </w:r>
      <w:r>
        <w:t xml:space="preserve">      </w:t>
      </w:r>
      <w:r>
        <w:rPr>
          <w:rFonts w:hint="eastAsia"/>
        </w:rPr>
        <w:t>（</w:t>
      </w:r>
      <w:r>
        <w:rPr>
          <w:rFonts w:hint="eastAsia"/>
        </w:rPr>
        <w:t>2</w:t>
      </w:r>
      <w:r>
        <w:t>-</w:t>
      </w:r>
      <w:r>
        <w:rPr>
          <w:rFonts w:hint="eastAsia"/>
        </w:rPr>
        <w:t>5</w:t>
      </w:r>
      <w:r>
        <w:rPr>
          <w:rFonts w:hint="eastAsia"/>
        </w:rPr>
        <w:t>）</w:t>
      </w:r>
    </w:p>
    <w:p w14:paraId="56BE51FC" w14:textId="77777777" w:rsidR="00894302" w:rsidRDefault="00894302" w:rsidP="00894302">
      <w:pPr>
        <w:ind w:firstLineChars="0" w:firstLine="0"/>
      </w:pPr>
      <w:r>
        <w:rPr>
          <w:rFonts w:hint="eastAsia"/>
        </w:rPr>
        <w:t>其中</w:t>
      </w:r>
      <w:r>
        <w:rPr>
          <w:position w:val="-6"/>
        </w:rPr>
        <w:object w:dxaOrig="208" w:dyaOrig="224" w14:anchorId="11B6E635">
          <v:shape id="_x0000_i1083" type="#_x0000_t75" style="width:11.15pt;height:11.15pt" o:ole="">
            <v:imagedata r:id="rId163" o:title=""/>
          </v:shape>
          <o:OLEObject Type="Embed" ProgID="Equation.DSMT4" ShapeID="_x0000_i1083" DrawAspect="Content" ObjectID="_1653477663" r:id="rId164"/>
        </w:object>
      </w:r>
      <w:r>
        <w:rPr>
          <w:rFonts w:hint="eastAsia"/>
        </w:rPr>
        <w:t>为向量维度，在定位中即表示</w:t>
      </w:r>
      <w:r>
        <w:rPr>
          <w:rFonts w:hint="eastAsia"/>
        </w:rPr>
        <w:t>AP</w:t>
      </w:r>
      <w:r>
        <w:rPr>
          <w:rFonts w:hint="eastAsia"/>
        </w:rPr>
        <w:t>个数。近邻法计算时是选择指纹库</w:t>
      </w:r>
      <w:r w:rsidR="00F404AE">
        <w:rPr>
          <w:rFonts w:hint="eastAsia"/>
        </w:rPr>
        <w:t>中</w:t>
      </w:r>
      <w:r>
        <w:rPr>
          <w:rFonts w:hint="eastAsia"/>
        </w:rPr>
        <w:t>的一个向量与未知位置的向量进行比较，因此坐标为某个参考点的坐标。但是待测点有可能并非参考点的位置，因此只选择一个向量的坐标作为结果误差太大。</w:t>
      </w:r>
      <w:r>
        <w:rPr>
          <w:i/>
          <w:iCs/>
        </w:rPr>
        <w:t>k</w:t>
      </w:r>
      <w:r>
        <w:rPr>
          <w:rFonts w:hint="eastAsia"/>
        </w:rPr>
        <w:t>近邻作为近邻法的改进算法，在选择相似向量时会从指纹库中选择</w:t>
      </w:r>
      <w:r>
        <w:rPr>
          <w:rFonts w:hint="eastAsia"/>
          <w:i/>
          <w:iCs/>
        </w:rPr>
        <w:t>k</w:t>
      </w:r>
      <w:r>
        <w:rPr>
          <w:rFonts w:hint="eastAsia"/>
        </w:rPr>
        <w:t>个与目标向量最相近的向量，并将这些向量的坐标进行平均作为未知位置的坐标。计算公式如式（</w:t>
      </w:r>
      <w:r>
        <w:rPr>
          <w:rFonts w:hint="eastAsia"/>
        </w:rPr>
        <w:t>2-6</w:t>
      </w:r>
      <w:r>
        <w:rPr>
          <w:rFonts w:hint="eastAsia"/>
        </w:rPr>
        <w:t>）所示：</w:t>
      </w:r>
    </w:p>
    <w:p w14:paraId="5E5C13E6" w14:textId="77777777" w:rsidR="00894302" w:rsidRDefault="00894302" w:rsidP="00894302">
      <w:pPr>
        <w:spacing w:line="240" w:lineRule="auto"/>
        <w:ind w:firstLineChars="550" w:firstLine="1320"/>
        <w:jc w:val="right"/>
      </w:pPr>
      <w:r>
        <w:rPr>
          <w:position w:val="-24"/>
        </w:rPr>
        <w:object w:dxaOrig="4056" w:dyaOrig="616" w14:anchorId="30AA47F0">
          <v:shape id="_x0000_i1084" type="#_x0000_t75" style="width:202.3pt;height:31.3pt" o:ole="">
            <v:imagedata r:id="rId165" o:title=""/>
          </v:shape>
          <o:OLEObject Type="Embed" ProgID="Equation.DSMT4" ShapeID="_x0000_i1084" DrawAspect="Content" ObjectID="_1653477664" r:id="rId166"/>
        </w:object>
      </w:r>
      <w:r>
        <w:rPr>
          <w:rFonts w:hint="eastAsia"/>
        </w:rPr>
        <w:t xml:space="preserve"> </w:t>
      </w:r>
      <w:r>
        <w:t xml:space="preserve">          </w:t>
      </w:r>
      <w:r>
        <w:rPr>
          <w:rFonts w:hint="eastAsia"/>
        </w:rPr>
        <w:t>（</w:t>
      </w:r>
      <w:r>
        <w:rPr>
          <w:rFonts w:hint="eastAsia"/>
        </w:rPr>
        <w:t>2</w:t>
      </w:r>
      <w:r>
        <w:t>-</w:t>
      </w:r>
      <w:r>
        <w:rPr>
          <w:rFonts w:hint="eastAsia"/>
        </w:rPr>
        <w:t>6</w:t>
      </w:r>
      <w:r>
        <w:rPr>
          <w:rFonts w:hint="eastAsia"/>
        </w:rPr>
        <w:t>）</w:t>
      </w:r>
    </w:p>
    <w:p w14:paraId="0D745937" w14:textId="77777777" w:rsidR="00F404AE" w:rsidRDefault="00894302" w:rsidP="00F404AE">
      <w:pPr>
        <w:ind w:firstLine="480"/>
      </w:pPr>
      <w:r>
        <w:rPr>
          <w:rFonts w:hint="eastAsia"/>
        </w:rPr>
        <w:t>本节分别计算从</w:t>
      </w:r>
      <w:r>
        <w:t>1</w:t>
      </w:r>
      <w:r>
        <w:rPr>
          <w:rFonts w:hint="eastAsia"/>
        </w:rPr>
        <w:t>个</w:t>
      </w:r>
      <w:r w:rsidR="00F404AE">
        <w:rPr>
          <w:rFonts w:hint="eastAsia"/>
        </w:rPr>
        <w:t>AP</w:t>
      </w:r>
      <w:r>
        <w:rPr>
          <w:rFonts w:hint="eastAsia"/>
        </w:rPr>
        <w:t>到</w:t>
      </w:r>
      <w:r>
        <w:rPr>
          <w:rFonts w:hint="eastAsia"/>
        </w:rPr>
        <w:t>6</w:t>
      </w:r>
      <w:r>
        <w:rPr>
          <w:rFonts w:hint="eastAsia"/>
        </w:rPr>
        <w:t>个</w:t>
      </w:r>
      <w:r w:rsidR="00F404AE">
        <w:rPr>
          <w:rFonts w:hint="eastAsia"/>
        </w:rPr>
        <w:t>AP</w:t>
      </w:r>
      <w:r>
        <w:rPr>
          <w:rFonts w:hint="eastAsia"/>
        </w:rPr>
        <w:t>的定位精度，并分别绘制累积分布函数曲线，观察定位精度及收敛情况，实验结果如图</w:t>
      </w:r>
      <w:r>
        <w:rPr>
          <w:rFonts w:hint="eastAsia"/>
        </w:rPr>
        <w:t>3-5</w:t>
      </w:r>
      <w:r>
        <w:rPr>
          <w:rFonts w:hint="eastAsia"/>
        </w:rPr>
        <w:t>所示。</w:t>
      </w:r>
    </w:p>
    <w:p w14:paraId="438F53B8" w14:textId="77777777" w:rsidR="00894302" w:rsidRDefault="00894302" w:rsidP="00894302">
      <w:pPr>
        <w:spacing w:line="240" w:lineRule="auto"/>
        <w:ind w:firstLineChars="0" w:firstLine="0"/>
        <w:jc w:val="center"/>
      </w:pPr>
      <w:r>
        <w:rPr>
          <w:noProof/>
        </w:rPr>
        <w:drawing>
          <wp:inline distT="0" distB="0" distL="0" distR="0" wp14:anchorId="0F967D02" wp14:editId="3D11EC6A">
            <wp:extent cx="2890157" cy="2350589"/>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rotWithShape="1">
                    <a:blip r:embed="rId167"/>
                    <a:srcRect t="226" r="3822" b="1892"/>
                    <a:stretch/>
                  </pic:blipFill>
                  <pic:spPr bwMode="auto">
                    <a:xfrm>
                      <a:off x="0" y="0"/>
                      <a:ext cx="2920033" cy="2374888"/>
                    </a:xfrm>
                    <a:prstGeom prst="rect">
                      <a:avLst/>
                    </a:prstGeom>
                    <a:ln>
                      <a:noFill/>
                    </a:ln>
                    <a:extLst>
                      <a:ext uri="{53640926-AAD7-44D8-BBD7-CCE9431645EC}">
                        <a14:shadowObscured xmlns:a14="http://schemas.microsoft.com/office/drawing/2010/main"/>
                      </a:ext>
                    </a:extLst>
                  </pic:spPr>
                </pic:pic>
              </a:graphicData>
            </a:graphic>
          </wp:inline>
        </w:drawing>
      </w:r>
    </w:p>
    <w:p w14:paraId="6C8B9148" w14:textId="77777777" w:rsidR="00894302" w:rsidRDefault="00894302" w:rsidP="00894302">
      <w:pPr>
        <w:ind w:firstLineChars="0" w:firstLine="0"/>
        <w:jc w:val="center"/>
        <w:rPr>
          <w:sz w:val="21"/>
          <w:szCs w:val="21"/>
        </w:rPr>
      </w:pPr>
      <w:r>
        <w:rPr>
          <w:rFonts w:hint="eastAsia"/>
          <w:sz w:val="21"/>
          <w:szCs w:val="21"/>
        </w:rPr>
        <w:t>图</w:t>
      </w:r>
      <w:r>
        <w:rPr>
          <w:sz w:val="21"/>
          <w:szCs w:val="21"/>
        </w:rPr>
        <w:t>3</w:t>
      </w:r>
      <w:r>
        <w:rPr>
          <w:rFonts w:hint="eastAsia"/>
          <w:sz w:val="21"/>
          <w:szCs w:val="21"/>
        </w:rPr>
        <w:t xml:space="preserve">-5 </w:t>
      </w:r>
      <w:r>
        <w:rPr>
          <w:rFonts w:hint="eastAsia"/>
          <w:sz w:val="21"/>
          <w:szCs w:val="21"/>
        </w:rPr>
        <w:t>不同接入点个数的定位性能比较</w:t>
      </w:r>
    </w:p>
    <w:p w14:paraId="41517662" w14:textId="77777777" w:rsidR="00894302" w:rsidRDefault="00894302" w:rsidP="00894302">
      <w:pPr>
        <w:ind w:firstLineChars="0" w:firstLine="0"/>
        <w:jc w:val="center"/>
        <w:rPr>
          <w:sz w:val="21"/>
          <w:szCs w:val="21"/>
        </w:rPr>
      </w:pPr>
      <w:r>
        <w:rPr>
          <w:rFonts w:hint="eastAsia"/>
          <w:sz w:val="21"/>
          <w:szCs w:val="21"/>
        </w:rPr>
        <w:t>Fig.</w:t>
      </w:r>
      <w:r>
        <w:rPr>
          <w:sz w:val="21"/>
          <w:szCs w:val="21"/>
        </w:rPr>
        <w:t>3</w:t>
      </w:r>
      <w:r>
        <w:rPr>
          <w:rFonts w:hint="eastAsia"/>
          <w:sz w:val="21"/>
          <w:szCs w:val="21"/>
        </w:rPr>
        <w:t>-5</w:t>
      </w:r>
      <w:r>
        <w:rPr>
          <w:sz w:val="21"/>
          <w:szCs w:val="21"/>
        </w:rPr>
        <w:t xml:space="preserve"> Comparison of </w:t>
      </w:r>
      <w:r w:rsidR="00C573EB">
        <w:rPr>
          <w:sz w:val="21"/>
          <w:szCs w:val="21"/>
        </w:rPr>
        <w:t>localization</w:t>
      </w:r>
      <w:r>
        <w:rPr>
          <w:sz w:val="21"/>
          <w:szCs w:val="21"/>
        </w:rPr>
        <w:t xml:space="preserve"> performance of different access points</w:t>
      </w:r>
    </w:p>
    <w:p w14:paraId="6D3777EC" w14:textId="79022D5F" w:rsidR="00894302" w:rsidRPr="00CB1543" w:rsidRDefault="00894302" w:rsidP="00CB1543">
      <w:pPr>
        <w:ind w:firstLine="480"/>
      </w:pPr>
      <w:r>
        <w:rPr>
          <w:rFonts w:hint="eastAsia"/>
        </w:rPr>
        <w:lastRenderedPageBreak/>
        <w:t>图</w:t>
      </w:r>
      <w:r>
        <w:t>3</w:t>
      </w:r>
      <w:r>
        <w:rPr>
          <w:rFonts w:hint="eastAsia"/>
        </w:rPr>
        <w:t>-5</w:t>
      </w:r>
      <w:r>
        <w:rPr>
          <w:rFonts w:hint="eastAsia"/>
        </w:rPr>
        <w:t>中共有</w:t>
      </w:r>
      <w:r>
        <w:rPr>
          <w:rFonts w:hint="eastAsia"/>
        </w:rPr>
        <w:t>6</w:t>
      </w:r>
      <w:r>
        <w:rPr>
          <w:rFonts w:hint="eastAsia"/>
        </w:rPr>
        <w:t>条累积分布函数曲线，分别代表当</w:t>
      </w:r>
      <w:r>
        <w:rPr>
          <w:rFonts w:hint="eastAsia"/>
        </w:rPr>
        <w:t>Wi-Fi</w:t>
      </w:r>
      <w:r>
        <w:rPr>
          <w:rFonts w:hint="eastAsia"/>
        </w:rPr>
        <w:t>接入点个数为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时，组成不同的指纹库后</w:t>
      </w:r>
      <w:r w:rsidR="00562548">
        <w:rPr>
          <w:rFonts w:hint="eastAsia"/>
        </w:rPr>
        <w:t>，</w:t>
      </w:r>
      <w:r>
        <w:rPr>
          <w:rFonts w:hint="eastAsia"/>
        </w:rPr>
        <w:t>利用</w:t>
      </w:r>
      <w:r>
        <w:rPr>
          <w:rFonts w:hint="eastAsia"/>
        </w:rPr>
        <w:t>kNN</w:t>
      </w:r>
      <w:r>
        <w:rPr>
          <w:rFonts w:hint="eastAsia"/>
        </w:rPr>
        <w:t>算法进行定位实验得到的累积分布函数曲线。从图中可以看出，当</w:t>
      </w:r>
      <w:r>
        <w:rPr>
          <w:rFonts w:hint="eastAsia"/>
        </w:rPr>
        <w:t>AP</w:t>
      </w:r>
      <w:r>
        <w:rPr>
          <w:rFonts w:hint="eastAsia"/>
        </w:rPr>
        <w:t>个数为</w:t>
      </w:r>
      <w:r>
        <w:rPr>
          <w:rFonts w:hint="eastAsia"/>
        </w:rPr>
        <w:t>1</w:t>
      </w:r>
      <w:r>
        <w:rPr>
          <w:rFonts w:hint="eastAsia"/>
        </w:rPr>
        <w:t>时，定位范围为</w:t>
      </w:r>
      <w:r>
        <w:rPr>
          <w:rFonts w:hint="eastAsia"/>
        </w:rPr>
        <w:t>0.8</w:t>
      </w:r>
      <w:r>
        <w:t xml:space="preserve"> </w:t>
      </w:r>
      <w:r>
        <w:rPr>
          <w:rFonts w:hint="eastAsia"/>
        </w:rPr>
        <w:t>m</w:t>
      </w:r>
      <w:r>
        <w:t xml:space="preserve"> </w:t>
      </w:r>
      <w:r>
        <w:rPr>
          <w:rFonts w:hint="eastAsia"/>
        </w:rPr>
        <w:t>~</w:t>
      </w:r>
      <w:r>
        <w:t xml:space="preserve"> </w:t>
      </w:r>
      <w:r>
        <w:rPr>
          <w:rFonts w:hint="eastAsia"/>
        </w:rPr>
        <w:t>8</w:t>
      </w:r>
      <w:r>
        <w:t xml:space="preserve"> </w:t>
      </w:r>
      <w:r>
        <w:rPr>
          <w:rFonts w:hint="eastAsia"/>
        </w:rPr>
        <w:t>m</w:t>
      </w:r>
      <w:r>
        <w:rPr>
          <w:rFonts w:hint="eastAsia"/>
        </w:rPr>
        <w:t>，定位精度较差；当</w:t>
      </w:r>
      <w:r>
        <w:rPr>
          <w:rFonts w:hint="eastAsia"/>
        </w:rPr>
        <w:t>AP</w:t>
      </w:r>
      <w:r>
        <w:rPr>
          <w:rFonts w:hint="eastAsia"/>
        </w:rPr>
        <w:t>个数为</w:t>
      </w:r>
      <w:r>
        <w:rPr>
          <w:rFonts w:hint="eastAsia"/>
        </w:rPr>
        <w:t>2</w:t>
      </w:r>
      <w:r>
        <w:rPr>
          <w:rFonts w:hint="eastAsia"/>
        </w:rPr>
        <w:t>时，</w:t>
      </w:r>
      <w:r w:rsidR="00CB1543">
        <w:rPr>
          <w:rFonts w:hint="eastAsia"/>
        </w:rPr>
        <w:t>定位性能最优的是</w:t>
      </w:r>
      <w:r w:rsidR="00CB1543">
        <w:rPr>
          <w:rFonts w:hint="eastAsia"/>
        </w:rPr>
        <w:t>AP1</w:t>
      </w:r>
      <w:r w:rsidR="00CB1543">
        <w:rPr>
          <w:rFonts w:hint="eastAsia"/>
        </w:rPr>
        <w:t>和</w:t>
      </w:r>
      <w:r w:rsidR="00CB1543">
        <w:rPr>
          <w:rFonts w:hint="eastAsia"/>
        </w:rPr>
        <w:t>AP5</w:t>
      </w:r>
      <w:r w:rsidR="00CB1543">
        <w:rPr>
          <w:rFonts w:hint="eastAsia"/>
        </w:rPr>
        <w:t>的组合，</w:t>
      </w:r>
      <w:r>
        <w:rPr>
          <w:rFonts w:hint="eastAsia"/>
        </w:rPr>
        <w:t>可以看出函数曲线收敛速度明显加快，定位范围为</w:t>
      </w:r>
      <w:r>
        <w:rPr>
          <w:rFonts w:hint="eastAsia"/>
        </w:rPr>
        <w:t>0.9</w:t>
      </w:r>
      <w:r>
        <w:t xml:space="preserve"> </w:t>
      </w:r>
      <w:r>
        <w:rPr>
          <w:rFonts w:hint="eastAsia"/>
        </w:rPr>
        <w:t>m</w:t>
      </w:r>
      <w:r>
        <w:t xml:space="preserve"> </w:t>
      </w:r>
      <w:r>
        <w:rPr>
          <w:rFonts w:hint="eastAsia"/>
        </w:rPr>
        <w:t>~</w:t>
      </w:r>
      <w:r>
        <w:t xml:space="preserve"> </w:t>
      </w:r>
      <w:r>
        <w:rPr>
          <w:rFonts w:hint="eastAsia"/>
        </w:rPr>
        <w:t>6.4</w:t>
      </w:r>
      <w:r>
        <w:t xml:space="preserve"> </w:t>
      </w:r>
      <w:r>
        <w:rPr>
          <w:rFonts w:hint="eastAsia"/>
        </w:rPr>
        <w:t>m</w:t>
      </w:r>
      <w:r>
        <w:rPr>
          <w:rFonts w:hint="eastAsia"/>
        </w:rPr>
        <w:t>，其中有</w:t>
      </w:r>
      <w:r>
        <w:rPr>
          <w:rFonts w:hint="eastAsia"/>
        </w:rPr>
        <w:t>80%</w:t>
      </w:r>
      <w:r>
        <w:rPr>
          <w:rFonts w:hint="eastAsia"/>
        </w:rPr>
        <w:t>的样本定位精度是小于</w:t>
      </w:r>
      <w:r>
        <w:rPr>
          <w:rFonts w:hint="eastAsia"/>
        </w:rPr>
        <w:t>3.8</w:t>
      </w:r>
      <w:r>
        <w:t xml:space="preserve"> </w:t>
      </w:r>
      <w:r>
        <w:rPr>
          <w:rFonts w:hint="eastAsia"/>
        </w:rPr>
        <w:t>m</w:t>
      </w:r>
      <w:r>
        <w:rPr>
          <w:rFonts w:hint="eastAsia"/>
        </w:rPr>
        <w:t>的；</w:t>
      </w:r>
      <w:r>
        <w:rPr>
          <w:rFonts w:hint="eastAsia"/>
        </w:rPr>
        <w:t>AP</w:t>
      </w:r>
      <w:r>
        <w:rPr>
          <w:rFonts w:hint="eastAsia"/>
        </w:rPr>
        <w:t>个数为</w:t>
      </w:r>
      <w:r>
        <w:rPr>
          <w:rFonts w:hint="eastAsia"/>
        </w:rPr>
        <w:t>3</w:t>
      </w:r>
      <w:r>
        <w:rPr>
          <w:rFonts w:hint="eastAsia"/>
        </w:rPr>
        <w:t>时，</w:t>
      </w:r>
      <w:r w:rsidR="00CB1543">
        <w:rPr>
          <w:rFonts w:hint="eastAsia"/>
        </w:rPr>
        <w:t>选择的是</w:t>
      </w:r>
      <w:r w:rsidR="00CB1543">
        <w:rPr>
          <w:rFonts w:hint="eastAsia"/>
        </w:rPr>
        <w:t>AP1</w:t>
      </w:r>
      <w:r w:rsidR="00CB1543">
        <w:rPr>
          <w:rFonts w:hint="eastAsia"/>
        </w:rPr>
        <w:t>、</w:t>
      </w:r>
      <w:r w:rsidR="00CB1543">
        <w:rPr>
          <w:rFonts w:hint="eastAsia"/>
        </w:rPr>
        <w:t>AP3</w:t>
      </w:r>
      <w:r w:rsidR="00CB1543">
        <w:rPr>
          <w:rFonts w:hint="eastAsia"/>
        </w:rPr>
        <w:t>和</w:t>
      </w:r>
      <w:r w:rsidR="00CB1543">
        <w:rPr>
          <w:rFonts w:hint="eastAsia"/>
        </w:rPr>
        <w:t>AP5</w:t>
      </w:r>
      <w:r w:rsidR="00CB1543">
        <w:rPr>
          <w:rFonts w:hint="eastAsia"/>
        </w:rPr>
        <w:t>的组合，</w:t>
      </w:r>
      <w:r>
        <w:rPr>
          <w:rFonts w:hint="eastAsia"/>
        </w:rPr>
        <w:t>可以看出随着接入点的增多，定位精度逐渐减小，收敛速度变快，此时的定位范围</w:t>
      </w:r>
      <w:r>
        <w:rPr>
          <w:rFonts w:hint="eastAsia"/>
        </w:rPr>
        <w:t>0.45</w:t>
      </w:r>
      <w:r>
        <w:t xml:space="preserve"> </w:t>
      </w:r>
      <w:r>
        <w:rPr>
          <w:rFonts w:hint="eastAsia"/>
        </w:rPr>
        <w:t>m</w:t>
      </w:r>
      <w:r>
        <w:t xml:space="preserve"> </w:t>
      </w:r>
      <w:r>
        <w:rPr>
          <w:rFonts w:hint="eastAsia"/>
        </w:rPr>
        <w:t>~</w:t>
      </w:r>
      <w:r>
        <w:t xml:space="preserve"> </w:t>
      </w:r>
      <w:r>
        <w:rPr>
          <w:rFonts w:hint="eastAsia"/>
        </w:rPr>
        <w:t>6</w:t>
      </w:r>
      <w:r>
        <w:t xml:space="preserve"> </w:t>
      </w:r>
      <w:r>
        <w:rPr>
          <w:rFonts w:hint="eastAsia"/>
        </w:rPr>
        <w:t>m</w:t>
      </w:r>
      <w:r>
        <w:rPr>
          <w:rFonts w:hint="eastAsia"/>
        </w:rPr>
        <w:t>，接近</w:t>
      </w:r>
      <w:r>
        <w:rPr>
          <w:rFonts w:hint="eastAsia"/>
        </w:rPr>
        <w:t>70%</w:t>
      </w:r>
      <w:r>
        <w:rPr>
          <w:rFonts w:hint="eastAsia"/>
        </w:rPr>
        <w:t>的概率定位精度是小于</w:t>
      </w:r>
      <w:r>
        <w:rPr>
          <w:rFonts w:hint="eastAsia"/>
        </w:rPr>
        <w:t>3</w:t>
      </w:r>
      <w:r>
        <w:t xml:space="preserve">.2 </w:t>
      </w:r>
      <w:r>
        <w:rPr>
          <w:rFonts w:hint="eastAsia"/>
        </w:rPr>
        <w:t>m</w:t>
      </w:r>
      <w:r>
        <w:rPr>
          <w:rFonts w:hint="eastAsia"/>
        </w:rPr>
        <w:t>的；</w:t>
      </w:r>
      <w:r>
        <w:rPr>
          <w:rFonts w:hint="eastAsia"/>
        </w:rPr>
        <w:t>AP</w:t>
      </w:r>
      <w:r>
        <w:rPr>
          <w:rFonts w:hint="eastAsia"/>
        </w:rPr>
        <w:t>个数为</w:t>
      </w:r>
      <w:r>
        <w:rPr>
          <w:rFonts w:hint="eastAsia"/>
        </w:rPr>
        <w:t>4</w:t>
      </w:r>
      <w:r>
        <w:rPr>
          <w:rFonts w:hint="eastAsia"/>
        </w:rPr>
        <w:t>和</w:t>
      </w:r>
      <w:r>
        <w:rPr>
          <w:rFonts w:hint="eastAsia"/>
        </w:rPr>
        <w:t>5</w:t>
      </w:r>
      <w:r>
        <w:rPr>
          <w:rFonts w:hint="eastAsia"/>
        </w:rPr>
        <w:t>时，</w:t>
      </w:r>
      <w:r w:rsidR="00CB1543">
        <w:rPr>
          <w:rFonts w:hint="eastAsia"/>
        </w:rPr>
        <w:t>选择的组合分别为</w:t>
      </w:r>
      <w:r w:rsidR="00CB1543">
        <w:rPr>
          <w:rFonts w:hint="eastAsia"/>
        </w:rPr>
        <w:t>AP1</w:t>
      </w:r>
      <w:r w:rsidR="00CB1543">
        <w:rPr>
          <w:rFonts w:hint="eastAsia"/>
        </w:rPr>
        <w:t>、</w:t>
      </w:r>
      <w:r w:rsidR="00CB1543">
        <w:rPr>
          <w:rFonts w:hint="eastAsia"/>
        </w:rPr>
        <w:t>AP2</w:t>
      </w:r>
      <w:r w:rsidR="00CB1543">
        <w:rPr>
          <w:rFonts w:hint="eastAsia"/>
        </w:rPr>
        <w:t>、</w:t>
      </w:r>
      <w:r w:rsidR="00CB1543">
        <w:rPr>
          <w:rFonts w:hint="eastAsia"/>
        </w:rPr>
        <w:t>AP4</w:t>
      </w:r>
      <w:r w:rsidR="00CB1543">
        <w:rPr>
          <w:rFonts w:hint="eastAsia"/>
        </w:rPr>
        <w:t>、</w:t>
      </w:r>
      <w:r w:rsidR="00CB1543">
        <w:rPr>
          <w:rFonts w:hint="eastAsia"/>
        </w:rPr>
        <w:t>AP6</w:t>
      </w:r>
      <w:r w:rsidR="00CB1543">
        <w:rPr>
          <w:rFonts w:hint="eastAsia"/>
        </w:rPr>
        <w:t>及</w:t>
      </w:r>
      <w:r w:rsidR="00CB1543">
        <w:rPr>
          <w:rFonts w:hint="eastAsia"/>
        </w:rPr>
        <w:t>AP1</w:t>
      </w:r>
      <w:r w:rsidR="00CB1543">
        <w:rPr>
          <w:rFonts w:hint="eastAsia"/>
        </w:rPr>
        <w:t>、</w:t>
      </w:r>
      <w:r w:rsidR="00CB1543">
        <w:rPr>
          <w:rFonts w:hint="eastAsia"/>
        </w:rPr>
        <w:t>AP2</w:t>
      </w:r>
      <w:r w:rsidR="00CB1543">
        <w:rPr>
          <w:rFonts w:hint="eastAsia"/>
        </w:rPr>
        <w:t>、</w:t>
      </w:r>
      <w:r w:rsidR="00CB1543">
        <w:rPr>
          <w:rFonts w:hint="eastAsia"/>
        </w:rPr>
        <w:t>AP4</w:t>
      </w:r>
      <w:r w:rsidR="00CB1543">
        <w:rPr>
          <w:rFonts w:hint="eastAsia"/>
        </w:rPr>
        <w:t>、</w:t>
      </w:r>
      <w:r w:rsidR="00CB1543">
        <w:rPr>
          <w:rFonts w:hint="eastAsia"/>
        </w:rPr>
        <w:t>AP5</w:t>
      </w:r>
      <w:r w:rsidR="00CB1543">
        <w:rPr>
          <w:rFonts w:hint="eastAsia"/>
        </w:rPr>
        <w:t>、</w:t>
      </w:r>
      <w:r w:rsidR="00CB1543">
        <w:rPr>
          <w:rFonts w:hint="eastAsia"/>
        </w:rPr>
        <w:t>AP6</w:t>
      </w:r>
      <w:r w:rsidR="00CB1543">
        <w:rPr>
          <w:rFonts w:hint="eastAsia"/>
        </w:rPr>
        <w:t>，与其他组合的定位性能相差较小，</w:t>
      </w:r>
      <w:r>
        <w:rPr>
          <w:rFonts w:hint="eastAsia"/>
        </w:rPr>
        <w:t>定位范围均为</w:t>
      </w:r>
      <w:r>
        <w:rPr>
          <w:rFonts w:hint="eastAsia"/>
        </w:rPr>
        <w:t>0.</w:t>
      </w:r>
      <w:r>
        <w:t xml:space="preserve">5 m </w:t>
      </w:r>
      <w:r>
        <w:rPr>
          <w:rFonts w:hint="eastAsia"/>
        </w:rPr>
        <w:t>~</w:t>
      </w:r>
      <w:r>
        <w:t xml:space="preserve"> 6</w:t>
      </w:r>
      <w:r>
        <w:rPr>
          <w:rFonts w:hint="eastAsia"/>
        </w:rPr>
        <w:t>m</w:t>
      </w:r>
      <w:r>
        <w:rPr>
          <w:rFonts w:hint="eastAsia"/>
        </w:rPr>
        <w:t>左右，</w:t>
      </w:r>
      <w:r>
        <w:rPr>
          <w:rFonts w:hint="eastAsia"/>
        </w:rPr>
        <w:t>AP</w:t>
      </w:r>
      <w:r>
        <w:rPr>
          <w:rFonts w:hint="eastAsia"/>
        </w:rPr>
        <w:t>个数为</w:t>
      </w:r>
      <w:r>
        <w:rPr>
          <w:rFonts w:hint="eastAsia"/>
        </w:rPr>
        <w:t>5</w:t>
      </w:r>
      <w:r>
        <w:rPr>
          <w:rFonts w:hint="eastAsia"/>
        </w:rPr>
        <w:t>时的收敛速度稍快，造成二者定位性能差别较小的原因考虑是人工测量存在误差；最后为</w:t>
      </w:r>
      <w:r>
        <w:rPr>
          <w:rFonts w:hint="eastAsia"/>
        </w:rPr>
        <w:t>6</w:t>
      </w:r>
      <w:r>
        <w:rPr>
          <w:rFonts w:hint="eastAsia"/>
        </w:rPr>
        <w:t>个</w:t>
      </w:r>
      <w:r w:rsidR="00562548">
        <w:rPr>
          <w:rFonts w:hint="eastAsia"/>
        </w:rPr>
        <w:t>AP</w:t>
      </w:r>
      <w:r>
        <w:rPr>
          <w:rFonts w:hint="eastAsia"/>
        </w:rPr>
        <w:t>的定位曲线，从图中可以看出，</w:t>
      </w:r>
      <w:r w:rsidR="00562548">
        <w:rPr>
          <w:rFonts w:hint="eastAsia"/>
        </w:rPr>
        <w:t>曲线</w:t>
      </w:r>
      <w:r>
        <w:rPr>
          <w:rFonts w:hint="eastAsia"/>
        </w:rPr>
        <w:t>收敛明显，定位</w:t>
      </w:r>
      <w:r w:rsidR="00562548">
        <w:rPr>
          <w:rFonts w:hint="eastAsia"/>
        </w:rPr>
        <w:t>误差</w:t>
      </w:r>
      <w:r>
        <w:rPr>
          <w:rFonts w:hint="eastAsia"/>
        </w:rPr>
        <w:t>范围为</w:t>
      </w:r>
      <w:r>
        <w:rPr>
          <w:rFonts w:hint="eastAsia"/>
        </w:rPr>
        <w:t>0.3</w:t>
      </w:r>
      <w:r>
        <w:t xml:space="preserve"> </w:t>
      </w:r>
      <w:r>
        <w:rPr>
          <w:rFonts w:hint="eastAsia"/>
        </w:rPr>
        <w:t>m</w:t>
      </w:r>
      <w:r>
        <w:t xml:space="preserve"> </w:t>
      </w:r>
      <w:r>
        <w:rPr>
          <w:rFonts w:hint="eastAsia"/>
        </w:rPr>
        <w:t>~</w:t>
      </w:r>
      <w:r>
        <w:t xml:space="preserve"> 4.6 </w:t>
      </w:r>
      <w:r>
        <w:rPr>
          <w:rFonts w:hint="eastAsia"/>
        </w:rPr>
        <w:t>m</w:t>
      </w:r>
      <w:r>
        <w:rPr>
          <w:rFonts w:hint="eastAsia"/>
        </w:rPr>
        <w:t>，并且有</w:t>
      </w:r>
      <w:r>
        <w:rPr>
          <w:rFonts w:hint="eastAsia"/>
        </w:rPr>
        <w:t>90%</w:t>
      </w:r>
      <w:r>
        <w:rPr>
          <w:rFonts w:hint="eastAsia"/>
        </w:rPr>
        <w:t>的概率定位精度是小于</w:t>
      </w:r>
      <w:r>
        <w:rPr>
          <w:rFonts w:hint="eastAsia"/>
        </w:rPr>
        <w:t>2.5</w:t>
      </w:r>
      <w:r>
        <w:t xml:space="preserve"> </w:t>
      </w:r>
      <w:r>
        <w:rPr>
          <w:rFonts w:hint="eastAsia"/>
        </w:rPr>
        <w:t>m</w:t>
      </w:r>
      <w:r>
        <w:rPr>
          <w:rFonts w:hint="eastAsia"/>
        </w:rPr>
        <w:t>左右的。因此本文在后续实验中，将使用</w:t>
      </w:r>
      <w:r>
        <w:rPr>
          <w:rFonts w:hint="eastAsia"/>
        </w:rPr>
        <w:t>6</w:t>
      </w:r>
      <w:r>
        <w:rPr>
          <w:rFonts w:hint="eastAsia"/>
        </w:rPr>
        <w:t>个</w:t>
      </w:r>
      <w:r>
        <w:rPr>
          <w:rFonts w:hint="eastAsia"/>
        </w:rPr>
        <w:t>AP</w:t>
      </w:r>
      <w:r>
        <w:rPr>
          <w:rFonts w:hint="eastAsia"/>
        </w:rPr>
        <w:t>进行实验。</w:t>
      </w:r>
    </w:p>
    <w:p w14:paraId="04008F46" w14:textId="77777777" w:rsidR="00894302" w:rsidRDefault="00894302" w:rsidP="00894302">
      <w:pPr>
        <w:spacing w:before="480" w:after="360" w:line="240" w:lineRule="auto"/>
        <w:ind w:firstLineChars="0" w:firstLine="0"/>
        <w:outlineLvl w:val="2"/>
        <w:rPr>
          <w:rFonts w:eastAsia="黑体"/>
          <w:sz w:val="30"/>
        </w:rPr>
      </w:pPr>
      <w:bookmarkStart w:id="53" w:name="_Toc40095320"/>
      <w:r>
        <w:rPr>
          <w:rFonts w:eastAsia="黑体" w:hint="eastAsia"/>
          <w:sz w:val="30"/>
        </w:rPr>
        <w:t>3.1</w:t>
      </w:r>
      <w:r>
        <w:rPr>
          <w:rFonts w:eastAsia="黑体"/>
          <w:sz w:val="30"/>
        </w:rPr>
        <w:t>.</w:t>
      </w:r>
      <w:r>
        <w:rPr>
          <w:rFonts w:eastAsia="黑体" w:hint="eastAsia"/>
          <w:sz w:val="30"/>
        </w:rPr>
        <w:t xml:space="preserve">4  </w:t>
      </w:r>
      <w:r>
        <w:rPr>
          <w:rFonts w:eastAsia="黑体" w:hint="eastAsia"/>
          <w:sz w:val="28"/>
          <w:szCs w:val="28"/>
        </w:rPr>
        <w:t>定位性能</w:t>
      </w:r>
      <w:bookmarkEnd w:id="53"/>
    </w:p>
    <w:p w14:paraId="248531B2" w14:textId="77777777" w:rsidR="00894302" w:rsidRDefault="004070B9" w:rsidP="00894302">
      <w:pPr>
        <w:ind w:firstLineChars="0" w:firstLine="480"/>
      </w:pPr>
      <w:r>
        <w:rPr>
          <w:rFonts w:hint="eastAsia"/>
        </w:rPr>
        <w:t>本节</w:t>
      </w:r>
      <w:r w:rsidR="00894302">
        <w:rPr>
          <w:rFonts w:hint="eastAsia"/>
        </w:rPr>
        <w:t>使用了常见的机器学习</w:t>
      </w:r>
      <w:r>
        <w:rPr>
          <w:rFonts w:hint="eastAsia"/>
        </w:rPr>
        <w:t>算法</w:t>
      </w:r>
      <w:r w:rsidR="00894302">
        <w:rPr>
          <w:rFonts w:hint="eastAsia"/>
        </w:rPr>
        <w:t>对实测数据集进行了定位实验，并进行了主要参数介绍，为后续的</w:t>
      </w:r>
      <w:r>
        <w:rPr>
          <w:rFonts w:hint="eastAsia"/>
        </w:rPr>
        <w:t>定位</w:t>
      </w:r>
      <w:r w:rsidR="00894302">
        <w:rPr>
          <w:rFonts w:hint="eastAsia"/>
        </w:rPr>
        <w:t>实验提供对比依据。实验结果如表</w:t>
      </w:r>
      <w:r w:rsidR="00894302">
        <w:t>3</w:t>
      </w:r>
      <w:r w:rsidR="00894302">
        <w:rPr>
          <w:rFonts w:hint="eastAsia"/>
        </w:rPr>
        <w:t>-</w:t>
      </w:r>
      <w:r w:rsidR="00894302">
        <w:t>2</w:t>
      </w:r>
      <w:r w:rsidR="00894302">
        <w:rPr>
          <w:rFonts w:hint="eastAsia"/>
        </w:rPr>
        <w:t>所示，</w:t>
      </w:r>
      <w:r w:rsidR="00894302" w:rsidRPr="004070B9">
        <w:rPr>
          <w:rFonts w:hint="eastAsia"/>
          <w:i/>
          <w:iCs/>
        </w:rPr>
        <w:t>k</w:t>
      </w:r>
      <w:r w:rsidR="00894302">
        <w:rPr>
          <w:rFonts w:hint="eastAsia"/>
        </w:rPr>
        <w:t>近邻算法（</w:t>
      </w:r>
      <w:r w:rsidR="00894302">
        <w:rPr>
          <w:rFonts w:hint="eastAsia"/>
        </w:rPr>
        <w:t>kNN</w:t>
      </w:r>
      <w:r w:rsidR="00894302">
        <w:rPr>
          <w:rFonts w:hint="eastAsia"/>
        </w:rPr>
        <w:t>）定位精度为</w:t>
      </w:r>
      <w:r w:rsidR="00894302">
        <w:rPr>
          <w:rFonts w:hint="eastAsia"/>
        </w:rPr>
        <w:t>1.62</w:t>
      </w:r>
      <w:r w:rsidR="00894302">
        <w:t xml:space="preserve"> </w:t>
      </w:r>
      <w:r w:rsidR="00894302">
        <w:rPr>
          <w:rFonts w:hint="eastAsia"/>
        </w:rPr>
        <w:t>m</w:t>
      </w:r>
      <w:r w:rsidR="00894302">
        <w:rPr>
          <w:rFonts w:hint="eastAsia"/>
        </w:rPr>
        <w:t>，随机森林（</w:t>
      </w:r>
      <w:r w:rsidR="00894302">
        <w:t>Random Forest</w:t>
      </w:r>
      <w:r w:rsidR="00894302">
        <w:rPr>
          <w:rFonts w:hint="eastAsia"/>
        </w:rPr>
        <w:t>）的定位精度为</w:t>
      </w:r>
      <w:r w:rsidR="00894302">
        <w:rPr>
          <w:rFonts w:hint="eastAsia"/>
        </w:rPr>
        <w:t>1.675</w:t>
      </w:r>
      <w:r w:rsidR="00894302">
        <w:t xml:space="preserve"> </w:t>
      </w:r>
      <w:r w:rsidR="00894302">
        <w:rPr>
          <w:rFonts w:hint="eastAsia"/>
        </w:rPr>
        <w:t>m</w:t>
      </w:r>
      <w:r w:rsidR="00894302">
        <w:rPr>
          <w:rFonts w:hint="eastAsia"/>
        </w:rPr>
        <w:t>，</w:t>
      </w:r>
      <w:r w:rsidR="00894302">
        <w:t>梯度提升迭代决策树</w:t>
      </w:r>
      <w:r w:rsidR="00894302">
        <w:rPr>
          <w:rFonts w:hint="eastAsia"/>
        </w:rPr>
        <w:t>（</w:t>
      </w:r>
      <w:r w:rsidR="00894302">
        <w:rPr>
          <w:rFonts w:hint="eastAsia"/>
        </w:rPr>
        <w:t>GBDT</w:t>
      </w:r>
      <w:r w:rsidR="00894302">
        <w:rPr>
          <w:rFonts w:hint="eastAsia"/>
        </w:rPr>
        <w:t>）的定位精度为</w:t>
      </w:r>
      <w:r w:rsidR="00894302">
        <w:rPr>
          <w:rFonts w:hint="eastAsia"/>
        </w:rPr>
        <w:t>1.93</w:t>
      </w:r>
      <w:r w:rsidR="00894302">
        <w:t xml:space="preserve"> </w:t>
      </w:r>
      <w:r w:rsidR="00894302">
        <w:rPr>
          <w:rFonts w:hint="eastAsia"/>
        </w:rPr>
        <w:t>m</w:t>
      </w:r>
      <w:r>
        <w:rPr>
          <w:rFonts w:hint="eastAsia"/>
        </w:rPr>
        <w:t>。</w:t>
      </w:r>
      <w:r w:rsidR="00894302">
        <w:rPr>
          <w:rFonts w:hint="eastAsia"/>
        </w:rPr>
        <w:t>由此可以看出，机器学习与位置指纹的结合可以很好的解决定位问题，而</w:t>
      </w:r>
      <w:r w:rsidR="00894302">
        <w:rPr>
          <w:rFonts w:hint="eastAsia"/>
        </w:rPr>
        <w:t>kNN</w:t>
      </w:r>
      <w:r w:rsidR="00894302">
        <w:rPr>
          <w:rFonts w:hint="eastAsia"/>
        </w:rPr>
        <w:t>算法在定位精度以及算法复杂度上都有较好的表现，因此</w:t>
      </w:r>
      <w:r w:rsidR="00894302">
        <w:rPr>
          <w:rFonts w:hint="eastAsia"/>
        </w:rPr>
        <w:t>kNN</w:t>
      </w:r>
      <w:r w:rsidR="00894302">
        <w:rPr>
          <w:rFonts w:hint="eastAsia"/>
        </w:rPr>
        <w:t>是一种使用较为广泛的定位算法。</w:t>
      </w:r>
    </w:p>
    <w:p w14:paraId="24D03529" w14:textId="77777777" w:rsidR="00894302" w:rsidRDefault="00894302" w:rsidP="00894302">
      <w:pPr>
        <w:ind w:firstLineChars="0" w:firstLine="480"/>
        <w:jc w:val="center"/>
      </w:pPr>
    </w:p>
    <w:p w14:paraId="629421E9" w14:textId="77777777" w:rsidR="00894302" w:rsidRDefault="00894302" w:rsidP="00894302">
      <w:pPr>
        <w:ind w:firstLineChars="0" w:firstLine="0"/>
        <w:jc w:val="center"/>
        <w:rPr>
          <w:sz w:val="21"/>
          <w:szCs w:val="21"/>
        </w:rPr>
      </w:pPr>
      <w:r>
        <w:rPr>
          <w:rFonts w:hint="eastAsia"/>
          <w:sz w:val="21"/>
          <w:szCs w:val="21"/>
        </w:rPr>
        <w:t>表</w:t>
      </w:r>
      <w:r>
        <w:rPr>
          <w:sz w:val="21"/>
          <w:szCs w:val="21"/>
        </w:rPr>
        <w:t xml:space="preserve">3-2 </w:t>
      </w:r>
      <w:r>
        <w:rPr>
          <w:rFonts w:hint="eastAsia"/>
          <w:sz w:val="21"/>
          <w:szCs w:val="21"/>
        </w:rPr>
        <w:t>算法性能分析</w:t>
      </w:r>
    </w:p>
    <w:p w14:paraId="67E5D470" w14:textId="77777777" w:rsidR="00894302" w:rsidRDefault="00894302" w:rsidP="00894302">
      <w:pPr>
        <w:ind w:firstLineChars="0" w:firstLine="0"/>
        <w:jc w:val="center"/>
        <w:rPr>
          <w:sz w:val="21"/>
          <w:szCs w:val="21"/>
        </w:rPr>
      </w:pPr>
      <w:r>
        <w:rPr>
          <w:sz w:val="21"/>
          <w:szCs w:val="21"/>
        </w:rPr>
        <w:t xml:space="preserve">Table 3-2 Algorithm complexity analysis </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1621"/>
        <w:gridCol w:w="1706"/>
        <w:gridCol w:w="1581"/>
        <w:gridCol w:w="2141"/>
      </w:tblGrid>
      <w:tr w:rsidR="00894302" w14:paraId="2F0C17EA" w14:textId="77777777" w:rsidTr="004070B9">
        <w:trPr>
          <w:trHeight w:val="621"/>
          <w:jc w:val="center"/>
        </w:trPr>
        <w:tc>
          <w:tcPr>
            <w:tcW w:w="1621" w:type="dxa"/>
            <w:tcBorders>
              <w:top w:val="single" w:sz="12" w:space="0" w:color="000000"/>
              <w:left w:val="nil"/>
              <w:bottom w:val="single" w:sz="6" w:space="0" w:color="auto"/>
              <w:right w:val="nil"/>
            </w:tcBorders>
            <w:vAlign w:val="center"/>
          </w:tcPr>
          <w:p w14:paraId="7713C2FF" w14:textId="77777777" w:rsidR="00894302" w:rsidRDefault="00894302" w:rsidP="00C753D1">
            <w:pPr>
              <w:spacing w:line="240" w:lineRule="auto"/>
              <w:ind w:firstLineChars="0" w:firstLine="0"/>
              <w:jc w:val="center"/>
              <w:rPr>
                <w:color w:val="FFFFFF"/>
                <w:sz w:val="21"/>
                <w:szCs w:val="21"/>
              </w:rPr>
            </w:pPr>
            <w:r>
              <w:rPr>
                <w:sz w:val="21"/>
                <w:szCs w:val="21"/>
              </w:rPr>
              <w:t>算法</w:t>
            </w:r>
          </w:p>
        </w:tc>
        <w:tc>
          <w:tcPr>
            <w:tcW w:w="1706" w:type="dxa"/>
            <w:tcBorders>
              <w:top w:val="single" w:sz="12" w:space="0" w:color="000000"/>
              <w:left w:val="nil"/>
              <w:bottom w:val="single" w:sz="6" w:space="0" w:color="auto"/>
              <w:right w:val="nil"/>
            </w:tcBorders>
            <w:vAlign w:val="center"/>
          </w:tcPr>
          <w:p w14:paraId="4C2CA992" w14:textId="77777777" w:rsidR="00894302" w:rsidRDefault="00894302" w:rsidP="00C753D1">
            <w:pPr>
              <w:spacing w:line="240" w:lineRule="auto"/>
              <w:ind w:firstLineChars="0" w:firstLine="0"/>
              <w:jc w:val="center"/>
              <w:rPr>
                <w:sz w:val="21"/>
                <w:szCs w:val="21"/>
              </w:rPr>
            </w:pPr>
            <w:r>
              <w:rPr>
                <w:rFonts w:hint="eastAsia"/>
                <w:sz w:val="21"/>
                <w:szCs w:val="21"/>
              </w:rPr>
              <w:t>k</w:t>
            </w:r>
            <w:r>
              <w:rPr>
                <w:sz w:val="21"/>
                <w:szCs w:val="21"/>
              </w:rPr>
              <w:t>NN</w:t>
            </w:r>
          </w:p>
        </w:tc>
        <w:tc>
          <w:tcPr>
            <w:tcW w:w="1581" w:type="dxa"/>
            <w:tcBorders>
              <w:top w:val="single" w:sz="12" w:space="0" w:color="000000"/>
              <w:left w:val="nil"/>
              <w:bottom w:val="single" w:sz="6" w:space="0" w:color="auto"/>
              <w:right w:val="nil"/>
            </w:tcBorders>
            <w:vAlign w:val="center"/>
          </w:tcPr>
          <w:p w14:paraId="68722678" w14:textId="77777777" w:rsidR="00894302" w:rsidRDefault="00894302" w:rsidP="00C753D1">
            <w:pPr>
              <w:spacing w:line="240" w:lineRule="auto"/>
              <w:ind w:firstLineChars="0" w:firstLine="0"/>
              <w:jc w:val="center"/>
              <w:rPr>
                <w:sz w:val="21"/>
                <w:szCs w:val="21"/>
              </w:rPr>
            </w:pPr>
            <w:r>
              <w:rPr>
                <w:sz w:val="21"/>
                <w:szCs w:val="21"/>
              </w:rPr>
              <w:t>Random Forest</w:t>
            </w:r>
          </w:p>
        </w:tc>
        <w:tc>
          <w:tcPr>
            <w:tcW w:w="2141" w:type="dxa"/>
            <w:tcBorders>
              <w:top w:val="single" w:sz="12" w:space="0" w:color="000000"/>
              <w:left w:val="nil"/>
              <w:bottom w:val="single" w:sz="6" w:space="0" w:color="auto"/>
              <w:right w:val="nil"/>
            </w:tcBorders>
            <w:vAlign w:val="center"/>
          </w:tcPr>
          <w:p w14:paraId="7E3AC107" w14:textId="77777777" w:rsidR="00894302" w:rsidRDefault="00894302" w:rsidP="00C753D1">
            <w:pPr>
              <w:spacing w:line="240" w:lineRule="auto"/>
              <w:ind w:firstLineChars="0" w:firstLine="0"/>
              <w:jc w:val="center"/>
              <w:rPr>
                <w:sz w:val="21"/>
                <w:szCs w:val="21"/>
              </w:rPr>
            </w:pPr>
            <w:r>
              <w:rPr>
                <w:sz w:val="21"/>
                <w:szCs w:val="21"/>
              </w:rPr>
              <w:t xml:space="preserve">GBDT     </w:t>
            </w:r>
          </w:p>
        </w:tc>
      </w:tr>
      <w:tr w:rsidR="00894302" w14:paraId="70A7829D" w14:textId="77777777" w:rsidTr="004070B9">
        <w:trPr>
          <w:trHeight w:hRule="exact" w:val="626"/>
          <w:jc w:val="center"/>
        </w:trPr>
        <w:tc>
          <w:tcPr>
            <w:tcW w:w="1621" w:type="dxa"/>
            <w:tcBorders>
              <w:top w:val="single" w:sz="6" w:space="0" w:color="auto"/>
              <w:left w:val="nil"/>
              <w:bottom w:val="nil"/>
              <w:right w:val="nil"/>
            </w:tcBorders>
            <w:vAlign w:val="center"/>
          </w:tcPr>
          <w:p w14:paraId="7DFE34E9" w14:textId="77777777" w:rsidR="00894302" w:rsidRDefault="00894302" w:rsidP="00C753D1">
            <w:pPr>
              <w:spacing w:line="240" w:lineRule="auto"/>
              <w:ind w:firstLineChars="0" w:firstLine="0"/>
              <w:jc w:val="center"/>
              <w:rPr>
                <w:sz w:val="21"/>
                <w:szCs w:val="21"/>
              </w:rPr>
            </w:pPr>
            <w:r>
              <w:rPr>
                <w:rFonts w:hint="eastAsia"/>
                <w:sz w:val="21"/>
                <w:szCs w:val="21"/>
              </w:rPr>
              <w:t>定位精度</w:t>
            </w:r>
          </w:p>
        </w:tc>
        <w:tc>
          <w:tcPr>
            <w:tcW w:w="1706" w:type="dxa"/>
            <w:tcBorders>
              <w:top w:val="single" w:sz="6" w:space="0" w:color="auto"/>
              <w:left w:val="nil"/>
              <w:bottom w:val="nil"/>
              <w:right w:val="nil"/>
            </w:tcBorders>
            <w:vAlign w:val="center"/>
          </w:tcPr>
          <w:p w14:paraId="1C40C4BC" w14:textId="77777777" w:rsidR="00894302" w:rsidRDefault="00894302" w:rsidP="00C753D1">
            <w:pPr>
              <w:spacing w:line="240" w:lineRule="auto"/>
              <w:ind w:firstLineChars="0" w:firstLine="0"/>
              <w:jc w:val="center"/>
              <w:rPr>
                <w:sz w:val="21"/>
                <w:szCs w:val="21"/>
              </w:rPr>
            </w:pPr>
            <w:r>
              <w:rPr>
                <w:rFonts w:hint="eastAsia"/>
                <w:sz w:val="21"/>
                <w:szCs w:val="21"/>
              </w:rPr>
              <w:t>1.62m</w:t>
            </w:r>
            <w:r w:rsidRPr="00CB5235">
              <w:rPr>
                <w:sz w:val="21"/>
                <w:szCs w:val="21"/>
              </w:rPr>
              <w:t xml:space="preserve"> </w:t>
            </w:r>
          </w:p>
        </w:tc>
        <w:tc>
          <w:tcPr>
            <w:tcW w:w="1581" w:type="dxa"/>
            <w:tcBorders>
              <w:top w:val="single" w:sz="6" w:space="0" w:color="auto"/>
              <w:left w:val="nil"/>
              <w:bottom w:val="nil"/>
              <w:right w:val="nil"/>
            </w:tcBorders>
            <w:vAlign w:val="center"/>
          </w:tcPr>
          <w:p w14:paraId="7BC81DF6" w14:textId="77777777" w:rsidR="00894302" w:rsidRDefault="00894302" w:rsidP="00C753D1">
            <w:pPr>
              <w:spacing w:line="240" w:lineRule="auto"/>
              <w:ind w:firstLineChars="0" w:firstLine="0"/>
              <w:jc w:val="center"/>
              <w:rPr>
                <w:sz w:val="21"/>
                <w:szCs w:val="21"/>
              </w:rPr>
            </w:pPr>
            <w:r>
              <w:rPr>
                <w:rFonts w:hint="eastAsia"/>
                <w:sz w:val="21"/>
                <w:szCs w:val="21"/>
              </w:rPr>
              <w:t>1.676m</w:t>
            </w:r>
          </w:p>
        </w:tc>
        <w:tc>
          <w:tcPr>
            <w:tcW w:w="2141" w:type="dxa"/>
            <w:tcBorders>
              <w:top w:val="single" w:sz="6" w:space="0" w:color="auto"/>
              <w:left w:val="nil"/>
              <w:bottom w:val="nil"/>
              <w:right w:val="nil"/>
            </w:tcBorders>
            <w:vAlign w:val="center"/>
          </w:tcPr>
          <w:p w14:paraId="47325303" w14:textId="77777777" w:rsidR="00894302" w:rsidRDefault="00894302" w:rsidP="00C753D1">
            <w:pPr>
              <w:spacing w:line="240" w:lineRule="auto"/>
              <w:ind w:firstLineChars="0" w:firstLine="0"/>
              <w:jc w:val="center"/>
              <w:rPr>
                <w:sz w:val="21"/>
                <w:szCs w:val="21"/>
              </w:rPr>
            </w:pPr>
            <w:r>
              <w:rPr>
                <w:rFonts w:hint="eastAsia"/>
                <w:sz w:val="21"/>
                <w:szCs w:val="21"/>
              </w:rPr>
              <w:t>1.95m</w:t>
            </w:r>
          </w:p>
        </w:tc>
      </w:tr>
      <w:tr w:rsidR="00894302" w14:paraId="5032AA26" w14:textId="77777777" w:rsidTr="004070B9">
        <w:trPr>
          <w:trHeight w:hRule="exact" w:val="626"/>
          <w:jc w:val="center"/>
        </w:trPr>
        <w:tc>
          <w:tcPr>
            <w:tcW w:w="1621" w:type="dxa"/>
            <w:tcBorders>
              <w:top w:val="nil"/>
              <w:left w:val="nil"/>
              <w:bottom w:val="nil"/>
              <w:right w:val="nil"/>
            </w:tcBorders>
            <w:vAlign w:val="center"/>
          </w:tcPr>
          <w:p w14:paraId="654AA9C8" w14:textId="77777777" w:rsidR="00894302" w:rsidRDefault="00894302" w:rsidP="00C753D1">
            <w:pPr>
              <w:spacing w:line="240" w:lineRule="auto"/>
              <w:ind w:firstLineChars="0" w:firstLine="0"/>
              <w:jc w:val="center"/>
              <w:rPr>
                <w:bCs/>
                <w:sz w:val="21"/>
                <w:szCs w:val="21"/>
              </w:rPr>
            </w:pPr>
            <w:r>
              <w:rPr>
                <w:rFonts w:hint="eastAsia"/>
                <w:sz w:val="21"/>
                <w:szCs w:val="21"/>
              </w:rPr>
              <w:t>定位成本</w:t>
            </w:r>
          </w:p>
        </w:tc>
        <w:tc>
          <w:tcPr>
            <w:tcW w:w="1706" w:type="dxa"/>
            <w:tcBorders>
              <w:top w:val="nil"/>
              <w:left w:val="nil"/>
              <w:bottom w:val="nil"/>
              <w:right w:val="nil"/>
            </w:tcBorders>
            <w:vAlign w:val="center"/>
          </w:tcPr>
          <w:p w14:paraId="7C605B75" w14:textId="62E631B0" w:rsidR="00894302" w:rsidRPr="00CB5235" w:rsidRDefault="00E617F7" w:rsidP="00C753D1">
            <w:pPr>
              <w:spacing w:line="240" w:lineRule="auto"/>
              <w:ind w:firstLineChars="0" w:firstLine="0"/>
              <w:jc w:val="center"/>
              <w:rPr>
                <w:sz w:val="21"/>
                <w:szCs w:val="21"/>
              </w:rPr>
            </w:pPr>
            <w:r>
              <w:rPr>
                <w:rFonts w:hint="eastAsia"/>
                <w:sz w:val="21"/>
                <w:szCs w:val="21"/>
              </w:rPr>
              <w:t>O</w:t>
            </w:r>
            <w:r w:rsidR="00894302" w:rsidRPr="00CB5235">
              <w:rPr>
                <w:sz w:val="21"/>
                <w:szCs w:val="21"/>
              </w:rPr>
              <w:t>(n)</w:t>
            </w:r>
          </w:p>
        </w:tc>
        <w:tc>
          <w:tcPr>
            <w:tcW w:w="1581" w:type="dxa"/>
            <w:tcBorders>
              <w:top w:val="nil"/>
              <w:left w:val="nil"/>
              <w:bottom w:val="nil"/>
              <w:right w:val="nil"/>
            </w:tcBorders>
            <w:vAlign w:val="center"/>
          </w:tcPr>
          <w:p w14:paraId="17A196BC" w14:textId="021A7535" w:rsidR="00894302" w:rsidRPr="00CB5235" w:rsidRDefault="00894302" w:rsidP="00C753D1">
            <w:pPr>
              <w:spacing w:line="240" w:lineRule="auto"/>
              <w:ind w:firstLineChars="0" w:firstLine="0"/>
              <w:jc w:val="center"/>
              <w:rPr>
                <w:sz w:val="21"/>
                <w:szCs w:val="21"/>
              </w:rPr>
            </w:pPr>
            <w:r w:rsidRPr="00CB5235">
              <w:rPr>
                <w:sz w:val="21"/>
                <w:szCs w:val="21"/>
              </w:rPr>
              <w:t>O</w:t>
            </w:r>
            <w:r w:rsidR="00E617F7">
              <w:rPr>
                <w:rFonts w:hint="eastAsia"/>
                <w:sz w:val="21"/>
                <w:szCs w:val="21"/>
              </w:rPr>
              <w:t>(n</w:t>
            </w:r>
            <w:r w:rsidR="00E617F7">
              <w:rPr>
                <w:sz w:val="21"/>
                <w:szCs w:val="21"/>
              </w:rPr>
              <w:t xml:space="preserve"> </w:t>
            </w:r>
            <w:r w:rsidRPr="00CB5235">
              <w:rPr>
                <w:sz w:val="21"/>
                <w:szCs w:val="21"/>
              </w:rPr>
              <w:t>log n)</w:t>
            </w:r>
          </w:p>
        </w:tc>
        <w:tc>
          <w:tcPr>
            <w:tcW w:w="2141" w:type="dxa"/>
            <w:tcBorders>
              <w:top w:val="nil"/>
              <w:left w:val="nil"/>
              <w:bottom w:val="nil"/>
              <w:right w:val="nil"/>
            </w:tcBorders>
            <w:vAlign w:val="center"/>
          </w:tcPr>
          <w:p w14:paraId="2D206E42" w14:textId="5383CB48" w:rsidR="00894302" w:rsidRPr="00CB5235" w:rsidRDefault="00894302" w:rsidP="00C753D1">
            <w:pPr>
              <w:spacing w:line="240" w:lineRule="auto"/>
              <w:ind w:firstLineChars="0" w:firstLine="0"/>
              <w:jc w:val="center"/>
              <w:rPr>
                <w:sz w:val="21"/>
                <w:szCs w:val="21"/>
              </w:rPr>
            </w:pPr>
            <w:r w:rsidRPr="00CB5235">
              <w:rPr>
                <w:sz w:val="21"/>
                <w:szCs w:val="21"/>
              </w:rPr>
              <w:t>O</w:t>
            </w:r>
            <w:r w:rsidR="00E617F7">
              <w:rPr>
                <w:sz w:val="21"/>
                <w:szCs w:val="21"/>
              </w:rPr>
              <w:t>(</w:t>
            </w:r>
            <w:r>
              <w:rPr>
                <w:rFonts w:hint="eastAsia"/>
                <w:sz w:val="21"/>
                <w:szCs w:val="21"/>
              </w:rPr>
              <w:t>n</w:t>
            </w:r>
            <w:r w:rsidR="00E617F7">
              <w:rPr>
                <w:sz w:val="21"/>
                <w:szCs w:val="21"/>
              </w:rPr>
              <w:t xml:space="preserve"> </w:t>
            </w:r>
            <w:r w:rsidRPr="00CB5235">
              <w:rPr>
                <w:sz w:val="21"/>
                <w:szCs w:val="21"/>
              </w:rPr>
              <w:t>log n)</w:t>
            </w:r>
          </w:p>
        </w:tc>
      </w:tr>
      <w:tr w:rsidR="00894302" w14:paraId="25E03290" w14:textId="77777777" w:rsidTr="004070B9">
        <w:trPr>
          <w:trHeight w:hRule="exact" w:val="626"/>
          <w:jc w:val="center"/>
        </w:trPr>
        <w:tc>
          <w:tcPr>
            <w:tcW w:w="1621" w:type="dxa"/>
            <w:tcBorders>
              <w:top w:val="nil"/>
              <w:left w:val="nil"/>
              <w:bottom w:val="nil"/>
              <w:right w:val="nil"/>
            </w:tcBorders>
            <w:vAlign w:val="center"/>
          </w:tcPr>
          <w:p w14:paraId="42B65B48" w14:textId="77777777" w:rsidR="00894302" w:rsidRDefault="00894302" w:rsidP="00C753D1">
            <w:pPr>
              <w:spacing w:line="240" w:lineRule="auto"/>
              <w:ind w:firstLineChars="0" w:firstLine="0"/>
              <w:jc w:val="center"/>
              <w:rPr>
                <w:bCs/>
                <w:sz w:val="21"/>
                <w:szCs w:val="21"/>
              </w:rPr>
            </w:pPr>
            <w:r>
              <w:rPr>
                <w:rFonts w:hint="eastAsia"/>
                <w:sz w:val="21"/>
                <w:szCs w:val="21"/>
              </w:rPr>
              <w:t>算法复杂度</w:t>
            </w:r>
          </w:p>
        </w:tc>
        <w:tc>
          <w:tcPr>
            <w:tcW w:w="1706" w:type="dxa"/>
            <w:tcBorders>
              <w:top w:val="nil"/>
              <w:left w:val="nil"/>
              <w:bottom w:val="nil"/>
              <w:right w:val="nil"/>
            </w:tcBorders>
            <w:vAlign w:val="center"/>
          </w:tcPr>
          <w:p w14:paraId="68D8AD13" w14:textId="77777777" w:rsidR="00894302" w:rsidRPr="00CB5235" w:rsidRDefault="00894302" w:rsidP="00C753D1">
            <w:pPr>
              <w:spacing w:line="240" w:lineRule="auto"/>
              <w:ind w:firstLineChars="0" w:firstLine="0"/>
              <w:jc w:val="center"/>
              <w:rPr>
                <w:sz w:val="21"/>
                <w:szCs w:val="21"/>
              </w:rPr>
            </w:pPr>
            <w:r>
              <w:rPr>
                <w:rFonts w:hint="eastAsia"/>
                <w:sz w:val="21"/>
                <w:szCs w:val="21"/>
              </w:rPr>
              <w:t>低</w:t>
            </w:r>
          </w:p>
        </w:tc>
        <w:tc>
          <w:tcPr>
            <w:tcW w:w="1581" w:type="dxa"/>
            <w:tcBorders>
              <w:top w:val="nil"/>
              <w:left w:val="nil"/>
              <w:bottom w:val="nil"/>
              <w:right w:val="nil"/>
            </w:tcBorders>
            <w:vAlign w:val="center"/>
          </w:tcPr>
          <w:p w14:paraId="5B749C86" w14:textId="77777777" w:rsidR="00894302" w:rsidRPr="00CB5235" w:rsidRDefault="00894302" w:rsidP="00C753D1">
            <w:pPr>
              <w:spacing w:line="240" w:lineRule="auto"/>
              <w:ind w:firstLineChars="0" w:firstLine="0"/>
              <w:jc w:val="center"/>
              <w:rPr>
                <w:sz w:val="21"/>
                <w:szCs w:val="21"/>
              </w:rPr>
            </w:pPr>
            <w:r>
              <w:rPr>
                <w:rFonts w:hint="eastAsia"/>
                <w:sz w:val="21"/>
                <w:szCs w:val="21"/>
              </w:rPr>
              <w:t>高</w:t>
            </w:r>
          </w:p>
        </w:tc>
        <w:tc>
          <w:tcPr>
            <w:tcW w:w="2141" w:type="dxa"/>
            <w:tcBorders>
              <w:top w:val="nil"/>
              <w:left w:val="nil"/>
              <w:bottom w:val="nil"/>
              <w:right w:val="nil"/>
            </w:tcBorders>
            <w:vAlign w:val="center"/>
          </w:tcPr>
          <w:p w14:paraId="23A5ACBA" w14:textId="77777777" w:rsidR="00894302" w:rsidRPr="00CB5235" w:rsidRDefault="00894302" w:rsidP="00C753D1">
            <w:pPr>
              <w:spacing w:line="240" w:lineRule="auto"/>
              <w:ind w:firstLineChars="0" w:firstLine="0"/>
              <w:jc w:val="center"/>
              <w:rPr>
                <w:sz w:val="21"/>
                <w:szCs w:val="21"/>
              </w:rPr>
            </w:pPr>
            <w:r>
              <w:rPr>
                <w:rFonts w:hint="eastAsia"/>
                <w:sz w:val="21"/>
                <w:szCs w:val="21"/>
              </w:rPr>
              <w:t>高</w:t>
            </w:r>
          </w:p>
        </w:tc>
      </w:tr>
      <w:tr w:rsidR="00894302" w14:paraId="4C5694C4" w14:textId="77777777" w:rsidTr="004070B9">
        <w:trPr>
          <w:trHeight w:hRule="exact" w:val="626"/>
          <w:jc w:val="center"/>
        </w:trPr>
        <w:tc>
          <w:tcPr>
            <w:tcW w:w="1621" w:type="dxa"/>
            <w:tcBorders>
              <w:top w:val="nil"/>
              <w:left w:val="nil"/>
              <w:bottom w:val="single" w:sz="12" w:space="0" w:color="000000"/>
              <w:right w:val="nil"/>
            </w:tcBorders>
            <w:vAlign w:val="center"/>
          </w:tcPr>
          <w:p w14:paraId="250093BC" w14:textId="77777777" w:rsidR="00894302" w:rsidRDefault="00894302" w:rsidP="00C753D1">
            <w:pPr>
              <w:spacing w:line="240" w:lineRule="auto"/>
              <w:ind w:firstLineChars="0" w:firstLine="0"/>
              <w:jc w:val="center"/>
              <w:rPr>
                <w:sz w:val="21"/>
                <w:szCs w:val="21"/>
              </w:rPr>
            </w:pPr>
            <w:r>
              <w:rPr>
                <w:rFonts w:hint="eastAsia"/>
                <w:sz w:val="21"/>
                <w:szCs w:val="21"/>
              </w:rPr>
              <w:t>主要参数</w:t>
            </w:r>
          </w:p>
        </w:tc>
        <w:tc>
          <w:tcPr>
            <w:tcW w:w="1706" w:type="dxa"/>
            <w:tcBorders>
              <w:top w:val="nil"/>
              <w:left w:val="nil"/>
              <w:bottom w:val="single" w:sz="12" w:space="0" w:color="000000"/>
              <w:right w:val="nil"/>
            </w:tcBorders>
            <w:vAlign w:val="center"/>
          </w:tcPr>
          <w:p w14:paraId="22304979" w14:textId="77777777" w:rsidR="00894302" w:rsidRDefault="00894302" w:rsidP="00C753D1">
            <w:pPr>
              <w:spacing w:line="240" w:lineRule="auto"/>
              <w:ind w:firstLineChars="0" w:firstLine="0"/>
              <w:jc w:val="center"/>
              <w:rPr>
                <w:sz w:val="21"/>
                <w:szCs w:val="21"/>
              </w:rPr>
            </w:pPr>
            <w:r>
              <w:rPr>
                <w:rFonts w:hint="eastAsia"/>
                <w:sz w:val="21"/>
                <w:szCs w:val="21"/>
              </w:rPr>
              <w:t>k</w:t>
            </w:r>
            <w:r>
              <w:rPr>
                <w:sz w:val="21"/>
                <w:szCs w:val="21"/>
              </w:rPr>
              <w:t xml:space="preserve"> </w:t>
            </w:r>
            <w:r>
              <w:rPr>
                <w:rFonts w:hint="eastAsia"/>
                <w:sz w:val="21"/>
                <w:szCs w:val="21"/>
              </w:rPr>
              <w:t>=10</w:t>
            </w:r>
            <w:r>
              <w:rPr>
                <w:sz w:val="21"/>
                <w:szCs w:val="21"/>
              </w:rPr>
              <w:t xml:space="preserve"> </w:t>
            </w:r>
          </w:p>
        </w:tc>
        <w:tc>
          <w:tcPr>
            <w:tcW w:w="1581" w:type="dxa"/>
            <w:tcBorders>
              <w:top w:val="nil"/>
              <w:left w:val="nil"/>
              <w:bottom w:val="single" w:sz="12" w:space="0" w:color="000000"/>
              <w:right w:val="nil"/>
            </w:tcBorders>
            <w:vAlign w:val="center"/>
          </w:tcPr>
          <w:p w14:paraId="317F66F2" w14:textId="77777777" w:rsidR="00894302" w:rsidRDefault="00894302" w:rsidP="00C753D1">
            <w:pPr>
              <w:spacing w:line="240" w:lineRule="auto"/>
              <w:ind w:firstLineChars="0" w:firstLine="0"/>
              <w:jc w:val="center"/>
              <w:rPr>
                <w:sz w:val="21"/>
                <w:szCs w:val="21"/>
              </w:rPr>
            </w:pPr>
            <w:r>
              <w:rPr>
                <w:rFonts w:hint="eastAsia"/>
                <w:sz w:val="21"/>
                <w:szCs w:val="21"/>
              </w:rPr>
              <w:t>N</w:t>
            </w:r>
            <w:r>
              <w:rPr>
                <w:sz w:val="21"/>
                <w:szCs w:val="21"/>
              </w:rPr>
              <w:t xml:space="preserve"> </w:t>
            </w:r>
            <w:r>
              <w:rPr>
                <w:rFonts w:hint="eastAsia"/>
                <w:sz w:val="21"/>
                <w:szCs w:val="21"/>
              </w:rPr>
              <w:t>=170</w:t>
            </w:r>
            <w:r>
              <w:rPr>
                <w:sz w:val="21"/>
                <w:szCs w:val="21"/>
              </w:rPr>
              <w:t xml:space="preserve"> </w:t>
            </w:r>
          </w:p>
        </w:tc>
        <w:tc>
          <w:tcPr>
            <w:tcW w:w="2141" w:type="dxa"/>
            <w:tcBorders>
              <w:top w:val="nil"/>
              <w:left w:val="nil"/>
              <w:bottom w:val="single" w:sz="12" w:space="0" w:color="000000"/>
              <w:right w:val="nil"/>
            </w:tcBorders>
            <w:vAlign w:val="center"/>
          </w:tcPr>
          <w:p w14:paraId="7F9D3065" w14:textId="77777777" w:rsidR="00894302" w:rsidRDefault="00894302" w:rsidP="00C753D1">
            <w:pPr>
              <w:spacing w:line="240" w:lineRule="auto"/>
              <w:ind w:firstLineChars="0" w:firstLine="0"/>
              <w:jc w:val="center"/>
              <w:rPr>
                <w:sz w:val="21"/>
                <w:szCs w:val="21"/>
              </w:rPr>
            </w:pPr>
            <w:r>
              <w:rPr>
                <w:rFonts w:hint="eastAsia"/>
                <w:sz w:val="21"/>
                <w:szCs w:val="21"/>
              </w:rPr>
              <w:t>N</w:t>
            </w:r>
            <w:r>
              <w:rPr>
                <w:sz w:val="21"/>
                <w:szCs w:val="21"/>
              </w:rPr>
              <w:t xml:space="preserve"> </w:t>
            </w:r>
            <w:r>
              <w:rPr>
                <w:rFonts w:hint="eastAsia"/>
                <w:sz w:val="21"/>
                <w:szCs w:val="21"/>
              </w:rPr>
              <w:t>=140</w:t>
            </w:r>
            <w:r>
              <w:rPr>
                <w:sz w:val="21"/>
                <w:szCs w:val="21"/>
              </w:rPr>
              <w:t xml:space="preserve"> </w:t>
            </w:r>
          </w:p>
        </w:tc>
      </w:tr>
    </w:tbl>
    <w:p w14:paraId="06FC4AF2" w14:textId="77777777" w:rsidR="00894302" w:rsidRDefault="00894302" w:rsidP="00894302">
      <w:pPr>
        <w:spacing w:before="480" w:after="360" w:line="240" w:lineRule="auto"/>
        <w:ind w:firstLineChars="0" w:firstLine="0"/>
        <w:outlineLvl w:val="1"/>
        <w:rPr>
          <w:rFonts w:eastAsia="黑体"/>
          <w:sz w:val="30"/>
        </w:rPr>
      </w:pPr>
      <w:bookmarkStart w:id="54" w:name="_Toc40095321"/>
      <w:bookmarkStart w:id="55" w:name="_Hlk35609492"/>
      <w:r>
        <w:rPr>
          <w:rFonts w:eastAsia="黑体" w:hint="eastAsia"/>
          <w:sz w:val="30"/>
        </w:rPr>
        <w:lastRenderedPageBreak/>
        <w:t>3.2  UJIIndoorLoc</w:t>
      </w:r>
      <w:r>
        <w:rPr>
          <w:rFonts w:eastAsia="黑体" w:hint="eastAsia"/>
          <w:sz w:val="30"/>
        </w:rPr>
        <w:t>公开数据集</w:t>
      </w:r>
      <w:bookmarkEnd w:id="54"/>
    </w:p>
    <w:p w14:paraId="17D3D725" w14:textId="77777777" w:rsidR="00894302" w:rsidRDefault="00894302" w:rsidP="00894302">
      <w:pPr>
        <w:pStyle w:val="af2"/>
        <w:shd w:val="clear" w:color="auto" w:fill="FFFFFF"/>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UJIIndoorLoc</w:t>
      </w:r>
      <w:r>
        <w:rPr>
          <w:rFonts w:ascii="Times New Roman" w:hAnsi="Times New Roman" w:cs="Times New Roman" w:hint="eastAsia"/>
          <w:kern w:val="2"/>
        </w:rPr>
        <w:t>数据集是目前所知最大最完善的室内</w:t>
      </w:r>
      <w:r>
        <w:rPr>
          <w:rFonts w:ascii="Times New Roman" w:hAnsi="Times New Roman" w:cs="Times New Roman" w:hint="eastAsia"/>
          <w:kern w:val="2"/>
        </w:rPr>
        <w:t>RSSI</w:t>
      </w:r>
      <w:r>
        <w:rPr>
          <w:rFonts w:ascii="Times New Roman" w:hAnsi="Times New Roman" w:cs="Times New Roman" w:hint="eastAsia"/>
          <w:kern w:val="2"/>
        </w:rPr>
        <w:t>指纹公开数据集，其测量区域平面图</w:t>
      </w:r>
      <w:r w:rsidR="004070B9">
        <w:rPr>
          <w:rFonts w:ascii="Times New Roman" w:hAnsi="Times New Roman" w:cs="Times New Roman" w:hint="eastAsia"/>
          <w:kern w:val="2"/>
        </w:rPr>
        <w:t>如图</w:t>
      </w:r>
      <w:r>
        <w:rPr>
          <w:rFonts w:ascii="Times New Roman" w:hAnsi="Times New Roman" w:cs="Times New Roman"/>
          <w:kern w:val="2"/>
        </w:rPr>
        <w:t>3</w:t>
      </w:r>
      <w:r>
        <w:rPr>
          <w:rFonts w:ascii="Times New Roman" w:hAnsi="Times New Roman" w:cs="Times New Roman" w:hint="eastAsia"/>
          <w:kern w:val="2"/>
        </w:rPr>
        <w:t>-6</w:t>
      </w:r>
      <w:r>
        <w:rPr>
          <w:rFonts w:ascii="Times New Roman" w:hAnsi="Times New Roman" w:cs="Times New Roman" w:hint="eastAsia"/>
          <w:kern w:val="2"/>
        </w:rPr>
        <w:t>所示。该数据集由</w:t>
      </w:r>
      <w:r>
        <w:rPr>
          <w:rFonts w:ascii="Times New Roman" w:hAnsi="Times New Roman" w:cs="Times New Roman" w:hint="eastAsia"/>
          <w:kern w:val="2"/>
        </w:rPr>
        <w:t>2</w:t>
      </w:r>
      <w:bookmarkEnd w:id="55"/>
      <w:r>
        <w:rPr>
          <w:rFonts w:ascii="Times New Roman" w:hAnsi="Times New Roman" w:cs="Times New Roman" w:hint="eastAsia"/>
          <w:kern w:val="2"/>
        </w:rPr>
        <w:t>0</w:t>
      </w:r>
      <w:r>
        <w:rPr>
          <w:rFonts w:ascii="Times New Roman" w:hAnsi="Times New Roman" w:cs="Times New Roman" w:hint="eastAsia"/>
          <w:kern w:val="2"/>
        </w:rPr>
        <w:t>多</w:t>
      </w:r>
      <w:r>
        <w:rPr>
          <w:rFonts w:ascii="Times New Roman" w:hAnsi="Times New Roman" w:cs="Times New Roman"/>
          <w:kern w:val="2"/>
        </w:rPr>
        <w:t>个用户使用</w:t>
      </w:r>
      <w:r>
        <w:rPr>
          <w:rFonts w:ascii="Times New Roman" w:hAnsi="Times New Roman" w:cs="Times New Roman"/>
          <w:kern w:val="2"/>
        </w:rPr>
        <w:t>25</w:t>
      </w:r>
      <w:r>
        <w:rPr>
          <w:rFonts w:ascii="Times New Roman" w:hAnsi="Times New Roman" w:cs="Times New Roman"/>
          <w:kern w:val="2"/>
        </w:rPr>
        <w:t>种不同型号的移动设备收集</w:t>
      </w:r>
      <w:r>
        <w:rPr>
          <w:rFonts w:ascii="Times New Roman" w:hAnsi="Times New Roman" w:cs="Times New Roman" w:hint="eastAsia"/>
          <w:kern w:val="2"/>
        </w:rPr>
        <w:t>，目的是为</w:t>
      </w:r>
      <w:r>
        <w:rPr>
          <w:rFonts w:ascii="Times New Roman" w:hAnsi="Times New Roman" w:cs="Times New Roman" w:hint="eastAsia"/>
          <w:kern w:val="2"/>
        </w:rPr>
        <w:t>RSSI</w:t>
      </w:r>
      <w:r>
        <w:rPr>
          <w:rFonts w:ascii="Times New Roman" w:hAnsi="Times New Roman" w:cs="Times New Roman" w:hint="eastAsia"/>
          <w:kern w:val="2"/>
        </w:rPr>
        <w:t>指纹定位的研究算法提供参考</w:t>
      </w:r>
      <w:r>
        <w:rPr>
          <w:rFonts w:ascii="Times New Roman" w:hAnsi="Times New Roman" w:cs="Times New Roman"/>
          <w:kern w:val="2"/>
        </w:rPr>
        <w:t>数据</w:t>
      </w:r>
      <w:r>
        <w:rPr>
          <w:rFonts w:ascii="Times New Roman" w:hAnsi="Times New Roman" w:cs="Times New Roman" w:hint="eastAsia"/>
          <w:kern w:val="2"/>
        </w:rPr>
        <w:t>库。采集者通过自由行走的方式采集各自分配任务的参考点，最终收集了</w:t>
      </w:r>
      <w:r>
        <w:rPr>
          <w:rFonts w:ascii="Times New Roman" w:hAnsi="Times New Roman" w:cs="Times New Roman" w:hint="eastAsia"/>
          <w:kern w:val="2"/>
        </w:rPr>
        <w:t>21,049</w:t>
      </w:r>
      <w:r>
        <w:rPr>
          <w:rFonts w:ascii="Times New Roman" w:hAnsi="Times New Roman" w:cs="Times New Roman" w:hint="eastAsia"/>
          <w:kern w:val="2"/>
        </w:rPr>
        <w:t>条指纹记录。采集区域为西班牙</w:t>
      </w:r>
      <w:r>
        <w:rPr>
          <w:rFonts w:ascii="Times New Roman" w:hAnsi="Times New Roman" w:cs="Times New Roman" w:hint="eastAsia"/>
          <w:kern w:val="2"/>
        </w:rPr>
        <w:t>Jaume</w:t>
      </w:r>
      <w:r>
        <w:rPr>
          <w:rFonts w:ascii="Times New Roman" w:hAnsi="Times New Roman" w:cs="Times New Roman"/>
          <w:kern w:val="2"/>
        </w:rPr>
        <w:t xml:space="preserve"> </w:t>
      </w:r>
      <w:r>
        <w:rPr>
          <w:rFonts w:ascii="Times New Roman" w:hAnsi="Times New Roman" w:cs="Times New Roman" w:hint="eastAsia"/>
          <w:kern w:val="2"/>
        </w:rPr>
        <w:t>I</w:t>
      </w:r>
      <w:r>
        <w:rPr>
          <w:rFonts w:ascii="Times New Roman" w:hAnsi="Times New Roman" w:cs="Times New Roman" w:hint="eastAsia"/>
          <w:kern w:val="2"/>
        </w:rPr>
        <w:t>大学的三栋建筑，面积共</w:t>
      </w:r>
      <w:r>
        <w:rPr>
          <w:rFonts w:ascii="Times New Roman" w:hAnsi="Times New Roman" w:cs="Times New Roman" w:hint="eastAsia"/>
          <w:kern w:val="2"/>
        </w:rPr>
        <w:t>108,703</w:t>
      </w:r>
      <w:r>
        <w:rPr>
          <w:rFonts w:ascii="Times New Roman" w:hAnsi="Times New Roman" w:cs="Times New Roman" w:hint="eastAsia"/>
          <w:kern w:val="2"/>
        </w:rPr>
        <w:t>平方米，其中包括一栋四层建筑，两栋五层建筑。</w:t>
      </w:r>
    </w:p>
    <w:p w14:paraId="34F166E1" w14:textId="77777777" w:rsidR="00894302" w:rsidRDefault="00894302" w:rsidP="00894302">
      <w:pPr>
        <w:pStyle w:val="af2"/>
        <w:shd w:val="clear" w:color="auto" w:fill="FFFFFF"/>
        <w:spacing w:before="0" w:beforeAutospacing="0" w:after="0" w:afterAutospacing="0" w:line="400" w:lineRule="exact"/>
        <w:ind w:firstLineChars="200" w:firstLine="480"/>
        <w:jc w:val="both"/>
        <w:rPr>
          <w:rFonts w:ascii="Times New Roman" w:hAnsi="Times New Roman" w:cs="Times New Roman"/>
          <w:kern w:val="2"/>
        </w:rPr>
      </w:pPr>
    </w:p>
    <w:p w14:paraId="2C04A7AC" w14:textId="77777777" w:rsidR="00894302" w:rsidRDefault="00894302" w:rsidP="00894302">
      <w:pPr>
        <w:pStyle w:val="af2"/>
        <w:shd w:val="clear" w:color="auto" w:fill="FFFFFF"/>
        <w:spacing w:before="0" w:beforeAutospacing="0" w:after="0" w:afterAutospacing="0"/>
        <w:ind w:firstLine="360"/>
        <w:jc w:val="center"/>
        <w:rPr>
          <w:rFonts w:ascii="Times New Roman" w:hAnsi="Times New Roman" w:cs="Times New Roman"/>
          <w:kern w:val="2"/>
        </w:rPr>
      </w:pPr>
      <w:r>
        <w:rPr>
          <w:rFonts w:ascii="Times New Roman" w:hAnsi="Times New Roman" w:cs="Times New Roman" w:hint="eastAsia"/>
          <w:noProof/>
          <w:kern w:val="2"/>
        </w:rPr>
        <w:drawing>
          <wp:inline distT="0" distB="0" distL="0" distR="0" wp14:anchorId="7A9FFAA2" wp14:editId="665F0BCA">
            <wp:extent cx="2980396" cy="22526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2986681" cy="2257414"/>
                    </a:xfrm>
                    <a:prstGeom prst="rect">
                      <a:avLst/>
                    </a:prstGeom>
                  </pic:spPr>
                </pic:pic>
              </a:graphicData>
            </a:graphic>
          </wp:inline>
        </w:drawing>
      </w:r>
    </w:p>
    <w:p w14:paraId="49A13478" w14:textId="406FD001" w:rsidR="00894302" w:rsidRDefault="00894302" w:rsidP="00894302">
      <w:pPr>
        <w:ind w:firstLineChars="0" w:firstLine="0"/>
        <w:jc w:val="center"/>
        <w:rPr>
          <w:sz w:val="21"/>
          <w:szCs w:val="21"/>
        </w:rPr>
      </w:pPr>
      <w:r>
        <w:rPr>
          <w:rFonts w:hint="eastAsia"/>
          <w:sz w:val="21"/>
          <w:szCs w:val="21"/>
        </w:rPr>
        <w:t>图</w:t>
      </w:r>
      <w:r>
        <w:rPr>
          <w:sz w:val="21"/>
          <w:szCs w:val="21"/>
        </w:rPr>
        <w:t>3-</w:t>
      </w:r>
      <w:r>
        <w:rPr>
          <w:rFonts w:hint="eastAsia"/>
          <w:sz w:val="21"/>
          <w:szCs w:val="21"/>
        </w:rPr>
        <w:t>6</w:t>
      </w:r>
      <w:r>
        <w:rPr>
          <w:sz w:val="21"/>
          <w:szCs w:val="21"/>
        </w:rPr>
        <w:t xml:space="preserve"> </w:t>
      </w:r>
      <w:r>
        <w:rPr>
          <w:rFonts w:hint="eastAsia"/>
          <w:sz w:val="21"/>
          <w:szCs w:val="21"/>
        </w:rPr>
        <w:t>UJIIndoorLoc</w:t>
      </w:r>
      <w:r>
        <w:rPr>
          <w:rFonts w:hint="eastAsia"/>
          <w:sz w:val="21"/>
          <w:szCs w:val="21"/>
        </w:rPr>
        <w:t>测量区域平面图</w:t>
      </w:r>
      <w:r>
        <w:rPr>
          <w:sz w:val="21"/>
          <w:szCs w:val="21"/>
          <w:vertAlign w:val="superscript"/>
        </w:rPr>
        <w:fldChar w:fldCharType="begin"/>
      </w:r>
      <w:r>
        <w:rPr>
          <w:sz w:val="21"/>
          <w:szCs w:val="21"/>
          <w:vertAlign w:val="superscript"/>
        </w:rPr>
        <w:instrText xml:space="preserve"> </w:instrText>
      </w:r>
      <w:r>
        <w:rPr>
          <w:rFonts w:hint="eastAsia"/>
          <w:sz w:val="21"/>
          <w:szCs w:val="21"/>
          <w:vertAlign w:val="superscript"/>
        </w:rPr>
        <w:instrText>REF _Ref39181283 \r \h</w:instrText>
      </w:r>
      <w:r>
        <w:rPr>
          <w:sz w:val="21"/>
          <w:szCs w:val="21"/>
          <w:vertAlign w:val="superscript"/>
        </w:rPr>
        <w:instrText xml:space="preserve">  \* MERGEFORMAT </w:instrText>
      </w:r>
      <w:r>
        <w:rPr>
          <w:sz w:val="21"/>
          <w:szCs w:val="21"/>
          <w:vertAlign w:val="superscript"/>
        </w:rPr>
      </w:r>
      <w:r>
        <w:rPr>
          <w:sz w:val="21"/>
          <w:szCs w:val="21"/>
          <w:vertAlign w:val="superscript"/>
        </w:rPr>
        <w:fldChar w:fldCharType="separate"/>
      </w:r>
      <w:r w:rsidR="00835F82">
        <w:rPr>
          <w:sz w:val="21"/>
          <w:szCs w:val="21"/>
          <w:vertAlign w:val="superscript"/>
        </w:rPr>
        <w:t>[44]</w:t>
      </w:r>
      <w:r>
        <w:rPr>
          <w:sz w:val="21"/>
          <w:szCs w:val="21"/>
          <w:vertAlign w:val="superscript"/>
        </w:rPr>
        <w:fldChar w:fldCharType="end"/>
      </w:r>
    </w:p>
    <w:p w14:paraId="4866C845" w14:textId="2F0E64BF" w:rsidR="00894302" w:rsidRDefault="00894302" w:rsidP="00894302">
      <w:pPr>
        <w:ind w:firstLineChars="0" w:firstLine="0"/>
        <w:jc w:val="center"/>
        <w:rPr>
          <w:sz w:val="21"/>
          <w:szCs w:val="21"/>
          <w:vertAlign w:val="superscript"/>
        </w:rPr>
      </w:pPr>
      <w:r>
        <w:rPr>
          <w:sz w:val="21"/>
          <w:szCs w:val="21"/>
        </w:rPr>
        <w:t>Fig</w:t>
      </w:r>
      <w:r>
        <w:rPr>
          <w:rFonts w:hint="eastAsia"/>
          <w:sz w:val="21"/>
          <w:szCs w:val="21"/>
        </w:rPr>
        <w:t>.</w:t>
      </w:r>
      <w:r>
        <w:rPr>
          <w:sz w:val="21"/>
          <w:szCs w:val="21"/>
        </w:rPr>
        <w:t>3</w:t>
      </w:r>
      <w:r>
        <w:rPr>
          <w:rFonts w:hint="eastAsia"/>
          <w:sz w:val="21"/>
          <w:szCs w:val="21"/>
        </w:rPr>
        <w:t>-6</w:t>
      </w:r>
      <w:r>
        <w:rPr>
          <w:sz w:val="21"/>
          <w:szCs w:val="21"/>
        </w:rPr>
        <w:t xml:space="preserve"> Image of </w:t>
      </w:r>
      <w:r>
        <w:rPr>
          <w:rFonts w:hint="eastAsia"/>
          <w:sz w:val="21"/>
          <w:szCs w:val="21"/>
        </w:rPr>
        <w:t>UJIIndoorLoc</w:t>
      </w:r>
      <w:r>
        <w:rPr>
          <w:sz w:val="21"/>
          <w:szCs w:val="21"/>
        </w:rPr>
        <w:t xml:space="preserve"> measurement area</w:t>
      </w:r>
      <w:r>
        <w:rPr>
          <w:sz w:val="21"/>
          <w:szCs w:val="21"/>
          <w:vertAlign w:val="superscript"/>
        </w:rPr>
        <w:fldChar w:fldCharType="begin"/>
      </w:r>
      <w:r>
        <w:rPr>
          <w:sz w:val="21"/>
          <w:szCs w:val="21"/>
          <w:vertAlign w:val="superscript"/>
        </w:rPr>
        <w:instrText xml:space="preserve"> REF _Ref39181283 \r \h  \* MERGEFORMAT </w:instrText>
      </w:r>
      <w:r>
        <w:rPr>
          <w:sz w:val="21"/>
          <w:szCs w:val="21"/>
          <w:vertAlign w:val="superscript"/>
        </w:rPr>
      </w:r>
      <w:r>
        <w:rPr>
          <w:sz w:val="21"/>
          <w:szCs w:val="21"/>
          <w:vertAlign w:val="superscript"/>
        </w:rPr>
        <w:fldChar w:fldCharType="separate"/>
      </w:r>
      <w:r w:rsidR="00835F82">
        <w:rPr>
          <w:sz w:val="21"/>
          <w:szCs w:val="21"/>
          <w:vertAlign w:val="superscript"/>
        </w:rPr>
        <w:t>[44]</w:t>
      </w:r>
      <w:r>
        <w:rPr>
          <w:sz w:val="21"/>
          <w:szCs w:val="21"/>
          <w:vertAlign w:val="superscript"/>
        </w:rPr>
        <w:fldChar w:fldCharType="end"/>
      </w:r>
    </w:p>
    <w:p w14:paraId="2A1DCF64" w14:textId="77777777" w:rsidR="00894302" w:rsidRDefault="00894302" w:rsidP="00894302">
      <w:pPr>
        <w:pStyle w:val="af2"/>
        <w:shd w:val="clear" w:color="auto" w:fill="FFFFFF"/>
        <w:spacing w:before="0" w:beforeAutospacing="0" w:after="0" w:afterAutospacing="0" w:line="400" w:lineRule="exact"/>
        <w:ind w:firstLineChars="200" w:firstLine="480"/>
        <w:jc w:val="both"/>
        <w:rPr>
          <w:rFonts w:ascii="Times New Roman" w:hAnsi="Times New Roman" w:cs="Times New Roman"/>
          <w:kern w:val="2"/>
        </w:rPr>
      </w:pPr>
    </w:p>
    <w:p w14:paraId="54A9FE60" w14:textId="77777777" w:rsidR="00894302" w:rsidRDefault="00894302" w:rsidP="00894302">
      <w:pPr>
        <w:pStyle w:val="af2"/>
        <w:shd w:val="clear" w:color="auto" w:fill="FFFFFF"/>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UJIIndoorLoc</w:t>
      </w:r>
      <w:r>
        <w:rPr>
          <w:rFonts w:ascii="Times New Roman" w:hAnsi="Times New Roman" w:cs="Times New Roman" w:hint="eastAsia"/>
          <w:kern w:val="2"/>
        </w:rPr>
        <w:t>数据集的部分数据如表</w:t>
      </w:r>
      <w:r>
        <w:rPr>
          <w:rFonts w:ascii="Times New Roman" w:hAnsi="Times New Roman" w:cs="Times New Roman" w:hint="eastAsia"/>
          <w:kern w:val="2"/>
        </w:rPr>
        <w:t>3-3</w:t>
      </w:r>
      <w:r>
        <w:rPr>
          <w:rFonts w:ascii="Times New Roman" w:hAnsi="Times New Roman" w:cs="Times New Roman" w:hint="eastAsia"/>
          <w:kern w:val="2"/>
        </w:rPr>
        <w:t>所示，其中包括</w:t>
      </w:r>
      <w:r>
        <w:rPr>
          <w:rFonts w:ascii="Times New Roman" w:hAnsi="Times New Roman" w:cs="Times New Roman" w:hint="eastAsia"/>
          <w:kern w:val="2"/>
        </w:rPr>
        <w:t>520</w:t>
      </w:r>
      <w:r>
        <w:rPr>
          <w:rFonts w:ascii="Times New Roman" w:hAnsi="Times New Roman" w:cs="Times New Roman" w:hint="eastAsia"/>
          <w:kern w:val="2"/>
        </w:rPr>
        <w:t>个</w:t>
      </w:r>
      <w:r>
        <w:rPr>
          <w:rFonts w:ascii="Times New Roman" w:hAnsi="Times New Roman" w:cs="Times New Roman" w:hint="eastAsia"/>
          <w:kern w:val="2"/>
        </w:rPr>
        <w:t>AP</w:t>
      </w:r>
      <w:r>
        <w:rPr>
          <w:rFonts w:ascii="Times New Roman" w:hAnsi="Times New Roman" w:cs="Times New Roman" w:hint="eastAsia"/>
          <w:kern w:val="2"/>
        </w:rPr>
        <w:t>接收的</w:t>
      </w:r>
      <w:r>
        <w:rPr>
          <w:rFonts w:ascii="Times New Roman" w:hAnsi="Times New Roman" w:cs="Times New Roman" w:hint="eastAsia"/>
          <w:kern w:val="2"/>
        </w:rPr>
        <w:t>RSSI</w:t>
      </w:r>
      <w:r>
        <w:rPr>
          <w:rFonts w:ascii="Times New Roman" w:hAnsi="Times New Roman" w:cs="Times New Roman" w:hint="eastAsia"/>
          <w:kern w:val="2"/>
        </w:rPr>
        <w:t>值，参考点所在的建筑物、楼层及经纬度坐标以及采集时间等特征。</w:t>
      </w:r>
      <w:r>
        <w:rPr>
          <w:rFonts w:ascii="Times New Roman" w:hAnsi="Times New Roman" w:cs="Times New Roman"/>
          <w:kern w:val="2"/>
        </w:rPr>
        <w:t>由于隐私原因，</w:t>
      </w:r>
      <w:r>
        <w:rPr>
          <w:rFonts w:ascii="Times New Roman" w:hAnsi="Times New Roman" w:cs="Times New Roman"/>
          <w:kern w:val="2"/>
        </w:rPr>
        <w:t>Mac</w:t>
      </w:r>
      <w:r>
        <w:rPr>
          <w:rFonts w:ascii="Times New Roman" w:hAnsi="Times New Roman" w:cs="Times New Roman"/>
          <w:kern w:val="2"/>
        </w:rPr>
        <w:t>地址已匿名</w:t>
      </w:r>
      <w:r>
        <w:rPr>
          <w:rFonts w:ascii="Times New Roman" w:hAnsi="Times New Roman" w:cs="Times New Roman" w:hint="eastAsia"/>
          <w:kern w:val="2"/>
        </w:rPr>
        <w:t>，数据前</w:t>
      </w:r>
      <w:r>
        <w:rPr>
          <w:rFonts w:ascii="Times New Roman" w:hAnsi="Times New Roman" w:cs="Times New Roman" w:hint="eastAsia"/>
          <w:kern w:val="2"/>
        </w:rPr>
        <w:t>520</w:t>
      </w:r>
      <w:r>
        <w:rPr>
          <w:rFonts w:ascii="Times New Roman" w:hAnsi="Times New Roman" w:cs="Times New Roman" w:hint="eastAsia"/>
          <w:kern w:val="2"/>
        </w:rPr>
        <w:t>维为接收信号强度值，正常范围从</w:t>
      </w:r>
      <w:r>
        <w:rPr>
          <w:rFonts w:ascii="Times New Roman" w:hAnsi="Times New Roman" w:cs="Times New Roman" w:hint="eastAsia"/>
          <w:kern w:val="2"/>
        </w:rPr>
        <w:t>-</w:t>
      </w:r>
      <w:r>
        <w:rPr>
          <w:rFonts w:ascii="Times New Roman" w:hAnsi="Times New Roman" w:cs="Times New Roman"/>
          <w:kern w:val="2"/>
        </w:rPr>
        <w:t xml:space="preserve">99 </w:t>
      </w:r>
      <w:r>
        <w:rPr>
          <w:rFonts w:ascii="Times New Roman" w:hAnsi="Times New Roman" w:cs="Times New Roman" w:hint="eastAsia"/>
          <w:kern w:val="2"/>
        </w:rPr>
        <w:t>dBm</w:t>
      </w:r>
      <w:r>
        <w:rPr>
          <w:rFonts w:ascii="Times New Roman" w:hAnsi="Times New Roman" w:cs="Times New Roman"/>
          <w:kern w:val="2"/>
        </w:rPr>
        <w:t xml:space="preserve"> </w:t>
      </w:r>
      <w:r>
        <w:rPr>
          <w:rFonts w:ascii="Times New Roman" w:hAnsi="Times New Roman" w:cs="Times New Roman" w:hint="eastAsia"/>
          <w:kern w:val="2"/>
        </w:rPr>
        <w:t>~</w:t>
      </w:r>
      <w:r>
        <w:rPr>
          <w:rFonts w:ascii="Times New Roman" w:hAnsi="Times New Roman" w:cs="Times New Roman"/>
          <w:kern w:val="2"/>
        </w:rPr>
        <w:t xml:space="preserve"> </w:t>
      </w:r>
      <w:r>
        <w:rPr>
          <w:rFonts w:ascii="Times New Roman" w:hAnsi="Times New Roman" w:cs="Times New Roman" w:hint="eastAsia"/>
          <w:kern w:val="2"/>
        </w:rPr>
        <w:t>0</w:t>
      </w:r>
      <w:r>
        <w:rPr>
          <w:rFonts w:ascii="Times New Roman" w:hAnsi="Times New Roman" w:cs="Times New Roman"/>
          <w:kern w:val="2"/>
        </w:rPr>
        <w:t xml:space="preserve"> </w:t>
      </w:r>
      <w:r>
        <w:rPr>
          <w:rFonts w:ascii="Times New Roman" w:hAnsi="Times New Roman" w:cs="Times New Roman" w:hint="eastAsia"/>
          <w:kern w:val="2"/>
        </w:rPr>
        <w:t>dBm</w:t>
      </w:r>
      <w:r>
        <w:rPr>
          <w:rFonts w:ascii="Times New Roman" w:hAnsi="Times New Roman" w:cs="Times New Roman" w:hint="eastAsia"/>
          <w:kern w:val="2"/>
        </w:rPr>
        <w:t>，由于</w:t>
      </w:r>
      <w:r>
        <w:rPr>
          <w:rFonts w:ascii="Times New Roman" w:hAnsi="Times New Roman" w:cs="Times New Roman" w:hint="eastAsia"/>
          <w:kern w:val="2"/>
        </w:rPr>
        <w:t>Wi-Fi</w:t>
      </w:r>
      <w:r>
        <w:rPr>
          <w:rFonts w:ascii="Times New Roman" w:hAnsi="Times New Roman" w:cs="Times New Roman" w:hint="eastAsia"/>
          <w:kern w:val="2"/>
        </w:rPr>
        <w:t>辐射范围的限制，接收不到某个</w:t>
      </w:r>
      <w:r>
        <w:rPr>
          <w:rFonts w:ascii="Times New Roman" w:hAnsi="Times New Roman" w:cs="Times New Roman" w:hint="eastAsia"/>
          <w:kern w:val="2"/>
        </w:rPr>
        <w:t>AP</w:t>
      </w:r>
      <w:r>
        <w:rPr>
          <w:rFonts w:ascii="Times New Roman" w:hAnsi="Times New Roman" w:cs="Times New Roman" w:hint="eastAsia"/>
          <w:kern w:val="2"/>
        </w:rPr>
        <w:t>的</w:t>
      </w:r>
      <w:r>
        <w:rPr>
          <w:rFonts w:ascii="Times New Roman" w:hAnsi="Times New Roman" w:cs="Times New Roman" w:hint="eastAsia"/>
          <w:kern w:val="2"/>
        </w:rPr>
        <w:t>Wi-Fi</w:t>
      </w:r>
      <w:r>
        <w:rPr>
          <w:rFonts w:ascii="Times New Roman" w:hAnsi="Times New Roman" w:cs="Times New Roman" w:hint="eastAsia"/>
          <w:kern w:val="2"/>
        </w:rPr>
        <w:t>信号的情况下，该位置某个</w:t>
      </w:r>
      <w:r>
        <w:rPr>
          <w:rFonts w:ascii="Times New Roman" w:hAnsi="Times New Roman" w:cs="Times New Roman" w:hint="eastAsia"/>
          <w:kern w:val="2"/>
        </w:rPr>
        <w:t>AP</w:t>
      </w:r>
      <w:r>
        <w:rPr>
          <w:rFonts w:ascii="Times New Roman" w:hAnsi="Times New Roman" w:cs="Times New Roman" w:hint="eastAsia"/>
          <w:kern w:val="2"/>
        </w:rPr>
        <w:t>的</w:t>
      </w:r>
      <w:r>
        <w:rPr>
          <w:rFonts w:ascii="Times New Roman" w:hAnsi="Times New Roman" w:cs="Times New Roman" w:hint="eastAsia"/>
          <w:kern w:val="2"/>
        </w:rPr>
        <w:t>RSSI</w:t>
      </w:r>
      <w:r>
        <w:rPr>
          <w:rFonts w:ascii="Times New Roman" w:hAnsi="Times New Roman" w:cs="Times New Roman" w:hint="eastAsia"/>
          <w:kern w:val="2"/>
        </w:rPr>
        <w:t>值将被设置为</w:t>
      </w:r>
      <w:r>
        <w:rPr>
          <w:rFonts w:ascii="Times New Roman" w:hAnsi="Times New Roman" w:cs="Times New Roman" w:hint="eastAsia"/>
          <w:kern w:val="2"/>
        </w:rPr>
        <w:t>+100</w:t>
      </w:r>
      <w:r>
        <w:rPr>
          <w:rFonts w:ascii="Times New Roman" w:hAnsi="Times New Roman" w:cs="Times New Roman"/>
          <w:kern w:val="2"/>
        </w:rPr>
        <w:t xml:space="preserve"> </w:t>
      </w:r>
      <w:r>
        <w:rPr>
          <w:rFonts w:ascii="Times New Roman" w:hAnsi="Times New Roman" w:cs="Times New Roman" w:hint="eastAsia"/>
          <w:kern w:val="2"/>
        </w:rPr>
        <w:t>dB</w:t>
      </w:r>
      <w:r>
        <w:rPr>
          <w:rFonts w:ascii="Times New Roman" w:hAnsi="Times New Roman" w:cs="Times New Roman"/>
          <w:kern w:val="2"/>
        </w:rPr>
        <w:t>m</w:t>
      </w:r>
      <w:r>
        <w:rPr>
          <w:rFonts w:ascii="Times New Roman" w:hAnsi="Times New Roman" w:cs="Times New Roman" w:hint="eastAsia"/>
          <w:kern w:val="2"/>
        </w:rPr>
        <w:t>，</w:t>
      </w:r>
      <w:r>
        <w:rPr>
          <w:rFonts w:ascii="Georgia" w:hAnsi="Georgia" w:hint="eastAsia"/>
          <w:color w:val="333333"/>
          <w:sz w:val="23"/>
          <w:szCs w:val="23"/>
          <w:shd w:val="clear" w:color="auto" w:fill="FFFFFF"/>
        </w:rPr>
        <w:t>本文实验过程中将其中为</w:t>
      </w:r>
      <w:r>
        <w:rPr>
          <w:rFonts w:ascii="Times New Roman" w:hAnsi="Times New Roman" w:cs="Times New Roman" w:hint="eastAsia"/>
          <w:kern w:val="2"/>
        </w:rPr>
        <w:t>+100dB</w:t>
      </w:r>
      <w:r>
        <w:rPr>
          <w:rFonts w:ascii="Times New Roman" w:hAnsi="Times New Roman" w:cs="Times New Roman" w:hint="eastAsia"/>
          <w:kern w:val="2"/>
        </w:rPr>
        <w:t>的数值改为</w:t>
      </w:r>
      <w:r>
        <w:rPr>
          <w:rFonts w:ascii="Times New Roman" w:hAnsi="Times New Roman" w:cs="Times New Roman" w:hint="eastAsia"/>
          <w:kern w:val="2"/>
        </w:rPr>
        <w:t>-110</w:t>
      </w:r>
      <w:r>
        <w:rPr>
          <w:rFonts w:ascii="Times New Roman" w:hAnsi="Times New Roman" w:cs="Times New Roman"/>
          <w:kern w:val="2"/>
        </w:rPr>
        <w:t xml:space="preserve"> </w:t>
      </w:r>
      <w:r>
        <w:rPr>
          <w:rFonts w:ascii="Times New Roman" w:hAnsi="Times New Roman" w:cs="Times New Roman" w:hint="eastAsia"/>
          <w:kern w:val="2"/>
        </w:rPr>
        <w:t>dB</w:t>
      </w:r>
      <w:r>
        <w:rPr>
          <w:rFonts w:ascii="Times New Roman" w:hAnsi="Times New Roman" w:cs="Times New Roman"/>
          <w:kern w:val="2"/>
        </w:rPr>
        <w:t>m</w:t>
      </w:r>
      <w:r>
        <w:rPr>
          <w:rFonts w:ascii="Times New Roman" w:hAnsi="Times New Roman" w:cs="Times New Roman" w:hint="eastAsia"/>
          <w:kern w:val="2"/>
        </w:rPr>
        <w:t>，之前早有许多研究证明</w:t>
      </w:r>
      <w:r>
        <w:rPr>
          <w:rFonts w:ascii="Times New Roman" w:hAnsi="Times New Roman" w:cs="Times New Roman" w:hint="eastAsia"/>
          <w:kern w:val="2"/>
        </w:rPr>
        <w:t>-110</w:t>
      </w:r>
      <w:r>
        <w:rPr>
          <w:rFonts w:ascii="Times New Roman" w:hAnsi="Times New Roman" w:cs="Times New Roman"/>
          <w:kern w:val="2"/>
        </w:rPr>
        <w:t xml:space="preserve"> </w:t>
      </w:r>
      <w:r>
        <w:rPr>
          <w:rFonts w:ascii="Times New Roman" w:hAnsi="Times New Roman" w:cs="Times New Roman" w:hint="eastAsia"/>
          <w:kern w:val="2"/>
        </w:rPr>
        <w:t>dB</w:t>
      </w:r>
      <w:r>
        <w:rPr>
          <w:rFonts w:ascii="Times New Roman" w:hAnsi="Times New Roman" w:cs="Times New Roman"/>
          <w:kern w:val="2"/>
        </w:rPr>
        <w:t>m</w:t>
      </w:r>
      <w:r>
        <w:rPr>
          <w:rFonts w:ascii="Times New Roman" w:hAnsi="Times New Roman" w:cs="Times New Roman" w:hint="eastAsia"/>
          <w:kern w:val="2"/>
        </w:rPr>
        <w:t>比</w:t>
      </w:r>
      <w:r>
        <w:rPr>
          <w:rFonts w:ascii="Times New Roman" w:hAnsi="Times New Roman" w:cs="Times New Roman" w:hint="eastAsia"/>
          <w:kern w:val="2"/>
        </w:rPr>
        <w:t>+100</w:t>
      </w:r>
      <w:r>
        <w:rPr>
          <w:rFonts w:ascii="Times New Roman" w:hAnsi="Times New Roman" w:cs="Times New Roman"/>
          <w:kern w:val="2"/>
        </w:rPr>
        <w:t xml:space="preserve"> </w:t>
      </w:r>
      <w:r>
        <w:rPr>
          <w:rFonts w:ascii="Times New Roman" w:hAnsi="Times New Roman" w:cs="Times New Roman" w:hint="eastAsia"/>
          <w:kern w:val="2"/>
        </w:rPr>
        <w:t>dB</w:t>
      </w:r>
      <w:r>
        <w:rPr>
          <w:rFonts w:ascii="Times New Roman" w:hAnsi="Times New Roman" w:cs="Times New Roman"/>
          <w:kern w:val="2"/>
        </w:rPr>
        <w:t>m</w:t>
      </w:r>
      <w:r>
        <w:rPr>
          <w:rFonts w:ascii="Times New Roman" w:hAnsi="Times New Roman" w:cs="Times New Roman" w:hint="eastAsia"/>
          <w:kern w:val="2"/>
        </w:rPr>
        <w:t>实验效果好，实际上</w:t>
      </w:r>
      <w:r>
        <w:rPr>
          <w:rFonts w:ascii="Times New Roman" w:hAnsi="Times New Roman" w:cs="Times New Roman" w:hint="eastAsia"/>
          <w:kern w:val="2"/>
        </w:rPr>
        <w:t>-110</w:t>
      </w:r>
      <w:r>
        <w:rPr>
          <w:rFonts w:ascii="Times New Roman" w:hAnsi="Times New Roman" w:cs="Times New Roman"/>
          <w:kern w:val="2"/>
        </w:rPr>
        <w:t xml:space="preserve"> </w:t>
      </w:r>
      <w:r>
        <w:rPr>
          <w:rFonts w:ascii="Times New Roman" w:hAnsi="Times New Roman" w:cs="Times New Roman" w:hint="eastAsia"/>
          <w:kern w:val="2"/>
        </w:rPr>
        <w:t>d</w:t>
      </w:r>
      <w:r>
        <w:rPr>
          <w:rFonts w:ascii="Times New Roman" w:hAnsi="Times New Roman" w:cs="Times New Roman"/>
          <w:kern w:val="2"/>
        </w:rPr>
        <w:t>Bm</w:t>
      </w:r>
      <w:r>
        <w:rPr>
          <w:rFonts w:ascii="Times New Roman" w:hAnsi="Times New Roman" w:cs="Times New Roman" w:hint="eastAsia"/>
          <w:kern w:val="2"/>
        </w:rPr>
        <w:t>也可以代表接收到的信号强度非常微弱，只是为了与正常信号加以区分。</w:t>
      </w:r>
      <w:r>
        <w:rPr>
          <w:rFonts w:ascii="Times New Roman" w:hAnsi="Times New Roman" w:cs="Times New Roman" w:hint="eastAsia"/>
          <w:kern w:val="2"/>
        </w:rPr>
        <w:t>521</w:t>
      </w:r>
      <w:r>
        <w:rPr>
          <w:rFonts w:ascii="Times New Roman" w:hAnsi="Times New Roman" w:cs="Times New Roman"/>
          <w:kern w:val="2"/>
        </w:rPr>
        <w:t xml:space="preserve"> </w:t>
      </w:r>
      <w:r>
        <w:rPr>
          <w:rFonts w:ascii="Times New Roman" w:hAnsi="Times New Roman" w:cs="Times New Roman" w:hint="eastAsia"/>
          <w:kern w:val="2"/>
        </w:rPr>
        <w:t>~</w:t>
      </w:r>
      <w:r>
        <w:rPr>
          <w:rFonts w:ascii="Times New Roman" w:hAnsi="Times New Roman" w:cs="Times New Roman"/>
          <w:kern w:val="2"/>
        </w:rPr>
        <w:t xml:space="preserve"> </w:t>
      </w:r>
      <w:r>
        <w:rPr>
          <w:rFonts w:ascii="Times New Roman" w:hAnsi="Times New Roman" w:cs="Times New Roman" w:hint="eastAsia"/>
          <w:kern w:val="2"/>
        </w:rPr>
        <w:t>522</w:t>
      </w:r>
      <w:r>
        <w:rPr>
          <w:rFonts w:ascii="Times New Roman" w:hAnsi="Times New Roman" w:cs="Times New Roman" w:hint="eastAsia"/>
          <w:kern w:val="2"/>
        </w:rPr>
        <w:t>维为参考点的经纬度信息，原数据集已转化为二维平面坐标，第</w:t>
      </w:r>
      <w:r>
        <w:rPr>
          <w:rFonts w:ascii="Times New Roman" w:hAnsi="Times New Roman" w:cs="Times New Roman" w:hint="eastAsia"/>
          <w:kern w:val="2"/>
        </w:rPr>
        <w:t>523</w:t>
      </w:r>
      <w:r>
        <w:rPr>
          <w:rFonts w:ascii="Times New Roman" w:hAnsi="Times New Roman" w:cs="Times New Roman" w:hint="eastAsia"/>
          <w:kern w:val="2"/>
        </w:rPr>
        <w:t>及</w:t>
      </w:r>
      <w:r>
        <w:rPr>
          <w:rFonts w:ascii="Times New Roman" w:hAnsi="Times New Roman" w:cs="Times New Roman" w:hint="eastAsia"/>
          <w:kern w:val="2"/>
        </w:rPr>
        <w:t>524</w:t>
      </w:r>
      <w:r>
        <w:rPr>
          <w:rFonts w:ascii="Times New Roman" w:hAnsi="Times New Roman" w:cs="Times New Roman" w:hint="eastAsia"/>
          <w:kern w:val="2"/>
        </w:rPr>
        <w:t>维分别代表参考点所在楼层及所在建筑物。第</w:t>
      </w:r>
      <w:r>
        <w:rPr>
          <w:rFonts w:ascii="Times New Roman" w:hAnsi="Times New Roman" w:cs="Times New Roman" w:hint="eastAsia"/>
          <w:kern w:val="2"/>
        </w:rPr>
        <w:t>525</w:t>
      </w:r>
      <w:r>
        <w:rPr>
          <w:rFonts w:ascii="Times New Roman" w:hAnsi="Times New Roman" w:cs="Times New Roman" w:hint="eastAsia"/>
          <w:kern w:val="2"/>
        </w:rPr>
        <w:t>维是对应的房间</w:t>
      </w:r>
      <w:r>
        <w:rPr>
          <w:rFonts w:ascii="Times New Roman" w:hAnsi="Times New Roman" w:cs="Times New Roman" w:hint="eastAsia"/>
          <w:kern w:val="2"/>
        </w:rPr>
        <w:t>ID</w:t>
      </w:r>
      <w:r>
        <w:rPr>
          <w:rFonts w:ascii="Times New Roman" w:hAnsi="Times New Roman" w:cs="Times New Roman" w:hint="eastAsia"/>
          <w:kern w:val="2"/>
        </w:rPr>
        <w:t>，第</w:t>
      </w:r>
      <w:r>
        <w:rPr>
          <w:rFonts w:ascii="Times New Roman" w:hAnsi="Times New Roman" w:cs="Times New Roman" w:hint="eastAsia"/>
          <w:kern w:val="2"/>
        </w:rPr>
        <w:t>526</w:t>
      </w:r>
      <w:r>
        <w:rPr>
          <w:rFonts w:ascii="Times New Roman" w:hAnsi="Times New Roman" w:cs="Times New Roman" w:hint="eastAsia"/>
          <w:kern w:val="2"/>
        </w:rPr>
        <w:t>维是采集者的</w:t>
      </w:r>
      <w:r>
        <w:rPr>
          <w:rFonts w:ascii="Times New Roman" w:hAnsi="Times New Roman" w:cs="Times New Roman" w:hint="eastAsia"/>
          <w:kern w:val="2"/>
        </w:rPr>
        <w:t>ID</w:t>
      </w:r>
      <w:r>
        <w:rPr>
          <w:rFonts w:ascii="Times New Roman" w:hAnsi="Times New Roman" w:cs="Times New Roman" w:hint="eastAsia"/>
          <w:kern w:val="2"/>
        </w:rPr>
        <w:t>，第</w:t>
      </w:r>
      <w:r>
        <w:rPr>
          <w:rFonts w:ascii="Times New Roman" w:hAnsi="Times New Roman" w:cs="Times New Roman" w:hint="eastAsia"/>
          <w:kern w:val="2"/>
        </w:rPr>
        <w:t>527</w:t>
      </w:r>
      <w:r>
        <w:rPr>
          <w:rFonts w:ascii="Times New Roman" w:hAnsi="Times New Roman" w:cs="Times New Roman" w:hint="eastAsia"/>
          <w:kern w:val="2"/>
        </w:rPr>
        <w:t>维是采集设备</w:t>
      </w:r>
      <w:r>
        <w:rPr>
          <w:rFonts w:ascii="Times New Roman" w:hAnsi="Times New Roman" w:cs="Times New Roman" w:hint="eastAsia"/>
          <w:kern w:val="2"/>
        </w:rPr>
        <w:t>ID</w:t>
      </w:r>
      <w:r>
        <w:rPr>
          <w:rFonts w:ascii="Times New Roman" w:hAnsi="Times New Roman" w:cs="Times New Roman" w:hint="eastAsia"/>
          <w:kern w:val="2"/>
        </w:rPr>
        <w:t>，第</w:t>
      </w:r>
      <w:r>
        <w:rPr>
          <w:rFonts w:ascii="Times New Roman" w:hAnsi="Times New Roman" w:cs="Times New Roman" w:hint="eastAsia"/>
          <w:kern w:val="2"/>
        </w:rPr>
        <w:t>528</w:t>
      </w:r>
      <w:r>
        <w:rPr>
          <w:rFonts w:ascii="Times New Roman" w:hAnsi="Times New Roman" w:cs="Times New Roman" w:hint="eastAsia"/>
          <w:kern w:val="2"/>
        </w:rPr>
        <w:t>维是采集时间。</w:t>
      </w:r>
    </w:p>
    <w:p w14:paraId="18909AEB" w14:textId="77777777" w:rsidR="00894302" w:rsidRDefault="00894302" w:rsidP="00894302">
      <w:pPr>
        <w:pStyle w:val="af2"/>
        <w:shd w:val="clear" w:color="auto" w:fill="FFFFFF"/>
        <w:spacing w:before="0" w:beforeAutospacing="0" w:after="0" w:afterAutospacing="0" w:line="400" w:lineRule="exact"/>
        <w:ind w:firstLineChars="200" w:firstLine="480"/>
        <w:jc w:val="both"/>
        <w:rPr>
          <w:rFonts w:ascii="Times New Roman" w:hAnsi="Times New Roman" w:cs="Times New Roman"/>
          <w:kern w:val="2"/>
        </w:rPr>
      </w:pPr>
    </w:p>
    <w:p w14:paraId="7E93EE60" w14:textId="77777777" w:rsidR="00894302" w:rsidRDefault="00894302" w:rsidP="00894302">
      <w:pPr>
        <w:pStyle w:val="af2"/>
        <w:shd w:val="clear" w:color="auto" w:fill="FFFFFF"/>
        <w:spacing w:before="0" w:beforeAutospacing="0" w:after="0" w:afterAutospacing="0" w:line="400" w:lineRule="exact"/>
        <w:ind w:firstLineChars="200" w:firstLine="480"/>
        <w:jc w:val="both"/>
        <w:rPr>
          <w:rFonts w:ascii="Times New Roman" w:hAnsi="Times New Roman" w:cs="Times New Roman"/>
          <w:kern w:val="2"/>
        </w:rPr>
      </w:pPr>
    </w:p>
    <w:p w14:paraId="0C2CE43F" w14:textId="77777777" w:rsidR="004070B9" w:rsidRDefault="004070B9" w:rsidP="004070B9">
      <w:pPr>
        <w:pStyle w:val="af2"/>
        <w:shd w:val="clear" w:color="auto" w:fill="FFFFFF"/>
        <w:spacing w:before="0" w:beforeAutospacing="0" w:after="0" w:afterAutospacing="0" w:line="400" w:lineRule="exact"/>
        <w:jc w:val="both"/>
        <w:rPr>
          <w:rFonts w:ascii="Times New Roman" w:hAnsi="Times New Roman" w:cs="Times New Roman"/>
          <w:kern w:val="2"/>
        </w:rPr>
      </w:pPr>
    </w:p>
    <w:p w14:paraId="313CF2AB" w14:textId="4FAD16B3" w:rsidR="00894302" w:rsidRDefault="00894302" w:rsidP="00894302">
      <w:pPr>
        <w:ind w:firstLineChars="0" w:firstLine="0"/>
        <w:jc w:val="center"/>
        <w:rPr>
          <w:sz w:val="21"/>
          <w:szCs w:val="21"/>
        </w:rPr>
      </w:pPr>
      <w:r>
        <w:rPr>
          <w:rFonts w:hint="eastAsia"/>
          <w:sz w:val="21"/>
          <w:szCs w:val="21"/>
        </w:rPr>
        <w:lastRenderedPageBreak/>
        <w:t>表</w:t>
      </w:r>
      <w:r>
        <w:rPr>
          <w:sz w:val="21"/>
          <w:szCs w:val="21"/>
        </w:rPr>
        <w:t>3-</w:t>
      </w:r>
      <w:r>
        <w:rPr>
          <w:rFonts w:hint="eastAsia"/>
          <w:sz w:val="21"/>
          <w:szCs w:val="21"/>
        </w:rPr>
        <w:t>3</w:t>
      </w:r>
      <w:r>
        <w:rPr>
          <w:sz w:val="21"/>
          <w:szCs w:val="21"/>
        </w:rPr>
        <w:t xml:space="preserve"> </w:t>
      </w:r>
      <w:r>
        <w:rPr>
          <w:rFonts w:hint="eastAsia"/>
          <w:sz w:val="21"/>
          <w:szCs w:val="21"/>
        </w:rPr>
        <w:t>UJIIndoorLoc</w:t>
      </w:r>
      <w:r>
        <w:rPr>
          <w:rFonts w:hint="eastAsia"/>
          <w:sz w:val="21"/>
          <w:szCs w:val="21"/>
        </w:rPr>
        <w:t>部分数据集</w:t>
      </w:r>
      <w:r>
        <w:rPr>
          <w:sz w:val="21"/>
          <w:szCs w:val="21"/>
          <w:vertAlign w:val="superscript"/>
        </w:rPr>
        <w:fldChar w:fldCharType="begin"/>
      </w:r>
      <w:r>
        <w:rPr>
          <w:sz w:val="21"/>
          <w:szCs w:val="21"/>
          <w:vertAlign w:val="superscript"/>
        </w:rPr>
        <w:instrText xml:space="preserve"> </w:instrText>
      </w:r>
      <w:r>
        <w:rPr>
          <w:rFonts w:hint="eastAsia"/>
          <w:sz w:val="21"/>
          <w:szCs w:val="21"/>
          <w:vertAlign w:val="superscript"/>
        </w:rPr>
        <w:instrText>REF _Ref39181283 \r \h</w:instrText>
      </w:r>
      <w:r>
        <w:rPr>
          <w:sz w:val="21"/>
          <w:szCs w:val="21"/>
          <w:vertAlign w:val="superscript"/>
        </w:rPr>
        <w:instrText xml:space="preserve">  \* MERGEFORMAT </w:instrText>
      </w:r>
      <w:r>
        <w:rPr>
          <w:sz w:val="21"/>
          <w:szCs w:val="21"/>
          <w:vertAlign w:val="superscript"/>
        </w:rPr>
      </w:r>
      <w:r>
        <w:rPr>
          <w:sz w:val="21"/>
          <w:szCs w:val="21"/>
          <w:vertAlign w:val="superscript"/>
        </w:rPr>
        <w:fldChar w:fldCharType="separate"/>
      </w:r>
      <w:r w:rsidR="00835F82">
        <w:rPr>
          <w:sz w:val="21"/>
          <w:szCs w:val="21"/>
          <w:vertAlign w:val="superscript"/>
        </w:rPr>
        <w:t>[44]</w:t>
      </w:r>
      <w:r>
        <w:rPr>
          <w:sz w:val="21"/>
          <w:szCs w:val="21"/>
          <w:vertAlign w:val="superscript"/>
        </w:rPr>
        <w:fldChar w:fldCharType="end"/>
      </w:r>
    </w:p>
    <w:tbl>
      <w:tblPr>
        <w:tblpPr w:leftFromText="180" w:rightFromText="180" w:vertAnchor="text" w:horzAnchor="page" w:tblpXSpec="center" w:tblpY="444"/>
        <w:tblW w:w="8506" w:type="dxa"/>
        <w:tblBorders>
          <w:top w:val="single" w:sz="12" w:space="0" w:color="000000"/>
          <w:bottom w:val="single" w:sz="12" w:space="0" w:color="000000"/>
        </w:tblBorders>
        <w:tblLayout w:type="fixed"/>
        <w:tblLook w:val="04A0" w:firstRow="1" w:lastRow="0" w:firstColumn="1" w:lastColumn="0" w:noHBand="0" w:noVBand="1"/>
      </w:tblPr>
      <w:tblGrid>
        <w:gridCol w:w="715"/>
        <w:gridCol w:w="285"/>
        <w:gridCol w:w="572"/>
        <w:gridCol w:w="1144"/>
        <w:gridCol w:w="1144"/>
        <w:gridCol w:w="715"/>
        <w:gridCol w:w="714"/>
        <w:gridCol w:w="715"/>
        <w:gridCol w:w="572"/>
        <w:gridCol w:w="796"/>
        <w:gridCol w:w="1134"/>
      </w:tblGrid>
      <w:tr w:rsidR="004D466D" w14:paraId="2DFF8BF5" w14:textId="77777777" w:rsidTr="004D466D">
        <w:trPr>
          <w:trHeight w:val="538"/>
        </w:trPr>
        <w:tc>
          <w:tcPr>
            <w:tcW w:w="715" w:type="dxa"/>
            <w:tcBorders>
              <w:top w:val="single" w:sz="12" w:space="0" w:color="000000"/>
              <w:left w:val="nil"/>
              <w:bottom w:val="single" w:sz="6" w:space="0" w:color="000000"/>
              <w:right w:val="nil"/>
            </w:tcBorders>
            <w:vAlign w:val="center"/>
          </w:tcPr>
          <w:p w14:paraId="0A36634A" w14:textId="77777777" w:rsidR="004D466D" w:rsidRDefault="004D466D" w:rsidP="004D466D">
            <w:pPr>
              <w:spacing w:line="240" w:lineRule="auto"/>
              <w:ind w:firstLineChars="0" w:firstLine="0"/>
              <w:rPr>
                <w:sz w:val="18"/>
                <w:szCs w:val="18"/>
              </w:rPr>
            </w:pPr>
            <w:bookmarkStart w:id="56" w:name="_Hlk39251753"/>
            <w:r>
              <w:rPr>
                <w:rFonts w:hint="eastAsia"/>
                <w:sz w:val="18"/>
                <w:szCs w:val="18"/>
              </w:rPr>
              <w:t>AP</w:t>
            </w:r>
          </w:p>
          <w:p w14:paraId="638BC733" w14:textId="77777777" w:rsidR="004D466D" w:rsidRDefault="004D466D" w:rsidP="004D466D">
            <w:pPr>
              <w:spacing w:line="240" w:lineRule="auto"/>
              <w:ind w:firstLineChars="0" w:firstLine="0"/>
              <w:rPr>
                <w:sz w:val="18"/>
                <w:szCs w:val="18"/>
              </w:rPr>
            </w:pPr>
            <w:r>
              <w:rPr>
                <w:rFonts w:hint="eastAsia"/>
                <w:sz w:val="18"/>
                <w:szCs w:val="18"/>
              </w:rPr>
              <w:t>001</w:t>
            </w:r>
          </w:p>
        </w:tc>
        <w:tc>
          <w:tcPr>
            <w:tcW w:w="285" w:type="dxa"/>
            <w:tcBorders>
              <w:top w:val="single" w:sz="12" w:space="0" w:color="000000"/>
              <w:left w:val="nil"/>
              <w:bottom w:val="single" w:sz="6" w:space="0" w:color="000000"/>
              <w:right w:val="nil"/>
            </w:tcBorders>
            <w:vAlign w:val="center"/>
          </w:tcPr>
          <w:p w14:paraId="0465EE03" w14:textId="77777777" w:rsidR="004D466D" w:rsidRDefault="004D466D" w:rsidP="004D466D">
            <w:pPr>
              <w:spacing w:line="240" w:lineRule="auto"/>
              <w:ind w:firstLineChars="0" w:firstLine="0"/>
              <w:rPr>
                <w:sz w:val="18"/>
                <w:szCs w:val="18"/>
              </w:rPr>
            </w:pPr>
            <w:r>
              <w:rPr>
                <w:sz w:val="18"/>
                <w:szCs w:val="18"/>
              </w:rPr>
              <w:t xml:space="preserve">…    </w:t>
            </w:r>
          </w:p>
        </w:tc>
        <w:tc>
          <w:tcPr>
            <w:tcW w:w="572" w:type="dxa"/>
            <w:tcBorders>
              <w:top w:val="single" w:sz="12" w:space="0" w:color="000000"/>
              <w:left w:val="nil"/>
              <w:bottom w:val="single" w:sz="6" w:space="0" w:color="000000"/>
              <w:right w:val="nil"/>
            </w:tcBorders>
            <w:vAlign w:val="center"/>
          </w:tcPr>
          <w:p w14:paraId="55688D94" w14:textId="77777777" w:rsidR="004D466D" w:rsidRDefault="004D466D" w:rsidP="004D466D">
            <w:pPr>
              <w:spacing w:line="240" w:lineRule="auto"/>
              <w:ind w:firstLineChars="0" w:firstLine="0"/>
              <w:jc w:val="center"/>
              <w:rPr>
                <w:sz w:val="18"/>
                <w:szCs w:val="18"/>
              </w:rPr>
            </w:pPr>
            <w:r>
              <w:rPr>
                <w:rFonts w:hint="eastAsia"/>
                <w:sz w:val="18"/>
                <w:szCs w:val="18"/>
              </w:rPr>
              <w:t>AP</w:t>
            </w:r>
          </w:p>
          <w:p w14:paraId="270C5237" w14:textId="77777777" w:rsidR="004D466D" w:rsidRDefault="004D466D" w:rsidP="004D466D">
            <w:pPr>
              <w:spacing w:line="240" w:lineRule="auto"/>
              <w:ind w:firstLineChars="0" w:firstLine="0"/>
              <w:jc w:val="center"/>
              <w:rPr>
                <w:sz w:val="18"/>
                <w:szCs w:val="18"/>
              </w:rPr>
            </w:pPr>
            <w:r>
              <w:rPr>
                <w:rFonts w:hint="eastAsia"/>
                <w:sz w:val="18"/>
                <w:szCs w:val="18"/>
              </w:rPr>
              <w:t>520</w:t>
            </w:r>
          </w:p>
        </w:tc>
        <w:tc>
          <w:tcPr>
            <w:tcW w:w="1144" w:type="dxa"/>
            <w:tcBorders>
              <w:top w:val="single" w:sz="12" w:space="0" w:color="000000"/>
              <w:left w:val="nil"/>
              <w:bottom w:val="single" w:sz="6" w:space="0" w:color="000000"/>
              <w:right w:val="nil"/>
            </w:tcBorders>
            <w:vAlign w:val="center"/>
          </w:tcPr>
          <w:p w14:paraId="1EBACD97" w14:textId="77777777" w:rsidR="004D466D" w:rsidRDefault="004D466D" w:rsidP="004D466D">
            <w:pPr>
              <w:spacing w:line="240" w:lineRule="auto"/>
              <w:ind w:firstLineChars="50" w:firstLine="90"/>
              <w:rPr>
                <w:sz w:val="18"/>
                <w:szCs w:val="18"/>
              </w:rPr>
            </w:pPr>
            <w:r>
              <w:rPr>
                <w:rFonts w:hint="eastAsia"/>
                <w:sz w:val="18"/>
                <w:szCs w:val="18"/>
              </w:rPr>
              <w:t>L</w:t>
            </w:r>
            <w:r>
              <w:rPr>
                <w:sz w:val="18"/>
                <w:szCs w:val="18"/>
              </w:rPr>
              <w:t>ongitude</w:t>
            </w:r>
          </w:p>
        </w:tc>
        <w:tc>
          <w:tcPr>
            <w:tcW w:w="1144" w:type="dxa"/>
            <w:tcBorders>
              <w:top w:val="single" w:sz="12" w:space="0" w:color="000000"/>
              <w:left w:val="nil"/>
              <w:bottom w:val="single" w:sz="6" w:space="0" w:color="auto"/>
              <w:right w:val="nil"/>
            </w:tcBorders>
            <w:vAlign w:val="center"/>
          </w:tcPr>
          <w:p w14:paraId="7F6DE9E0" w14:textId="77777777" w:rsidR="004D466D" w:rsidRDefault="004D466D" w:rsidP="004D466D">
            <w:pPr>
              <w:spacing w:line="240" w:lineRule="auto"/>
              <w:ind w:firstLineChars="50" w:firstLine="90"/>
              <w:rPr>
                <w:sz w:val="18"/>
                <w:szCs w:val="18"/>
              </w:rPr>
            </w:pPr>
            <w:r>
              <w:rPr>
                <w:sz w:val="18"/>
                <w:szCs w:val="18"/>
              </w:rPr>
              <w:t>Latitude</w:t>
            </w:r>
          </w:p>
        </w:tc>
        <w:tc>
          <w:tcPr>
            <w:tcW w:w="715" w:type="dxa"/>
            <w:tcBorders>
              <w:top w:val="single" w:sz="12" w:space="0" w:color="000000"/>
              <w:left w:val="nil"/>
              <w:bottom w:val="single" w:sz="6" w:space="0" w:color="auto"/>
              <w:right w:val="nil"/>
            </w:tcBorders>
            <w:vAlign w:val="center"/>
          </w:tcPr>
          <w:p w14:paraId="36B23647" w14:textId="77777777" w:rsidR="004D466D" w:rsidRDefault="004D466D" w:rsidP="004D466D">
            <w:pPr>
              <w:spacing w:line="240" w:lineRule="auto"/>
              <w:ind w:firstLineChars="0" w:firstLine="0"/>
              <w:rPr>
                <w:sz w:val="18"/>
                <w:szCs w:val="18"/>
              </w:rPr>
            </w:pPr>
            <w:r>
              <w:rPr>
                <w:sz w:val="18"/>
                <w:szCs w:val="18"/>
              </w:rPr>
              <w:t>Floor</w:t>
            </w:r>
          </w:p>
          <w:p w14:paraId="6DD91E07" w14:textId="77777777" w:rsidR="004D466D" w:rsidRDefault="004D466D" w:rsidP="004D466D">
            <w:pPr>
              <w:spacing w:line="240" w:lineRule="auto"/>
              <w:ind w:firstLineChars="50" w:firstLine="90"/>
              <w:rPr>
                <w:sz w:val="18"/>
                <w:szCs w:val="18"/>
              </w:rPr>
            </w:pPr>
            <w:r>
              <w:rPr>
                <w:rFonts w:hint="eastAsia"/>
                <w:sz w:val="18"/>
                <w:szCs w:val="18"/>
              </w:rPr>
              <w:t>I</w:t>
            </w:r>
            <w:r>
              <w:rPr>
                <w:sz w:val="18"/>
                <w:szCs w:val="18"/>
              </w:rPr>
              <w:t>D</w:t>
            </w:r>
          </w:p>
        </w:tc>
        <w:tc>
          <w:tcPr>
            <w:tcW w:w="714" w:type="dxa"/>
            <w:tcBorders>
              <w:top w:val="single" w:sz="12" w:space="0" w:color="000000"/>
              <w:left w:val="nil"/>
              <w:bottom w:val="single" w:sz="6" w:space="0" w:color="000000"/>
              <w:right w:val="nil"/>
            </w:tcBorders>
            <w:vAlign w:val="center"/>
          </w:tcPr>
          <w:p w14:paraId="3D61E363" w14:textId="77777777" w:rsidR="004D466D" w:rsidRDefault="004D466D" w:rsidP="004D466D">
            <w:pPr>
              <w:spacing w:line="240" w:lineRule="auto"/>
              <w:ind w:firstLineChars="0" w:firstLine="0"/>
              <w:rPr>
                <w:sz w:val="18"/>
                <w:szCs w:val="18"/>
              </w:rPr>
            </w:pPr>
            <w:r>
              <w:rPr>
                <w:sz w:val="18"/>
                <w:szCs w:val="18"/>
              </w:rPr>
              <w:t>Build</w:t>
            </w:r>
          </w:p>
          <w:p w14:paraId="6F5D15B8" w14:textId="77777777" w:rsidR="004D466D" w:rsidRDefault="004D466D" w:rsidP="004D466D">
            <w:pPr>
              <w:spacing w:line="240" w:lineRule="auto"/>
              <w:ind w:firstLineChars="0" w:firstLine="0"/>
              <w:rPr>
                <w:sz w:val="18"/>
                <w:szCs w:val="18"/>
              </w:rPr>
            </w:pPr>
            <w:r>
              <w:rPr>
                <w:sz w:val="18"/>
                <w:szCs w:val="18"/>
              </w:rPr>
              <w:t xml:space="preserve"> ID</w:t>
            </w:r>
          </w:p>
        </w:tc>
        <w:tc>
          <w:tcPr>
            <w:tcW w:w="715" w:type="dxa"/>
            <w:tcBorders>
              <w:top w:val="single" w:sz="12" w:space="0" w:color="000000"/>
              <w:left w:val="nil"/>
              <w:bottom w:val="single" w:sz="6" w:space="0" w:color="000000"/>
              <w:right w:val="nil"/>
            </w:tcBorders>
            <w:vAlign w:val="center"/>
          </w:tcPr>
          <w:p w14:paraId="61171BFE" w14:textId="77777777" w:rsidR="004D466D" w:rsidRDefault="004D466D" w:rsidP="004D466D">
            <w:pPr>
              <w:spacing w:line="240" w:lineRule="auto"/>
              <w:ind w:firstLineChars="0" w:firstLine="0"/>
              <w:rPr>
                <w:sz w:val="18"/>
                <w:szCs w:val="18"/>
              </w:rPr>
            </w:pPr>
            <w:r>
              <w:rPr>
                <w:sz w:val="18"/>
                <w:szCs w:val="18"/>
              </w:rPr>
              <w:t>S</w:t>
            </w:r>
            <w:r>
              <w:rPr>
                <w:rFonts w:hint="eastAsia"/>
                <w:sz w:val="18"/>
                <w:szCs w:val="18"/>
              </w:rPr>
              <w:t>pace</w:t>
            </w:r>
          </w:p>
          <w:p w14:paraId="4E99CBB2" w14:textId="77777777" w:rsidR="004D466D" w:rsidRDefault="004D466D" w:rsidP="004D466D">
            <w:pPr>
              <w:spacing w:line="240" w:lineRule="auto"/>
              <w:ind w:firstLineChars="50" w:firstLine="90"/>
              <w:rPr>
                <w:sz w:val="18"/>
                <w:szCs w:val="18"/>
              </w:rPr>
            </w:pPr>
            <w:r>
              <w:rPr>
                <w:rFonts w:hint="eastAsia"/>
                <w:sz w:val="18"/>
                <w:szCs w:val="18"/>
              </w:rPr>
              <w:t>ID</w:t>
            </w:r>
          </w:p>
        </w:tc>
        <w:tc>
          <w:tcPr>
            <w:tcW w:w="572" w:type="dxa"/>
            <w:tcBorders>
              <w:top w:val="single" w:sz="12" w:space="0" w:color="000000"/>
              <w:left w:val="nil"/>
              <w:bottom w:val="single" w:sz="6" w:space="0" w:color="000000"/>
              <w:right w:val="nil"/>
            </w:tcBorders>
            <w:vAlign w:val="center"/>
          </w:tcPr>
          <w:p w14:paraId="7D283F21" w14:textId="77777777" w:rsidR="004D466D" w:rsidRDefault="004D466D" w:rsidP="004D466D">
            <w:pPr>
              <w:spacing w:line="240" w:lineRule="auto"/>
              <w:ind w:firstLineChars="0" w:firstLine="0"/>
              <w:rPr>
                <w:sz w:val="18"/>
                <w:szCs w:val="18"/>
              </w:rPr>
            </w:pPr>
            <w:r>
              <w:rPr>
                <w:sz w:val="18"/>
                <w:szCs w:val="18"/>
              </w:rPr>
              <w:t>User</w:t>
            </w:r>
          </w:p>
          <w:p w14:paraId="0C0AE288" w14:textId="77777777" w:rsidR="004D466D" w:rsidRDefault="004D466D" w:rsidP="004D466D">
            <w:pPr>
              <w:spacing w:line="240" w:lineRule="auto"/>
              <w:ind w:firstLineChars="0" w:firstLine="0"/>
              <w:rPr>
                <w:sz w:val="18"/>
                <w:szCs w:val="18"/>
              </w:rPr>
            </w:pPr>
            <w:r>
              <w:rPr>
                <w:sz w:val="18"/>
                <w:szCs w:val="18"/>
              </w:rPr>
              <w:t xml:space="preserve"> ID</w:t>
            </w:r>
          </w:p>
        </w:tc>
        <w:tc>
          <w:tcPr>
            <w:tcW w:w="796" w:type="dxa"/>
            <w:tcBorders>
              <w:top w:val="single" w:sz="12" w:space="0" w:color="000000"/>
              <w:left w:val="nil"/>
              <w:bottom w:val="single" w:sz="6" w:space="0" w:color="000000"/>
              <w:right w:val="nil"/>
            </w:tcBorders>
            <w:vAlign w:val="center"/>
          </w:tcPr>
          <w:p w14:paraId="18A13388" w14:textId="77777777" w:rsidR="004D466D" w:rsidRDefault="004D466D" w:rsidP="004D466D">
            <w:pPr>
              <w:spacing w:line="240" w:lineRule="auto"/>
              <w:ind w:firstLineChars="50" w:firstLine="90"/>
              <w:rPr>
                <w:sz w:val="18"/>
                <w:szCs w:val="18"/>
              </w:rPr>
            </w:pPr>
            <w:r>
              <w:rPr>
                <w:rFonts w:hint="eastAsia"/>
                <w:sz w:val="18"/>
                <w:szCs w:val="18"/>
              </w:rPr>
              <w:t>Phone</w:t>
            </w:r>
          </w:p>
          <w:p w14:paraId="7B429DC0" w14:textId="77777777" w:rsidR="004D466D" w:rsidRDefault="004D466D" w:rsidP="004D466D">
            <w:pPr>
              <w:spacing w:line="240" w:lineRule="auto"/>
              <w:ind w:firstLineChars="50" w:firstLine="90"/>
              <w:jc w:val="center"/>
              <w:rPr>
                <w:sz w:val="18"/>
                <w:szCs w:val="18"/>
              </w:rPr>
            </w:pPr>
            <w:r>
              <w:rPr>
                <w:rFonts w:hint="eastAsia"/>
                <w:sz w:val="18"/>
                <w:szCs w:val="18"/>
              </w:rPr>
              <w:t>ID</w:t>
            </w:r>
          </w:p>
        </w:tc>
        <w:tc>
          <w:tcPr>
            <w:tcW w:w="1134" w:type="dxa"/>
            <w:tcBorders>
              <w:top w:val="single" w:sz="12" w:space="0" w:color="000000"/>
              <w:left w:val="nil"/>
              <w:bottom w:val="single" w:sz="6" w:space="0" w:color="000000"/>
              <w:right w:val="nil"/>
            </w:tcBorders>
            <w:vAlign w:val="center"/>
          </w:tcPr>
          <w:p w14:paraId="45AADB8A" w14:textId="77777777" w:rsidR="004D466D" w:rsidRDefault="004D466D" w:rsidP="004D466D">
            <w:pPr>
              <w:spacing w:line="240" w:lineRule="auto"/>
              <w:ind w:firstLineChars="0" w:firstLine="0"/>
              <w:jc w:val="center"/>
              <w:rPr>
                <w:sz w:val="18"/>
                <w:szCs w:val="18"/>
              </w:rPr>
            </w:pPr>
            <w:r>
              <w:rPr>
                <w:rFonts w:hint="eastAsia"/>
                <w:sz w:val="18"/>
                <w:szCs w:val="18"/>
              </w:rPr>
              <w:t>Time</w:t>
            </w:r>
          </w:p>
          <w:p w14:paraId="46B522A9" w14:textId="77777777" w:rsidR="004D466D" w:rsidRDefault="004D466D" w:rsidP="004D466D">
            <w:pPr>
              <w:spacing w:line="240" w:lineRule="auto"/>
              <w:ind w:firstLineChars="0" w:firstLine="0"/>
              <w:jc w:val="center"/>
              <w:rPr>
                <w:sz w:val="18"/>
                <w:szCs w:val="18"/>
              </w:rPr>
            </w:pPr>
            <w:r>
              <w:rPr>
                <w:rFonts w:hint="eastAsia"/>
                <w:sz w:val="18"/>
                <w:szCs w:val="18"/>
              </w:rPr>
              <w:t>Stamp</w:t>
            </w:r>
          </w:p>
        </w:tc>
      </w:tr>
      <w:tr w:rsidR="00894302" w14:paraId="6AC75C39" w14:textId="77777777" w:rsidTr="004D466D">
        <w:trPr>
          <w:trHeight w:val="563"/>
        </w:trPr>
        <w:tc>
          <w:tcPr>
            <w:tcW w:w="715" w:type="dxa"/>
            <w:tcBorders>
              <w:top w:val="nil"/>
              <w:left w:val="nil"/>
              <w:bottom w:val="nil"/>
              <w:right w:val="nil"/>
            </w:tcBorders>
          </w:tcPr>
          <w:p w14:paraId="3FA8F252" w14:textId="77777777" w:rsidR="00894302" w:rsidRDefault="00894302" w:rsidP="00C753D1">
            <w:pPr>
              <w:spacing w:line="240" w:lineRule="auto"/>
              <w:ind w:firstLineChars="0" w:firstLine="0"/>
              <w:rPr>
                <w:bCs/>
                <w:sz w:val="18"/>
                <w:szCs w:val="18"/>
              </w:rPr>
            </w:pPr>
          </w:p>
          <w:p w14:paraId="4F651618" w14:textId="77777777" w:rsidR="00894302" w:rsidRDefault="00894302" w:rsidP="00C753D1">
            <w:pPr>
              <w:spacing w:line="240" w:lineRule="auto"/>
              <w:ind w:firstLineChars="0" w:firstLine="0"/>
              <w:rPr>
                <w:sz w:val="18"/>
                <w:szCs w:val="18"/>
              </w:rPr>
            </w:pPr>
            <w:r>
              <w:rPr>
                <w:rFonts w:hint="eastAsia"/>
                <w:bCs/>
                <w:sz w:val="18"/>
                <w:szCs w:val="18"/>
              </w:rPr>
              <w:t>100</w:t>
            </w:r>
          </w:p>
        </w:tc>
        <w:tc>
          <w:tcPr>
            <w:tcW w:w="285" w:type="dxa"/>
            <w:tcBorders>
              <w:top w:val="nil"/>
              <w:left w:val="nil"/>
              <w:bottom w:val="nil"/>
              <w:right w:val="nil"/>
            </w:tcBorders>
          </w:tcPr>
          <w:p w14:paraId="740D7C8B" w14:textId="77777777" w:rsidR="00894302" w:rsidRDefault="00894302" w:rsidP="00C753D1">
            <w:pPr>
              <w:spacing w:line="240" w:lineRule="auto"/>
              <w:ind w:firstLineChars="0" w:firstLine="0"/>
              <w:rPr>
                <w:bCs/>
                <w:sz w:val="18"/>
                <w:szCs w:val="18"/>
              </w:rPr>
            </w:pPr>
          </w:p>
          <w:p w14:paraId="446FDAEE" w14:textId="77777777" w:rsidR="00894302" w:rsidRDefault="00894302" w:rsidP="00C753D1">
            <w:pPr>
              <w:spacing w:line="240" w:lineRule="auto"/>
              <w:ind w:firstLineChars="0" w:firstLine="0"/>
              <w:rPr>
                <w:bCs/>
                <w:sz w:val="18"/>
                <w:szCs w:val="18"/>
              </w:rPr>
            </w:pPr>
            <w:r>
              <w:rPr>
                <w:bCs/>
                <w:sz w:val="18"/>
                <w:szCs w:val="18"/>
              </w:rPr>
              <w:t>…</w:t>
            </w:r>
          </w:p>
        </w:tc>
        <w:tc>
          <w:tcPr>
            <w:tcW w:w="572" w:type="dxa"/>
            <w:tcBorders>
              <w:top w:val="nil"/>
              <w:left w:val="nil"/>
              <w:bottom w:val="nil"/>
              <w:right w:val="nil"/>
            </w:tcBorders>
          </w:tcPr>
          <w:p w14:paraId="122EAECF" w14:textId="77777777" w:rsidR="00894302" w:rsidRDefault="00894302" w:rsidP="00C753D1">
            <w:pPr>
              <w:spacing w:line="240" w:lineRule="auto"/>
              <w:ind w:firstLineChars="0" w:firstLine="0"/>
              <w:jc w:val="center"/>
              <w:rPr>
                <w:bCs/>
                <w:sz w:val="18"/>
                <w:szCs w:val="18"/>
              </w:rPr>
            </w:pPr>
          </w:p>
          <w:p w14:paraId="23F50694" w14:textId="77777777" w:rsidR="00894302" w:rsidRDefault="00894302" w:rsidP="00C753D1">
            <w:pPr>
              <w:spacing w:line="240" w:lineRule="auto"/>
              <w:ind w:firstLineChars="0" w:firstLine="0"/>
              <w:jc w:val="center"/>
              <w:rPr>
                <w:sz w:val="18"/>
                <w:szCs w:val="18"/>
              </w:rPr>
            </w:pPr>
            <w:r>
              <w:rPr>
                <w:bCs/>
                <w:sz w:val="18"/>
                <w:szCs w:val="18"/>
              </w:rPr>
              <w:t>100</w:t>
            </w:r>
          </w:p>
        </w:tc>
        <w:tc>
          <w:tcPr>
            <w:tcW w:w="1144" w:type="dxa"/>
            <w:tcBorders>
              <w:top w:val="nil"/>
              <w:left w:val="nil"/>
              <w:bottom w:val="nil"/>
              <w:right w:val="nil"/>
            </w:tcBorders>
          </w:tcPr>
          <w:p w14:paraId="0A0A2B45" w14:textId="77777777" w:rsidR="00894302" w:rsidRDefault="00894302" w:rsidP="00C753D1">
            <w:pPr>
              <w:spacing w:line="240" w:lineRule="auto"/>
              <w:ind w:firstLineChars="50" w:firstLine="90"/>
              <w:rPr>
                <w:bCs/>
                <w:sz w:val="18"/>
                <w:szCs w:val="18"/>
              </w:rPr>
            </w:pPr>
          </w:p>
          <w:p w14:paraId="432A9ED4" w14:textId="77777777" w:rsidR="00894302" w:rsidRDefault="00894302" w:rsidP="00C753D1">
            <w:pPr>
              <w:spacing w:line="240" w:lineRule="auto"/>
              <w:ind w:firstLineChars="50" w:firstLine="90"/>
              <w:rPr>
                <w:sz w:val="18"/>
                <w:szCs w:val="18"/>
              </w:rPr>
            </w:pPr>
            <w:r>
              <w:rPr>
                <w:bCs/>
                <w:sz w:val="18"/>
                <w:szCs w:val="18"/>
              </w:rPr>
              <w:t>-7541.2643</w:t>
            </w:r>
          </w:p>
        </w:tc>
        <w:tc>
          <w:tcPr>
            <w:tcW w:w="1144" w:type="dxa"/>
            <w:tcBorders>
              <w:top w:val="single" w:sz="6" w:space="0" w:color="auto"/>
              <w:left w:val="nil"/>
              <w:bottom w:val="nil"/>
              <w:right w:val="nil"/>
            </w:tcBorders>
          </w:tcPr>
          <w:p w14:paraId="551BFDA9" w14:textId="77777777" w:rsidR="00894302" w:rsidRDefault="00894302" w:rsidP="00C753D1">
            <w:pPr>
              <w:spacing w:line="240" w:lineRule="auto"/>
              <w:ind w:firstLineChars="0" w:firstLine="0"/>
              <w:rPr>
                <w:bCs/>
                <w:sz w:val="18"/>
                <w:szCs w:val="18"/>
              </w:rPr>
            </w:pPr>
          </w:p>
          <w:p w14:paraId="2DDF23A6" w14:textId="77777777" w:rsidR="00894302" w:rsidRDefault="00894302" w:rsidP="00C753D1">
            <w:pPr>
              <w:spacing w:line="240" w:lineRule="auto"/>
              <w:ind w:firstLineChars="0" w:firstLine="0"/>
              <w:rPr>
                <w:sz w:val="18"/>
                <w:szCs w:val="18"/>
              </w:rPr>
            </w:pPr>
            <w:r>
              <w:rPr>
                <w:bCs/>
                <w:sz w:val="18"/>
                <w:szCs w:val="18"/>
              </w:rPr>
              <w:t xml:space="preserve">4864920.78        </w:t>
            </w:r>
          </w:p>
        </w:tc>
        <w:tc>
          <w:tcPr>
            <w:tcW w:w="715" w:type="dxa"/>
            <w:tcBorders>
              <w:top w:val="single" w:sz="6" w:space="0" w:color="auto"/>
              <w:left w:val="nil"/>
              <w:bottom w:val="nil"/>
              <w:right w:val="nil"/>
            </w:tcBorders>
          </w:tcPr>
          <w:p w14:paraId="64675651" w14:textId="77777777" w:rsidR="00894302" w:rsidRDefault="00894302" w:rsidP="00C753D1">
            <w:pPr>
              <w:spacing w:line="240" w:lineRule="auto"/>
              <w:ind w:firstLineChars="0" w:firstLine="0"/>
              <w:rPr>
                <w:bCs/>
                <w:sz w:val="18"/>
                <w:szCs w:val="18"/>
              </w:rPr>
            </w:pPr>
          </w:p>
          <w:p w14:paraId="6B675869" w14:textId="77777777" w:rsidR="00894302" w:rsidRDefault="00894302" w:rsidP="00C753D1">
            <w:pPr>
              <w:spacing w:line="240" w:lineRule="auto"/>
              <w:ind w:firstLineChars="0" w:firstLine="0"/>
              <w:jc w:val="center"/>
              <w:rPr>
                <w:bCs/>
                <w:sz w:val="18"/>
                <w:szCs w:val="18"/>
              </w:rPr>
            </w:pPr>
            <w:r>
              <w:rPr>
                <w:bCs/>
                <w:sz w:val="18"/>
                <w:szCs w:val="18"/>
              </w:rPr>
              <w:t>2</w:t>
            </w:r>
          </w:p>
        </w:tc>
        <w:tc>
          <w:tcPr>
            <w:tcW w:w="714" w:type="dxa"/>
            <w:tcBorders>
              <w:top w:val="nil"/>
              <w:left w:val="nil"/>
              <w:bottom w:val="nil"/>
              <w:right w:val="nil"/>
            </w:tcBorders>
          </w:tcPr>
          <w:p w14:paraId="76B79F10" w14:textId="77777777" w:rsidR="00894302" w:rsidRDefault="00894302" w:rsidP="00C753D1">
            <w:pPr>
              <w:spacing w:line="240" w:lineRule="auto"/>
              <w:ind w:firstLineChars="0" w:firstLine="0"/>
              <w:rPr>
                <w:bCs/>
                <w:sz w:val="18"/>
                <w:szCs w:val="18"/>
              </w:rPr>
            </w:pPr>
          </w:p>
          <w:p w14:paraId="7D5E30CE" w14:textId="77777777" w:rsidR="00894302" w:rsidRDefault="00894302" w:rsidP="00C753D1">
            <w:pPr>
              <w:spacing w:line="240" w:lineRule="auto"/>
              <w:ind w:firstLineChars="0" w:firstLine="0"/>
              <w:jc w:val="center"/>
              <w:rPr>
                <w:bCs/>
                <w:sz w:val="18"/>
                <w:szCs w:val="18"/>
              </w:rPr>
            </w:pPr>
            <w:r>
              <w:rPr>
                <w:rFonts w:hint="eastAsia"/>
                <w:bCs/>
                <w:sz w:val="18"/>
                <w:szCs w:val="18"/>
              </w:rPr>
              <w:t>1</w:t>
            </w:r>
          </w:p>
        </w:tc>
        <w:tc>
          <w:tcPr>
            <w:tcW w:w="715" w:type="dxa"/>
            <w:tcBorders>
              <w:top w:val="nil"/>
              <w:left w:val="nil"/>
              <w:bottom w:val="nil"/>
              <w:right w:val="nil"/>
            </w:tcBorders>
          </w:tcPr>
          <w:p w14:paraId="218342C1" w14:textId="77777777" w:rsidR="00894302" w:rsidRDefault="00894302" w:rsidP="00C753D1">
            <w:pPr>
              <w:spacing w:line="240" w:lineRule="auto"/>
              <w:ind w:firstLineChars="0" w:firstLine="0"/>
              <w:jc w:val="center"/>
              <w:rPr>
                <w:bCs/>
                <w:sz w:val="18"/>
                <w:szCs w:val="18"/>
              </w:rPr>
            </w:pPr>
          </w:p>
          <w:p w14:paraId="43A49997" w14:textId="77777777" w:rsidR="00894302" w:rsidRDefault="00894302" w:rsidP="00C753D1">
            <w:pPr>
              <w:spacing w:line="240" w:lineRule="auto"/>
              <w:ind w:firstLineChars="0" w:firstLine="0"/>
              <w:rPr>
                <w:bCs/>
                <w:sz w:val="18"/>
                <w:szCs w:val="18"/>
              </w:rPr>
            </w:pPr>
            <w:r>
              <w:rPr>
                <w:rFonts w:hint="eastAsia"/>
                <w:bCs/>
                <w:sz w:val="18"/>
                <w:szCs w:val="18"/>
              </w:rPr>
              <w:t>106</w:t>
            </w:r>
          </w:p>
        </w:tc>
        <w:tc>
          <w:tcPr>
            <w:tcW w:w="572" w:type="dxa"/>
            <w:tcBorders>
              <w:top w:val="nil"/>
              <w:left w:val="nil"/>
              <w:bottom w:val="nil"/>
              <w:right w:val="nil"/>
            </w:tcBorders>
          </w:tcPr>
          <w:p w14:paraId="1CA50788" w14:textId="77777777" w:rsidR="00894302" w:rsidRDefault="00894302" w:rsidP="00C753D1">
            <w:pPr>
              <w:spacing w:line="240" w:lineRule="auto"/>
              <w:ind w:firstLineChars="0" w:firstLine="0"/>
              <w:rPr>
                <w:bCs/>
                <w:sz w:val="18"/>
                <w:szCs w:val="18"/>
              </w:rPr>
            </w:pPr>
            <w:r>
              <w:rPr>
                <w:bCs/>
                <w:sz w:val="18"/>
                <w:szCs w:val="18"/>
              </w:rPr>
              <w:t xml:space="preserve">  </w:t>
            </w:r>
          </w:p>
          <w:p w14:paraId="021E9F70" w14:textId="77777777" w:rsidR="00894302" w:rsidRDefault="00894302" w:rsidP="00C753D1">
            <w:pPr>
              <w:spacing w:line="240" w:lineRule="auto"/>
              <w:ind w:firstLineChars="0" w:firstLine="0"/>
              <w:jc w:val="center"/>
              <w:rPr>
                <w:bCs/>
                <w:sz w:val="18"/>
                <w:szCs w:val="18"/>
              </w:rPr>
            </w:pPr>
            <w:r>
              <w:rPr>
                <w:bCs/>
                <w:sz w:val="18"/>
                <w:szCs w:val="18"/>
              </w:rPr>
              <w:t>2</w:t>
            </w:r>
          </w:p>
        </w:tc>
        <w:tc>
          <w:tcPr>
            <w:tcW w:w="796" w:type="dxa"/>
            <w:tcBorders>
              <w:top w:val="nil"/>
              <w:left w:val="nil"/>
              <w:bottom w:val="nil"/>
              <w:right w:val="nil"/>
            </w:tcBorders>
          </w:tcPr>
          <w:p w14:paraId="6BD7338C" w14:textId="77777777" w:rsidR="00894302" w:rsidRDefault="00894302" w:rsidP="00C753D1">
            <w:pPr>
              <w:spacing w:line="240" w:lineRule="auto"/>
              <w:ind w:firstLineChars="100" w:firstLine="180"/>
              <w:rPr>
                <w:bCs/>
                <w:sz w:val="18"/>
                <w:szCs w:val="18"/>
              </w:rPr>
            </w:pPr>
          </w:p>
          <w:p w14:paraId="39E173FA" w14:textId="77777777" w:rsidR="00894302" w:rsidRDefault="00894302" w:rsidP="00C753D1">
            <w:pPr>
              <w:spacing w:line="240" w:lineRule="auto"/>
              <w:ind w:firstLineChars="0" w:firstLine="0"/>
              <w:jc w:val="center"/>
              <w:rPr>
                <w:bCs/>
                <w:sz w:val="18"/>
                <w:szCs w:val="18"/>
              </w:rPr>
            </w:pPr>
            <w:r>
              <w:rPr>
                <w:rFonts w:hint="eastAsia"/>
                <w:bCs/>
                <w:sz w:val="18"/>
                <w:szCs w:val="18"/>
              </w:rPr>
              <w:t>2</w:t>
            </w:r>
            <w:r>
              <w:rPr>
                <w:bCs/>
                <w:sz w:val="18"/>
                <w:szCs w:val="18"/>
              </w:rPr>
              <w:t>3</w:t>
            </w:r>
          </w:p>
        </w:tc>
        <w:tc>
          <w:tcPr>
            <w:tcW w:w="1134" w:type="dxa"/>
            <w:tcBorders>
              <w:top w:val="nil"/>
              <w:left w:val="nil"/>
              <w:bottom w:val="nil"/>
              <w:right w:val="nil"/>
            </w:tcBorders>
          </w:tcPr>
          <w:p w14:paraId="192B20CE" w14:textId="77777777" w:rsidR="00894302" w:rsidRDefault="00894302" w:rsidP="00C753D1">
            <w:pPr>
              <w:spacing w:line="240" w:lineRule="auto"/>
              <w:ind w:firstLineChars="0" w:firstLine="0"/>
              <w:jc w:val="center"/>
              <w:rPr>
                <w:bCs/>
                <w:sz w:val="18"/>
                <w:szCs w:val="18"/>
              </w:rPr>
            </w:pPr>
          </w:p>
          <w:p w14:paraId="2696304A" w14:textId="77777777" w:rsidR="00894302" w:rsidRDefault="00894302" w:rsidP="00C753D1">
            <w:pPr>
              <w:spacing w:line="240" w:lineRule="auto"/>
              <w:ind w:firstLineChars="0" w:firstLine="0"/>
              <w:jc w:val="center"/>
              <w:rPr>
                <w:bCs/>
                <w:sz w:val="18"/>
                <w:szCs w:val="18"/>
              </w:rPr>
            </w:pPr>
            <w:r>
              <w:rPr>
                <w:rFonts w:hint="eastAsia"/>
                <w:bCs/>
                <w:sz w:val="18"/>
                <w:szCs w:val="18"/>
              </w:rPr>
              <w:t>1</w:t>
            </w:r>
            <w:r>
              <w:rPr>
                <w:bCs/>
                <w:sz w:val="18"/>
                <w:szCs w:val="18"/>
              </w:rPr>
              <w:t>371713733</w:t>
            </w:r>
          </w:p>
        </w:tc>
      </w:tr>
      <w:tr w:rsidR="00894302" w14:paraId="640038CC" w14:textId="77777777" w:rsidTr="004D466D">
        <w:trPr>
          <w:trHeight w:val="510"/>
        </w:trPr>
        <w:tc>
          <w:tcPr>
            <w:tcW w:w="715" w:type="dxa"/>
            <w:tcBorders>
              <w:top w:val="nil"/>
              <w:left w:val="nil"/>
              <w:bottom w:val="nil"/>
              <w:right w:val="nil"/>
            </w:tcBorders>
          </w:tcPr>
          <w:p w14:paraId="7D29F2A3" w14:textId="77777777" w:rsidR="00894302" w:rsidRDefault="00894302" w:rsidP="00C753D1">
            <w:pPr>
              <w:spacing w:line="240" w:lineRule="auto"/>
              <w:ind w:firstLineChars="0" w:firstLine="0"/>
              <w:rPr>
                <w:bCs/>
                <w:sz w:val="18"/>
                <w:szCs w:val="18"/>
              </w:rPr>
            </w:pPr>
            <w:r>
              <w:rPr>
                <w:bCs/>
                <w:sz w:val="18"/>
                <w:szCs w:val="18"/>
              </w:rPr>
              <w:t>…</w:t>
            </w:r>
          </w:p>
        </w:tc>
        <w:tc>
          <w:tcPr>
            <w:tcW w:w="285" w:type="dxa"/>
            <w:tcBorders>
              <w:top w:val="nil"/>
              <w:left w:val="nil"/>
              <w:bottom w:val="nil"/>
              <w:right w:val="nil"/>
            </w:tcBorders>
          </w:tcPr>
          <w:p w14:paraId="4D4E41D6" w14:textId="77777777" w:rsidR="00894302" w:rsidRDefault="00894302" w:rsidP="00C753D1">
            <w:pPr>
              <w:spacing w:line="240" w:lineRule="auto"/>
              <w:ind w:firstLineChars="0" w:firstLine="0"/>
              <w:jc w:val="center"/>
              <w:rPr>
                <w:bCs/>
                <w:sz w:val="18"/>
                <w:szCs w:val="18"/>
              </w:rPr>
            </w:pPr>
            <w:r>
              <w:rPr>
                <w:bCs/>
                <w:sz w:val="18"/>
                <w:szCs w:val="18"/>
              </w:rPr>
              <w:t>…</w:t>
            </w:r>
          </w:p>
        </w:tc>
        <w:tc>
          <w:tcPr>
            <w:tcW w:w="572" w:type="dxa"/>
            <w:tcBorders>
              <w:top w:val="nil"/>
              <w:left w:val="nil"/>
              <w:bottom w:val="nil"/>
              <w:right w:val="nil"/>
            </w:tcBorders>
          </w:tcPr>
          <w:p w14:paraId="4E409ADD" w14:textId="77777777" w:rsidR="00894302" w:rsidRDefault="00894302" w:rsidP="00C753D1">
            <w:pPr>
              <w:spacing w:line="240" w:lineRule="auto"/>
              <w:ind w:firstLineChars="0" w:firstLine="0"/>
              <w:jc w:val="center"/>
              <w:rPr>
                <w:bCs/>
                <w:sz w:val="18"/>
                <w:szCs w:val="18"/>
              </w:rPr>
            </w:pPr>
            <w:r>
              <w:rPr>
                <w:bCs/>
                <w:sz w:val="18"/>
                <w:szCs w:val="18"/>
              </w:rPr>
              <w:t>…</w:t>
            </w:r>
          </w:p>
        </w:tc>
        <w:tc>
          <w:tcPr>
            <w:tcW w:w="1144" w:type="dxa"/>
            <w:tcBorders>
              <w:top w:val="nil"/>
              <w:left w:val="nil"/>
              <w:bottom w:val="nil"/>
              <w:right w:val="nil"/>
            </w:tcBorders>
          </w:tcPr>
          <w:p w14:paraId="1F81EE3F" w14:textId="77777777" w:rsidR="00894302" w:rsidRDefault="00894302" w:rsidP="00C753D1">
            <w:pPr>
              <w:spacing w:line="240" w:lineRule="auto"/>
              <w:ind w:firstLineChars="245" w:firstLine="441"/>
              <w:rPr>
                <w:bCs/>
                <w:sz w:val="18"/>
                <w:szCs w:val="18"/>
              </w:rPr>
            </w:pPr>
            <w:r>
              <w:rPr>
                <w:bCs/>
                <w:sz w:val="18"/>
                <w:szCs w:val="18"/>
              </w:rPr>
              <w:t>…</w:t>
            </w:r>
          </w:p>
        </w:tc>
        <w:tc>
          <w:tcPr>
            <w:tcW w:w="1144" w:type="dxa"/>
            <w:tcBorders>
              <w:top w:val="nil"/>
              <w:left w:val="nil"/>
              <w:bottom w:val="nil"/>
              <w:right w:val="nil"/>
            </w:tcBorders>
          </w:tcPr>
          <w:p w14:paraId="569DB82F" w14:textId="77777777" w:rsidR="00894302" w:rsidRDefault="00894302" w:rsidP="00C753D1">
            <w:pPr>
              <w:spacing w:line="240" w:lineRule="auto"/>
              <w:ind w:firstLine="360"/>
              <w:rPr>
                <w:bCs/>
                <w:sz w:val="18"/>
                <w:szCs w:val="18"/>
              </w:rPr>
            </w:pPr>
            <w:r>
              <w:rPr>
                <w:bCs/>
                <w:sz w:val="18"/>
                <w:szCs w:val="18"/>
              </w:rPr>
              <w:t xml:space="preserve">…            </w:t>
            </w:r>
          </w:p>
        </w:tc>
        <w:tc>
          <w:tcPr>
            <w:tcW w:w="715" w:type="dxa"/>
            <w:tcBorders>
              <w:top w:val="nil"/>
              <w:left w:val="nil"/>
              <w:bottom w:val="nil"/>
              <w:right w:val="nil"/>
            </w:tcBorders>
          </w:tcPr>
          <w:p w14:paraId="7BAFBFFB" w14:textId="77777777" w:rsidR="00894302" w:rsidRDefault="00894302" w:rsidP="00C753D1">
            <w:pPr>
              <w:spacing w:line="240" w:lineRule="auto"/>
              <w:ind w:firstLineChars="0" w:firstLine="0"/>
              <w:jc w:val="center"/>
              <w:rPr>
                <w:bCs/>
                <w:sz w:val="18"/>
                <w:szCs w:val="18"/>
              </w:rPr>
            </w:pPr>
            <w:r>
              <w:rPr>
                <w:bCs/>
                <w:sz w:val="18"/>
                <w:szCs w:val="18"/>
              </w:rPr>
              <w:t>…</w:t>
            </w:r>
          </w:p>
        </w:tc>
        <w:tc>
          <w:tcPr>
            <w:tcW w:w="714" w:type="dxa"/>
            <w:tcBorders>
              <w:top w:val="nil"/>
              <w:left w:val="nil"/>
              <w:bottom w:val="nil"/>
              <w:right w:val="nil"/>
            </w:tcBorders>
          </w:tcPr>
          <w:p w14:paraId="20650961" w14:textId="77777777" w:rsidR="00894302" w:rsidRDefault="00894302" w:rsidP="00C753D1">
            <w:pPr>
              <w:spacing w:line="240" w:lineRule="auto"/>
              <w:ind w:firstLineChars="0" w:firstLine="0"/>
              <w:jc w:val="center"/>
              <w:rPr>
                <w:bCs/>
                <w:sz w:val="18"/>
                <w:szCs w:val="18"/>
              </w:rPr>
            </w:pPr>
            <w:r>
              <w:rPr>
                <w:bCs/>
                <w:sz w:val="18"/>
                <w:szCs w:val="18"/>
              </w:rPr>
              <w:t>…</w:t>
            </w:r>
          </w:p>
        </w:tc>
        <w:tc>
          <w:tcPr>
            <w:tcW w:w="715" w:type="dxa"/>
            <w:tcBorders>
              <w:top w:val="nil"/>
              <w:left w:val="nil"/>
              <w:bottom w:val="nil"/>
              <w:right w:val="nil"/>
            </w:tcBorders>
          </w:tcPr>
          <w:p w14:paraId="5F259831" w14:textId="77777777" w:rsidR="00894302" w:rsidRDefault="00894302" w:rsidP="00C753D1">
            <w:pPr>
              <w:spacing w:line="240" w:lineRule="auto"/>
              <w:ind w:firstLineChars="0" w:firstLine="0"/>
              <w:rPr>
                <w:bCs/>
                <w:sz w:val="18"/>
                <w:szCs w:val="18"/>
              </w:rPr>
            </w:pPr>
            <w:r>
              <w:rPr>
                <w:bCs/>
                <w:sz w:val="18"/>
                <w:szCs w:val="18"/>
              </w:rPr>
              <w:t>…</w:t>
            </w:r>
          </w:p>
        </w:tc>
        <w:tc>
          <w:tcPr>
            <w:tcW w:w="572" w:type="dxa"/>
            <w:tcBorders>
              <w:top w:val="nil"/>
              <w:left w:val="nil"/>
              <w:bottom w:val="nil"/>
              <w:right w:val="nil"/>
            </w:tcBorders>
          </w:tcPr>
          <w:p w14:paraId="404C745B" w14:textId="77777777" w:rsidR="00894302" w:rsidRDefault="00894302" w:rsidP="00C753D1">
            <w:pPr>
              <w:spacing w:line="240" w:lineRule="auto"/>
              <w:ind w:firstLineChars="0" w:firstLine="0"/>
              <w:jc w:val="center"/>
              <w:rPr>
                <w:bCs/>
                <w:sz w:val="18"/>
                <w:szCs w:val="18"/>
              </w:rPr>
            </w:pPr>
            <w:r>
              <w:rPr>
                <w:bCs/>
                <w:sz w:val="18"/>
                <w:szCs w:val="18"/>
              </w:rPr>
              <w:t>…</w:t>
            </w:r>
          </w:p>
        </w:tc>
        <w:tc>
          <w:tcPr>
            <w:tcW w:w="796" w:type="dxa"/>
            <w:tcBorders>
              <w:top w:val="nil"/>
              <w:left w:val="nil"/>
              <w:bottom w:val="nil"/>
              <w:right w:val="nil"/>
            </w:tcBorders>
          </w:tcPr>
          <w:p w14:paraId="501897C1" w14:textId="77777777" w:rsidR="00894302" w:rsidRDefault="00894302" w:rsidP="00C753D1">
            <w:pPr>
              <w:spacing w:line="240" w:lineRule="auto"/>
              <w:ind w:firstLineChars="0" w:firstLine="0"/>
              <w:jc w:val="center"/>
              <w:rPr>
                <w:bCs/>
                <w:sz w:val="18"/>
                <w:szCs w:val="18"/>
              </w:rPr>
            </w:pPr>
            <w:r>
              <w:rPr>
                <w:bCs/>
                <w:sz w:val="18"/>
                <w:szCs w:val="18"/>
              </w:rPr>
              <w:t>…</w:t>
            </w:r>
          </w:p>
        </w:tc>
        <w:tc>
          <w:tcPr>
            <w:tcW w:w="1134" w:type="dxa"/>
            <w:tcBorders>
              <w:top w:val="nil"/>
              <w:left w:val="nil"/>
              <w:bottom w:val="nil"/>
              <w:right w:val="nil"/>
            </w:tcBorders>
          </w:tcPr>
          <w:p w14:paraId="5A82B901" w14:textId="77777777" w:rsidR="00894302" w:rsidRDefault="00894302" w:rsidP="00C753D1">
            <w:pPr>
              <w:spacing w:line="240" w:lineRule="auto"/>
              <w:ind w:firstLineChars="100" w:firstLine="180"/>
              <w:jc w:val="center"/>
              <w:rPr>
                <w:bCs/>
                <w:sz w:val="18"/>
                <w:szCs w:val="18"/>
              </w:rPr>
            </w:pPr>
            <w:r>
              <w:rPr>
                <w:bCs/>
                <w:sz w:val="18"/>
                <w:szCs w:val="18"/>
              </w:rPr>
              <w:t>…</w:t>
            </w:r>
          </w:p>
        </w:tc>
      </w:tr>
      <w:tr w:rsidR="00894302" w14:paraId="305655EF" w14:textId="77777777" w:rsidTr="004D466D">
        <w:trPr>
          <w:trHeight w:val="510"/>
        </w:trPr>
        <w:tc>
          <w:tcPr>
            <w:tcW w:w="715" w:type="dxa"/>
            <w:tcBorders>
              <w:top w:val="nil"/>
              <w:left w:val="nil"/>
              <w:bottom w:val="nil"/>
              <w:right w:val="nil"/>
            </w:tcBorders>
          </w:tcPr>
          <w:p w14:paraId="778FD75A" w14:textId="77777777" w:rsidR="00894302" w:rsidRDefault="00894302" w:rsidP="00C753D1">
            <w:pPr>
              <w:spacing w:line="240" w:lineRule="auto"/>
              <w:ind w:firstLineChars="0" w:firstLine="0"/>
              <w:rPr>
                <w:bCs/>
                <w:sz w:val="18"/>
                <w:szCs w:val="18"/>
              </w:rPr>
            </w:pPr>
            <w:r>
              <w:rPr>
                <w:rFonts w:hint="eastAsia"/>
                <w:bCs/>
                <w:sz w:val="18"/>
                <w:szCs w:val="18"/>
              </w:rPr>
              <w:t>-</w:t>
            </w:r>
            <w:r>
              <w:rPr>
                <w:bCs/>
                <w:sz w:val="18"/>
                <w:szCs w:val="18"/>
              </w:rPr>
              <w:t>95</w:t>
            </w:r>
          </w:p>
        </w:tc>
        <w:tc>
          <w:tcPr>
            <w:tcW w:w="285" w:type="dxa"/>
            <w:tcBorders>
              <w:top w:val="nil"/>
              <w:left w:val="nil"/>
              <w:bottom w:val="nil"/>
              <w:right w:val="nil"/>
            </w:tcBorders>
          </w:tcPr>
          <w:p w14:paraId="64459174" w14:textId="77777777" w:rsidR="00894302" w:rsidRDefault="00894302" w:rsidP="00C753D1">
            <w:pPr>
              <w:spacing w:line="240" w:lineRule="auto"/>
              <w:ind w:firstLineChars="0" w:firstLine="0"/>
              <w:jc w:val="center"/>
              <w:rPr>
                <w:bCs/>
                <w:sz w:val="18"/>
                <w:szCs w:val="18"/>
              </w:rPr>
            </w:pPr>
            <w:r>
              <w:rPr>
                <w:bCs/>
                <w:sz w:val="18"/>
                <w:szCs w:val="18"/>
              </w:rPr>
              <w:t>…</w:t>
            </w:r>
          </w:p>
        </w:tc>
        <w:tc>
          <w:tcPr>
            <w:tcW w:w="572" w:type="dxa"/>
            <w:tcBorders>
              <w:top w:val="nil"/>
              <w:left w:val="nil"/>
              <w:bottom w:val="nil"/>
              <w:right w:val="nil"/>
            </w:tcBorders>
          </w:tcPr>
          <w:p w14:paraId="5BE9EF6C" w14:textId="77777777" w:rsidR="00894302" w:rsidRDefault="00894302" w:rsidP="00C753D1">
            <w:pPr>
              <w:spacing w:line="240" w:lineRule="auto"/>
              <w:ind w:firstLineChars="0" w:firstLine="0"/>
              <w:jc w:val="center"/>
              <w:rPr>
                <w:bCs/>
                <w:sz w:val="18"/>
                <w:szCs w:val="18"/>
              </w:rPr>
            </w:pPr>
            <w:r>
              <w:rPr>
                <w:rFonts w:hint="eastAsia"/>
                <w:bCs/>
                <w:sz w:val="18"/>
                <w:szCs w:val="18"/>
              </w:rPr>
              <w:t>1</w:t>
            </w:r>
            <w:r>
              <w:rPr>
                <w:bCs/>
                <w:sz w:val="18"/>
                <w:szCs w:val="18"/>
              </w:rPr>
              <w:t>00</w:t>
            </w:r>
          </w:p>
        </w:tc>
        <w:tc>
          <w:tcPr>
            <w:tcW w:w="1144" w:type="dxa"/>
            <w:tcBorders>
              <w:top w:val="nil"/>
              <w:left w:val="nil"/>
              <w:bottom w:val="nil"/>
              <w:right w:val="nil"/>
            </w:tcBorders>
          </w:tcPr>
          <w:p w14:paraId="3892EBBC" w14:textId="77777777" w:rsidR="00894302" w:rsidRDefault="00894302" w:rsidP="00C753D1">
            <w:pPr>
              <w:spacing w:line="240" w:lineRule="auto"/>
              <w:ind w:firstLineChars="50" w:firstLine="90"/>
              <w:rPr>
                <w:bCs/>
                <w:sz w:val="18"/>
                <w:szCs w:val="18"/>
              </w:rPr>
            </w:pPr>
            <w:r>
              <w:rPr>
                <w:rFonts w:hint="eastAsia"/>
                <w:bCs/>
                <w:sz w:val="18"/>
                <w:szCs w:val="18"/>
              </w:rPr>
              <w:t>-</w:t>
            </w:r>
            <w:r>
              <w:rPr>
                <w:bCs/>
                <w:sz w:val="18"/>
                <w:szCs w:val="18"/>
              </w:rPr>
              <w:t xml:space="preserve">7641.8994 </w:t>
            </w:r>
          </w:p>
        </w:tc>
        <w:tc>
          <w:tcPr>
            <w:tcW w:w="1144" w:type="dxa"/>
            <w:tcBorders>
              <w:top w:val="nil"/>
              <w:left w:val="nil"/>
              <w:bottom w:val="nil"/>
              <w:right w:val="nil"/>
            </w:tcBorders>
          </w:tcPr>
          <w:p w14:paraId="776A5B8B" w14:textId="77777777" w:rsidR="00894302" w:rsidRDefault="00894302" w:rsidP="00C753D1">
            <w:pPr>
              <w:spacing w:line="240" w:lineRule="auto"/>
              <w:ind w:firstLineChars="0" w:firstLine="0"/>
              <w:rPr>
                <w:bCs/>
                <w:sz w:val="18"/>
                <w:szCs w:val="18"/>
              </w:rPr>
            </w:pPr>
            <w:r>
              <w:rPr>
                <w:rFonts w:hint="eastAsia"/>
                <w:bCs/>
                <w:sz w:val="18"/>
                <w:szCs w:val="18"/>
              </w:rPr>
              <w:t>4</w:t>
            </w:r>
            <w:r>
              <w:rPr>
                <w:bCs/>
                <w:sz w:val="18"/>
                <w:szCs w:val="18"/>
              </w:rPr>
              <w:t xml:space="preserve">865014.78        </w:t>
            </w:r>
          </w:p>
        </w:tc>
        <w:tc>
          <w:tcPr>
            <w:tcW w:w="715" w:type="dxa"/>
            <w:tcBorders>
              <w:top w:val="nil"/>
              <w:left w:val="nil"/>
              <w:bottom w:val="nil"/>
              <w:right w:val="nil"/>
            </w:tcBorders>
          </w:tcPr>
          <w:p w14:paraId="4646D1F1" w14:textId="77777777" w:rsidR="00894302" w:rsidRDefault="00894302" w:rsidP="00C753D1">
            <w:pPr>
              <w:spacing w:line="240" w:lineRule="auto"/>
              <w:ind w:firstLineChars="0" w:firstLine="0"/>
              <w:jc w:val="center"/>
              <w:rPr>
                <w:bCs/>
                <w:sz w:val="18"/>
                <w:szCs w:val="18"/>
              </w:rPr>
            </w:pPr>
            <w:r>
              <w:rPr>
                <w:bCs/>
                <w:sz w:val="18"/>
                <w:szCs w:val="18"/>
              </w:rPr>
              <w:t>3</w:t>
            </w:r>
          </w:p>
        </w:tc>
        <w:tc>
          <w:tcPr>
            <w:tcW w:w="714" w:type="dxa"/>
            <w:tcBorders>
              <w:top w:val="nil"/>
              <w:left w:val="nil"/>
              <w:bottom w:val="nil"/>
              <w:right w:val="nil"/>
            </w:tcBorders>
          </w:tcPr>
          <w:p w14:paraId="25F0DA80" w14:textId="77777777" w:rsidR="00894302" w:rsidRDefault="00894302" w:rsidP="00C753D1">
            <w:pPr>
              <w:spacing w:line="240" w:lineRule="auto"/>
              <w:ind w:firstLineChars="0" w:firstLine="0"/>
              <w:jc w:val="center"/>
              <w:rPr>
                <w:bCs/>
                <w:sz w:val="18"/>
                <w:szCs w:val="18"/>
              </w:rPr>
            </w:pPr>
            <w:r>
              <w:rPr>
                <w:rFonts w:hint="eastAsia"/>
                <w:bCs/>
                <w:sz w:val="18"/>
                <w:szCs w:val="18"/>
              </w:rPr>
              <w:t>0</w:t>
            </w:r>
          </w:p>
        </w:tc>
        <w:tc>
          <w:tcPr>
            <w:tcW w:w="715" w:type="dxa"/>
            <w:tcBorders>
              <w:top w:val="nil"/>
              <w:left w:val="nil"/>
              <w:bottom w:val="nil"/>
              <w:right w:val="nil"/>
            </w:tcBorders>
          </w:tcPr>
          <w:p w14:paraId="23FB3313" w14:textId="77777777" w:rsidR="00894302" w:rsidRDefault="00894302" w:rsidP="00C753D1">
            <w:pPr>
              <w:spacing w:line="240" w:lineRule="auto"/>
              <w:ind w:firstLineChars="0" w:firstLine="0"/>
              <w:rPr>
                <w:bCs/>
                <w:sz w:val="18"/>
                <w:szCs w:val="18"/>
              </w:rPr>
            </w:pPr>
            <w:r>
              <w:rPr>
                <w:rFonts w:hint="eastAsia"/>
                <w:bCs/>
                <w:sz w:val="18"/>
                <w:szCs w:val="18"/>
              </w:rPr>
              <w:t>1</w:t>
            </w:r>
            <w:r>
              <w:rPr>
                <w:bCs/>
                <w:sz w:val="18"/>
                <w:szCs w:val="18"/>
              </w:rPr>
              <w:t>24</w:t>
            </w:r>
          </w:p>
        </w:tc>
        <w:tc>
          <w:tcPr>
            <w:tcW w:w="572" w:type="dxa"/>
            <w:tcBorders>
              <w:top w:val="nil"/>
              <w:left w:val="nil"/>
              <w:bottom w:val="nil"/>
              <w:right w:val="nil"/>
            </w:tcBorders>
          </w:tcPr>
          <w:p w14:paraId="76E319D2" w14:textId="77777777" w:rsidR="00894302" w:rsidRDefault="00894302" w:rsidP="00C753D1">
            <w:pPr>
              <w:spacing w:line="240" w:lineRule="auto"/>
              <w:ind w:firstLineChars="0" w:firstLine="0"/>
              <w:jc w:val="center"/>
              <w:rPr>
                <w:bCs/>
                <w:sz w:val="18"/>
                <w:szCs w:val="18"/>
              </w:rPr>
            </w:pPr>
            <w:r>
              <w:rPr>
                <w:rFonts w:hint="eastAsia"/>
                <w:bCs/>
                <w:sz w:val="18"/>
                <w:szCs w:val="18"/>
              </w:rPr>
              <w:t>5</w:t>
            </w:r>
          </w:p>
        </w:tc>
        <w:tc>
          <w:tcPr>
            <w:tcW w:w="796" w:type="dxa"/>
            <w:tcBorders>
              <w:top w:val="nil"/>
              <w:left w:val="nil"/>
              <w:bottom w:val="nil"/>
              <w:right w:val="nil"/>
            </w:tcBorders>
          </w:tcPr>
          <w:p w14:paraId="016276CB" w14:textId="77777777" w:rsidR="00894302" w:rsidRDefault="00894302" w:rsidP="00C753D1">
            <w:pPr>
              <w:spacing w:line="240" w:lineRule="auto"/>
              <w:ind w:firstLineChars="0" w:firstLine="0"/>
              <w:jc w:val="center"/>
              <w:rPr>
                <w:bCs/>
                <w:sz w:val="18"/>
                <w:szCs w:val="18"/>
              </w:rPr>
            </w:pPr>
            <w:r>
              <w:rPr>
                <w:rFonts w:hint="eastAsia"/>
                <w:bCs/>
                <w:sz w:val="18"/>
                <w:szCs w:val="18"/>
              </w:rPr>
              <w:t>1</w:t>
            </w:r>
            <w:r>
              <w:rPr>
                <w:bCs/>
                <w:sz w:val="18"/>
                <w:szCs w:val="18"/>
              </w:rPr>
              <w:t>3</w:t>
            </w:r>
          </w:p>
        </w:tc>
        <w:tc>
          <w:tcPr>
            <w:tcW w:w="1134" w:type="dxa"/>
            <w:tcBorders>
              <w:top w:val="nil"/>
              <w:left w:val="nil"/>
              <w:bottom w:val="nil"/>
              <w:right w:val="nil"/>
            </w:tcBorders>
          </w:tcPr>
          <w:p w14:paraId="3973F3A2" w14:textId="77777777" w:rsidR="00894302" w:rsidRDefault="00894302" w:rsidP="00C753D1">
            <w:pPr>
              <w:spacing w:line="240" w:lineRule="auto"/>
              <w:ind w:firstLineChars="0" w:firstLine="0"/>
              <w:jc w:val="center"/>
              <w:rPr>
                <w:bCs/>
                <w:sz w:val="18"/>
                <w:szCs w:val="18"/>
              </w:rPr>
            </w:pPr>
            <w:r>
              <w:rPr>
                <w:rFonts w:hint="eastAsia"/>
                <w:bCs/>
                <w:sz w:val="18"/>
                <w:szCs w:val="18"/>
              </w:rPr>
              <w:t>1</w:t>
            </w:r>
            <w:r>
              <w:rPr>
                <w:bCs/>
                <w:sz w:val="18"/>
                <w:szCs w:val="18"/>
              </w:rPr>
              <w:t>370340520</w:t>
            </w:r>
          </w:p>
        </w:tc>
      </w:tr>
      <w:tr w:rsidR="00894302" w14:paraId="2FEA966D" w14:textId="77777777" w:rsidTr="004D466D">
        <w:trPr>
          <w:trHeight w:val="510"/>
        </w:trPr>
        <w:tc>
          <w:tcPr>
            <w:tcW w:w="715" w:type="dxa"/>
            <w:tcBorders>
              <w:top w:val="nil"/>
              <w:left w:val="nil"/>
              <w:bottom w:val="nil"/>
              <w:right w:val="nil"/>
            </w:tcBorders>
          </w:tcPr>
          <w:p w14:paraId="7B2B8D15" w14:textId="77777777" w:rsidR="00894302" w:rsidRDefault="00894302" w:rsidP="00C753D1">
            <w:pPr>
              <w:spacing w:line="240" w:lineRule="auto"/>
              <w:ind w:firstLineChars="0" w:firstLine="0"/>
              <w:rPr>
                <w:bCs/>
                <w:sz w:val="18"/>
                <w:szCs w:val="18"/>
              </w:rPr>
            </w:pPr>
            <w:r>
              <w:rPr>
                <w:bCs/>
                <w:sz w:val="18"/>
                <w:szCs w:val="18"/>
              </w:rPr>
              <w:t>…</w:t>
            </w:r>
          </w:p>
        </w:tc>
        <w:tc>
          <w:tcPr>
            <w:tcW w:w="285" w:type="dxa"/>
            <w:tcBorders>
              <w:top w:val="nil"/>
              <w:left w:val="nil"/>
              <w:bottom w:val="nil"/>
              <w:right w:val="nil"/>
            </w:tcBorders>
          </w:tcPr>
          <w:p w14:paraId="50D067F9" w14:textId="77777777" w:rsidR="00894302" w:rsidRDefault="00894302" w:rsidP="00C753D1">
            <w:pPr>
              <w:spacing w:line="240" w:lineRule="auto"/>
              <w:ind w:firstLineChars="0" w:firstLine="0"/>
              <w:jc w:val="center"/>
              <w:rPr>
                <w:bCs/>
                <w:sz w:val="18"/>
                <w:szCs w:val="18"/>
              </w:rPr>
            </w:pPr>
            <w:r>
              <w:rPr>
                <w:bCs/>
                <w:sz w:val="18"/>
                <w:szCs w:val="18"/>
              </w:rPr>
              <w:t>…</w:t>
            </w:r>
          </w:p>
        </w:tc>
        <w:tc>
          <w:tcPr>
            <w:tcW w:w="572" w:type="dxa"/>
            <w:tcBorders>
              <w:top w:val="nil"/>
              <w:left w:val="nil"/>
              <w:bottom w:val="nil"/>
              <w:right w:val="nil"/>
            </w:tcBorders>
          </w:tcPr>
          <w:p w14:paraId="66319359" w14:textId="77777777" w:rsidR="00894302" w:rsidRDefault="00894302" w:rsidP="00C753D1">
            <w:pPr>
              <w:spacing w:line="240" w:lineRule="auto"/>
              <w:ind w:firstLineChars="0" w:firstLine="0"/>
              <w:jc w:val="center"/>
              <w:rPr>
                <w:sz w:val="18"/>
                <w:szCs w:val="18"/>
              </w:rPr>
            </w:pPr>
            <w:r>
              <w:rPr>
                <w:bCs/>
                <w:sz w:val="18"/>
                <w:szCs w:val="18"/>
              </w:rPr>
              <w:t>…</w:t>
            </w:r>
          </w:p>
        </w:tc>
        <w:tc>
          <w:tcPr>
            <w:tcW w:w="1144" w:type="dxa"/>
            <w:tcBorders>
              <w:top w:val="nil"/>
              <w:left w:val="nil"/>
              <w:bottom w:val="nil"/>
              <w:right w:val="nil"/>
            </w:tcBorders>
          </w:tcPr>
          <w:p w14:paraId="16EE99A6" w14:textId="77777777" w:rsidR="00894302" w:rsidRDefault="00894302" w:rsidP="00C753D1">
            <w:pPr>
              <w:spacing w:line="240" w:lineRule="auto"/>
              <w:ind w:firstLineChars="0" w:firstLine="0"/>
              <w:rPr>
                <w:sz w:val="18"/>
                <w:szCs w:val="18"/>
              </w:rPr>
            </w:pPr>
            <w:r>
              <w:rPr>
                <w:bCs/>
                <w:sz w:val="18"/>
                <w:szCs w:val="18"/>
              </w:rPr>
              <w:t xml:space="preserve">     …</w:t>
            </w:r>
          </w:p>
        </w:tc>
        <w:tc>
          <w:tcPr>
            <w:tcW w:w="1144" w:type="dxa"/>
            <w:tcBorders>
              <w:top w:val="nil"/>
              <w:left w:val="nil"/>
              <w:bottom w:val="nil"/>
              <w:right w:val="nil"/>
            </w:tcBorders>
          </w:tcPr>
          <w:p w14:paraId="5A892063" w14:textId="77777777" w:rsidR="00894302" w:rsidRDefault="00894302" w:rsidP="00C753D1">
            <w:pPr>
              <w:spacing w:line="240" w:lineRule="auto"/>
              <w:ind w:firstLine="360"/>
              <w:rPr>
                <w:sz w:val="18"/>
                <w:szCs w:val="18"/>
              </w:rPr>
            </w:pPr>
            <w:r>
              <w:rPr>
                <w:bCs/>
                <w:sz w:val="18"/>
                <w:szCs w:val="18"/>
              </w:rPr>
              <w:t xml:space="preserve">…            </w:t>
            </w:r>
          </w:p>
        </w:tc>
        <w:tc>
          <w:tcPr>
            <w:tcW w:w="715" w:type="dxa"/>
            <w:tcBorders>
              <w:top w:val="nil"/>
              <w:left w:val="nil"/>
              <w:bottom w:val="nil"/>
              <w:right w:val="nil"/>
            </w:tcBorders>
          </w:tcPr>
          <w:p w14:paraId="59AC60D0" w14:textId="77777777" w:rsidR="00894302" w:rsidRDefault="00894302" w:rsidP="00C753D1">
            <w:pPr>
              <w:spacing w:line="240" w:lineRule="auto"/>
              <w:ind w:firstLineChars="0" w:firstLine="0"/>
              <w:jc w:val="center"/>
              <w:rPr>
                <w:bCs/>
                <w:sz w:val="18"/>
                <w:szCs w:val="18"/>
              </w:rPr>
            </w:pPr>
            <w:r>
              <w:rPr>
                <w:bCs/>
                <w:sz w:val="18"/>
                <w:szCs w:val="18"/>
              </w:rPr>
              <w:t>…</w:t>
            </w:r>
          </w:p>
        </w:tc>
        <w:tc>
          <w:tcPr>
            <w:tcW w:w="714" w:type="dxa"/>
            <w:tcBorders>
              <w:top w:val="nil"/>
              <w:left w:val="nil"/>
              <w:bottom w:val="nil"/>
              <w:right w:val="nil"/>
            </w:tcBorders>
          </w:tcPr>
          <w:p w14:paraId="450AE627" w14:textId="77777777" w:rsidR="00894302" w:rsidRDefault="00894302" w:rsidP="00C753D1">
            <w:pPr>
              <w:spacing w:line="240" w:lineRule="auto"/>
              <w:ind w:firstLineChars="0" w:firstLine="0"/>
              <w:jc w:val="center"/>
              <w:rPr>
                <w:bCs/>
                <w:sz w:val="18"/>
                <w:szCs w:val="18"/>
              </w:rPr>
            </w:pPr>
            <w:r>
              <w:rPr>
                <w:bCs/>
                <w:sz w:val="18"/>
                <w:szCs w:val="18"/>
              </w:rPr>
              <w:t>…</w:t>
            </w:r>
          </w:p>
        </w:tc>
        <w:tc>
          <w:tcPr>
            <w:tcW w:w="715" w:type="dxa"/>
            <w:tcBorders>
              <w:top w:val="nil"/>
              <w:left w:val="nil"/>
              <w:bottom w:val="nil"/>
              <w:right w:val="nil"/>
            </w:tcBorders>
          </w:tcPr>
          <w:p w14:paraId="4E2C30CC" w14:textId="77777777" w:rsidR="00894302" w:rsidRDefault="00894302" w:rsidP="00C753D1">
            <w:pPr>
              <w:spacing w:line="240" w:lineRule="auto"/>
              <w:ind w:firstLineChars="0" w:firstLine="0"/>
              <w:rPr>
                <w:bCs/>
                <w:sz w:val="18"/>
                <w:szCs w:val="18"/>
              </w:rPr>
            </w:pPr>
            <w:r>
              <w:rPr>
                <w:bCs/>
                <w:sz w:val="18"/>
                <w:szCs w:val="18"/>
              </w:rPr>
              <w:t>…</w:t>
            </w:r>
          </w:p>
        </w:tc>
        <w:tc>
          <w:tcPr>
            <w:tcW w:w="572" w:type="dxa"/>
            <w:tcBorders>
              <w:top w:val="nil"/>
              <w:left w:val="nil"/>
              <w:bottom w:val="nil"/>
              <w:right w:val="nil"/>
            </w:tcBorders>
          </w:tcPr>
          <w:p w14:paraId="1058D8A8" w14:textId="77777777" w:rsidR="00894302" w:rsidRDefault="00894302" w:rsidP="00C753D1">
            <w:pPr>
              <w:spacing w:line="240" w:lineRule="auto"/>
              <w:ind w:firstLineChars="0" w:firstLine="0"/>
              <w:jc w:val="center"/>
              <w:rPr>
                <w:bCs/>
                <w:sz w:val="18"/>
                <w:szCs w:val="18"/>
              </w:rPr>
            </w:pPr>
            <w:r>
              <w:rPr>
                <w:bCs/>
                <w:sz w:val="18"/>
                <w:szCs w:val="18"/>
              </w:rPr>
              <w:t>…</w:t>
            </w:r>
          </w:p>
        </w:tc>
        <w:tc>
          <w:tcPr>
            <w:tcW w:w="796" w:type="dxa"/>
            <w:tcBorders>
              <w:top w:val="nil"/>
              <w:left w:val="nil"/>
              <w:bottom w:val="nil"/>
              <w:right w:val="nil"/>
            </w:tcBorders>
          </w:tcPr>
          <w:p w14:paraId="3B7C50A4" w14:textId="77777777" w:rsidR="00894302" w:rsidRDefault="00894302" w:rsidP="00C753D1">
            <w:pPr>
              <w:spacing w:line="240" w:lineRule="auto"/>
              <w:ind w:firstLineChars="0" w:firstLine="0"/>
              <w:jc w:val="center"/>
              <w:rPr>
                <w:bCs/>
                <w:sz w:val="18"/>
                <w:szCs w:val="18"/>
              </w:rPr>
            </w:pPr>
            <w:r>
              <w:rPr>
                <w:bCs/>
                <w:sz w:val="18"/>
                <w:szCs w:val="18"/>
              </w:rPr>
              <w:t>…</w:t>
            </w:r>
          </w:p>
        </w:tc>
        <w:tc>
          <w:tcPr>
            <w:tcW w:w="1134" w:type="dxa"/>
            <w:tcBorders>
              <w:top w:val="nil"/>
              <w:left w:val="nil"/>
              <w:bottom w:val="nil"/>
              <w:right w:val="nil"/>
            </w:tcBorders>
          </w:tcPr>
          <w:p w14:paraId="2B2E727B" w14:textId="77777777" w:rsidR="00894302" w:rsidRDefault="00894302" w:rsidP="00C753D1">
            <w:pPr>
              <w:spacing w:line="240" w:lineRule="auto"/>
              <w:ind w:firstLineChars="100" w:firstLine="180"/>
              <w:jc w:val="center"/>
              <w:rPr>
                <w:bCs/>
                <w:sz w:val="18"/>
                <w:szCs w:val="18"/>
              </w:rPr>
            </w:pPr>
            <w:r>
              <w:rPr>
                <w:bCs/>
                <w:sz w:val="18"/>
                <w:szCs w:val="18"/>
              </w:rPr>
              <w:t>…</w:t>
            </w:r>
          </w:p>
        </w:tc>
      </w:tr>
      <w:tr w:rsidR="00894302" w14:paraId="75FE36A0" w14:textId="77777777" w:rsidTr="004D466D">
        <w:trPr>
          <w:trHeight w:val="510"/>
        </w:trPr>
        <w:tc>
          <w:tcPr>
            <w:tcW w:w="715" w:type="dxa"/>
            <w:tcBorders>
              <w:top w:val="nil"/>
              <w:left w:val="nil"/>
              <w:bottom w:val="single" w:sz="12" w:space="0" w:color="000000"/>
              <w:right w:val="nil"/>
            </w:tcBorders>
          </w:tcPr>
          <w:p w14:paraId="5599A0D9" w14:textId="77777777" w:rsidR="00894302" w:rsidRDefault="00894302" w:rsidP="00C753D1">
            <w:pPr>
              <w:spacing w:line="240" w:lineRule="auto"/>
              <w:ind w:firstLineChars="0" w:firstLine="0"/>
              <w:rPr>
                <w:bCs/>
                <w:sz w:val="18"/>
                <w:szCs w:val="18"/>
              </w:rPr>
            </w:pPr>
            <w:r>
              <w:rPr>
                <w:rFonts w:hint="eastAsia"/>
                <w:bCs/>
                <w:sz w:val="18"/>
                <w:szCs w:val="18"/>
              </w:rPr>
              <w:t>1</w:t>
            </w:r>
            <w:r>
              <w:rPr>
                <w:bCs/>
                <w:sz w:val="18"/>
                <w:szCs w:val="18"/>
              </w:rPr>
              <w:t>00</w:t>
            </w:r>
          </w:p>
        </w:tc>
        <w:tc>
          <w:tcPr>
            <w:tcW w:w="285" w:type="dxa"/>
            <w:tcBorders>
              <w:top w:val="nil"/>
              <w:left w:val="nil"/>
              <w:bottom w:val="single" w:sz="12" w:space="0" w:color="000000"/>
              <w:right w:val="nil"/>
            </w:tcBorders>
          </w:tcPr>
          <w:p w14:paraId="01BC8917" w14:textId="77777777" w:rsidR="00894302" w:rsidRDefault="00894302" w:rsidP="00C753D1">
            <w:pPr>
              <w:spacing w:line="240" w:lineRule="auto"/>
              <w:ind w:firstLineChars="0" w:firstLine="0"/>
              <w:jc w:val="center"/>
              <w:rPr>
                <w:bCs/>
                <w:sz w:val="18"/>
                <w:szCs w:val="18"/>
              </w:rPr>
            </w:pPr>
            <w:r>
              <w:rPr>
                <w:bCs/>
                <w:sz w:val="18"/>
                <w:szCs w:val="18"/>
              </w:rPr>
              <w:t>…</w:t>
            </w:r>
          </w:p>
        </w:tc>
        <w:tc>
          <w:tcPr>
            <w:tcW w:w="572" w:type="dxa"/>
            <w:tcBorders>
              <w:top w:val="nil"/>
              <w:left w:val="nil"/>
              <w:bottom w:val="single" w:sz="12" w:space="0" w:color="000000"/>
              <w:right w:val="nil"/>
            </w:tcBorders>
          </w:tcPr>
          <w:p w14:paraId="38E3EC2E" w14:textId="77777777" w:rsidR="00894302" w:rsidRDefault="00894302" w:rsidP="00C753D1">
            <w:pPr>
              <w:spacing w:line="240" w:lineRule="auto"/>
              <w:ind w:firstLineChars="0" w:firstLine="0"/>
              <w:jc w:val="center"/>
              <w:rPr>
                <w:bCs/>
                <w:sz w:val="18"/>
                <w:szCs w:val="18"/>
              </w:rPr>
            </w:pPr>
            <w:r>
              <w:rPr>
                <w:rFonts w:hint="eastAsia"/>
                <w:bCs/>
                <w:sz w:val="18"/>
                <w:szCs w:val="18"/>
              </w:rPr>
              <w:t>1</w:t>
            </w:r>
            <w:r>
              <w:rPr>
                <w:bCs/>
                <w:sz w:val="18"/>
                <w:szCs w:val="18"/>
              </w:rPr>
              <w:t>00</w:t>
            </w:r>
          </w:p>
        </w:tc>
        <w:tc>
          <w:tcPr>
            <w:tcW w:w="1144" w:type="dxa"/>
            <w:tcBorders>
              <w:top w:val="nil"/>
              <w:left w:val="nil"/>
              <w:bottom w:val="single" w:sz="12" w:space="0" w:color="000000"/>
              <w:right w:val="nil"/>
            </w:tcBorders>
          </w:tcPr>
          <w:p w14:paraId="1AE87CBA" w14:textId="77777777" w:rsidR="00894302" w:rsidRDefault="00894302" w:rsidP="00C753D1">
            <w:pPr>
              <w:spacing w:line="240" w:lineRule="auto"/>
              <w:ind w:firstLineChars="0" w:firstLine="0"/>
              <w:rPr>
                <w:bCs/>
                <w:sz w:val="18"/>
                <w:szCs w:val="18"/>
              </w:rPr>
            </w:pPr>
            <w:r>
              <w:rPr>
                <w:rFonts w:hint="eastAsia"/>
                <w:bCs/>
                <w:sz w:val="18"/>
                <w:szCs w:val="18"/>
              </w:rPr>
              <w:t xml:space="preserve"> </w:t>
            </w:r>
            <w:r>
              <w:rPr>
                <w:bCs/>
                <w:sz w:val="18"/>
                <w:szCs w:val="18"/>
              </w:rPr>
              <w:t>-7536.1658</w:t>
            </w:r>
          </w:p>
        </w:tc>
        <w:tc>
          <w:tcPr>
            <w:tcW w:w="1144" w:type="dxa"/>
            <w:tcBorders>
              <w:top w:val="nil"/>
              <w:left w:val="nil"/>
              <w:bottom w:val="single" w:sz="12" w:space="0" w:color="000000"/>
              <w:right w:val="nil"/>
            </w:tcBorders>
          </w:tcPr>
          <w:p w14:paraId="6405B825" w14:textId="77777777" w:rsidR="00894302" w:rsidRDefault="00894302" w:rsidP="00C753D1">
            <w:pPr>
              <w:spacing w:line="240" w:lineRule="auto"/>
              <w:ind w:firstLineChars="0" w:firstLine="0"/>
              <w:rPr>
                <w:bCs/>
                <w:sz w:val="18"/>
                <w:szCs w:val="18"/>
              </w:rPr>
            </w:pPr>
            <w:r>
              <w:rPr>
                <w:rFonts w:hint="eastAsia"/>
                <w:bCs/>
                <w:sz w:val="18"/>
                <w:szCs w:val="18"/>
              </w:rPr>
              <w:t>4</w:t>
            </w:r>
            <w:r>
              <w:rPr>
                <w:bCs/>
                <w:sz w:val="18"/>
                <w:szCs w:val="18"/>
              </w:rPr>
              <w:t xml:space="preserve">864897.86        </w:t>
            </w:r>
          </w:p>
        </w:tc>
        <w:tc>
          <w:tcPr>
            <w:tcW w:w="715" w:type="dxa"/>
            <w:tcBorders>
              <w:top w:val="nil"/>
              <w:left w:val="nil"/>
              <w:bottom w:val="single" w:sz="12" w:space="0" w:color="000000"/>
              <w:right w:val="nil"/>
            </w:tcBorders>
          </w:tcPr>
          <w:p w14:paraId="4A7655B5" w14:textId="77777777" w:rsidR="00894302" w:rsidRDefault="00894302" w:rsidP="00C753D1">
            <w:pPr>
              <w:spacing w:line="240" w:lineRule="auto"/>
              <w:ind w:firstLineChars="0" w:firstLine="0"/>
              <w:jc w:val="center"/>
              <w:rPr>
                <w:bCs/>
                <w:sz w:val="18"/>
                <w:szCs w:val="18"/>
              </w:rPr>
            </w:pPr>
            <w:r>
              <w:rPr>
                <w:bCs/>
                <w:sz w:val="18"/>
                <w:szCs w:val="18"/>
              </w:rPr>
              <w:t>4</w:t>
            </w:r>
          </w:p>
        </w:tc>
        <w:tc>
          <w:tcPr>
            <w:tcW w:w="714" w:type="dxa"/>
            <w:tcBorders>
              <w:top w:val="nil"/>
              <w:left w:val="nil"/>
              <w:bottom w:val="single" w:sz="12" w:space="0" w:color="000000"/>
              <w:right w:val="nil"/>
            </w:tcBorders>
          </w:tcPr>
          <w:p w14:paraId="38C2DAAB" w14:textId="77777777" w:rsidR="00894302" w:rsidRDefault="00894302" w:rsidP="00C753D1">
            <w:pPr>
              <w:spacing w:line="240" w:lineRule="auto"/>
              <w:ind w:firstLineChars="0" w:firstLine="0"/>
              <w:jc w:val="center"/>
              <w:rPr>
                <w:bCs/>
                <w:sz w:val="18"/>
                <w:szCs w:val="18"/>
              </w:rPr>
            </w:pPr>
            <w:r>
              <w:rPr>
                <w:rFonts w:hint="eastAsia"/>
                <w:bCs/>
                <w:sz w:val="18"/>
                <w:szCs w:val="18"/>
              </w:rPr>
              <w:t>1</w:t>
            </w:r>
          </w:p>
        </w:tc>
        <w:tc>
          <w:tcPr>
            <w:tcW w:w="715" w:type="dxa"/>
            <w:tcBorders>
              <w:top w:val="nil"/>
              <w:left w:val="nil"/>
              <w:bottom w:val="single" w:sz="12" w:space="0" w:color="000000"/>
              <w:right w:val="nil"/>
            </w:tcBorders>
          </w:tcPr>
          <w:p w14:paraId="264BAAC3" w14:textId="77777777" w:rsidR="00894302" w:rsidRDefault="00894302" w:rsidP="00C753D1">
            <w:pPr>
              <w:spacing w:line="240" w:lineRule="auto"/>
              <w:ind w:firstLineChars="0" w:firstLine="0"/>
              <w:rPr>
                <w:bCs/>
                <w:sz w:val="18"/>
                <w:szCs w:val="18"/>
              </w:rPr>
            </w:pPr>
            <w:r>
              <w:rPr>
                <w:rFonts w:hint="eastAsia"/>
                <w:bCs/>
                <w:sz w:val="18"/>
                <w:szCs w:val="18"/>
              </w:rPr>
              <w:t>1</w:t>
            </w:r>
            <w:r>
              <w:rPr>
                <w:bCs/>
                <w:sz w:val="18"/>
                <w:szCs w:val="18"/>
              </w:rPr>
              <w:t>12</w:t>
            </w:r>
          </w:p>
        </w:tc>
        <w:tc>
          <w:tcPr>
            <w:tcW w:w="572" w:type="dxa"/>
            <w:tcBorders>
              <w:top w:val="nil"/>
              <w:left w:val="nil"/>
              <w:bottom w:val="single" w:sz="12" w:space="0" w:color="000000"/>
              <w:right w:val="nil"/>
            </w:tcBorders>
          </w:tcPr>
          <w:p w14:paraId="3FE2D01C" w14:textId="77777777" w:rsidR="00894302" w:rsidRDefault="00894302" w:rsidP="00C753D1">
            <w:pPr>
              <w:spacing w:line="240" w:lineRule="auto"/>
              <w:ind w:firstLineChars="0" w:firstLine="0"/>
              <w:jc w:val="center"/>
              <w:rPr>
                <w:bCs/>
                <w:sz w:val="18"/>
                <w:szCs w:val="18"/>
              </w:rPr>
            </w:pPr>
            <w:r>
              <w:rPr>
                <w:rFonts w:hint="eastAsia"/>
                <w:bCs/>
                <w:sz w:val="18"/>
                <w:szCs w:val="18"/>
              </w:rPr>
              <w:t>9</w:t>
            </w:r>
          </w:p>
        </w:tc>
        <w:tc>
          <w:tcPr>
            <w:tcW w:w="796" w:type="dxa"/>
            <w:tcBorders>
              <w:top w:val="nil"/>
              <w:left w:val="nil"/>
              <w:bottom w:val="single" w:sz="12" w:space="0" w:color="000000"/>
              <w:right w:val="nil"/>
            </w:tcBorders>
          </w:tcPr>
          <w:p w14:paraId="7B5690C5" w14:textId="77777777" w:rsidR="00894302" w:rsidRDefault="00894302" w:rsidP="00C753D1">
            <w:pPr>
              <w:spacing w:line="240" w:lineRule="auto"/>
              <w:ind w:firstLineChars="0" w:firstLine="0"/>
              <w:jc w:val="center"/>
              <w:rPr>
                <w:bCs/>
                <w:sz w:val="18"/>
                <w:szCs w:val="18"/>
              </w:rPr>
            </w:pPr>
            <w:r>
              <w:rPr>
                <w:rFonts w:hint="eastAsia"/>
                <w:bCs/>
                <w:sz w:val="18"/>
                <w:szCs w:val="18"/>
              </w:rPr>
              <w:t>1</w:t>
            </w:r>
            <w:r>
              <w:rPr>
                <w:bCs/>
                <w:sz w:val="18"/>
                <w:szCs w:val="18"/>
              </w:rPr>
              <w:t>0</w:t>
            </w:r>
          </w:p>
        </w:tc>
        <w:tc>
          <w:tcPr>
            <w:tcW w:w="1134" w:type="dxa"/>
            <w:tcBorders>
              <w:top w:val="nil"/>
              <w:left w:val="nil"/>
              <w:bottom w:val="single" w:sz="12" w:space="0" w:color="000000"/>
              <w:right w:val="nil"/>
            </w:tcBorders>
          </w:tcPr>
          <w:p w14:paraId="42FCC429" w14:textId="77777777" w:rsidR="00894302" w:rsidRDefault="00894302" w:rsidP="00C753D1">
            <w:pPr>
              <w:spacing w:line="240" w:lineRule="auto"/>
              <w:ind w:firstLineChars="0" w:firstLine="0"/>
              <w:jc w:val="center"/>
              <w:rPr>
                <w:bCs/>
                <w:sz w:val="18"/>
                <w:szCs w:val="18"/>
              </w:rPr>
            </w:pPr>
            <w:r>
              <w:rPr>
                <w:rFonts w:hint="eastAsia"/>
                <w:bCs/>
                <w:sz w:val="18"/>
                <w:szCs w:val="18"/>
              </w:rPr>
              <w:t>1</w:t>
            </w:r>
            <w:r>
              <w:rPr>
                <w:bCs/>
                <w:sz w:val="18"/>
                <w:szCs w:val="18"/>
              </w:rPr>
              <w:t>371711025</w:t>
            </w:r>
          </w:p>
        </w:tc>
      </w:tr>
    </w:tbl>
    <w:bookmarkEnd w:id="56"/>
    <w:p w14:paraId="3482A13F" w14:textId="1D1BC5A5" w:rsidR="00894302" w:rsidRDefault="00894302" w:rsidP="00894302">
      <w:pPr>
        <w:ind w:firstLineChars="0" w:firstLine="0"/>
        <w:jc w:val="center"/>
        <w:rPr>
          <w:sz w:val="21"/>
          <w:szCs w:val="21"/>
        </w:rPr>
      </w:pPr>
      <w:r>
        <w:rPr>
          <w:sz w:val="21"/>
          <w:szCs w:val="21"/>
        </w:rPr>
        <w:t>Table 3-</w:t>
      </w:r>
      <w:r>
        <w:rPr>
          <w:rFonts w:hint="eastAsia"/>
          <w:sz w:val="21"/>
          <w:szCs w:val="21"/>
        </w:rPr>
        <w:t>3</w:t>
      </w:r>
      <w:r>
        <w:rPr>
          <w:sz w:val="21"/>
          <w:szCs w:val="21"/>
        </w:rPr>
        <w:t xml:space="preserve"> UJIIndoorLoc partial dataset</w:t>
      </w:r>
      <w:r>
        <w:rPr>
          <w:sz w:val="21"/>
          <w:szCs w:val="21"/>
          <w:vertAlign w:val="superscript"/>
        </w:rPr>
        <w:fldChar w:fldCharType="begin"/>
      </w:r>
      <w:r>
        <w:rPr>
          <w:sz w:val="21"/>
          <w:szCs w:val="21"/>
          <w:vertAlign w:val="superscript"/>
        </w:rPr>
        <w:instrText xml:space="preserve"> REF _Ref39181283 \r \h  \* MERGEFORMAT </w:instrText>
      </w:r>
      <w:r>
        <w:rPr>
          <w:sz w:val="21"/>
          <w:szCs w:val="21"/>
          <w:vertAlign w:val="superscript"/>
        </w:rPr>
      </w:r>
      <w:r>
        <w:rPr>
          <w:sz w:val="21"/>
          <w:szCs w:val="21"/>
          <w:vertAlign w:val="superscript"/>
        </w:rPr>
        <w:fldChar w:fldCharType="separate"/>
      </w:r>
      <w:r w:rsidR="00835F82">
        <w:rPr>
          <w:sz w:val="21"/>
          <w:szCs w:val="21"/>
          <w:vertAlign w:val="superscript"/>
        </w:rPr>
        <w:t>[44]</w:t>
      </w:r>
      <w:r>
        <w:rPr>
          <w:sz w:val="21"/>
          <w:szCs w:val="21"/>
          <w:vertAlign w:val="superscript"/>
        </w:rPr>
        <w:fldChar w:fldCharType="end"/>
      </w:r>
      <w:r>
        <w:rPr>
          <w:sz w:val="21"/>
          <w:szCs w:val="21"/>
        </w:rPr>
        <w:t xml:space="preserve"> </w:t>
      </w:r>
    </w:p>
    <w:p w14:paraId="1270B0F3" w14:textId="77777777" w:rsidR="00894302" w:rsidRDefault="00894302" w:rsidP="00894302">
      <w:pPr>
        <w:spacing w:before="480" w:after="360" w:line="240" w:lineRule="auto"/>
        <w:ind w:firstLineChars="0" w:firstLine="0"/>
        <w:outlineLvl w:val="1"/>
        <w:rPr>
          <w:rFonts w:eastAsia="黑体"/>
          <w:sz w:val="30"/>
        </w:rPr>
      </w:pPr>
      <w:bookmarkStart w:id="57" w:name="_Toc40095322"/>
      <w:r>
        <w:rPr>
          <w:rFonts w:eastAsia="黑体" w:hint="eastAsia"/>
          <w:sz w:val="30"/>
        </w:rPr>
        <w:t xml:space="preserve">3.3  </w:t>
      </w:r>
      <w:r>
        <w:rPr>
          <w:rFonts w:eastAsia="黑体" w:hint="eastAsia"/>
          <w:sz w:val="30"/>
        </w:rPr>
        <w:t>本章小结</w:t>
      </w:r>
      <w:bookmarkEnd w:id="57"/>
    </w:p>
    <w:p w14:paraId="08412390" w14:textId="77777777" w:rsidR="00894302" w:rsidRPr="004D466D" w:rsidRDefault="00894302">
      <w:pPr>
        <w:ind w:firstLineChars="0" w:firstLine="0"/>
        <w:sectPr w:rsidR="00894302" w:rsidRPr="004D466D">
          <w:headerReference w:type="default" r:id="rId169"/>
          <w:pgSz w:w="11905" w:h="16838"/>
          <w:pgMar w:top="1701" w:right="1417" w:bottom="1417" w:left="1417" w:header="907" w:footer="850" w:gutter="567"/>
          <w:paperSrc w:first="31096" w:other="31096"/>
          <w:cols w:space="0"/>
          <w:docGrid w:type="lines" w:linePitch="335"/>
        </w:sectPr>
      </w:pPr>
      <w:r>
        <w:rPr>
          <w:rFonts w:hint="eastAsia"/>
          <w:color w:val="FF0000"/>
        </w:rPr>
        <w:t xml:space="preserve"> </w:t>
      </w:r>
      <w:r>
        <w:rPr>
          <w:color w:val="FF0000"/>
        </w:rPr>
        <w:t xml:space="preserve">   </w:t>
      </w:r>
      <w:r>
        <w:rPr>
          <w:rFonts w:hint="eastAsia"/>
        </w:rPr>
        <w:t>本章首先对北京交通大学教室的实测数据集进行了介绍，详细阐述了实验场地部署及</w:t>
      </w:r>
      <w:r>
        <w:rPr>
          <w:rFonts w:hint="eastAsia"/>
        </w:rPr>
        <w:t>Wi-Fi</w:t>
      </w:r>
      <w:r>
        <w:rPr>
          <w:rFonts w:hint="eastAsia"/>
        </w:rPr>
        <w:t>信号的采集过程，其中</w:t>
      </w:r>
      <w:r>
        <w:rPr>
          <w:rFonts w:hint="eastAsia"/>
        </w:rPr>
        <w:t>Wi-Fi</w:t>
      </w:r>
      <w:r>
        <w:rPr>
          <w:rFonts w:hint="eastAsia"/>
        </w:rPr>
        <w:t>接入点个数为</w:t>
      </w:r>
      <w:r>
        <w:rPr>
          <w:rFonts w:hint="eastAsia"/>
        </w:rPr>
        <w:t>6</w:t>
      </w:r>
      <w:r>
        <w:rPr>
          <w:rFonts w:hint="eastAsia"/>
        </w:rPr>
        <w:t>，采集了</w:t>
      </w:r>
      <w:r>
        <w:rPr>
          <w:rFonts w:hint="eastAsia"/>
        </w:rPr>
        <w:t>224</w:t>
      </w:r>
      <w:r>
        <w:rPr>
          <w:rFonts w:hint="eastAsia"/>
        </w:rPr>
        <w:t>个参考点的数据，总计</w:t>
      </w:r>
      <w:r>
        <w:rPr>
          <w:rFonts w:hint="eastAsia"/>
        </w:rPr>
        <w:t>6,</w:t>
      </w:r>
      <w:r>
        <w:t>72</w:t>
      </w:r>
      <w:r>
        <w:rPr>
          <w:rFonts w:hint="eastAsia"/>
        </w:rPr>
        <w:t>0</w:t>
      </w:r>
      <w:r>
        <w:rPr>
          <w:rFonts w:hint="eastAsia"/>
        </w:rPr>
        <w:t>条数据。其次验证了路径损耗模型，证实了实测数据集的可用性。在</w:t>
      </w:r>
      <w:r>
        <w:rPr>
          <w:rFonts w:hint="eastAsia"/>
        </w:rPr>
        <w:t>kNN</w:t>
      </w:r>
      <w:r>
        <w:rPr>
          <w:rFonts w:hint="eastAsia"/>
        </w:rPr>
        <w:t>算法下，利用累积分布函数实验并分析了</w:t>
      </w:r>
      <w:r>
        <w:rPr>
          <w:rFonts w:hint="eastAsia"/>
        </w:rPr>
        <w:t>Wi-Fi</w:t>
      </w:r>
      <w:r>
        <w:rPr>
          <w:rFonts w:hint="eastAsia"/>
        </w:rPr>
        <w:t>接入点个数对定位性能的影响，最终选定</w:t>
      </w:r>
      <w:r>
        <w:rPr>
          <w:rFonts w:hint="eastAsia"/>
        </w:rPr>
        <w:t>AP</w:t>
      </w:r>
      <w:r>
        <w:rPr>
          <w:rFonts w:hint="eastAsia"/>
        </w:rPr>
        <w:t>个数为</w:t>
      </w:r>
      <w:r>
        <w:rPr>
          <w:rFonts w:hint="eastAsia"/>
        </w:rPr>
        <w:t>6</w:t>
      </w:r>
      <w:r>
        <w:rPr>
          <w:rFonts w:hint="eastAsia"/>
        </w:rPr>
        <w:t>，以此来构造离线阶段指纹库。最后利用常见机器学习算法对实测数据进行定位实验并进行比较，其中</w:t>
      </w:r>
      <w:r>
        <w:rPr>
          <w:rFonts w:hint="eastAsia"/>
        </w:rPr>
        <w:t>kNN</w:t>
      </w:r>
      <w:r>
        <w:rPr>
          <w:rFonts w:hint="eastAsia"/>
        </w:rPr>
        <w:t>表现最佳，为</w:t>
      </w:r>
      <w:r>
        <w:rPr>
          <w:rFonts w:hint="eastAsia"/>
        </w:rPr>
        <w:t>1.62m</w:t>
      </w:r>
      <w:r>
        <w:rPr>
          <w:rFonts w:hint="eastAsia"/>
        </w:rPr>
        <w:t>，为后文的实验提供了比较基础。</w:t>
      </w:r>
    </w:p>
    <w:p w14:paraId="45FDF127" w14:textId="77777777" w:rsidR="00894302" w:rsidRDefault="00894302" w:rsidP="00894302">
      <w:pPr>
        <w:spacing w:before="480" w:after="360" w:line="240" w:lineRule="auto"/>
        <w:ind w:firstLineChars="0" w:firstLine="0"/>
        <w:jc w:val="center"/>
        <w:outlineLvl w:val="0"/>
        <w:rPr>
          <w:rFonts w:eastAsia="黑体"/>
          <w:sz w:val="32"/>
          <w:szCs w:val="32"/>
        </w:rPr>
      </w:pPr>
      <w:bookmarkStart w:id="58" w:name="_Toc40095323"/>
      <w:r>
        <w:rPr>
          <w:rFonts w:eastAsia="黑体" w:hint="eastAsia"/>
          <w:sz w:val="32"/>
          <w:szCs w:val="32"/>
        </w:rPr>
        <w:lastRenderedPageBreak/>
        <w:t>4</w:t>
      </w:r>
      <w:r>
        <w:rPr>
          <w:rFonts w:eastAsia="黑体"/>
          <w:sz w:val="32"/>
          <w:szCs w:val="32"/>
        </w:rPr>
        <w:t xml:space="preserve">  </w:t>
      </w:r>
      <w:r>
        <w:rPr>
          <w:rFonts w:eastAsia="黑体" w:hint="eastAsia"/>
          <w:sz w:val="32"/>
          <w:szCs w:val="32"/>
        </w:rPr>
        <w:t>基于卷积神经网络的指纹定位方案</w:t>
      </w:r>
      <w:bookmarkEnd w:id="58"/>
    </w:p>
    <w:p w14:paraId="3A193498" w14:textId="68A62089" w:rsidR="00894302" w:rsidRDefault="00894302" w:rsidP="00894302">
      <w:pPr>
        <w:ind w:firstLine="480"/>
      </w:pPr>
      <w:r>
        <w:t>传统的</w:t>
      </w:r>
      <w:r>
        <w:rPr>
          <w:rFonts w:hint="eastAsia"/>
        </w:rPr>
        <w:t>定位算法包括三角定位法、概率算法、</w:t>
      </w:r>
      <w:r>
        <w:rPr>
          <w:rFonts w:hint="eastAsia"/>
          <w:i/>
          <w:iCs/>
        </w:rPr>
        <w:t>k</w:t>
      </w:r>
      <w:r>
        <w:rPr>
          <w:rFonts w:hint="eastAsia"/>
        </w:rPr>
        <w:t>近邻算法等，但是这些传统方法可能无法提取到指纹的深层特征。相对于这种浅层网络，近几年人工智能的发展，使得深度学习算法越来越多的应用在室内定位技术上。</w:t>
      </w:r>
      <w:r>
        <w:t>2018</w:t>
      </w:r>
      <w:r>
        <w:rPr>
          <w:rFonts w:hint="eastAsia"/>
        </w:rPr>
        <w:t>年</w:t>
      </w:r>
      <w:r>
        <w:t>文献</w:t>
      </w:r>
      <w:r>
        <w:rPr>
          <w:vertAlign w:val="superscript"/>
        </w:rPr>
        <w:fldChar w:fldCharType="begin"/>
      </w:r>
      <w:r>
        <w:instrText xml:space="preserve"> REF _Ref39176459 \r \h </w:instrText>
      </w:r>
      <w:r>
        <w:rPr>
          <w:vertAlign w:val="superscript"/>
        </w:rPr>
      </w:r>
      <w:r>
        <w:rPr>
          <w:vertAlign w:val="superscript"/>
        </w:rPr>
        <w:fldChar w:fldCharType="separate"/>
      </w:r>
      <w:r w:rsidR="00835F82">
        <w:t>[27]</w:t>
      </w:r>
      <w:r>
        <w:rPr>
          <w:vertAlign w:val="superscript"/>
        </w:rPr>
        <w:fldChar w:fldCharType="end"/>
      </w:r>
      <w:r>
        <w:rPr>
          <w:rFonts w:hint="eastAsia"/>
        </w:rPr>
        <w:t>和文献</w:t>
      </w:r>
      <w:r>
        <w:rPr>
          <w:vertAlign w:val="superscript"/>
        </w:rPr>
        <w:fldChar w:fldCharType="begin"/>
      </w:r>
      <w:r>
        <w:instrText xml:space="preserve"> </w:instrText>
      </w:r>
      <w:r>
        <w:rPr>
          <w:rFonts w:hint="eastAsia"/>
        </w:rPr>
        <w:instrText>REF _Ref39177205 \r \h</w:instrText>
      </w:r>
      <w:r>
        <w:instrText xml:space="preserve"> </w:instrText>
      </w:r>
      <w:r>
        <w:rPr>
          <w:vertAlign w:val="superscript"/>
        </w:rPr>
      </w:r>
      <w:r>
        <w:rPr>
          <w:vertAlign w:val="superscript"/>
        </w:rPr>
        <w:fldChar w:fldCharType="separate"/>
      </w:r>
      <w:r w:rsidR="00835F82">
        <w:t>[39]</w:t>
      </w:r>
      <w:r>
        <w:rPr>
          <w:vertAlign w:val="superscript"/>
        </w:rPr>
        <w:fldChar w:fldCharType="end"/>
      </w:r>
      <w:r>
        <w:rPr>
          <w:rFonts w:hint="eastAsia"/>
        </w:rPr>
        <w:t>将深度神经网络（</w:t>
      </w:r>
      <w:r>
        <w:rPr>
          <w:rFonts w:hint="eastAsia"/>
        </w:rPr>
        <w:t>DNN</w:t>
      </w:r>
      <w:r>
        <w:rPr>
          <w:rFonts w:hint="eastAsia"/>
        </w:rPr>
        <w:t>）用于</w:t>
      </w:r>
      <w:r>
        <w:t xml:space="preserve">Wi-Fi </w:t>
      </w:r>
      <w:r>
        <w:t>指纹识别</w:t>
      </w:r>
      <w:r>
        <w:rPr>
          <w:rFonts w:hint="eastAsia"/>
        </w:rPr>
        <w:t>，然而基于</w:t>
      </w:r>
      <w:r>
        <w:rPr>
          <w:rFonts w:hint="eastAsia"/>
        </w:rPr>
        <w:t>DNN</w:t>
      </w:r>
      <w:r>
        <w:rPr>
          <w:rFonts w:hint="eastAsia"/>
        </w:rPr>
        <w:t>的方法依赖于训练数据的充分性，并且</w:t>
      </w:r>
      <w:r>
        <w:rPr>
          <w:rFonts w:hint="eastAsia"/>
        </w:rPr>
        <w:t>DNN</w:t>
      </w:r>
      <w:r>
        <w:rPr>
          <w:rFonts w:hint="eastAsia"/>
        </w:rPr>
        <w:t>是全连接的神经网络，网络层数可能对定位性能存在较大影响。研究表明，卷积神经网络（</w:t>
      </w:r>
      <w:r>
        <w:t>CNN</w:t>
      </w:r>
      <w:r>
        <w:rPr>
          <w:rFonts w:hint="eastAsia"/>
        </w:rPr>
        <w:t>）在图像识别方面</w:t>
      </w:r>
      <w:r w:rsidR="00B64CF3">
        <w:rPr>
          <w:rFonts w:hint="eastAsia"/>
        </w:rPr>
        <w:t>表现出</w:t>
      </w:r>
      <w:r>
        <w:rPr>
          <w:rFonts w:hint="eastAsia"/>
        </w:rPr>
        <w:t>良好的性能，</w:t>
      </w:r>
      <w:r>
        <w:rPr>
          <w:rFonts w:hint="eastAsia"/>
        </w:rPr>
        <w:t>CNN</w:t>
      </w:r>
      <w:r>
        <w:rPr>
          <w:rFonts w:hint="eastAsia"/>
        </w:rPr>
        <w:t>利用</w:t>
      </w:r>
      <w:r w:rsidR="003262ED">
        <w:rPr>
          <w:rFonts w:hint="eastAsia"/>
        </w:rPr>
        <w:t>卷积核</w:t>
      </w:r>
      <w:r>
        <w:rPr>
          <w:vertAlign w:val="superscript"/>
        </w:rPr>
        <w:fldChar w:fldCharType="begin"/>
      </w:r>
      <w:r>
        <w:rPr>
          <w:vertAlign w:val="superscript"/>
        </w:rPr>
        <w:instrText xml:space="preserve"> </w:instrText>
      </w:r>
      <w:r>
        <w:rPr>
          <w:rFonts w:hint="eastAsia"/>
          <w:vertAlign w:val="superscript"/>
        </w:rPr>
        <w:instrText>REF _Ref39183615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[46]</w:t>
      </w:r>
      <w:r>
        <w:rPr>
          <w:vertAlign w:val="superscript"/>
        </w:rPr>
        <w:fldChar w:fldCharType="end"/>
      </w:r>
      <w:r>
        <w:rPr>
          <w:rFonts w:hint="eastAsia"/>
        </w:rPr>
        <w:t>通过卷积运算提取图像整体特征，相对于</w:t>
      </w:r>
      <w:r>
        <w:rPr>
          <w:rFonts w:hint="eastAsia"/>
        </w:rPr>
        <w:t>DNN</w:t>
      </w:r>
      <w:r>
        <w:rPr>
          <w:rFonts w:hint="eastAsia"/>
        </w:rPr>
        <w:t>减少计算复杂度。由此本文根据二维</w:t>
      </w:r>
      <w:r>
        <w:rPr>
          <w:rFonts w:hint="eastAsia"/>
        </w:rPr>
        <w:t>RSSI</w:t>
      </w:r>
      <w:r>
        <w:rPr>
          <w:rFonts w:hint="eastAsia"/>
        </w:rPr>
        <w:t>图像设计了</w:t>
      </w:r>
      <w:r>
        <w:rPr>
          <w:rFonts w:hint="eastAsia"/>
        </w:rPr>
        <w:t>CNN-IMG</w:t>
      </w:r>
      <w:r>
        <w:rPr>
          <w:rFonts w:hint="eastAsia"/>
        </w:rPr>
        <w:t>定位模型，考虑到该模型使用单次</w:t>
      </w:r>
      <w:r w:rsidR="004D466D">
        <w:rPr>
          <w:rFonts w:hint="eastAsia"/>
        </w:rPr>
        <w:t>信号</w:t>
      </w:r>
      <w:r>
        <w:rPr>
          <w:rFonts w:hint="eastAsia"/>
        </w:rPr>
        <w:t>读数，稳定性差，</w:t>
      </w:r>
      <w:r w:rsidR="004D466D">
        <w:rPr>
          <w:rFonts w:hint="eastAsia"/>
        </w:rPr>
        <w:t>因此进一步提取时间序列</w:t>
      </w:r>
      <w:r>
        <w:rPr>
          <w:rFonts w:hint="eastAsia"/>
        </w:rPr>
        <w:t>，设计了基于一维</w:t>
      </w:r>
      <w:r>
        <w:rPr>
          <w:rFonts w:hint="eastAsia"/>
        </w:rPr>
        <w:t>RSSI</w:t>
      </w:r>
      <w:r>
        <w:rPr>
          <w:rFonts w:hint="eastAsia"/>
        </w:rPr>
        <w:t>时间序列的</w:t>
      </w:r>
      <w:r>
        <w:rPr>
          <w:rFonts w:hint="eastAsia"/>
        </w:rPr>
        <w:t>1D-Re</w:t>
      </w:r>
      <w:r w:rsidR="002361F9">
        <w:rPr>
          <w:rFonts w:hint="eastAsia"/>
        </w:rPr>
        <w:t>s</w:t>
      </w:r>
      <w:r>
        <w:rPr>
          <w:rFonts w:hint="eastAsia"/>
        </w:rPr>
        <w:t>Net</w:t>
      </w:r>
      <w:r>
        <w:rPr>
          <w:rFonts w:hint="eastAsia"/>
        </w:rPr>
        <w:t>定位算法，以进一步提高定位精度。</w:t>
      </w:r>
    </w:p>
    <w:p w14:paraId="7403735F" w14:textId="77777777" w:rsidR="00894302" w:rsidRDefault="00894302" w:rsidP="00894302">
      <w:pPr>
        <w:spacing w:before="480" w:after="360" w:line="240" w:lineRule="auto"/>
        <w:ind w:firstLineChars="0" w:firstLine="0"/>
        <w:outlineLvl w:val="1"/>
        <w:rPr>
          <w:rFonts w:eastAsia="黑体"/>
          <w:sz w:val="30"/>
        </w:rPr>
      </w:pPr>
      <w:bookmarkStart w:id="59" w:name="_Toc40095324"/>
      <w:r>
        <w:rPr>
          <w:rFonts w:eastAsia="黑体" w:hint="eastAsia"/>
          <w:sz w:val="30"/>
        </w:rPr>
        <w:t>4.1</w:t>
      </w:r>
      <w:r>
        <w:rPr>
          <w:rFonts w:eastAsia="黑体"/>
          <w:sz w:val="30"/>
        </w:rPr>
        <w:t xml:space="preserve">  </w:t>
      </w:r>
      <w:r>
        <w:rPr>
          <w:rFonts w:eastAsia="黑体" w:hint="eastAsia"/>
          <w:sz w:val="30"/>
        </w:rPr>
        <w:t>基于二</w:t>
      </w:r>
      <w:r w:rsidRPr="000245F0">
        <w:rPr>
          <w:rFonts w:ascii="黑体" w:eastAsia="黑体" w:hAnsi="黑体" w:hint="eastAsia"/>
          <w:sz w:val="30"/>
        </w:rPr>
        <w:t>维</w:t>
      </w:r>
      <w:r w:rsidRPr="00E44494">
        <w:rPr>
          <w:rFonts w:eastAsia="黑体"/>
          <w:sz w:val="30"/>
        </w:rPr>
        <w:t>RSSI</w:t>
      </w:r>
      <w:r w:rsidRPr="000245F0">
        <w:rPr>
          <w:rFonts w:ascii="黑体" w:eastAsia="黑体" w:hAnsi="黑体" w:hint="eastAsia"/>
          <w:sz w:val="30"/>
        </w:rPr>
        <w:t>图</w:t>
      </w:r>
      <w:r>
        <w:rPr>
          <w:rFonts w:eastAsia="黑体" w:hint="eastAsia"/>
          <w:sz w:val="30"/>
        </w:rPr>
        <w:t>像的定位方案</w:t>
      </w:r>
      <w:bookmarkEnd w:id="59"/>
    </w:p>
    <w:p w14:paraId="436E00A4" w14:textId="77777777" w:rsidR="00894302" w:rsidRDefault="00894302" w:rsidP="00894302">
      <w:pPr>
        <w:spacing w:before="480" w:after="360" w:line="240" w:lineRule="auto"/>
        <w:ind w:firstLineChars="0" w:firstLine="0"/>
        <w:outlineLvl w:val="2"/>
        <w:rPr>
          <w:rFonts w:eastAsia="黑体"/>
          <w:sz w:val="30"/>
        </w:rPr>
      </w:pPr>
      <w:bookmarkStart w:id="60" w:name="_Toc40095325"/>
      <w:r>
        <w:rPr>
          <w:rFonts w:eastAsia="黑体" w:hint="eastAsia"/>
          <w:sz w:val="30"/>
        </w:rPr>
        <w:t>4.1.</w:t>
      </w:r>
      <w:r>
        <w:rPr>
          <w:rFonts w:eastAsia="黑体"/>
          <w:sz w:val="30"/>
        </w:rPr>
        <w:t xml:space="preserve">1  </w:t>
      </w:r>
      <w:r>
        <w:rPr>
          <w:rFonts w:eastAsia="黑体" w:hint="eastAsia"/>
          <w:sz w:val="28"/>
          <w:szCs w:val="28"/>
        </w:rPr>
        <w:t>卷积神经网络相关理论</w:t>
      </w:r>
      <w:bookmarkEnd w:id="60"/>
    </w:p>
    <w:p w14:paraId="6E1B7A9A" w14:textId="5ACBD7CF" w:rsidR="00894302" w:rsidRDefault="00894302" w:rsidP="00894302">
      <w:pPr>
        <w:ind w:firstLine="480"/>
      </w:pPr>
      <w:r>
        <w:rPr>
          <w:rFonts w:hint="eastAsia"/>
        </w:rPr>
        <w:t>卷积神经网络是一种高效的深度</w:t>
      </w:r>
      <w:r w:rsidR="002361F9">
        <w:rPr>
          <w:rFonts w:hint="eastAsia"/>
        </w:rPr>
        <w:t>前馈</w:t>
      </w:r>
      <w:r>
        <w:rPr>
          <w:rFonts w:hint="eastAsia"/>
        </w:rPr>
        <w:t>网络，采用局部连接的方式可以进步一部减少全连接的数据冗余问题，不但可以减少神经网络的参数规模，还可以减少全连接网络对输入数据数量的依赖问题。</w:t>
      </w:r>
      <w:r>
        <w:rPr>
          <w:rFonts w:hint="eastAsia"/>
        </w:rPr>
        <w:t>20</w:t>
      </w:r>
      <w:r>
        <w:rPr>
          <w:rFonts w:hint="eastAsia"/>
        </w:rPr>
        <w:t>世纪</w:t>
      </w:r>
      <w:r>
        <w:rPr>
          <w:rFonts w:hint="eastAsia"/>
        </w:rPr>
        <w:t>80</w:t>
      </w:r>
      <w:r>
        <w:rPr>
          <w:rFonts w:hint="eastAsia"/>
        </w:rPr>
        <w:t>年代，</w:t>
      </w:r>
      <w:r>
        <w:rPr>
          <w:rFonts w:hint="eastAsia"/>
        </w:rPr>
        <w:t>Fu</w:t>
      </w:r>
      <w:r>
        <w:t>kushima</w:t>
      </w:r>
      <w:r>
        <w:rPr>
          <w:rFonts w:hint="eastAsia"/>
        </w:rPr>
        <w:t>提出了基于感受野的神经认知机，这被看作是第一个</w:t>
      </w:r>
      <w:r>
        <w:rPr>
          <w:rFonts w:hint="eastAsia"/>
        </w:rPr>
        <w:t>CNN</w:t>
      </w:r>
      <w:r>
        <w:rPr>
          <w:rFonts w:hint="eastAsia"/>
        </w:rPr>
        <w:t>实现网络</w:t>
      </w:r>
      <w:r>
        <w:rPr>
          <w:vertAlign w:val="superscript"/>
        </w:rPr>
        <w:fldChar w:fldCharType="begin"/>
      </w:r>
      <w:r>
        <w:rPr>
          <w:vertAlign w:val="superscript"/>
        </w:rPr>
        <w:instrText xml:space="preserve"> </w:instrText>
      </w:r>
      <w:r>
        <w:rPr>
          <w:rFonts w:hint="eastAsia"/>
          <w:vertAlign w:val="superscript"/>
        </w:rPr>
        <w:instrText>REF _Ref39183583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[47]</w:t>
      </w:r>
      <w:r>
        <w:rPr>
          <w:vertAlign w:val="superscript"/>
        </w:rPr>
        <w:fldChar w:fldCharType="end"/>
      </w:r>
      <w:r>
        <w:rPr>
          <w:rFonts w:hint="eastAsia"/>
        </w:rPr>
        <w:t>。</w:t>
      </w:r>
      <w:r>
        <w:rPr>
          <w:rFonts w:hint="eastAsia"/>
        </w:rPr>
        <w:t>1998</w:t>
      </w:r>
      <w:r>
        <w:rPr>
          <w:rFonts w:hint="eastAsia"/>
        </w:rPr>
        <w:t>年用于解决手写数字识别的</w:t>
      </w:r>
      <w:r>
        <w:rPr>
          <w:rFonts w:hint="eastAsia"/>
        </w:rPr>
        <w:t>LeNe</w:t>
      </w:r>
      <w:r>
        <w:t>t</w:t>
      </w:r>
      <w:r>
        <w:rPr>
          <w:rFonts w:hint="eastAsia"/>
        </w:rPr>
        <w:t>网络结构被提出</w:t>
      </w:r>
      <w:r>
        <w:rPr>
          <w:vertAlign w:val="superscript"/>
        </w:rPr>
        <w:fldChar w:fldCharType="begin"/>
      </w:r>
      <w:r>
        <w:rPr>
          <w:vertAlign w:val="superscript"/>
        </w:rPr>
        <w:instrText xml:space="preserve"> </w:instrText>
      </w:r>
      <w:r>
        <w:rPr>
          <w:rFonts w:hint="eastAsia"/>
          <w:vertAlign w:val="superscript"/>
        </w:rPr>
        <w:instrText>REF _Ref39183590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[48]</w:t>
      </w:r>
      <w:r>
        <w:rPr>
          <w:vertAlign w:val="superscript"/>
        </w:rPr>
        <w:fldChar w:fldCharType="end"/>
      </w:r>
      <w:r w:rsidR="002361F9">
        <w:rPr>
          <w:rFonts w:hint="eastAsia"/>
        </w:rPr>
        <w:t>。</w:t>
      </w:r>
      <w:r>
        <w:rPr>
          <w:rFonts w:hint="eastAsia"/>
        </w:rPr>
        <w:t>随着研究的不断深入，一系列优秀的卷积神经网络模型被提出，从</w:t>
      </w:r>
      <w:r>
        <w:rPr>
          <w:rFonts w:hint="eastAsia"/>
        </w:rPr>
        <w:t>VGGNet</w:t>
      </w:r>
      <w:r>
        <w:rPr>
          <w:vertAlign w:val="superscript"/>
        </w:rPr>
        <w:fldChar w:fldCharType="begin"/>
      </w:r>
      <w:r>
        <w:rPr>
          <w:vertAlign w:val="superscript"/>
        </w:rPr>
        <w:instrText xml:space="preserve"> </w:instrText>
      </w:r>
      <w:r>
        <w:rPr>
          <w:rFonts w:hint="eastAsia"/>
          <w:vertAlign w:val="superscript"/>
        </w:rPr>
        <w:instrText>REF _Ref39183597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[49]</w:t>
      </w:r>
      <w:r>
        <w:rPr>
          <w:vertAlign w:val="superscript"/>
        </w:rPr>
        <w:fldChar w:fldCharType="end"/>
      </w:r>
      <w:r>
        <w:rPr>
          <w:rFonts w:hint="eastAsia"/>
        </w:rPr>
        <w:t>到</w:t>
      </w:r>
      <w:r>
        <w:rPr>
          <w:rFonts w:hint="eastAsia"/>
        </w:rPr>
        <w:t>Google</w:t>
      </w:r>
      <w:r>
        <w:rPr>
          <w:rFonts w:hint="eastAsia"/>
        </w:rPr>
        <w:t>的</w:t>
      </w:r>
      <w:r>
        <w:rPr>
          <w:rFonts w:hint="eastAsia"/>
        </w:rPr>
        <w:t>Inception</w:t>
      </w:r>
      <w:r>
        <w:rPr>
          <w:rFonts w:hint="eastAsia"/>
        </w:rPr>
        <w:t>系列</w:t>
      </w:r>
      <w:r>
        <w:rPr>
          <w:vertAlign w:val="superscript"/>
        </w:rPr>
        <w:fldChar w:fldCharType="begin"/>
      </w:r>
      <w:r>
        <w:rPr>
          <w:vertAlign w:val="superscript"/>
        </w:rPr>
        <w:instrText xml:space="preserve"> </w:instrText>
      </w:r>
      <w:r>
        <w:rPr>
          <w:rFonts w:hint="eastAsia"/>
          <w:vertAlign w:val="superscript"/>
        </w:rPr>
        <w:instrText>REF _Ref39183607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[50]</w:t>
      </w:r>
      <w:r>
        <w:rPr>
          <w:vertAlign w:val="superscript"/>
        </w:rPr>
        <w:fldChar w:fldCharType="end"/>
      </w:r>
      <w:r>
        <w:rPr>
          <w:rFonts w:hint="eastAsia"/>
        </w:rPr>
        <w:t>，再到</w:t>
      </w:r>
      <w:r>
        <w:rPr>
          <w:rFonts w:hint="eastAsia"/>
        </w:rPr>
        <w:t>ResNet</w:t>
      </w:r>
      <w:r>
        <w:rPr>
          <w:vertAlign w:val="superscript"/>
        </w:rPr>
        <w:fldChar w:fldCharType="begin"/>
      </w:r>
      <w:r>
        <w:rPr>
          <w:vertAlign w:val="superscript"/>
        </w:rPr>
        <w:instrText xml:space="preserve"> </w:instrText>
      </w:r>
      <w:r>
        <w:rPr>
          <w:rFonts w:hint="eastAsia"/>
          <w:vertAlign w:val="superscript"/>
        </w:rPr>
        <w:instrText>REF _Ref39183615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[46]</w:t>
      </w:r>
      <w:r>
        <w:rPr>
          <w:vertAlign w:val="superscript"/>
        </w:rPr>
        <w:fldChar w:fldCharType="end"/>
      </w:r>
      <w:r>
        <w:rPr>
          <w:rFonts w:hint="eastAsia"/>
        </w:rPr>
        <w:t>，每一种卷积神经网络模型都具有创新点。</w:t>
      </w:r>
      <w:r>
        <w:rPr>
          <w:rFonts w:hint="eastAsia"/>
        </w:rPr>
        <w:t>CNN</w:t>
      </w:r>
      <w:r>
        <w:rPr>
          <w:rFonts w:hint="eastAsia"/>
        </w:rPr>
        <w:t>的应用同样非常广泛，在图像、文本等领域均有应用。</w:t>
      </w:r>
    </w:p>
    <w:p w14:paraId="2F3B5CC8" w14:textId="77777777" w:rsidR="00894302" w:rsidRDefault="00894302" w:rsidP="00894302">
      <w:pPr>
        <w:ind w:firstLineChars="0" w:firstLine="480"/>
      </w:pPr>
      <w:r>
        <w:rPr>
          <w:rFonts w:hint="eastAsia"/>
        </w:rPr>
        <w:t>（</w:t>
      </w:r>
      <w:r>
        <w:rPr>
          <w:rFonts w:hint="eastAsia"/>
        </w:rPr>
        <w:t>1</w:t>
      </w:r>
      <w:r>
        <w:rPr>
          <w:rFonts w:hint="eastAsia"/>
        </w:rPr>
        <w:t>）</w:t>
      </w:r>
      <w:r>
        <w:rPr>
          <w:rFonts w:hint="eastAsia"/>
        </w:rPr>
        <w:t xml:space="preserve"> </w:t>
      </w:r>
      <w:r>
        <w:rPr>
          <w:rFonts w:hint="eastAsia"/>
        </w:rPr>
        <w:t>卷积神经网络的特点</w:t>
      </w:r>
    </w:p>
    <w:p w14:paraId="136341CC" w14:textId="77777777" w:rsidR="00894302" w:rsidRDefault="00894302" w:rsidP="00894302">
      <w:pPr>
        <w:ind w:firstLineChars="183" w:firstLine="439"/>
      </w:pPr>
      <w:r>
        <w:rPr>
          <w:rFonts w:hint="eastAsia"/>
        </w:rPr>
        <w:t>卷积神经网络主要特点包括局部连接、权值共享、下采样。</w:t>
      </w:r>
    </w:p>
    <w:p w14:paraId="61DFDA1E" w14:textId="77777777" w:rsidR="00894302" w:rsidRDefault="00894302" w:rsidP="00894302">
      <w:pPr>
        <w:ind w:firstLineChars="0" w:firstLine="480"/>
      </w:pPr>
      <w:r>
        <w:rPr>
          <w:rFonts w:hint="eastAsia"/>
        </w:rPr>
        <w:t>局部连接即当前层的神经元只负责前一层的部分神经元节点，即强调局部特征。局部感知最初是在动物的视觉系统中的特殊结构中启发得来的，在该结构中，发挥视觉作用的神经元数量只有一部分。在图像处理工作中，像素之间的距离和相关性都会对处理效果造成影响。一般像素之间的距离与其相关性成反比，因此局部相关的理论在图像处理工作中非常重要。因此在卷积神经网络中神经元采用局部</w:t>
      </w:r>
      <w:r>
        <w:rPr>
          <w:rFonts w:hint="eastAsia"/>
        </w:rPr>
        <w:lastRenderedPageBreak/>
        <w:t>连接方式提取主要特征后，与全局图像信息对比</w:t>
      </w:r>
      <w:r w:rsidR="002361F9">
        <w:rPr>
          <w:rFonts w:hint="eastAsia"/>
        </w:rPr>
        <w:t>，</w:t>
      </w:r>
      <w:r>
        <w:rPr>
          <w:rFonts w:hint="eastAsia"/>
        </w:rPr>
        <w:t>实现巩固图像信息的作用。</w:t>
      </w:r>
    </w:p>
    <w:p w14:paraId="63BF94C7" w14:textId="77777777" w:rsidR="00894302" w:rsidRDefault="00894302" w:rsidP="00894302">
      <w:pPr>
        <w:ind w:firstLine="480"/>
      </w:pPr>
      <w:r>
        <w:rPr>
          <w:rFonts w:hint="eastAsia"/>
        </w:rPr>
        <w:t>权值共享即隐藏层之间的神经元参数共享。由于上一步的局部连接操作之后，参数规模依然较大，因此提出共享神经元权值的方法。图像的某一个区域计算得到的统计特征与其他区域是一致的，因此在训练好某一部分特征后，可以将该权值用到其他区域上。进行卷积操作时，可以将神经元参数权值设置成同一数值，这样在训练时可以减少权值参数的数量。权值共享还可以降低网络复杂度，避免因复杂网络结构造成的过拟合现象。</w:t>
      </w:r>
    </w:p>
    <w:p w14:paraId="47BB7501" w14:textId="77777777" w:rsidR="00894302" w:rsidRDefault="00894302" w:rsidP="00894302">
      <w:pPr>
        <w:ind w:firstLineChars="0" w:firstLine="480"/>
      </w:pPr>
      <w:r>
        <w:rPr>
          <w:rFonts w:hint="eastAsia"/>
        </w:rPr>
        <w:t>人们对于见过的图像很难记住细节部分的描述，但是却能记住整体描绘的是怎样的事物。同样的在图像处理中无需对原图像进行处理，只要对原图像的像素压缩，保留图像的主要特征即可。通过卷积层获得特征向量后，理论上可以使用所有特征向量对分类器进行训练，但是可能由于特征数量过于庞大，对于分类器的学习更加困难，导致过拟合。因此卷积神经网络采用下采样方法即池化方法去减少每层的样本数，从而降低参数数量及模型复杂度，提高模型鲁棒性。</w:t>
      </w:r>
    </w:p>
    <w:p w14:paraId="7D84719D" w14:textId="77777777" w:rsidR="00894302" w:rsidRDefault="00894302" w:rsidP="00894302">
      <w:pPr>
        <w:ind w:firstLineChars="0" w:firstLine="480"/>
      </w:pPr>
      <w:r>
        <w:rPr>
          <w:rFonts w:hint="eastAsia"/>
        </w:rPr>
        <w:t>（</w:t>
      </w:r>
      <w:r>
        <w:rPr>
          <w:rFonts w:hint="eastAsia"/>
        </w:rPr>
        <w:t>2</w:t>
      </w:r>
      <w:r>
        <w:rPr>
          <w:rFonts w:hint="eastAsia"/>
        </w:rPr>
        <w:t>）卷积神经网络的网络结构</w:t>
      </w:r>
    </w:p>
    <w:p w14:paraId="5D079476" w14:textId="77777777" w:rsidR="00894302" w:rsidRDefault="00894302" w:rsidP="00894302">
      <w:pPr>
        <w:pStyle w:val="33"/>
        <w:ind w:firstLineChars="200" w:firstLine="480"/>
        <w:rPr>
          <w:rFonts w:eastAsia="宋体"/>
          <w:sz w:val="24"/>
        </w:rPr>
      </w:pPr>
      <w:r>
        <w:rPr>
          <w:rFonts w:eastAsia="宋体" w:hint="eastAsia"/>
          <w:sz w:val="24"/>
        </w:rPr>
        <w:t>卷积神经网络一般由卷积层、非线性激活层、池化层以及全连接层组成。</w:t>
      </w:r>
      <w:r>
        <w:rPr>
          <w:rFonts w:eastAsia="宋体" w:hint="eastAsia"/>
          <w:sz w:val="24"/>
        </w:rPr>
        <w:t>LeNet-5</w:t>
      </w:r>
      <w:r>
        <w:rPr>
          <w:rFonts w:eastAsia="宋体" w:hint="eastAsia"/>
          <w:sz w:val="24"/>
        </w:rPr>
        <w:t>卷积神经网络如图</w:t>
      </w:r>
      <w:r>
        <w:rPr>
          <w:rFonts w:eastAsia="宋体" w:hint="eastAsia"/>
          <w:sz w:val="24"/>
        </w:rPr>
        <w:t>4-1</w:t>
      </w:r>
      <w:r>
        <w:rPr>
          <w:rFonts w:eastAsia="宋体" w:hint="eastAsia"/>
          <w:sz w:val="24"/>
        </w:rPr>
        <w:t>所示。图像分类任务中，一般默认输入为彩色图像，神经网络将图像尺寸设置为深度</w:t>
      </w:r>
      <w:r>
        <w:rPr>
          <w:rFonts w:eastAsia="宋体"/>
          <w:sz w:val="24"/>
        </w:rPr>
        <w:t>×</w:t>
      </w:r>
      <w:r>
        <w:rPr>
          <w:rFonts w:eastAsia="宋体" w:hint="eastAsia"/>
          <w:sz w:val="24"/>
        </w:rPr>
        <w:t>高度</w:t>
      </w:r>
      <w:r>
        <w:rPr>
          <w:rFonts w:eastAsia="宋体"/>
          <w:sz w:val="24"/>
        </w:rPr>
        <w:t>×</w:t>
      </w:r>
      <w:r>
        <w:rPr>
          <w:rFonts w:eastAsia="宋体" w:hint="eastAsia"/>
          <w:sz w:val="24"/>
        </w:rPr>
        <w:t>宽度的格式，不同层神经元之间采用局部连接方式，接下来我们将按照神经网络的基本组成结构进行介绍：</w:t>
      </w:r>
    </w:p>
    <w:p w14:paraId="06D75999" w14:textId="77777777" w:rsidR="00894302" w:rsidRDefault="00894302" w:rsidP="00894302">
      <w:pPr>
        <w:pStyle w:val="33"/>
        <w:ind w:firstLineChars="200" w:firstLine="480"/>
        <w:rPr>
          <w:rFonts w:eastAsia="宋体"/>
          <w:sz w:val="24"/>
        </w:rPr>
      </w:pPr>
    </w:p>
    <w:p w14:paraId="0E94F72F" w14:textId="77777777" w:rsidR="00894302" w:rsidRDefault="00894302" w:rsidP="00894302">
      <w:pPr>
        <w:pStyle w:val="33"/>
        <w:spacing w:line="240" w:lineRule="auto"/>
        <w:jc w:val="center"/>
      </w:pPr>
      <w:r>
        <w:rPr>
          <w:noProof/>
        </w:rPr>
        <w:drawing>
          <wp:inline distT="0" distB="0" distL="0" distR="0" wp14:anchorId="675436CC" wp14:editId="24C717F6">
            <wp:extent cx="5486400" cy="15798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0"/>
                    <a:srcRect t="6124" r="432"/>
                    <a:stretch>
                      <a:fillRect/>
                    </a:stretch>
                  </pic:blipFill>
                  <pic:spPr>
                    <a:xfrm>
                      <a:off x="0" y="0"/>
                      <a:ext cx="5541858" cy="1596265"/>
                    </a:xfrm>
                    <a:prstGeom prst="rect">
                      <a:avLst/>
                    </a:prstGeom>
                    <a:ln>
                      <a:noFill/>
                    </a:ln>
                  </pic:spPr>
                </pic:pic>
              </a:graphicData>
            </a:graphic>
          </wp:inline>
        </w:drawing>
      </w:r>
    </w:p>
    <w:p w14:paraId="03DB8D2F" w14:textId="2F2F742D" w:rsidR="00894302" w:rsidRDefault="00894302" w:rsidP="00894302">
      <w:pPr>
        <w:ind w:firstLineChars="1600" w:firstLine="3360"/>
        <w:rPr>
          <w:sz w:val="21"/>
          <w:szCs w:val="21"/>
        </w:rPr>
      </w:pPr>
      <w:r>
        <w:rPr>
          <w:rFonts w:hint="eastAsia"/>
          <w:sz w:val="21"/>
          <w:szCs w:val="21"/>
        </w:rPr>
        <w:t>图</w:t>
      </w:r>
      <w:r>
        <w:rPr>
          <w:rFonts w:hint="eastAsia"/>
          <w:sz w:val="21"/>
          <w:szCs w:val="21"/>
        </w:rPr>
        <w:t>4-1 LeNet-5</w:t>
      </w:r>
      <w:r>
        <w:rPr>
          <w:rFonts w:hint="eastAsia"/>
          <w:sz w:val="21"/>
          <w:szCs w:val="21"/>
        </w:rPr>
        <w:t>卷积神经网络结构</w:t>
      </w:r>
      <w:r>
        <w:rPr>
          <w:sz w:val="21"/>
          <w:szCs w:val="21"/>
          <w:vertAlign w:val="superscript"/>
        </w:rPr>
        <w:fldChar w:fldCharType="begin"/>
      </w:r>
      <w:r>
        <w:rPr>
          <w:sz w:val="21"/>
          <w:szCs w:val="21"/>
          <w:vertAlign w:val="superscript"/>
        </w:rPr>
        <w:instrText xml:space="preserve"> </w:instrText>
      </w:r>
      <w:r>
        <w:rPr>
          <w:rFonts w:hint="eastAsia"/>
          <w:sz w:val="21"/>
          <w:szCs w:val="21"/>
          <w:vertAlign w:val="superscript"/>
        </w:rPr>
        <w:instrText>REF _Ref39183590 \r \h</w:instrText>
      </w:r>
      <w:r>
        <w:rPr>
          <w:sz w:val="21"/>
          <w:szCs w:val="21"/>
          <w:vertAlign w:val="superscript"/>
        </w:rPr>
        <w:instrText xml:space="preserve">  \* MERGEFORMAT </w:instrText>
      </w:r>
      <w:r>
        <w:rPr>
          <w:sz w:val="21"/>
          <w:szCs w:val="21"/>
          <w:vertAlign w:val="superscript"/>
        </w:rPr>
      </w:r>
      <w:r>
        <w:rPr>
          <w:sz w:val="21"/>
          <w:szCs w:val="21"/>
          <w:vertAlign w:val="superscript"/>
        </w:rPr>
        <w:fldChar w:fldCharType="separate"/>
      </w:r>
      <w:r w:rsidR="00835F82">
        <w:rPr>
          <w:sz w:val="21"/>
          <w:szCs w:val="21"/>
          <w:vertAlign w:val="superscript"/>
        </w:rPr>
        <w:t>[48]</w:t>
      </w:r>
      <w:r>
        <w:rPr>
          <w:sz w:val="21"/>
          <w:szCs w:val="21"/>
          <w:vertAlign w:val="superscript"/>
        </w:rPr>
        <w:fldChar w:fldCharType="end"/>
      </w:r>
    </w:p>
    <w:p w14:paraId="18C40604" w14:textId="77529584" w:rsidR="00894302" w:rsidRDefault="00894302" w:rsidP="00894302">
      <w:pPr>
        <w:ind w:firstLineChars="1195" w:firstLine="2509"/>
        <w:rPr>
          <w:sz w:val="21"/>
          <w:szCs w:val="21"/>
        </w:rPr>
      </w:pPr>
      <w:r>
        <w:rPr>
          <w:rFonts w:hint="eastAsia"/>
          <w:sz w:val="21"/>
          <w:szCs w:val="21"/>
        </w:rPr>
        <w:t>Fig.4-1</w:t>
      </w:r>
      <w:r>
        <w:rPr>
          <w:sz w:val="21"/>
          <w:szCs w:val="21"/>
        </w:rPr>
        <w:t xml:space="preserve"> </w:t>
      </w:r>
      <w:r>
        <w:rPr>
          <w:rFonts w:hint="eastAsia"/>
          <w:sz w:val="21"/>
          <w:szCs w:val="21"/>
        </w:rPr>
        <w:t>LeNet-5</w:t>
      </w:r>
      <w:r>
        <w:rPr>
          <w:sz w:val="21"/>
          <w:szCs w:val="21"/>
        </w:rPr>
        <w:t xml:space="preserve"> </w:t>
      </w:r>
      <w:r>
        <w:rPr>
          <w:rFonts w:hint="eastAsia"/>
          <w:sz w:val="21"/>
          <w:szCs w:val="21"/>
        </w:rPr>
        <w:t>c</w:t>
      </w:r>
      <w:r>
        <w:rPr>
          <w:sz w:val="21"/>
          <w:szCs w:val="21"/>
        </w:rPr>
        <w:t>onvolutional neural network structure</w:t>
      </w:r>
      <w:r>
        <w:rPr>
          <w:sz w:val="21"/>
          <w:szCs w:val="21"/>
          <w:vertAlign w:val="superscript"/>
        </w:rPr>
        <w:fldChar w:fldCharType="begin"/>
      </w:r>
      <w:r>
        <w:rPr>
          <w:sz w:val="21"/>
          <w:szCs w:val="21"/>
          <w:vertAlign w:val="superscript"/>
        </w:rPr>
        <w:instrText xml:space="preserve"> REF _Ref39183590 \r \h  \* MERGEFORMAT </w:instrText>
      </w:r>
      <w:r>
        <w:rPr>
          <w:sz w:val="21"/>
          <w:szCs w:val="21"/>
          <w:vertAlign w:val="superscript"/>
        </w:rPr>
      </w:r>
      <w:r>
        <w:rPr>
          <w:sz w:val="21"/>
          <w:szCs w:val="21"/>
          <w:vertAlign w:val="superscript"/>
        </w:rPr>
        <w:fldChar w:fldCharType="separate"/>
      </w:r>
      <w:r w:rsidR="00835F82">
        <w:rPr>
          <w:sz w:val="21"/>
          <w:szCs w:val="21"/>
          <w:vertAlign w:val="superscript"/>
        </w:rPr>
        <w:t>[48]</w:t>
      </w:r>
      <w:r>
        <w:rPr>
          <w:sz w:val="21"/>
          <w:szCs w:val="21"/>
          <w:vertAlign w:val="superscript"/>
        </w:rPr>
        <w:fldChar w:fldCharType="end"/>
      </w:r>
    </w:p>
    <w:p w14:paraId="332774F0" w14:textId="77777777" w:rsidR="00894302" w:rsidRDefault="00894302" w:rsidP="00894302">
      <w:pPr>
        <w:ind w:firstLineChars="1195" w:firstLine="2509"/>
        <w:rPr>
          <w:sz w:val="21"/>
          <w:szCs w:val="21"/>
        </w:rPr>
      </w:pPr>
    </w:p>
    <w:p w14:paraId="0BBDD87B" w14:textId="77777777" w:rsidR="00894302" w:rsidRDefault="00894302" w:rsidP="00894302">
      <w:pPr>
        <w:pStyle w:val="33"/>
        <w:ind w:firstLineChars="200" w:firstLine="480"/>
        <w:rPr>
          <w:rFonts w:eastAsia="宋体"/>
          <w:sz w:val="24"/>
        </w:rPr>
      </w:pPr>
      <w:r>
        <w:rPr>
          <w:rFonts w:eastAsia="宋体" w:hint="eastAsia"/>
          <w:sz w:val="24"/>
        </w:rPr>
        <w:t>1</w:t>
      </w:r>
      <w:r>
        <w:rPr>
          <w:rFonts w:eastAsia="宋体" w:hint="eastAsia"/>
          <w:sz w:val="24"/>
        </w:rPr>
        <w:t>）卷积层</w:t>
      </w:r>
    </w:p>
    <w:p w14:paraId="0D26B07E" w14:textId="77777777" w:rsidR="00894302" w:rsidRDefault="00894302" w:rsidP="00894302">
      <w:pPr>
        <w:pStyle w:val="33"/>
        <w:ind w:firstLineChars="200" w:firstLine="480"/>
        <w:rPr>
          <w:rFonts w:eastAsia="宋体"/>
          <w:sz w:val="24"/>
        </w:rPr>
      </w:pPr>
      <w:r>
        <w:rPr>
          <w:rFonts w:eastAsia="宋体" w:hint="eastAsia"/>
          <w:sz w:val="24"/>
        </w:rPr>
        <w:t>CNN</w:t>
      </w:r>
      <w:r>
        <w:rPr>
          <w:rFonts w:eastAsia="宋体" w:hint="eastAsia"/>
          <w:sz w:val="24"/>
        </w:rPr>
        <w:t>的关键在于卷积计算，卷积层的任务主要是提取信号特征，这些特征一般是来自输入层或是上一层网络的输出。卷积计算通过卷积核实现，卷积核（又称为过滤器）是由权值组成的矩阵。在计算过程中，设计卷积核移动步长，卷积核在图像上按照从左到右、从上到下的顺序进行卷积计算，卷积核和输入信息矩阵逐一相乘再相加，得到特征图（</w:t>
      </w:r>
      <w:r>
        <w:rPr>
          <w:rFonts w:eastAsia="宋体" w:hint="eastAsia"/>
          <w:sz w:val="24"/>
        </w:rPr>
        <w:t>feature</w:t>
      </w:r>
      <w:r>
        <w:rPr>
          <w:rFonts w:eastAsia="宋体"/>
          <w:sz w:val="24"/>
        </w:rPr>
        <w:t xml:space="preserve"> </w:t>
      </w:r>
      <w:r>
        <w:rPr>
          <w:rFonts w:eastAsia="宋体" w:hint="eastAsia"/>
          <w:sz w:val="24"/>
        </w:rPr>
        <w:t>map</w:t>
      </w:r>
      <w:r>
        <w:rPr>
          <w:rFonts w:eastAsia="宋体" w:hint="eastAsia"/>
          <w:sz w:val="24"/>
        </w:rPr>
        <w:t>）</w:t>
      </w:r>
      <w:r w:rsidR="003262ED">
        <w:rPr>
          <w:rFonts w:eastAsia="宋体" w:hint="eastAsia"/>
          <w:sz w:val="24"/>
        </w:rPr>
        <w:t>，</w:t>
      </w:r>
      <w:r>
        <w:rPr>
          <w:rFonts w:eastAsia="宋体" w:hint="eastAsia"/>
          <w:sz w:val="24"/>
        </w:rPr>
        <w:t>卷积核的数量与特征图的数量相同。特</w:t>
      </w:r>
      <w:r>
        <w:rPr>
          <w:rFonts w:eastAsia="宋体" w:hint="eastAsia"/>
          <w:sz w:val="24"/>
        </w:rPr>
        <w:lastRenderedPageBreak/>
        <w:t>征图的大小随上一层特征图的大小及卷积核大小而改变，卷积操作示意图如图</w:t>
      </w:r>
      <w:r>
        <w:rPr>
          <w:rFonts w:eastAsia="宋体" w:hint="eastAsia"/>
          <w:sz w:val="24"/>
        </w:rPr>
        <w:t>4-2</w:t>
      </w:r>
      <w:r>
        <w:rPr>
          <w:rFonts w:eastAsia="宋体" w:hint="eastAsia"/>
          <w:sz w:val="24"/>
        </w:rPr>
        <w:t>所示。若左侧的特征图大小为</w:t>
      </w:r>
      <w:r>
        <w:rPr>
          <w:position w:val="-6"/>
        </w:rPr>
        <w:object w:dxaOrig="560" w:dyaOrig="224" w14:anchorId="04EF08C5">
          <v:shape id="_x0000_i1085" type="#_x0000_t75" style="width:27.45pt;height:10.3pt" o:ole="">
            <v:imagedata r:id="rId171" o:title=""/>
          </v:shape>
          <o:OLEObject Type="Embed" ProgID="Equation.DSMT4" ShapeID="_x0000_i1085" DrawAspect="Content" ObjectID="_1653477665" r:id="rId172"/>
        </w:object>
      </w:r>
      <w:r>
        <w:rPr>
          <w:rFonts w:eastAsia="宋体" w:hint="eastAsia"/>
          <w:sz w:val="24"/>
        </w:rPr>
        <w:t>，卷积核大小为</w:t>
      </w:r>
      <w:r>
        <w:rPr>
          <w:position w:val="-6"/>
        </w:rPr>
        <w:object w:dxaOrig="504" w:dyaOrig="264" w14:anchorId="61301D38">
          <v:shape id="_x0000_i1086" type="#_x0000_t75" style="width:24.85pt;height:13.3pt" o:ole="">
            <v:imagedata r:id="rId173" o:title=""/>
          </v:shape>
          <o:OLEObject Type="Embed" ProgID="Equation.DSMT4" ShapeID="_x0000_i1086" DrawAspect="Content" ObjectID="_1653477666" r:id="rId174"/>
        </w:object>
      </w:r>
      <w:r>
        <w:rPr>
          <w:rFonts w:eastAsia="宋体" w:hint="eastAsia"/>
          <w:sz w:val="24"/>
        </w:rPr>
        <w:t>，则该层的输出特征大小为</w:t>
      </w:r>
      <w:r>
        <w:rPr>
          <w:position w:val="-10"/>
        </w:rPr>
        <w:object w:dxaOrig="2152" w:dyaOrig="328" w14:anchorId="0DDDDB44">
          <v:shape id="_x0000_i1087" type="#_x0000_t75" style="width:107.15pt;height:16.3pt" o:ole="">
            <v:imagedata r:id="rId175" o:title=""/>
          </v:shape>
          <o:OLEObject Type="Embed" ProgID="Equation.DSMT4" ShapeID="_x0000_i1087" DrawAspect="Content" ObjectID="_1653477667" r:id="rId176"/>
        </w:object>
      </w:r>
      <w:r>
        <w:rPr>
          <w:rFonts w:eastAsia="宋体" w:hint="eastAsia"/>
          <w:sz w:val="24"/>
        </w:rPr>
        <w:t>。图</w:t>
      </w:r>
      <w:r>
        <w:rPr>
          <w:rFonts w:eastAsia="宋体" w:hint="eastAsia"/>
          <w:sz w:val="24"/>
        </w:rPr>
        <w:t>4-2</w:t>
      </w:r>
      <w:r>
        <w:rPr>
          <w:rFonts w:eastAsia="宋体" w:hint="eastAsia"/>
          <w:sz w:val="24"/>
        </w:rPr>
        <w:t>中，</w:t>
      </w:r>
      <w:r>
        <w:rPr>
          <w:position w:val="-6"/>
        </w:rPr>
        <w:object w:dxaOrig="1016" w:dyaOrig="264" w14:anchorId="13318517">
          <v:shape id="_x0000_i1088" type="#_x0000_t75" style="width:51pt;height:13.3pt" o:ole="">
            <v:imagedata r:id="rId177" o:title=""/>
          </v:shape>
          <o:OLEObject Type="Embed" ProgID="Equation.DSMT4" ShapeID="_x0000_i1088" DrawAspect="Content" ObjectID="_1653477668" r:id="rId178"/>
        </w:object>
      </w:r>
      <w:r>
        <w:rPr>
          <w:rFonts w:eastAsia="宋体" w:hint="eastAsia"/>
          <w:sz w:val="24"/>
        </w:rPr>
        <w:t>的输入特征图与</w:t>
      </w:r>
      <w:r>
        <w:rPr>
          <w:position w:val="-6"/>
        </w:rPr>
        <w:object w:dxaOrig="784" w:dyaOrig="264" w14:anchorId="6DCB7E79">
          <v:shape id="_x0000_i1089" type="#_x0000_t75" style="width:39pt;height:13.3pt" o:ole="">
            <v:imagedata r:id="rId179" o:title=""/>
          </v:shape>
          <o:OLEObject Type="Embed" ProgID="Equation.DSMT4" ShapeID="_x0000_i1089" DrawAspect="Content" ObjectID="_1653477669" r:id="rId180"/>
        </w:object>
      </w:r>
      <w:r>
        <w:rPr>
          <w:rFonts w:eastAsia="宋体" w:hint="eastAsia"/>
          <w:sz w:val="24"/>
        </w:rPr>
        <w:t>的卷积核计算后，输出特征图的大小为</w:t>
      </w:r>
      <w:r>
        <w:rPr>
          <w:position w:val="-6"/>
        </w:rPr>
        <w:object w:dxaOrig="1000" w:dyaOrig="264" w14:anchorId="32BFCDDC">
          <v:shape id="_x0000_i1090" type="#_x0000_t75" style="width:50.55pt;height:13.3pt" o:ole="">
            <v:imagedata r:id="rId181" o:title=""/>
          </v:shape>
          <o:OLEObject Type="Embed" ProgID="Equation.DSMT4" ShapeID="_x0000_i1090" DrawAspect="Content" ObjectID="_1653477670" r:id="rId182"/>
        </w:object>
      </w:r>
      <w:r>
        <w:rPr>
          <w:rFonts w:eastAsia="宋体" w:hint="eastAsia"/>
          <w:sz w:val="24"/>
        </w:rPr>
        <w:t>，如果需要得到多个输出特征图，则需要多个对应的卷积核。</w:t>
      </w:r>
    </w:p>
    <w:p w14:paraId="204D8208" w14:textId="77777777" w:rsidR="00894302" w:rsidRPr="000C4708" w:rsidRDefault="00894302" w:rsidP="00894302">
      <w:pPr>
        <w:pStyle w:val="33"/>
        <w:spacing w:line="240" w:lineRule="auto"/>
        <w:jc w:val="center"/>
        <w:rPr>
          <w:rFonts w:eastAsia="宋体"/>
          <w:sz w:val="24"/>
        </w:rPr>
      </w:pPr>
      <w:r>
        <w:object w:dxaOrig="22126" w:dyaOrig="18791" w14:anchorId="03494BF7">
          <v:shape id="_x0000_i1091" type="#_x0000_t75" style="width:179.15pt;height:152.15pt" o:ole="">
            <v:imagedata r:id="rId183" o:title=""/>
          </v:shape>
          <o:OLEObject Type="Embed" ProgID="Visio.Drawing.11" ShapeID="_x0000_i1091" DrawAspect="Content" ObjectID="_1653477671" r:id="rId184"/>
        </w:object>
      </w:r>
    </w:p>
    <w:p w14:paraId="58821F7B" w14:textId="77777777" w:rsidR="00894302" w:rsidRDefault="00894302" w:rsidP="00894302">
      <w:pPr>
        <w:ind w:firstLineChars="95" w:firstLine="199"/>
        <w:jc w:val="center"/>
        <w:rPr>
          <w:sz w:val="21"/>
          <w:szCs w:val="21"/>
        </w:rPr>
      </w:pPr>
      <w:r>
        <w:rPr>
          <w:rFonts w:hint="eastAsia"/>
          <w:sz w:val="21"/>
          <w:szCs w:val="21"/>
        </w:rPr>
        <w:t>图</w:t>
      </w:r>
      <w:r>
        <w:rPr>
          <w:rFonts w:hint="eastAsia"/>
          <w:sz w:val="21"/>
          <w:szCs w:val="21"/>
        </w:rPr>
        <w:t xml:space="preserve">4-2  </w:t>
      </w:r>
      <w:r>
        <w:rPr>
          <w:rFonts w:hint="eastAsia"/>
          <w:sz w:val="21"/>
          <w:szCs w:val="21"/>
        </w:rPr>
        <w:t>卷积操作</w:t>
      </w:r>
    </w:p>
    <w:p w14:paraId="12FEA2D4" w14:textId="77777777" w:rsidR="002361F9" w:rsidRDefault="00894302" w:rsidP="007B1393">
      <w:pPr>
        <w:ind w:firstLineChars="95" w:firstLine="199"/>
        <w:jc w:val="center"/>
        <w:rPr>
          <w:sz w:val="21"/>
          <w:szCs w:val="21"/>
        </w:rPr>
      </w:pPr>
      <w:r>
        <w:rPr>
          <w:rFonts w:hint="eastAsia"/>
          <w:sz w:val="21"/>
          <w:szCs w:val="21"/>
        </w:rPr>
        <w:t>Fig.4-2</w:t>
      </w:r>
      <w:r>
        <w:rPr>
          <w:sz w:val="21"/>
          <w:szCs w:val="21"/>
        </w:rPr>
        <w:t xml:space="preserve"> Convolution operation</w:t>
      </w:r>
    </w:p>
    <w:p w14:paraId="4DB95D21" w14:textId="77777777" w:rsidR="00894302" w:rsidRDefault="00894302" w:rsidP="00894302">
      <w:pPr>
        <w:pStyle w:val="33"/>
        <w:ind w:firstLineChars="200" w:firstLine="480"/>
        <w:rPr>
          <w:rFonts w:eastAsia="宋体"/>
          <w:sz w:val="24"/>
        </w:rPr>
      </w:pPr>
      <w:r>
        <w:rPr>
          <w:rFonts w:eastAsia="宋体" w:hint="eastAsia"/>
          <w:sz w:val="24"/>
        </w:rPr>
        <w:t>2</w:t>
      </w:r>
      <w:r>
        <w:rPr>
          <w:rFonts w:eastAsia="宋体" w:hint="eastAsia"/>
          <w:sz w:val="24"/>
        </w:rPr>
        <w:t>）激活函数</w:t>
      </w:r>
    </w:p>
    <w:p w14:paraId="5B36AB14" w14:textId="77777777" w:rsidR="00894302" w:rsidRDefault="00894302" w:rsidP="00894302">
      <w:pPr>
        <w:pStyle w:val="33"/>
        <w:ind w:firstLineChars="200" w:firstLine="480"/>
        <w:rPr>
          <w:rFonts w:eastAsia="宋体"/>
          <w:sz w:val="24"/>
        </w:rPr>
      </w:pPr>
      <w:r>
        <w:rPr>
          <w:rFonts w:eastAsia="宋体" w:hint="eastAsia"/>
          <w:sz w:val="24"/>
        </w:rPr>
        <w:t>深度学习网络表征能力强大的原因不仅仅是因为“深”，还因为其具有非线性处理单元，也就是激活函数。激活函数在激活层，一般紧随卷积层之后，若神经网络不引入激活函数，则输入与输出之间可以看作是线性表达</w:t>
      </w:r>
      <w:r w:rsidR="007B1393">
        <w:rPr>
          <w:rFonts w:eastAsia="宋体" w:hint="eastAsia"/>
          <w:sz w:val="24"/>
        </w:rPr>
        <w:t>。</w:t>
      </w:r>
      <w:r>
        <w:rPr>
          <w:rFonts w:eastAsia="宋体" w:hint="eastAsia"/>
          <w:sz w:val="24"/>
        </w:rPr>
        <w:t>线性模型的表达能力弱，很多问题是线性不可分的，所以必须加入非线性因子提高模型的非线性表达能力。加权求和是线性处理，因此</w:t>
      </w:r>
      <w:r w:rsidR="007B1393">
        <w:rPr>
          <w:rFonts w:eastAsia="宋体" w:hint="eastAsia"/>
          <w:sz w:val="24"/>
        </w:rPr>
        <w:t>在卷积层的</w:t>
      </w:r>
      <w:r>
        <w:rPr>
          <w:rFonts w:eastAsia="宋体" w:hint="eastAsia"/>
          <w:sz w:val="24"/>
        </w:rPr>
        <w:t>激活函数必不可少。常用激活函数包括</w:t>
      </w:r>
      <w:r>
        <w:rPr>
          <w:rFonts w:eastAsia="宋体" w:hint="eastAsia"/>
          <w:sz w:val="24"/>
        </w:rPr>
        <w:t>Sigmoid</w:t>
      </w:r>
      <w:r>
        <w:rPr>
          <w:rFonts w:eastAsia="宋体" w:hint="eastAsia"/>
          <w:sz w:val="24"/>
        </w:rPr>
        <w:t>函数、</w:t>
      </w:r>
      <w:r>
        <w:rPr>
          <w:rFonts w:eastAsia="宋体" w:hint="eastAsia"/>
          <w:sz w:val="24"/>
        </w:rPr>
        <w:t>Tanh</w:t>
      </w:r>
      <w:r>
        <w:rPr>
          <w:rFonts w:eastAsia="宋体" w:hint="eastAsia"/>
          <w:sz w:val="24"/>
        </w:rPr>
        <w:t>函数及</w:t>
      </w:r>
      <w:r>
        <w:rPr>
          <w:rFonts w:eastAsia="宋体" w:hint="eastAsia"/>
          <w:sz w:val="24"/>
        </w:rPr>
        <w:t>ReLU</w:t>
      </w:r>
      <w:r>
        <w:rPr>
          <w:rFonts w:eastAsia="宋体" w:hint="eastAsia"/>
          <w:sz w:val="24"/>
        </w:rPr>
        <w:t>函数，其中前两个属于饱和激活函数，在学习训练网络时收敛速度慢且容易出现梯度消失问题，而</w:t>
      </w:r>
      <w:r>
        <w:rPr>
          <w:rFonts w:eastAsia="宋体" w:hint="eastAsia"/>
          <w:sz w:val="24"/>
        </w:rPr>
        <w:t>ReLU</w:t>
      </w:r>
      <w:r>
        <w:rPr>
          <w:rFonts w:eastAsia="宋体" w:hint="eastAsia"/>
          <w:sz w:val="24"/>
        </w:rPr>
        <w:t>是非饱和函数，收敛速度快，因此在</w:t>
      </w:r>
      <w:r>
        <w:rPr>
          <w:rFonts w:eastAsia="宋体" w:hint="eastAsia"/>
          <w:sz w:val="24"/>
        </w:rPr>
        <w:t>CNN</w:t>
      </w:r>
      <w:r>
        <w:rPr>
          <w:rFonts w:eastAsia="宋体" w:hint="eastAsia"/>
          <w:sz w:val="24"/>
        </w:rPr>
        <w:t>中一般使用</w:t>
      </w:r>
      <w:r>
        <w:rPr>
          <w:rFonts w:eastAsia="宋体" w:hint="eastAsia"/>
          <w:sz w:val="24"/>
        </w:rPr>
        <w:t>ReLU</w:t>
      </w:r>
      <w:r>
        <w:rPr>
          <w:rFonts w:eastAsia="宋体" w:hint="eastAsia"/>
          <w:sz w:val="24"/>
        </w:rPr>
        <w:t>激活函数。</w:t>
      </w:r>
    </w:p>
    <w:p w14:paraId="5B4E1447" w14:textId="77777777" w:rsidR="00894302" w:rsidRDefault="00894302" w:rsidP="00894302">
      <w:pPr>
        <w:pStyle w:val="33"/>
        <w:ind w:firstLineChars="200" w:firstLine="480"/>
        <w:rPr>
          <w:rFonts w:eastAsia="宋体"/>
          <w:sz w:val="24"/>
        </w:rPr>
      </w:pPr>
      <w:r>
        <w:rPr>
          <w:rFonts w:eastAsia="宋体" w:hint="eastAsia"/>
          <w:sz w:val="24"/>
        </w:rPr>
        <w:t>3</w:t>
      </w:r>
      <w:r>
        <w:rPr>
          <w:rFonts w:eastAsia="宋体" w:hint="eastAsia"/>
          <w:sz w:val="24"/>
        </w:rPr>
        <w:t>）池化层</w:t>
      </w:r>
    </w:p>
    <w:p w14:paraId="5D6CC4DA" w14:textId="77777777" w:rsidR="00894302" w:rsidRDefault="00894302" w:rsidP="00894302">
      <w:pPr>
        <w:pStyle w:val="33"/>
        <w:ind w:firstLineChars="200" w:firstLine="480"/>
        <w:rPr>
          <w:rFonts w:eastAsia="宋体"/>
          <w:sz w:val="24"/>
        </w:rPr>
      </w:pPr>
      <w:r>
        <w:rPr>
          <w:rFonts w:eastAsia="宋体" w:hint="eastAsia"/>
          <w:sz w:val="24"/>
        </w:rPr>
        <w:t>池化层往往在卷积层之后，作用是降维。卷积层提取特征过程中，由于会加入多个卷积核，输出特征维度较高导致计算量过大甚至过拟合，因此加入池化层对输出进行下采样，过滤掉冗余特征，达到降维目的，本质上是对输出特征图进行统计聚合。池化方式一般包括两种：最大池化、平均池化。最大池化指的是在特征图谱的相邻区域取最大值，尽量保留目标纹理；平均池化指的是在特征图谱的相邻区域取平均值，保留背景。</w:t>
      </w:r>
    </w:p>
    <w:p w14:paraId="30C8CFF7" w14:textId="77777777" w:rsidR="00894302" w:rsidRDefault="00894302" w:rsidP="00894302">
      <w:pPr>
        <w:pStyle w:val="33"/>
        <w:ind w:firstLineChars="200" w:firstLine="480"/>
        <w:rPr>
          <w:rFonts w:eastAsia="宋体"/>
          <w:sz w:val="24"/>
        </w:rPr>
      </w:pPr>
      <w:r>
        <w:rPr>
          <w:rFonts w:eastAsia="宋体" w:hint="eastAsia"/>
          <w:sz w:val="24"/>
        </w:rPr>
        <w:t>4</w:t>
      </w:r>
      <w:r>
        <w:rPr>
          <w:rFonts w:eastAsia="宋体" w:hint="eastAsia"/>
          <w:sz w:val="24"/>
        </w:rPr>
        <w:t>）全连接层</w:t>
      </w:r>
    </w:p>
    <w:p w14:paraId="22DEF85F" w14:textId="77777777" w:rsidR="00894302" w:rsidRDefault="00894302" w:rsidP="00894302">
      <w:pPr>
        <w:pStyle w:val="33"/>
        <w:ind w:firstLineChars="200" w:firstLine="480"/>
        <w:rPr>
          <w:rFonts w:eastAsia="宋体"/>
          <w:sz w:val="24"/>
        </w:rPr>
      </w:pPr>
      <w:r>
        <w:rPr>
          <w:rFonts w:eastAsia="宋体" w:hint="eastAsia"/>
          <w:sz w:val="24"/>
        </w:rPr>
        <w:t>输入信息经过卷积层和池化层的操作之后，最终汇总至全连接层，全连接层对最后提取的特征信息进行整合。全连接层的神经元与上一层网络神经元采用全连</w:t>
      </w:r>
      <w:r>
        <w:rPr>
          <w:rFonts w:eastAsia="宋体" w:hint="eastAsia"/>
          <w:sz w:val="24"/>
        </w:rPr>
        <w:lastRenderedPageBreak/>
        <w:t>接方式，并将数据压缩成一维形式。采用全连接方式导致该层的参数量激增，因此一般可以采用</w:t>
      </w:r>
      <w:r>
        <w:rPr>
          <w:rFonts w:eastAsia="宋体" w:hint="eastAsia"/>
          <w:sz w:val="24"/>
        </w:rPr>
        <w:t>Dropout</w:t>
      </w:r>
      <w:r>
        <w:rPr>
          <w:rFonts w:eastAsia="宋体" w:hint="eastAsia"/>
          <w:sz w:val="24"/>
        </w:rPr>
        <w:t>方法随机丢弃部分神经元，从而减少参数数量，避免网络产生过拟合的现象。</w:t>
      </w:r>
    </w:p>
    <w:p w14:paraId="5EEB0C7B" w14:textId="77777777" w:rsidR="00894302" w:rsidRPr="000245F0" w:rsidRDefault="00894302" w:rsidP="00894302">
      <w:pPr>
        <w:spacing w:before="480" w:after="360" w:line="240" w:lineRule="auto"/>
        <w:ind w:firstLineChars="0" w:firstLine="0"/>
        <w:outlineLvl w:val="2"/>
        <w:rPr>
          <w:rFonts w:eastAsia="黑体"/>
          <w:sz w:val="30"/>
        </w:rPr>
      </w:pPr>
      <w:bookmarkStart w:id="61" w:name="_Toc40095326"/>
      <w:r>
        <w:rPr>
          <w:rFonts w:eastAsia="黑体" w:hint="eastAsia"/>
          <w:sz w:val="30"/>
        </w:rPr>
        <w:t>4.1.2</w:t>
      </w:r>
      <w:r>
        <w:rPr>
          <w:rFonts w:eastAsia="黑体"/>
          <w:sz w:val="30"/>
        </w:rPr>
        <w:t xml:space="preserve">  </w:t>
      </w:r>
      <w:r w:rsidRPr="000245F0">
        <w:rPr>
          <w:rFonts w:eastAsia="黑体"/>
          <w:sz w:val="28"/>
          <w:szCs w:val="22"/>
        </w:rPr>
        <w:t>CNN-IMG</w:t>
      </w:r>
      <w:r w:rsidRPr="000245F0">
        <w:rPr>
          <w:rFonts w:eastAsia="黑体"/>
          <w:sz w:val="28"/>
          <w:szCs w:val="22"/>
        </w:rPr>
        <w:t>定位模型设计</w:t>
      </w:r>
      <w:bookmarkEnd w:id="61"/>
    </w:p>
    <w:p w14:paraId="7A4ABED2" w14:textId="77777777" w:rsidR="00894302" w:rsidRDefault="00894302" w:rsidP="00894302">
      <w:pPr>
        <w:pStyle w:val="33"/>
        <w:spacing w:beforeLines="50" w:before="167"/>
        <w:ind w:firstLineChars="200" w:firstLine="480"/>
        <w:rPr>
          <w:rFonts w:eastAsia="宋体"/>
          <w:sz w:val="24"/>
        </w:rPr>
      </w:pPr>
      <w:r>
        <w:rPr>
          <w:rFonts w:eastAsia="宋体" w:hint="eastAsia"/>
          <w:sz w:val="24"/>
        </w:rPr>
        <w:t>由上述介绍可知卷积神经网络相对于浅层网络的表达能力更强，因此本节设计了基于</w:t>
      </w:r>
      <w:r>
        <w:rPr>
          <w:rFonts w:eastAsia="宋体" w:hint="eastAsia"/>
          <w:sz w:val="24"/>
        </w:rPr>
        <w:t>RSS</w:t>
      </w:r>
      <w:r>
        <w:rPr>
          <w:rFonts w:eastAsia="宋体"/>
          <w:sz w:val="24"/>
        </w:rPr>
        <w:t>I</w:t>
      </w:r>
      <w:r>
        <w:rPr>
          <w:rFonts w:eastAsia="宋体" w:hint="eastAsia"/>
          <w:sz w:val="24"/>
        </w:rPr>
        <w:t>图像的定位模型</w:t>
      </w:r>
      <w:r>
        <w:rPr>
          <w:rFonts w:eastAsia="宋体" w:hint="eastAsia"/>
          <w:sz w:val="24"/>
        </w:rPr>
        <w:t>CNN-IMG</w:t>
      </w:r>
      <w:r>
        <w:rPr>
          <w:rFonts w:eastAsia="宋体" w:hint="eastAsia"/>
          <w:sz w:val="24"/>
        </w:rPr>
        <w:t>。为了验证所提出的算法的性能，本节将采用</w:t>
      </w:r>
      <w:r>
        <w:rPr>
          <w:rFonts w:eastAsia="宋体" w:hint="eastAsia"/>
          <w:sz w:val="24"/>
        </w:rPr>
        <w:t>UJIIndoor</w:t>
      </w:r>
      <w:r>
        <w:rPr>
          <w:rFonts w:eastAsia="宋体"/>
          <w:sz w:val="24"/>
        </w:rPr>
        <w:t>L</w:t>
      </w:r>
      <w:r>
        <w:rPr>
          <w:rFonts w:eastAsia="宋体" w:hint="eastAsia"/>
          <w:sz w:val="24"/>
        </w:rPr>
        <w:t>oc</w:t>
      </w:r>
      <w:r>
        <w:rPr>
          <w:rFonts w:eastAsia="宋体" w:hint="eastAsia"/>
          <w:sz w:val="24"/>
        </w:rPr>
        <w:t>公开数据集。首先将一维</w:t>
      </w:r>
      <w:r>
        <w:rPr>
          <w:rFonts w:eastAsia="宋体" w:hint="eastAsia"/>
          <w:sz w:val="24"/>
        </w:rPr>
        <w:t>RSSI</w:t>
      </w:r>
      <w:r>
        <w:rPr>
          <w:rFonts w:eastAsia="宋体" w:hint="eastAsia"/>
          <w:sz w:val="24"/>
        </w:rPr>
        <w:t>指纹重构为通道数为</w:t>
      </w:r>
      <w:r>
        <w:rPr>
          <w:rFonts w:eastAsia="宋体" w:hint="eastAsia"/>
          <w:sz w:val="24"/>
        </w:rPr>
        <w:t>1</w:t>
      </w:r>
      <w:r>
        <w:rPr>
          <w:rFonts w:eastAsia="宋体" w:hint="eastAsia"/>
          <w:sz w:val="24"/>
        </w:rPr>
        <w:t>的二维格式，以适应二维卷积输入，对未知位置的数据样本分别进行建筑物、楼层及房间经纬度的预测，但对三种不同任务的参数设计有所差别。其中建筑物分类任务的输出节点数为</w:t>
      </w:r>
      <w:r>
        <w:rPr>
          <w:rFonts w:eastAsia="宋体" w:hint="eastAsia"/>
          <w:sz w:val="24"/>
        </w:rPr>
        <w:t>3</w:t>
      </w:r>
      <w:r>
        <w:rPr>
          <w:rFonts w:eastAsia="宋体" w:hint="eastAsia"/>
          <w:sz w:val="24"/>
        </w:rPr>
        <w:t>，楼层分类任务的输出节点数为</w:t>
      </w:r>
      <w:r>
        <w:rPr>
          <w:rFonts w:eastAsia="宋体" w:hint="eastAsia"/>
          <w:sz w:val="24"/>
        </w:rPr>
        <w:t>5</w:t>
      </w:r>
      <w:r>
        <w:rPr>
          <w:rFonts w:eastAsia="宋体" w:hint="eastAsia"/>
          <w:sz w:val="24"/>
        </w:rPr>
        <w:t>，对于房间经纬度的</w:t>
      </w:r>
      <w:r w:rsidR="009F5378">
        <w:rPr>
          <w:rFonts w:eastAsia="宋体" w:hint="eastAsia"/>
          <w:sz w:val="24"/>
        </w:rPr>
        <w:t>预测</w:t>
      </w:r>
      <w:r>
        <w:rPr>
          <w:rFonts w:eastAsia="宋体" w:hint="eastAsia"/>
          <w:sz w:val="24"/>
        </w:rPr>
        <w:t>输出节点数为</w:t>
      </w:r>
      <w:r>
        <w:rPr>
          <w:rFonts w:eastAsia="宋体" w:hint="eastAsia"/>
          <w:sz w:val="24"/>
        </w:rPr>
        <w:t>2</w:t>
      </w:r>
      <w:r>
        <w:rPr>
          <w:rFonts w:eastAsia="宋体" w:hint="eastAsia"/>
          <w:sz w:val="24"/>
        </w:rPr>
        <w:t>，图</w:t>
      </w:r>
      <w:r>
        <w:rPr>
          <w:rFonts w:eastAsia="宋体" w:hint="eastAsia"/>
          <w:sz w:val="24"/>
        </w:rPr>
        <w:t>4-3</w:t>
      </w:r>
      <w:r>
        <w:rPr>
          <w:rFonts w:eastAsia="宋体" w:hint="eastAsia"/>
          <w:sz w:val="24"/>
        </w:rPr>
        <w:t>为建筑物分类任务的模型示意图。图中共两层卷积层，每层卷积之后跟随</w:t>
      </w:r>
      <w:r>
        <w:rPr>
          <w:rFonts w:eastAsia="宋体" w:hint="eastAsia"/>
          <w:sz w:val="24"/>
        </w:rPr>
        <w:t>BatchNorm</w:t>
      </w:r>
      <w:r>
        <w:rPr>
          <w:rFonts w:eastAsia="宋体" w:hint="eastAsia"/>
          <w:sz w:val="24"/>
        </w:rPr>
        <w:t>（</w:t>
      </w:r>
      <w:r>
        <w:rPr>
          <w:rFonts w:eastAsia="宋体" w:hint="eastAsia"/>
          <w:sz w:val="24"/>
        </w:rPr>
        <w:t>BN</w:t>
      </w:r>
      <w:r>
        <w:rPr>
          <w:rFonts w:eastAsia="宋体" w:hint="eastAsia"/>
          <w:sz w:val="24"/>
        </w:rPr>
        <w:t>）归一化层、</w:t>
      </w:r>
      <w:r>
        <w:rPr>
          <w:rFonts w:eastAsia="宋体" w:hint="eastAsia"/>
          <w:sz w:val="24"/>
        </w:rPr>
        <w:t>ReLU</w:t>
      </w:r>
      <w:r>
        <w:rPr>
          <w:rFonts w:eastAsia="宋体" w:hint="eastAsia"/>
          <w:sz w:val="24"/>
        </w:rPr>
        <w:t>激活层及最大池化层</w:t>
      </w:r>
      <w:r w:rsidR="009F5378">
        <w:rPr>
          <w:rFonts w:eastAsia="宋体" w:hint="eastAsia"/>
          <w:sz w:val="24"/>
        </w:rPr>
        <w:t>，</w:t>
      </w:r>
      <w:r>
        <w:rPr>
          <w:rFonts w:eastAsia="宋体" w:hint="eastAsia"/>
          <w:sz w:val="24"/>
        </w:rPr>
        <w:t>最后为两层全连接层。其中</w:t>
      </w:r>
      <w:r>
        <w:rPr>
          <w:rFonts w:eastAsia="宋体" w:hint="eastAsia"/>
          <w:sz w:val="24"/>
        </w:rPr>
        <w:t>Conv2D</w:t>
      </w:r>
      <w:r w:rsidR="003262ED">
        <w:rPr>
          <w:rFonts w:eastAsia="宋体"/>
          <w:sz w:val="24"/>
        </w:rPr>
        <w:t xml:space="preserve"> </w:t>
      </w:r>
      <w:r w:rsidR="003262ED">
        <w:rPr>
          <w:rFonts w:hint="eastAsia"/>
          <w:sz w:val="24"/>
        </w:rPr>
        <w:t>10</w:t>
      </w:r>
      <w:r w:rsidR="003262ED">
        <w:rPr>
          <w:sz w:val="24"/>
        </w:rPr>
        <w:t>×</w:t>
      </w:r>
      <w:r w:rsidR="003262ED">
        <w:rPr>
          <w:rFonts w:hint="eastAsia"/>
          <w:sz w:val="24"/>
        </w:rPr>
        <w:t>3</w:t>
      </w:r>
      <w:r>
        <w:rPr>
          <w:rFonts w:eastAsia="宋体" w:hint="eastAsia"/>
          <w:sz w:val="24"/>
        </w:rPr>
        <w:t>,</w:t>
      </w:r>
      <w:r>
        <w:rPr>
          <w:rFonts w:eastAsia="宋体"/>
          <w:sz w:val="24"/>
        </w:rPr>
        <w:t>8</w:t>
      </w:r>
      <w:r>
        <w:rPr>
          <w:rFonts w:eastAsia="宋体" w:hint="eastAsia"/>
          <w:sz w:val="24"/>
        </w:rPr>
        <w:t>代表卷积核的大小为</w:t>
      </w:r>
      <w:r w:rsidR="003262ED">
        <w:rPr>
          <w:rFonts w:hint="eastAsia"/>
          <w:sz w:val="24"/>
        </w:rPr>
        <w:t>10</w:t>
      </w:r>
      <w:r w:rsidR="003262ED">
        <w:rPr>
          <w:sz w:val="24"/>
        </w:rPr>
        <w:t>×</w:t>
      </w:r>
      <w:r w:rsidR="003262ED">
        <w:rPr>
          <w:rFonts w:hint="eastAsia"/>
          <w:sz w:val="24"/>
        </w:rPr>
        <w:t>3</w:t>
      </w:r>
      <w:r>
        <w:rPr>
          <w:rFonts w:eastAsia="宋体" w:hint="eastAsia"/>
          <w:sz w:val="24"/>
        </w:rPr>
        <w:t>，该卷积层的输出通道数为</w:t>
      </w:r>
      <w:r>
        <w:rPr>
          <w:rFonts w:eastAsia="宋体" w:hint="eastAsia"/>
          <w:sz w:val="24"/>
        </w:rPr>
        <w:t>8</w:t>
      </w:r>
      <w:r>
        <w:rPr>
          <w:rFonts w:eastAsia="宋体" w:hint="eastAsia"/>
          <w:sz w:val="24"/>
        </w:rPr>
        <w:t>。</w:t>
      </w:r>
      <w:r>
        <w:rPr>
          <w:rFonts w:eastAsia="宋体" w:hint="eastAsia"/>
          <w:sz w:val="24"/>
        </w:rPr>
        <w:t>FC,</w:t>
      </w:r>
      <w:r>
        <w:rPr>
          <w:rFonts w:eastAsia="宋体"/>
          <w:sz w:val="24"/>
        </w:rPr>
        <w:t>32</w:t>
      </w:r>
      <w:r>
        <w:rPr>
          <w:rFonts w:eastAsia="宋体" w:hint="eastAsia"/>
          <w:sz w:val="24"/>
        </w:rPr>
        <w:t>代表该全连接层节点数为</w:t>
      </w:r>
      <w:r>
        <w:rPr>
          <w:rFonts w:eastAsia="宋体" w:hint="eastAsia"/>
          <w:sz w:val="24"/>
        </w:rPr>
        <w:t>32</w:t>
      </w:r>
      <w:r>
        <w:rPr>
          <w:rFonts w:eastAsia="宋体" w:hint="eastAsia"/>
          <w:sz w:val="24"/>
        </w:rPr>
        <w:t>。第一层卷积核大小为</w:t>
      </w:r>
      <w:r w:rsidR="003262ED">
        <w:rPr>
          <w:rFonts w:hint="eastAsia"/>
          <w:sz w:val="24"/>
        </w:rPr>
        <w:t>10</w:t>
      </w:r>
      <w:r w:rsidR="003262ED">
        <w:rPr>
          <w:sz w:val="24"/>
        </w:rPr>
        <w:t>×</w:t>
      </w:r>
      <w:r w:rsidR="003262ED">
        <w:rPr>
          <w:rFonts w:hint="eastAsia"/>
          <w:sz w:val="24"/>
        </w:rPr>
        <w:t>3</w:t>
      </w:r>
      <w:r>
        <w:rPr>
          <w:rFonts w:eastAsia="宋体" w:hint="eastAsia"/>
          <w:sz w:val="24"/>
        </w:rPr>
        <w:t>，通道数由</w:t>
      </w:r>
      <w:r>
        <w:rPr>
          <w:rFonts w:eastAsia="宋体" w:hint="eastAsia"/>
          <w:sz w:val="24"/>
        </w:rPr>
        <w:t>1</w:t>
      </w:r>
      <w:r>
        <w:rPr>
          <w:rFonts w:eastAsia="宋体" w:hint="eastAsia"/>
          <w:sz w:val="24"/>
        </w:rPr>
        <w:t>增加到</w:t>
      </w:r>
      <w:r>
        <w:rPr>
          <w:rFonts w:eastAsia="宋体" w:hint="eastAsia"/>
          <w:sz w:val="24"/>
        </w:rPr>
        <w:t>8</w:t>
      </w:r>
      <w:r>
        <w:rPr>
          <w:rFonts w:eastAsia="宋体" w:hint="eastAsia"/>
          <w:sz w:val="24"/>
        </w:rPr>
        <w:t>，第二层的卷积核大小为</w:t>
      </w:r>
      <w:r>
        <w:rPr>
          <w:rFonts w:eastAsia="宋体" w:hint="eastAsia"/>
          <w:sz w:val="24"/>
        </w:rPr>
        <w:t>3</w:t>
      </w:r>
      <w:r>
        <w:rPr>
          <w:rFonts w:eastAsia="宋体"/>
          <w:sz w:val="24"/>
        </w:rPr>
        <w:t>×</w:t>
      </w:r>
      <w:r>
        <w:rPr>
          <w:rFonts w:eastAsia="宋体" w:hint="eastAsia"/>
          <w:sz w:val="24"/>
        </w:rPr>
        <w:t>3</w:t>
      </w:r>
      <w:r>
        <w:rPr>
          <w:rFonts w:eastAsia="宋体" w:hint="eastAsia"/>
          <w:sz w:val="24"/>
        </w:rPr>
        <w:t>，通道数由</w:t>
      </w:r>
      <w:r>
        <w:rPr>
          <w:rFonts w:eastAsia="宋体" w:hint="eastAsia"/>
          <w:sz w:val="24"/>
        </w:rPr>
        <w:t>8</w:t>
      </w:r>
      <w:r>
        <w:rPr>
          <w:rFonts w:eastAsia="宋体" w:hint="eastAsia"/>
          <w:sz w:val="24"/>
        </w:rPr>
        <w:t>减小到</w:t>
      </w:r>
      <w:r>
        <w:rPr>
          <w:rFonts w:eastAsia="宋体" w:hint="eastAsia"/>
          <w:sz w:val="24"/>
        </w:rPr>
        <w:t>4</w:t>
      </w:r>
      <w:r>
        <w:rPr>
          <w:rFonts w:eastAsia="宋体" w:hint="eastAsia"/>
          <w:sz w:val="24"/>
        </w:rPr>
        <w:t>。实验采用</w:t>
      </w:r>
      <w:r>
        <w:rPr>
          <w:rFonts w:eastAsia="宋体" w:hint="eastAsia"/>
          <w:sz w:val="24"/>
        </w:rPr>
        <w:t>Adam</w:t>
      </w:r>
      <w:r>
        <w:rPr>
          <w:rFonts w:eastAsia="宋体" w:hint="eastAsia"/>
          <w:sz w:val="24"/>
        </w:rPr>
        <w:t>优化器，并加入提前终止的正则化设计。我们通过构造不同尺寸的</w:t>
      </w:r>
      <w:r>
        <w:rPr>
          <w:rFonts w:eastAsia="宋体" w:hint="eastAsia"/>
          <w:sz w:val="24"/>
        </w:rPr>
        <w:t>RSSI</w:t>
      </w:r>
      <w:r>
        <w:rPr>
          <w:rFonts w:eastAsia="宋体" w:hint="eastAsia"/>
          <w:sz w:val="24"/>
        </w:rPr>
        <w:t>图像、使用不同的卷积核大小、改变全连接层节点数等来优化所提出的模型。下面将分别对每个任务的最佳参数进行展示：</w:t>
      </w:r>
    </w:p>
    <w:p w14:paraId="20876CF6" w14:textId="77777777" w:rsidR="00894302" w:rsidRDefault="00894302" w:rsidP="00894302">
      <w:pPr>
        <w:pStyle w:val="33"/>
        <w:spacing w:line="240" w:lineRule="auto"/>
        <w:ind w:firstLineChars="1200" w:firstLine="3360"/>
      </w:pPr>
      <w:r>
        <w:rPr>
          <w:rFonts w:hint="eastAsia"/>
        </w:rPr>
        <w:t xml:space="preserve"> </w:t>
      </w:r>
      <w:r>
        <w:object w:dxaOrig="2842" w:dyaOrig="9928" w14:anchorId="2DF3EA72">
          <v:shape id="_x0000_i1092" type="#_x0000_t75" style="width:69.45pt;height:244.7pt" o:ole="">
            <v:imagedata r:id="rId185" o:title=""/>
          </v:shape>
          <o:OLEObject Type="Embed" ProgID="Visio.Drawing.11" ShapeID="_x0000_i1092" DrawAspect="Content" ObjectID="_1653477672" r:id="rId186"/>
        </w:object>
      </w:r>
    </w:p>
    <w:p w14:paraId="066BD7C9" w14:textId="77777777" w:rsidR="00894302" w:rsidRDefault="00894302" w:rsidP="00894302">
      <w:pPr>
        <w:ind w:firstLineChars="0" w:firstLine="0"/>
        <w:jc w:val="center"/>
        <w:rPr>
          <w:sz w:val="21"/>
          <w:szCs w:val="21"/>
        </w:rPr>
      </w:pPr>
      <w:r>
        <w:rPr>
          <w:rFonts w:hint="eastAsia"/>
          <w:sz w:val="21"/>
          <w:szCs w:val="21"/>
        </w:rPr>
        <w:t>图</w:t>
      </w:r>
      <w:r>
        <w:rPr>
          <w:rFonts w:hint="eastAsia"/>
          <w:sz w:val="21"/>
          <w:szCs w:val="21"/>
        </w:rPr>
        <w:t>4</w:t>
      </w:r>
      <w:r>
        <w:rPr>
          <w:sz w:val="21"/>
          <w:szCs w:val="21"/>
        </w:rPr>
        <w:t>-</w:t>
      </w:r>
      <w:r>
        <w:rPr>
          <w:rFonts w:hint="eastAsia"/>
          <w:sz w:val="21"/>
          <w:szCs w:val="21"/>
        </w:rPr>
        <w:t>3</w:t>
      </w:r>
      <w:r>
        <w:rPr>
          <w:sz w:val="21"/>
          <w:szCs w:val="21"/>
        </w:rPr>
        <w:t xml:space="preserve"> </w:t>
      </w:r>
      <w:r>
        <w:rPr>
          <w:rFonts w:hint="eastAsia"/>
          <w:sz w:val="21"/>
          <w:szCs w:val="21"/>
        </w:rPr>
        <w:t>建筑物分类网络结构</w:t>
      </w:r>
    </w:p>
    <w:p w14:paraId="7241F942" w14:textId="77777777" w:rsidR="00894302" w:rsidRDefault="00894302" w:rsidP="00894302">
      <w:pPr>
        <w:ind w:firstLineChars="0" w:firstLine="0"/>
        <w:jc w:val="center"/>
        <w:rPr>
          <w:sz w:val="21"/>
          <w:szCs w:val="21"/>
        </w:rPr>
      </w:pPr>
      <w:r>
        <w:rPr>
          <w:rFonts w:hint="eastAsia"/>
          <w:sz w:val="21"/>
          <w:szCs w:val="21"/>
        </w:rPr>
        <w:t>Fig.4-3</w:t>
      </w:r>
      <w:r>
        <w:rPr>
          <w:sz w:val="21"/>
          <w:szCs w:val="21"/>
        </w:rPr>
        <w:t xml:space="preserve"> Building estimate network structure</w:t>
      </w:r>
    </w:p>
    <w:p w14:paraId="68043E81" w14:textId="77777777" w:rsidR="00894302" w:rsidRDefault="00894302" w:rsidP="00894302">
      <w:pPr>
        <w:pStyle w:val="33"/>
        <w:spacing w:beforeLines="50" w:before="167"/>
        <w:ind w:firstLineChars="200" w:firstLine="480"/>
        <w:rPr>
          <w:rFonts w:eastAsia="宋体"/>
          <w:sz w:val="24"/>
        </w:rPr>
      </w:pPr>
      <w:r>
        <w:rPr>
          <w:rFonts w:eastAsia="宋体" w:hint="eastAsia"/>
          <w:sz w:val="24"/>
        </w:rPr>
        <w:lastRenderedPageBreak/>
        <w:t>（</w:t>
      </w:r>
      <w:r>
        <w:rPr>
          <w:rFonts w:eastAsia="宋体" w:hint="eastAsia"/>
          <w:sz w:val="24"/>
        </w:rPr>
        <w:t>1</w:t>
      </w:r>
      <w:r>
        <w:rPr>
          <w:rFonts w:eastAsia="宋体" w:hint="eastAsia"/>
          <w:sz w:val="24"/>
        </w:rPr>
        <w:t>）建筑物分类</w:t>
      </w:r>
    </w:p>
    <w:p w14:paraId="05DEB980" w14:textId="77777777" w:rsidR="00894302" w:rsidRDefault="00894302" w:rsidP="00894302">
      <w:pPr>
        <w:pStyle w:val="33"/>
        <w:ind w:firstLineChars="200" w:firstLine="480"/>
        <w:rPr>
          <w:rFonts w:eastAsia="宋体"/>
          <w:sz w:val="24"/>
        </w:rPr>
      </w:pPr>
      <w:r>
        <w:rPr>
          <w:rFonts w:eastAsia="宋体" w:hint="eastAsia"/>
          <w:sz w:val="24"/>
        </w:rPr>
        <w:t>目标节点</w:t>
      </w:r>
      <w:r>
        <w:rPr>
          <w:rFonts w:eastAsia="宋体"/>
          <w:sz w:val="24"/>
        </w:rPr>
        <w:t>定位的第一步是从数据集中的三</w:t>
      </w:r>
      <w:r>
        <w:rPr>
          <w:rFonts w:eastAsia="宋体" w:hint="eastAsia"/>
          <w:sz w:val="24"/>
        </w:rPr>
        <w:t>栋</w:t>
      </w:r>
      <w:r>
        <w:rPr>
          <w:rFonts w:eastAsia="宋体"/>
          <w:sz w:val="24"/>
        </w:rPr>
        <w:t>建筑物中确定</w:t>
      </w:r>
      <w:r>
        <w:rPr>
          <w:rFonts w:eastAsia="宋体" w:hint="eastAsia"/>
          <w:sz w:val="24"/>
        </w:rPr>
        <w:t>目标节点</w:t>
      </w:r>
      <w:r>
        <w:rPr>
          <w:rFonts w:eastAsia="宋体"/>
          <w:sz w:val="24"/>
        </w:rPr>
        <w:t>所在</w:t>
      </w:r>
      <w:r w:rsidR="009F5378">
        <w:rPr>
          <w:rFonts w:eastAsia="宋体" w:hint="eastAsia"/>
          <w:sz w:val="24"/>
        </w:rPr>
        <w:t>。</w:t>
      </w:r>
      <w:r>
        <w:rPr>
          <w:rFonts w:eastAsia="宋体" w:hint="eastAsia"/>
          <w:sz w:val="24"/>
        </w:rPr>
        <w:t>建筑物分类任务在输出层使用</w:t>
      </w:r>
      <w:r>
        <w:rPr>
          <w:rFonts w:eastAsia="宋体" w:hint="eastAsia"/>
          <w:sz w:val="24"/>
        </w:rPr>
        <w:t>Softmax</w:t>
      </w:r>
      <w:r>
        <w:rPr>
          <w:rFonts w:eastAsia="宋体" w:hint="eastAsia"/>
          <w:sz w:val="24"/>
        </w:rPr>
        <w:t>激活函数，损失函数为交叉熵损失函数。</w:t>
      </w:r>
      <w:r>
        <w:rPr>
          <w:rFonts w:eastAsia="宋体"/>
          <w:sz w:val="24"/>
        </w:rPr>
        <w:t>表</w:t>
      </w:r>
      <w:r>
        <w:rPr>
          <w:rFonts w:eastAsia="宋体" w:hint="eastAsia"/>
          <w:sz w:val="24"/>
        </w:rPr>
        <w:t>4-1</w:t>
      </w:r>
      <w:r>
        <w:rPr>
          <w:rFonts w:eastAsia="宋体" w:hint="eastAsia"/>
          <w:sz w:val="24"/>
        </w:rPr>
        <w:t>为建筑物分类</w:t>
      </w:r>
      <w:r>
        <w:rPr>
          <w:rFonts w:eastAsia="宋体"/>
          <w:sz w:val="24"/>
        </w:rPr>
        <w:t>模型的参数，这些参数在</w:t>
      </w:r>
      <w:r>
        <w:rPr>
          <w:rFonts w:eastAsia="宋体" w:hint="eastAsia"/>
          <w:sz w:val="24"/>
        </w:rPr>
        <w:t>测试集</w:t>
      </w:r>
      <w:r>
        <w:rPr>
          <w:rFonts w:eastAsia="宋体"/>
          <w:sz w:val="24"/>
        </w:rPr>
        <w:t>上具有最高的准确性</w:t>
      </w:r>
      <w:r>
        <w:rPr>
          <w:rFonts w:eastAsia="宋体" w:hint="eastAsia"/>
          <w:sz w:val="24"/>
        </w:rPr>
        <w:t>。例如</w:t>
      </w:r>
      <w:r>
        <w:rPr>
          <w:rFonts w:eastAsia="宋体" w:hint="eastAsia"/>
          <w:sz w:val="24"/>
        </w:rPr>
        <w:t>52</w:t>
      </w:r>
      <w:r>
        <w:rPr>
          <w:rFonts w:eastAsia="宋体"/>
          <w:sz w:val="24"/>
        </w:rPr>
        <w:t>×</w:t>
      </w:r>
      <w:r>
        <w:rPr>
          <w:rFonts w:eastAsia="宋体" w:hint="eastAsia"/>
          <w:sz w:val="24"/>
        </w:rPr>
        <w:t>10</w:t>
      </w:r>
      <w:r>
        <w:rPr>
          <w:rFonts w:eastAsia="宋体" w:hint="eastAsia"/>
          <w:sz w:val="24"/>
        </w:rPr>
        <w:t>为输入的</w:t>
      </w:r>
      <w:r>
        <w:rPr>
          <w:rFonts w:eastAsia="宋体" w:hint="eastAsia"/>
          <w:sz w:val="24"/>
        </w:rPr>
        <w:t>RSSI</w:t>
      </w:r>
      <w:r>
        <w:rPr>
          <w:rFonts w:eastAsia="宋体" w:hint="eastAsia"/>
          <w:sz w:val="24"/>
        </w:rPr>
        <w:t>图像尺寸，</w:t>
      </w:r>
      <w:r>
        <w:rPr>
          <w:sz w:val="24"/>
        </w:rPr>
        <w:t>C</w:t>
      </w:r>
      <w:r>
        <w:rPr>
          <w:rFonts w:hint="eastAsia"/>
          <w:sz w:val="24"/>
        </w:rPr>
        <w:t>onv2</w:t>
      </w:r>
      <w:r w:rsidR="00FC4E09">
        <w:rPr>
          <w:rFonts w:hint="eastAsia"/>
          <w:sz w:val="24"/>
        </w:rPr>
        <w:t>D</w:t>
      </w:r>
      <w:r>
        <w:rPr>
          <w:sz w:val="24"/>
        </w:rPr>
        <w:t xml:space="preserve"> </w:t>
      </w:r>
      <w:r>
        <w:rPr>
          <w:rFonts w:hint="eastAsia"/>
          <w:sz w:val="24"/>
        </w:rPr>
        <w:t>10</w:t>
      </w:r>
      <w:r>
        <w:rPr>
          <w:sz w:val="24"/>
        </w:rPr>
        <w:t>×</w:t>
      </w:r>
      <w:r>
        <w:rPr>
          <w:rFonts w:hint="eastAsia"/>
          <w:sz w:val="24"/>
        </w:rPr>
        <w:t>3</w:t>
      </w:r>
      <w:r>
        <w:rPr>
          <w:rFonts w:eastAsia="宋体" w:hint="eastAsia"/>
          <w:sz w:val="24"/>
        </w:rPr>
        <w:t>代表卷积核大小为</w:t>
      </w:r>
      <w:r>
        <w:rPr>
          <w:rFonts w:hint="eastAsia"/>
          <w:sz w:val="24"/>
        </w:rPr>
        <w:t>10</w:t>
      </w:r>
      <w:r>
        <w:rPr>
          <w:sz w:val="24"/>
        </w:rPr>
        <w:t>×</w:t>
      </w:r>
      <w:r>
        <w:rPr>
          <w:rFonts w:hint="eastAsia"/>
          <w:sz w:val="24"/>
        </w:rPr>
        <w:t>3</w:t>
      </w:r>
      <w:r>
        <w:rPr>
          <w:rFonts w:eastAsia="宋体" w:hint="eastAsia"/>
          <w:sz w:val="24"/>
        </w:rPr>
        <w:t>的卷积层，对应的参数设计中的</w:t>
      </w:r>
      <w:r>
        <w:rPr>
          <w:rFonts w:eastAsia="宋体" w:hint="eastAsia"/>
          <w:sz w:val="24"/>
        </w:rPr>
        <w:t>(</w:t>
      </w:r>
      <w:r>
        <w:rPr>
          <w:rFonts w:eastAsia="宋体"/>
          <w:sz w:val="24"/>
        </w:rPr>
        <w:t>1</w:t>
      </w:r>
      <w:r>
        <w:rPr>
          <w:rFonts w:eastAsia="宋体" w:hint="eastAsia"/>
          <w:sz w:val="24"/>
        </w:rPr>
        <w:t>,</w:t>
      </w:r>
      <w:r>
        <w:rPr>
          <w:rFonts w:eastAsia="宋体"/>
          <w:sz w:val="24"/>
        </w:rPr>
        <w:t>8)</w:t>
      </w:r>
      <w:r>
        <w:rPr>
          <w:rFonts w:eastAsia="宋体" w:hint="eastAsia"/>
          <w:sz w:val="24"/>
        </w:rPr>
        <w:t>，代表输入通道数与输出通道数分别为</w:t>
      </w:r>
      <w:r>
        <w:rPr>
          <w:rFonts w:eastAsia="宋体" w:hint="eastAsia"/>
          <w:sz w:val="24"/>
        </w:rPr>
        <w:t>1</w:t>
      </w:r>
      <w:r>
        <w:rPr>
          <w:rFonts w:eastAsia="宋体" w:hint="eastAsia"/>
          <w:sz w:val="24"/>
        </w:rPr>
        <w:t>和</w:t>
      </w:r>
      <w:r>
        <w:rPr>
          <w:rFonts w:eastAsia="宋体" w:hint="eastAsia"/>
          <w:sz w:val="24"/>
        </w:rPr>
        <w:t>8</w:t>
      </w:r>
      <w:r>
        <w:rPr>
          <w:rFonts w:eastAsia="宋体" w:hint="eastAsia"/>
          <w:sz w:val="24"/>
        </w:rPr>
        <w:t>。</w:t>
      </w:r>
      <w:r>
        <w:rPr>
          <w:rFonts w:eastAsia="宋体" w:hint="eastAsia"/>
          <w:sz w:val="24"/>
        </w:rPr>
        <w:t>FC</w:t>
      </w:r>
      <w:r>
        <w:rPr>
          <w:rFonts w:eastAsia="宋体"/>
          <w:sz w:val="24"/>
        </w:rPr>
        <w:t xml:space="preserve"> </w:t>
      </w:r>
      <w:r>
        <w:rPr>
          <w:rFonts w:eastAsia="宋体" w:hint="eastAsia"/>
          <w:sz w:val="24"/>
        </w:rPr>
        <w:t>Layers</w:t>
      </w:r>
      <w:r>
        <w:rPr>
          <w:rFonts w:eastAsia="宋体" w:hint="eastAsia"/>
          <w:sz w:val="24"/>
        </w:rPr>
        <w:t>为</w:t>
      </w:r>
      <w:r>
        <w:rPr>
          <w:rFonts w:eastAsia="宋体" w:hint="eastAsia"/>
          <w:sz w:val="24"/>
        </w:rPr>
        <w:t>(</w:t>
      </w:r>
      <w:r>
        <w:rPr>
          <w:rFonts w:eastAsia="宋体"/>
          <w:sz w:val="24"/>
        </w:rPr>
        <w:t>32-3)</w:t>
      </w:r>
      <w:r>
        <w:rPr>
          <w:rFonts w:eastAsia="宋体" w:hint="eastAsia"/>
          <w:sz w:val="24"/>
        </w:rPr>
        <w:t>代表全连接层的节点数变化为</w:t>
      </w:r>
      <w:r>
        <w:rPr>
          <w:rFonts w:eastAsia="宋体" w:hint="eastAsia"/>
          <w:sz w:val="24"/>
        </w:rPr>
        <w:t>32</w:t>
      </w:r>
      <w:r>
        <w:rPr>
          <w:rFonts w:eastAsia="宋体" w:hint="eastAsia"/>
          <w:sz w:val="24"/>
        </w:rPr>
        <w:t>，</w:t>
      </w:r>
      <w:r>
        <w:rPr>
          <w:rFonts w:eastAsia="宋体" w:hint="eastAsia"/>
          <w:sz w:val="24"/>
        </w:rPr>
        <w:t>3</w:t>
      </w:r>
      <w:r>
        <w:rPr>
          <w:rFonts w:eastAsia="宋体" w:hint="eastAsia"/>
          <w:sz w:val="24"/>
        </w:rPr>
        <w:t>。最终建筑物的分类准确率为</w:t>
      </w:r>
      <w:r>
        <w:rPr>
          <w:rFonts w:eastAsia="宋体" w:hint="eastAsia"/>
          <w:sz w:val="24"/>
        </w:rPr>
        <w:t>95%</w:t>
      </w:r>
      <w:r>
        <w:rPr>
          <w:rFonts w:eastAsia="宋体" w:hint="eastAsia"/>
          <w:sz w:val="24"/>
        </w:rPr>
        <w:t>。</w:t>
      </w:r>
    </w:p>
    <w:p w14:paraId="4C7F26C9" w14:textId="77777777" w:rsidR="00894302" w:rsidRDefault="00894302" w:rsidP="00894302">
      <w:pPr>
        <w:pStyle w:val="33"/>
        <w:ind w:firstLineChars="200" w:firstLine="480"/>
        <w:rPr>
          <w:rFonts w:eastAsia="宋体"/>
          <w:sz w:val="24"/>
        </w:rPr>
      </w:pPr>
    </w:p>
    <w:p w14:paraId="44FFCB34"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4</w:t>
      </w:r>
      <w:r>
        <w:rPr>
          <w:sz w:val="21"/>
          <w:szCs w:val="21"/>
        </w:rPr>
        <w:t>-</w:t>
      </w:r>
      <w:r>
        <w:rPr>
          <w:rFonts w:hint="eastAsia"/>
          <w:sz w:val="21"/>
          <w:szCs w:val="21"/>
        </w:rPr>
        <w:t>1</w:t>
      </w:r>
      <w:r>
        <w:rPr>
          <w:sz w:val="21"/>
          <w:szCs w:val="21"/>
        </w:rPr>
        <w:t xml:space="preserve"> </w:t>
      </w:r>
      <w:r>
        <w:rPr>
          <w:rFonts w:hint="eastAsia"/>
          <w:sz w:val="21"/>
          <w:szCs w:val="21"/>
        </w:rPr>
        <w:t>建筑物分类网络结构</w:t>
      </w:r>
    </w:p>
    <w:p w14:paraId="24237018" w14:textId="77777777" w:rsidR="00894302" w:rsidRDefault="00894302" w:rsidP="00894302">
      <w:pPr>
        <w:ind w:firstLineChars="0" w:firstLine="0"/>
        <w:jc w:val="center"/>
        <w:rPr>
          <w:sz w:val="21"/>
          <w:szCs w:val="21"/>
        </w:rPr>
      </w:pPr>
      <w:r>
        <w:rPr>
          <w:sz w:val="21"/>
          <w:szCs w:val="21"/>
        </w:rPr>
        <w:t xml:space="preserve">Table </w:t>
      </w:r>
      <w:r>
        <w:rPr>
          <w:rFonts w:hint="eastAsia"/>
          <w:sz w:val="21"/>
          <w:szCs w:val="21"/>
        </w:rPr>
        <w:t>4</w:t>
      </w:r>
      <w:r>
        <w:rPr>
          <w:sz w:val="21"/>
          <w:szCs w:val="21"/>
        </w:rPr>
        <w:t>-</w:t>
      </w:r>
      <w:r>
        <w:rPr>
          <w:rFonts w:hint="eastAsia"/>
          <w:sz w:val="21"/>
          <w:szCs w:val="21"/>
        </w:rPr>
        <w:t>1</w:t>
      </w:r>
      <w:r>
        <w:rPr>
          <w:sz w:val="21"/>
          <w:szCs w:val="21"/>
        </w:rPr>
        <w:t xml:space="preserve"> Building estimate network structure</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1999"/>
        <w:gridCol w:w="2103"/>
        <w:gridCol w:w="1948"/>
      </w:tblGrid>
      <w:tr w:rsidR="00894302" w14:paraId="00E98712" w14:textId="77777777" w:rsidTr="00C753D1">
        <w:trPr>
          <w:trHeight w:val="411"/>
          <w:jc w:val="center"/>
        </w:trPr>
        <w:tc>
          <w:tcPr>
            <w:tcW w:w="1999" w:type="dxa"/>
            <w:tcBorders>
              <w:top w:val="single" w:sz="12" w:space="0" w:color="000000"/>
              <w:left w:val="nil"/>
              <w:bottom w:val="single" w:sz="6" w:space="0" w:color="auto"/>
              <w:right w:val="nil"/>
            </w:tcBorders>
            <w:vAlign w:val="center"/>
          </w:tcPr>
          <w:p w14:paraId="7E901943" w14:textId="77777777" w:rsidR="00894302" w:rsidRDefault="00894302" w:rsidP="00C753D1">
            <w:pPr>
              <w:spacing w:line="240" w:lineRule="auto"/>
              <w:ind w:firstLineChars="0" w:firstLine="0"/>
              <w:jc w:val="center"/>
              <w:rPr>
                <w:sz w:val="21"/>
                <w:szCs w:val="21"/>
              </w:rPr>
            </w:pPr>
            <w:r>
              <w:rPr>
                <w:rFonts w:hint="eastAsia"/>
                <w:sz w:val="21"/>
                <w:szCs w:val="21"/>
              </w:rPr>
              <w:t>网络结构</w:t>
            </w:r>
          </w:p>
        </w:tc>
        <w:tc>
          <w:tcPr>
            <w:tcW w:w="2103" w:type="dxa"/>
            <w:tcBorders>
              <w:top w:val="single" w:sz="12" w:space="0" w:color="000000"/>
              <w:left w:val="nil"/>
              <w:bottom w:val="single" w:sz="6" w:space="0" w:color="auto"/>
              <w:right w:val="nil"/>
            </w:tcBorders>
            <w:vAlign w:val="center"/>
          </w:tcPr>
          <w:p w14:paraId="792629A8" w14:textId="77777777" w:rsidR="00894302" w:rsidRDefault="00894302" w:rsidP="00C753D1">
            <w:pPr>
              <w:spacing w:line="240" w:lineRule="auto"/>
              <w:ind w:firstLineChars="0" w:firstLine="0"/>
              <w:jc w:val="center"/>
              <w:rPr>
                <w:sz w:val="21"/>
                <w:szCs w:val="21"/>
              </w:rPr>
            </w:pPr>
            <w:r>
              <w:rPr>
                <w:rFonts w:hint="eastAsia"/>
                <w:sz w:val="21"/>
                <w:szCs w:val="21"/>
              </w:rPr>
              <w:t>参数设计</w:t>
            </w:r>
          </w:p>
        </w:tc>
        <w:tc>
          <w:tcPr>
            <w:tcW w:w="1948" w:type="dxa"/>
            <w:tcBorders>
              <w:top w:val="single" w:sz="12" w:space="0" w:color="000000"/>
              <w:left w:val="nil"/>
              <w:bottom w:val="single" w:sz="6" w:space="0" w:color="auto"/>
              <w:right w:val="nil"/>
            </w:tcBorders>
            <w:vAlign w:val="center"/>
          </w:tcPr>
          <w:p w14:paraId="4818F7DC" w14:textId="77777777" w:rsidR="00894302" w:rsidRDefault="00894302" w:rsidP="00C753D1">
            <w:pPr>
              <w:spacing w:line="240" w:lineRule="auto"/>
              <w:ind w:firstLineChars="0" w:firstLine="0"/>
              <w:jc w:val="center"/>
              <w:rPr>
                <w:sz w:val="21"/>
                <w:szCs w:val="21"/>
              </w:rPr>
            </w:pPr>
            <w:r>
              <w:rPr>
                <w:rFonts w:hint="eastAsia"/>
                <w:sz w:val="21"/>
                <w:szCs w:val="21"/>
              </w:rPr>
              <w:t>建筑物分类准确率</w:t>
            </w:r>
          </w:p>
        </w:tc>
      </w:tr>
      <w:tr w:rsidR="00894302" w14:paraId="227BFB01" w14:textId="77777777" w:rsidTr="00C753D1">
        <w:trPr>
          <w:trHeight w:hRule="exact" w:val="415"/>
          <w:jc w:val="center"/>
        </w:trPr>
        <w:tc>
          <w:tcPr>
            <w:tcW w:w="1999" w:type="dxa"/>
            <w:tcBorders>
              <w:top w:val="single" w:sz="6" w:space="0" w:color="auto"/>
              <w:left w:val="nil"/>
              <w:bottom w:val="nil"/>
              <w:right w:val="nil"/>
            </w:tcBorders>
            <w:vAlign w:val="center"/>
          </w:tcPr>
          <w:p w14:paraId="19EF7058" w14:textId="77777777" w:rsidR="00894302" w:rsidRDefault="00894302" w:rsidP="00C753D1">
            <w:pPr>
              <w:spacing w:line="240" w:lineRule="auto"/>
              <w:ind w:firstLineChars="0" w:firstLine="0"/>
              <w:jc w:val="center"/>
              <w:rPr>
                <w:sz w:val="21"/>
                <w:szCs w:val="21"/>
              </w:rPr>
            </w:pPr>
            <w:r>
              <w:rPr>
                <w:rFonts w:hint="eastAsia"/>
                <w:sz w:val="21"/>
                <w:szCs w:val="21"/>
              </w:rPr>
              <w:t>RSSI</w:t>
            </w:r>
            <w:r>
              <w:rPr>
                <w:sz w:val="21"/>
                <w:szCs w:val="21"/>
              </w:rPr>
              <w:t xml:space="preserve"> </w:t>
            </w:r>
            <w:r>
              <w:rPr>
                <w:rFonts w:hint="eastAsia"/>
                <w:sz w:val="21"/>
                <w:szCs w:val="21"/>
              </w:rPr>
              <w:t>image</w:t>
            </w:r>
          </w:p>
        </w:tc>
        <w:tc>
          <w:tcPr>
            <w:tcW w:w="2103" w:type="dxa"/>
            <w:tcBorders>
              <w:top w:val="single" w:sz="6" w:space="0" w:color="auto"/>
              <w:left w:val="nil"/>
              <w:bottom w:val="nil"/>
              <w:right w:val="nil"/>
            </w:tcBorders>
            <w:vAlign w:val="center"/>
          </w:tcPr>
          <w:p w14:paraId="11B5994B" w14:textId="77777777" w:rsidR="00894302" w:rsidRDefault="00894302" w:rsidP="00C753D1">
            <w:pPr>
              <w:spacing w:line="240" w:lineRule="auto"/>
              <w:ind w:firstLineChars="0" w:firstLine="0"/>
              <w:jc w:val="center"/>
              <w:rPr>
                <w:sz w:val="21"/>
                <w:szCs w:val="21"/>
              </w:rPr>
            </w:pPr>
            <w:r>
              <w:rPr>
                <w:rFonts w:hint="eastAsia"/>
                <w:sz w:val="21"/>
                <w:szCs w:val="21"/>
              </w:rPr>
              <w:t>52</w:t>
            </w:r>
            <w:r>
              <w:rPr>
                <w:sz w:val="21"/>
                <w:szCs w:val="21"/>
              </w:rPr>
              <w:t>×</w:t>
            </w:r>
            <w:r>
              <w:rPr>
                <w:rFonts w:hint="eastAsia"/>
                <w:sz w:val="21"/>
                <w:szCs w:val="21"/>
              </w:rPr>
              <w:t>10</w:t>
            </w:r>
          </w:p>
        </w:tc>
        <w:tc>
          <w:tcPr>
            <w:tcW w:w="1948" w:type="dxa"/>
            <w:tcBorders>
              <w:top w:val="single" w:sz="6" w:space="0" w:color="auto"/>
              <w:left w:val="nil"/>
              <w:bottom w:val="nil"/>
              <w:right w:val="nil"/>
            </w:tcBorders>
            <w:vAlign w:val="center"/>
          </w:tcPr>
          <w:p w14:paraId="7EC68F7F" w14:textId="77777777" w:rsidR="00894302" w:rsidRDefault="00894302" w:rsidP="00C753D1">
            <w:pPr>
              <w:spacing w:line="240" w:lineRule="auto"/>
              <w:ind w:firstLineChars="0" w:firstLine="0"/>
              <w:rPr>
                <w:sz w:val="21"/>
                <w:szCs w:val="21"/>
              </w:rPr>
            </w:pPr>
          </w:p>
        </w:tc>
      </w:tr>
      <w:tr w:rsidR="00894302" w14:paraId="0F2B30DF" w14:textId="77777777" w:rsidTr="00C753D1">
        <w:trPr>
          <w:trHeight w:hRule="exact" w:val="415"/>
          <w:jc w:val="center"/>
        </w:trPr>
        <w:tc>
          <w:tcPr>
            <w:tcW w:w="1999" w:type="dxa"/>
            <w:tcBorders>
              <w:top w:val="nil"/>
              <w:left w:val="nil"/>
              <w:bottom w:val="nil"/>
              <w:right w:val="nil"/>
            </w:tcBorders>
            <w:vAlign w:val="center"/>
          </w:tcPr>
          <w:p w14:paraId="09591AFA" w14:textId="77777777" w:rsidR="00894302" w:rsidRDefault="00894302" w:rsidP="00C753D1">
            <w:pPr>
              <w:spacing w:line="240" w:lineRule="auto"/>
              <w:ind w:firstLineChars="0" w:firstLine="0"/>
              <w:jc w:val="center"/>
              <w:rPr>
                <w:sz w:val="21"/>
                <w:szCs w:val="21"/>
              </w:rPr>
            </w:pPr>
            <w:r>
              <w:rPr>
                <w:sz w:val="21"/>
                <w:szCs w:val="21"/>
              </w:rPr>
              <w:t xml:space="preserve"> C</w:t>
            </w:r>
            <w:r>
              <w:rPr>
                <w:rFonts w:hint="eastAsia"/>
                <w:sz w:val="21"/>
                <w:szCs w:val="21"/>
              </w:rPr>
              <w:t>onv2</w:t>
            </w:r>
            <w:r w:rsidR="00FC4E09">
              <w:rPr>
                <w:rFonts w:hint="eastAsia"/>
                <w:sz w:val="21"/>
                <w:szCs w:val="21"/>
              </w:rPr>
              <w:t>D</w:t>
            </w:r>
            <w:r>
              <w:rPr>
                <w:sz w:val="21"/>
                <w:szCs w:val="21"/>
              </w:rPr>
              <w:t xml:space="preserve"> </w:t>
            </w:r>
            <w:r>
              <w:rPr>
                <w:rFonts w:hint="eastAsia"/>
                <w:sz w:val="21"/>
                <w:szCs w:val="21"/>
              </w:rPr>
              <w:t>10</w:t>
            </w:r>
            <w:r>
              <w:rPr>
                <w:sz w:val="21"/>
                <w:szCs w:val="21"/>
              </w:rPr>
              <w:t>×</w:t>
            </w:r>
            <w:r>
              <w:rPr>
                <w:rFonts w:hint="eastAsia"/>
                <w:sz w:val="21"/>
                <w:szCs w:val="21"/>
              </w:rPr>
              <w:t>3</w:t>
            </w:r>
          </w:p>
        </w:tc>
        <w:tc>
          <w:tcPr>
            <w:tcW w:w="2103" w:type="dxa"/>
            <w:tcBorders>
              <w:top w:val="nil"/>
              <w:left w:val="nil"/>
              <w:bottom w:val="nil"/>
              <w:right w:val="nil"/>
            </w:tcBorders>
            <w:vAlign w:val="center"/>
          </w:tcPr>
          <w:p w14:paraId="3A6C927B" w14:textId="77777777" w:rsidR="00894302" w:rsidRDefault="00894302" w:rsidP="00C753D1">
            <w:pPr>
              <w:spacing w:line="240" w:lineRule="auto"/>
              <w:ind w:firstLineChars="0" w:firstLine="0"/>
              <w:jc w:val="center"/>
              <w:rPr>
                <w:sz w:val="21"/>
                <w:szCs w:val="21"/>
              </w:rPr>
            </w:pPr>
            <w:r>
              <w:rPr>
                <w:rFonts w:hint="eastAsia"/>
                <w:sz w:val="21"/>
                <w:szCs w:val="21"/>
              </w:rPr>
              <w:t>(</w:t>
            </w:r>
            <w:r>
              <w:rPr>
                <w:sz w:val="21"/>
                <w:szCs w:val="21"/>
              </w:rPr>
              <w:t>1, 8)</w:t>
            </w:r>
          </w:p>
        </w:tc>
        <w:tc>
          <w:tcPr>
            <w:tcW w:w="1948" w:type="dxa"/>
            <w:tcBorders>
              <w:top w:val="nil"/>
              <w:left w:val="nil"/>
              <w:bottom w:val="nil"/>
              <w:right w:val="nil"/>
            </w:tcBorders>
            <w:vAlign w:val="center"/>
          </w:tcPr>
          <w:p w14:paraId="723C5238" w14:textId="77777777" w:rsidR="00894302" w:rsidRDefault="00894302" w:rsidP="00C753D1">
            <w:pPr>
              <w:spacing w:line="240" w:lineRule="auto"/>
              <w:ind w:firstLineChars="0" w:firstLine="0"/>
              <w:rPr>
                <w:sz w:val="21"/>
                <w:szCs w:val="21"/>
              </w:rPr>
            </w:pPr>
          </w:p>
        </w:tc>
      </w:tr>
      <w:tr w:rsidR="00894302" w14:paraId="6DE257E9" w14:textId="77777777" w:rsidTr="00C753D1">
        <w:trPr>
          <w:trHeight w:hRule="exact" w:val="415"/>
          <w:jc w:val="center"/>
        </w:trPr>
        <w:tc>
          <w:tcPr>
            <w:tcW w:w="1999" w:type="dxa"/>
            <w:tcBorders>
              <w:top w:val="nil"/>
              <w:left w:val="nil"/>
              <w:bottom w:val="nil"/>
              <w:right w:val="nil"/>
            </w:tcBorders>
            <w:vAlign w:val="center"/>
          </w:tcPr>
          <w:p w14:paraId="06FE9EAD" w14:textId="77777777" w:rsidR="00894302" w:rsidRDefault="00894302" w:rsidP="00C753D1">
            <w:pPr>
              <w:spacing w:line="240" w:lineRule="auto"/>
              <w:ind w:firstLineChars="0" w:firstLine="0"/>
              <w:jc w:val="center"/>
              <w:rPr>
                <w:sz w:val="21"/>
                <w:szCs w:val="21"/>
              </w:rPr>
            </w:pPr>
            <w:r>
              <w:rPr>
                <w:sz w:val="21"/>
                <w:szCs w:val="21"/>
              </w:rPr>
              <w:t>C</w:t>
            </w:r>
            <w:r>
              <w:rPr>
                <w:rFonts w:hint="eastAsia"/>
                <w:sz w:val="21"/>
                <w:szCs w:val="21"/>
              </w:rPr>
              <w:t>onv2</w:t>
            </w:r>
            <w:r w:rsidR="00FC4E09">
              <w:rPr>
                <w:rFonts w:hint="eastAsia"/>
                <w:sz w:val="21"/>
                <w:szCs w:val="21"/>
              </w:rPr>
              <w:t>D</w:t>
            </w:r>
            <w:r>
              <w:rPr>
                <w:sz w:val="21"/>
                <w:szCs w:val="21"/>
              </w:rPr>
              <w:t xml:space="preserve"> </w:t>
            </w:r>
            <w:r>
              <w:rPr>
                <w:rFonts w:hint="eastAsia"/>
                <w:sz w:val="21"/>
                <w:szCs w:val="21"/>
              </w:rPr>
              <w:t>5</w:t>
            </w:r>
            <w:r>
              <w:rPr>
                <w:sz w:val="21"/>
                <w:szCs w:val="21"/>
              </w:rPr>
              <w:t>×</w:t>
            </w:r>
            <w:r>
              <w:rPr>
                <w:rFonts w:hint="eastAsia"/>
                <w:sz w:val="21"/>
                <w:szCs w:val="21"/>
              </w:rPr>
              <w:t>3</w:t>
            </w:r>
          </w:p>
        </w:tc>
        <w:tc>
          <w:tcPr>
            <w:tcW w:w="2103" w:type="dxa"/>
            <w:tcBorders>
              <w:top w:val="nil"/>
              <w:left w:val="nil"/>
              <w:bottom w:val="nil"/>
              <w:right w:val="nil"/>
            </w:tcBorders>
            <w:vAlign w:val="center"/>
          </w:tcPr>
          <w:p w14:paraId="711A0725" w14:textId="77777777" w:rsidR="00894302" w:rsidRDefault="00894302" w:rsidP="00C753D1">
            <w:pPr>
              <w:spacing w:line="240" w:lineRule="auto"/>
              <w:ind w:firstLineChars="0" w:firstLine="0"/>
              <w:jc w:val="center"/>
              <w:rPr>
                <w:sz w:val="21"/>
                <w:szCs w:val="21"/>
              </w:rPr>
            </w:pPr>
            <w:r>
              <w:rPr>
                <w:rFonts w:hint="eastAsia"/>
                <w:sz w:val="21"/>
                <w:szCs w:val="21"/>
              </w:rPr>
              <w:t>(</w:t>
            </w:r>
            <w:r>
              <w:rPr>
                <w:sz w:val="21"/>
                <w:szCs w:val="21"/>
              </w:rPr>
              <w:t>8, 4)</w:t>
            </w:r>
          </w:p>
        </w:tc>
        <w:tc>
          <w:tcPr>
            <w:tcW w:w="1948" w:type="dxa"/>
            <w:tcBorders>
              <w:top w:val="nil"/>
              <w:left w:val="nil"/>
              <w:bottom w:val="nil"/>
              <w:right w:val="nil"/>
            </w:tcBorders>
            <w:vAlign w:val="center"/>
          </w:tcPr>
          <w:p w14:paraId="0E910E68" w14:textId="77777777" w:rsidR="00894302" w:rsidRDefault="00894302" w:rsidP="00C753D1">
            <w:pPr>
              <w:spacing w:line="240" w:lineRule="auto"/>
              <w:ind w:firstLineChars="0" w:firstLine="0"/>
              <w:jc w:val="center"/>
              <w:rPr>
                <w:sz w:val="21"/>
                <w:szCs w:val="21"/>
              </w:rPr>
            </w:pPr>
            <w:r>
              <w:rPr>
                <w:rFonts w:hint="eastAsia"/>
                <w:sz w:val="21"/>
                <w:szCs w:val="21"/>
              </w:rPr>
              <w:t>95</w:t>
            </w:r>
            <w:r>
              <w:rPr>
                <w:sz w:val="21"/>
                <w:szCs w:val="21"/>
              </w:rPr>
              <w:t>%</w:t>
            </w:r>
          </w:p>
        </w:tc>
      </w:tr>
      <w:tr w:rsidR="00894302" w14:paraId="1A252F6C" w14:textId="77777777" w:rsidTr="00C753D1">
        <w:trPr>
          <w:trHeight w:hRule="exact" w:val="415"/>
          <w:jc w:val="center"/>
        </w:trPr>
        <w:tc>
          <w:tcPr>
            <w:tcW w:w="1999" w:type="dxa"/>
            <w:tcBorders>
              <w:top w:val="nil"/>
              <w:left w:val="nil"/>
              <w:bottom w:val="nil"/>
              <w:right w:val="nil"/>
            </w:tcBorders>
            <w:vAlign w:val="center"/>
          </w:tcPr>
          <w:p w14:paraId="1F538553" w14:textId="77777777" w:rsidR="00894302" w:rsidRDefault="00894302" w:rsidP="00C753D1">
            <w:pPr>
              <w:spacing w:line="240" w:lineRule="auto"/>
              <w:ind w:firstLineChars="0" w:firstLine="0"/>
              <w:jc w:val="center"/>
              <w:rPr>
                <w:sz w:val="21"/>
                <w:szCs w:val="21"/>
              </w:rPr>
            </w:pPr>
            <w:r>
              <w:rPr>
                <w:rFonts w:hint="eastAsia"/>
                <w:sz w:val="21"/>
                <w:szCs w:val="21"/>
              </w:rPr>
              <w:t>FC</w:t>
            </w:r>
            <w:r>
              <w:rPr>
                <w:sz w:val="21"/>
                <w:szCs w:val="21"/>
              </w:rPr>
              <w:t xml:space="preserve"> </w:t>
            </w:r>
            <w:r>
              <w:rPr>
                <w:rFonts w:hint="eastAsia"/>
                <w:sz w:val="21"/>
                <w:szCs w:val="21"/>
              </w:rPr>
              <w:t>Layers</w:t>
            </w:r>
          </w:p>
        </w:tc>
        <w:tc>
          <w:tcPr>
            <w:tcW w:w="2103" w:type="dxa"/>
            <w:tcBorders>
              <w:top w:val="nil"/>
              <w:left w:val="nil"/>
              <w:bottom w:val="nil"/>
              <w:right w:val="nil"/>
            </w:tcBorders>
            <w:vAlign w:val="center"/>
          </w:tcPr>
          <w:p w14:paraId="622E8868" w14:textId="77777777" w:rsidR="00894302" w:rsidRDefault="00894302" w:rsidP="00C753D1">
            <w:pPr>
              <w:spacing w:line="240" w:lineRule="auto"/>
              <w:ind w:firstLineChars="0" w:firstLine="0"/>
              <w:jc w:val="center"/>
              <w:rPr>
                <w:sz w:val="21"/>
                <w:szCs w:val="21"/>
              </w:rPr>
            </w:pPr>
            <w:r>
              <w:rPr>
                <w:rFonts w:hint="eastAsia"/>
                <w:sz w:val="21"/>
                <w:szCs w:val="21"/>
              </w:rPr>
              <w:t>(</w:t>
            </w:r>
            <w:r>
              <w:rPr>
                <w:sz w:val="21"/>
                <w:szCs w:val="21"/>
              </w:rPr>
              <w:t>32-3)</w:t>
            </w:r>
          </w:p>
        </w:tc>
        <w:tc>
          <w:tcPr>
            <w:tcW w:w="1948" w:type="dxa"/>
            <w:tcBorders>
              <w:top w:val="nil"/>
              <w:left w:val="nil"/>
              <w:bottom w:val="nil"/>
              <w:right w:val="nil"/>
            </w:tcBorders>
            <w:vAlign w:val="center"/>
          </w:tcPr>
          <w:p w14:paraId="2E33F405" w14:textId="77777777" w:rsidR="00894302" w:rsidRDefault="00894302" w:rsidP="00C753D1">
            <w:pPr>
              <w:spacing w:line="240" w:lineRule="auto"/>
              <w:ind w:firstLineChars="0" w:firstLine="0"/>
              <w:rPr>
                <w:sz w:val="21"/>
                <w:szCs w:val="21"/>
              </w:rPr>
            </w:pPr>
          </w:p>
        </w:tc>
      </w:tr>
      <w:tr w:rsidR="00894302" w14:paraId="522A64BE" w14:textId="77777777" w:rsidTr="00C753D1">
        <w:trPr>
          <w:trHeight w:hRule="exact" w:val="415"/>
          <w:jc w:val="center"/>
        </w:trPr>
        <w:tc>
          <w:tcPr>
            <w:tcW w:w="1999" w:type="dxa"/>
            <w:tcBorders>
              <w:top w:val="nil"/>
              <w:left w:val="nil"/>
              <w:bottom w:val="single" w:sz="12" w:space="0" w:color="000000"/>
              <w:right w:val="nil"/>
            </w:tcBorders>
            <w:vAlign w:val="center"/>
          </w:tcPr>
          <w:p w14:paraId="1F990047" w14:textId="77777777" w:rsidR="00894302" w:rsidRDefault="00894302" w:rsidP="00C753D1">
            <w:pPr>
              <w:spacing w:line="240" w:lineRule="auto"/>
              <w:ind w:firstLineChars="0" w:firstLine="0"/>
              <w:jc w:val="center"/>
              <w:rPr>
                <w:sz w:val="21"/>
                <w:szCs w:val="21"/>
              </w:rPr>
            </w:pPr>
            <w:r>
              <w:rPr>
                <w:sz w:val="21"/>
                <w:szCs w:val="21"/>
              </w:rPr>
              <w:t>B</w:t>
            </w:r>
            <w:r>
              <w:rPr>
                <w:rFonts w:hint="eastAsia"/>
                <w:sz w:val="21"/>
                <w:szCs w:val="21"/>
              </w:rPr>
              <w:t>atch</w:t>
            </w:r>
            <w:r>
              <w:rPr>
                <w:sz w:val="21"/>
                <w:szCs w:val="21"/>
              </w:rPr>
              <w:t xml:space="preserve"> </w:t>
            </w:r>
            <w:r>
              <w:rPr>
                <w:rFonts w:hint="eastAsia"/>
                <w:sz w:val="21"/>
                <w:szCs w:val="21"/>
              </w:rPr>
              <w:t>size</w:t>
            </w:r>
          </w:p>
        </w:tc>
        <w:tc>
          <w:tcPr>
            <w:tcW w:w="2103" w:type="dxa"/>
            <w:tcBorders>
              <w:top w:val="nil"/>
              <w:left w:val="nil"/>
              <w:bottom w:val="single" w:sz="12" w:space="0" w:color="000000"/>
              <w:right w:val="nil"/>
            </w:tcBorders>
            <w:vAlign w:val="center"/>
          </w:tcPr>
          <w:p w14:paraId="4BAC668E" w14:textId="77777777" w:rsidR="00894302" w:rsidRDefault="00894302" w:rsidP="00C753D1">
            <w:pPr>
              <w:spacing w:line="240" w:lineRule="auto"/>
              <w:ind w:firstLineChars="0" w:firstLine="0"/>
              <w:jc w:val="center"/>
              <w:rPr>
                <w:sz w:val="21"/>
                <w:szCs w:val="21"/>
              </w:rPr>
            </w:pPr>
            <w:r>
              <w:rPr>
                <w:rFonts w:hint="eastAsia"/>
                <w:sz w:val="21"/>
                <w:szCs w:val="21"/>
              </w:rPr>
              <w:t>1</w:t>
            </w:r>
            <w:r>
              <w:rPr>
                <w:sz w:val="21"/>
                <w:szCs w:val="21"/>
              </w:rPr>
              <w:t>28</w:t>
            </w:r>
          </w:p>
        </w:tc>
        <w:tc>
          <w:tcPr>
            <w:tcW w:w="1948" w:type="dxa"/>
            <w:tcBorders>
              <w:top w:val="nil"/>
              <w:left w:val="nil"/>
              <w:bottom w:val="single" w:sz="12" w:space="0" w:color="000000"/>
              <w:right w:val="nil"/>
            </w:tcBorders>
            <w:vAlign w:val="center"/>
          </w:tcPr>
          <w:p w14:paraId="2FE7295B" w14:textId="77777777" w:rsidR="00894302" w:rsidRDefault="00894302" w:rsidP="00C753D1">
            <w:pPr>
              <w:spacing w:line="240" w:lineRule="auto"/>
              <w:ind w:firstLineChars="0" w:firstLine="0"/>
              <w:rPr>
                <w:sz w:val="21"/>
                <w:szCs w:val="21"/>
              </w:rPr>
            </w:pPr>
          </w:p>
        </w:tc>
      </w:tr>
    </w:tbl>
    <w:p w14:paraId="3F67C150" w14:textId="77777777" w:rsidR="00894302" w:rsidRDefault="00894302" w:rsidP="00894302">
      <w:pPr>
        <w:pStyle w:val="33"/>
        <w:ind w:firstLineChars="200" w:firstLine="480"/>
        <w:rPr>
          <w:rFonts w:eastAsia="宋体"/>
          <w:sz w:val="24"/>
        </w:rPr>
      </w:pPr>
    </w:p>
    <w:p w14:paraId="0A6FF04F" w14:textId="77777777" w:rsidR="00894302" w:rsidRDefault="00894302" w:rsidP="00894302">
      <w:pPr>
        <w:pStyle w:val="33"/>
        <w:ind w:firstLineChars="200" w:firstLine="480"/>
        <w:rPr>
          <w:rFonts w:eastAsia="宋体"/>
          <w:sz w:val="24"/>
        </w:rPr>
      </w:pPr>
      <w:r>
        <w:rPr>
          <w:rFonts w:eastAsia="宋体" w:hint="eastAsia"/>
          <w:sz w:val="24"/>
        </w:rPr>
        <w:t>（</w:t>
      </w:r>
      <w:r>
        <w:rPr>
          <w:rFonts w:eastAsia="宋体" w:hint="eastAsia"/>
          <w:sz w:val="24"/>
        </w:rPr>
        <w:t>2</w:t>
      </w:r>
      <w:r>
        <w:rPr>
          <w:rFonts w:eastAsia="宋体" w:hint="eastAsia"/>
          <w:sz w:val="24"/>
        </w:rPr>
        <w:t>）</w:t>
      </w:r>
      <w:r>
        <w:rPr>
          <w:rFonts w:eastAsia="宋体"/>
          <w:sz w:val="24"/>
        </w:rPr>
        <w:t>楼层</w:t>
      </w:r>
      <w:r>
        <w:rPr>
          <w:rFonts w:eastAsia="宋体" w:hint="eastAsia"/>
          <w:sz w:val="24"/>
        </w:rPr>
        <w:t>分类</w:t>
      </w:r>
    </w:p>
    <w:p w14:paraId="0362BCCD" w14:textId="77777777" w:rsidR="00894302" w:rsidRDefault="00894302" w:rsidP="00894302">
      <w:pPr>
        <w:pStyle w:val="33"/>
        <w:ind w:firstLineChars="200" w:firstLine="480"/>
        <w:rPr>
          <w:rFonts w:eastAsia="宋体"/>
          <w:sz w:val="24"/>
        </w:rPr>
      </w:pPr>
      <w:r>
        <w:rPr>
          <w:rFonts w:eastAsia="宋体"/>
          <w:sz w:val="24"/>
        </w:rPr>
        <w:t>确定</w:t>
      </w:r>
      <w:r>
        <w:rPr>
          <w:rFonts w:eastAsia="宋体" w:hint="eastAsia"/>
          <w:sz w:val="24"/>
        </w:rPr>
        <w:t>目标节点</w:t>
      </w:r>
      <w:r>
        <w:rPr>
          <w:rFonts w:eastAsia="宋体"/>
          <w:sz w:val="24"/>
        </w:rPr>
        <w:t>位置的第二步是找到</w:t>
      </w:r>
      <w:r>
        <w:rPr>
          <w:rFonts w:eastAsia="宋体" w:hint="eastAsia"/>
          <w:sz w:val="24"/>
        </w:rPr>
        <w:t>其</w:t>
      </w:r>
      <w:r>
        <w:rPr>
          <w:rFonts w:eastAsia="宋体"/>
          <w:sz w:val="24"/>
        </w:rPr>
        <w:t>位于建筑物的哪一层。</w:t>
      </w:r>
      <w:r>
        <w:rPr>
          <w:rFonts w:eastAsia="宋体" w:hint="eastAsia"/>
          <w:sz w:val="24"/>
        </w:rPr>
        <w:t>该任务可以看作</w:t>
      </w:r>
      <w:r>
        <w:rPr>
          <w:rFonts w:eastAsia="宋体"/>
          <w:sz w:val="24"/>
        </w:rPr>
        <w:t>5</w:t>
      </w:r>
      <w:r>
        <w:rPr>
          <w:rFonts w:eastAsia="宋体"/>
          <w:sz w:val="24"/>
        </w:rPr>
        <w:t>个</w:t>
      </w:r>
      <w:r>
        <w:rPr>
          <w:rFonts w:eastAsia="宋体" w:hint="eastAsia"/>
          <w:sz w:val="24"/>
        </w:rPr>
        <w:t>楼层</w:t>
      </w:r>
      <w:r>
        <w:rPr>
          <w:rFonts w:eastAsia="宋体"/>
          <w:sz w:val="24"/>
        </w:rPr>
        <w:t>标签的分类问题</w:t>
      </w:r>
      <w:r>
        <w:rPr>
          <w:rFonts w:eastAsia="宋体" w:hint="eastAsia"/>
          <w:sz w:val="24"/>
        </w:rPr>
        <w:t>，输出层使用</w:t>
      </w:r>
      <w:r>
        <w:rPr>
          <w:rFonts w:eastAsia="宋体" w:hint="eastAsia"/>
          <w:sz w:val="24"/>
        </w:rPr>
        <w:t>Softmax</w:t>
      </w:r>
      <w:r>
        <w:rPr>
          <w:rFonts w:eastAsia="宋体" w:hint="eastAsia"/>
          <w:sz w:val="24"/>
        </w:rPr>
        <w:t>激活函数，损失函数为交叉熵损失函数。</w:t>
      </w:r>
      <w:r>
        <w:rPr>
          <w:rFonts w:eastAsia="宋体"/>
          <w:sz w:val="24"/>
        </w:rPr>
        <w:t>表</w:t>
      </w:r>
      <w:r>
        <w:rPr>
          <w:rFonts w:eastAsia="宋体" w:hint="eastAsia"/>
          <w:sz w:val="24"/>
        </w:rPr>
        <w:t>4-2</w:t>
      </w:r>
      <w:r>
        <w:rPr>
          <w:rFonts w:eastAsia="宋体"/>
          <w:sz w:val="24"/>
        </w:rPr>
        <w:t>总结了</w:t>
      </w:r>
      <w:r>
        <w:rPr>
          <w:rFonts w:eastAsia="宋体" w:hint="eastAsia"/>
          <w:sz w:val="24"/>
        </w:rPr>
        <w:t>各网络层</w:t>
      </w:r>
      <w:r>
        <w:rPr>
          <w:rFonts w:eastAsia="宋体"/>
          <w:sz w:val="24"/>
        </w:rPr>
        <w:t>的最佳配置</w:t>
      </w:r>
      <w:r>
        <w:rPr>
          <w:rFonts w:eastAsia="宋体" w:hint="eastAsia"/>
          <w:sz w:val="24"/>
        </w:rPr>
        <w:t>，</w:t>
      </w:r>
      <w:r>
        <w:rPr>
          <w:rFonts w:eastAsia="宋体"/>
          <w:sz w:val="24"/>
        </w:rPr>
        <w:t>其在</w:t>
      </w:r>
      <w:r>
        <w:rPr>
          <w:rFonts w:eastAsia="宋体" w:hint="eastAsia"/>
          <w:sz w:val="24"/>
        </w:rPr>
        <w:t>测试集</w:t>
      </w:r>
      <w:r>
        <w:rPr>
          <w:rFonts w:eastAsia="宋体"/>
          <w:sz w:val="24"/>
        </w:rPr>
        <w:t>上的</w:t>
      </w:r>
      <w:r>
        <w:rPr>
          <w:rFonts w:eastAsia="宋体" w:hint="eastAsia"/>
          <w:sz w:val="24"/>
        </w:rPr>
        <w:t>楼层分类</w:t>
      </w:r>
      <w:r>
        <w:rPr>
          <w:rFonts w:eastAsia="宋体"/>
          <w:sz w:val="24"/>
        </w:rPr>
        <w:t>准确</w:t>
      </w:r>
      <w:r>
        <w:rPr>
          <w:rFonts w:eastAsia="宋体" w:hint="eastAsia"/>
          <w:sz w:val="24"/>
        </w:rPr>
        <w:t>率为</w:t>
      </w:r>
      <w:r>
        <w:rPr>
          <w:rFonts w:eastAsia="宋体" w:hint="eastAsia"/>
          <w:sz w:val="24"/>
        </w:rPr>
        <w:t>87%</w:t>
      </w:r>
      <w:r>
        <w:rPr>
          <w:rFonts w:eastAsia="宋体"/>
          <w:sz w:val="24"/>
        </w:rPr>
        <w:t>。</w:t>
      </w:r>
    </w:p>
    <w:p w14:paraId="7DF1BD7D" w14:textId="77777777" w:rsidR="00894302" w:rsidRDefault="00894302" w:rsidP="00894302">
      <w:pPr>
        <w:pStyle w:val="33"/>
        <w:ind w:firstLineChars="200" w:firstLine="480"/>
        <w:rPr>
          <w:rFonts w:eastAsia="宋体"/>
          <w:sz w:val="24"/>
        </w:rPr>
      </w:pPr>
    </w:p>
    <w:p w14:paraId="3DFF6D61"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4</w:t>
      </w:r>
      <w:r>
        <w:rPr>
          <w:sz w:val="21"/>
          <w:szCs w:val="21"/>
        </w:rPr>
        <w:t>-</w:t>
      </w:r>
      <w:r>
        <w:rPr>
          <w:rFonts w:hint="eastAsia"/>
          <w:sz w:val="21"/>
          <w:szCs w:val="21"/>
        </w:rPr>
        <w:t>2</w:t>
      </w:r>
      <w:r>
        <w:rPr>
          <w:sz w:val="21"/>
          <w:szCs w:val="21"/>
        </w:rPr>
        <w:t xml:space="preserve"> </w:t>
      </w:r>
      <w:r>
        <w:rPr>
          <w:rFonts w:hint="eastAsia"/>
          <w:sz w:val="21"/>
          <w:szCs w:val="21"/>
        </w:rPr>
        <w:t>楼层分类网络结构</w:t>
      </w:r>
    </w:p>
    <w:p w14:paraId="0B13FD94" w14:textId="77777777" w:rsidR="00894302" w:rsidRDefault="00894302" w:rsidP="00894302">
      <w:pPr>
        <w:ind w:firstLineChars="0" w:firstLine="0"/>
        <w:jc w:val="center"/>
        <w:rPr>
          <w:sz w:val="21"/>
          <w:szCs w:val="21"/>
        </w:rPr>
      </w:pPr>
      <w:r>
        <w:rPr>
          <w:sz w:val="21"/>
          <w:szCs w:val="21"/>
        </w:rPr>
        <w:t xml:space="preserve">Table </w:t>
      </w:r>
      <w:r>
        <w:rPr>
          <w:rFonts w:hint="eastAsia"/>
          <w:sz w:val="21"/>
          <w:szCs w:val="21"/>
        </w:rPr>
        <w:t>4</w:t>
      </w:r>
      <w:r>
        <w:rPr>
          <w:sz w:val="21"/>
          <w:szCs w:val="21"/>
        </w:rPr>
        <w:t>-</w:t>
      </w:r>
      <w:r>
        <w:rPr>
          <w:rFonts w:hint="eastAsia"/>
          <w:sz w:val="21"/>
          <w:szCs w:val="21"/>
        </w:rPr>
        <w:t>2</w:t>
      </w:r>
      <w:r>
        <w:rPr>
          <w:sz w:val="21"/>
          <w:szCs w:val="21"/>
        </w:rPr>
        <w:t xml:space="preserve"> </w:t>
      </w:r>
      <w:r>
        <w:rPr>
          <w:rFonts w:hint="eastAsia"/>
          <w:sz w:val="21"/>
          <w:szCs w:val="21"/>
        </w:rPr>
        <w:t>Floor</w:t>
      </w:r>
      <w:r>
        <w:rPr>
          <w:sz w:val="21"/>
          <w:szCs w:val="21"/>
        </w:rPr>
        <w:t xml:space="preserve"> estimate network structure</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1999"/>
        <w:gridCol w:w="2103"/>
        <w:gridCol w:w="1948"/>
      </w:tblGrid>
      <w:tr w:rsidR="00894302" w14:paraId="2721FA68" w14:textId="77777777" w:rsidTr="00C753D1">
        <w:trPr>
          <w:trHeight w:val="411"/>
          <w:jc w:val="center"/>
        </w:trPr>
        <w:tc>
          <w:tcPr>
            <w:tcW w:w="1999" w:type="dxa"/>
            <w:tcBorders>
              <w:top w:val="single" w:sz="12" w:space="0" w:color="000000"/>
              <w:left w:val="nil"/>
              <w:bottom w:val="single" w:sz="6" w:space="0" w:color="auto"/>
              <w:right w:val="nil"/>
            </w:tcBorders>
            <w:vAlign w:val="center"/>
          </w:tcPr>
          <w:p w14:paraId="18F3DA5B" w14:textId="77777777" w:rsidR="00894302" w:rsidRDefault="00894302" w:rsidP="00C753D1">
            <w:pPr>
              <w:spacing w:line="240" w:lineRule="auto"/>
              <w:ind w:firstLineChars="0" w:firstLine="0"/>
              <w:jc w:val="center"/>
              <w:rPr>
                <w:color w:val="FFFFFF"/>
                <w:sz w:val="21"/>
                <w:szCs w:val="21"/>
              </w:rPr>
            </w:pPr>
            <w:r>
              <w:rPr>
                <w:rFonts w:hint="eastAsia"/>
                <w:sz w:val="21"/>
                <w:szCs w:val="21"/>
              </w:rPr>
              <w:t>网络结构</w:t>
            </w:r>
          </w:p>
        </w:tc>
        <w:tc>
          <w:tcPr>
            <w:tcW w:w="2103" w:type="dxa"/>
            <w:tcBorders>
              <w:top w:val="single" w:sz="12" w:space="0" w:color="000000"/>
              <w:left w:val="nil"/>
              <w:bottom w:val="single" w:sz="6" w:space="0" w:color="auto"/>
              <w:right w:val="nil"/>
            </w:tcBorders>
            <w:vAlign w:val="center"/>
          </w:tcPr>
          <w:p w14:paraId="5E0C8264" w14:textId="77777777" w:rsidR="00894302" w:rsidRDefault="00894302" w:rsidP="00C753D1">
            <w:pPr>
              <w:spacing w:line="240" w:lineRule="auto"/>
              <w:ind w:firstLineChars="0" w:firstLine="0"/>
              <w:jc w:val="center"/>
              <w:rPr>
                <w:sz w:val="21"/>
                <w:szCs w:val="21"/>
              </w:rPr>
            </w:pPr>
            <w:r>
              <w:rPr>
                <w:rFonts w:hint="eastAsia"/>
                <w:sz w:val="21"/>
                <w:szCs w:val="21"/>
              </w:rPr>
              <w:t>参数设计</w:t>
            </w:r>
          </w:p>
        </w:tc>
        <w:tc>
          <w:tcPr>
            <w:tcW w:w="1948" w:type="dxa"/>
            <w:tcBorders>
              <w:top w:val="single" w:sz="12" w:space="0" w:color="000000"/>
              <w:left w:val="nil"/>
              <w:bottom w:val="single" w:sz="6" w:space="0" w:color="auto"/>
              <w:right w:val="nil"/>
            </w:tcBorders>
            <w:vAlign w:val="center"/>
          </w:tcPr>
          <w:p w14:paraId="20F30C0C" w14:textId="77777777" w:rsidR="00894302" w:rsidRDefault="00894302" w:rsidP="00C753D1">
            <w:pPr>
              <w:spacing w:line="240" w:lineRule="auto"/>
              <w:ind w:firstLineChars="50" w:firstLine="105"/>
              <w:rPr>
                <w:sz w:val="21"/>
                <w:szCs w:val="21"/>
              </w:rPr>
            </w:pPr>
            <w:r>
              <w:rPr>
                <w:rFonts w:hint="eastAsia"/>
                <w:sz w:val="21"/>
                <w:szCs w:val="21"/>
              </w:rPr>
              <w:t>楼层分类准确率</w:t>
            </w:r>
          </w:p>
        </w:tc>
      </w:tr>
      <w:tr w:rsidR="00894302" w14:paraId="388320F6" w14:textId="77777777" w:rsidTr="00C753D1">
        <w:trPr>
          <w:trHeight w:hRule="exact" w:val="415"/>
          <w:jc w:val="center"/>
        </w:trPr>
        <w:tc>
          <w:tcPr>
            <w:tcW w:w="1999" w:type="dxa"/>
            <w:tcBorders>
              <w:top w:val="single" w:sz="6" w:space="0" w:color="auto"/>
              <w:left w:val="nil"/>
              <w:bottom w:val="nil"/>
              <w:right w:val="nil"/>
            </w:tcBorders>
            <w:vAlign w:val="center"/>
          </w:tcPr>
          <w:p w14:paraId="5D903DA6" w14:textId="77777777" w:rsidR="00894302" w:rsidRDefault="00894302" w:rsidP="00C753D1">
            <w:pPr>
              <w:spacing w:line="240" w:lineRule="auto"/>
              <w:ind w:firstLineChars="0" w:firstLine="0"/>
              <w:jc w:val="center"/>
              <w:rPr>
                <w:sz w:val="21"/>
                <w:szCs w:val="21"/>
              </w:rPr>
            </w:pPr>
            <w:r>
              <w:rPr>
                <w:rFonts w:hint="eastAsia"/>
                <w:sz w:val="21"/>
                <w:szCs w:val="21"/>
              </w:rPr>
              <w:t>RSSI</w:t>
            </w:r>
            <w:r>
              <w:rPr>
                <w:sz w:val="21"/>
                <w:szCs w:val="21"/>
              </w:rPr>
              <w:t xml:space="preserve"> </w:t>
            </w:r>
            <w:r>
              <w:rPr>
                <w:rFonts w:hint="eastAsia"/>
                <w:sz w:val="21"/>
                <w:szCs w:val="21"/>
              </w:rPr>
              <w:t>image</w:t>
            </w:r>
          </w:p>
        </w:tc>
        <w:tc>
          <w:tcPr>
            <w:tcW w:w="2103" w:type="dxa"/>
            <w:tcBorders>
              <w:top w:val="single" w:sz="6" w:space="0" w:color="auto"/>
              <w:left w:val="nil"/>
              <w:bottom w:val="nil"/>
              <w:right w:val="nil"/>
            </w:tcBorders>
            <w:vAlign w:val="center"/>
          </w:tcPr>
          <w:p w14:paraId="0199E94B" w14:textId="77777777" w:rsidR="00894302" w:rsidRDefault="00894302" w:rsidP="00C753D1">
            <w:pPr>
              <w:spacing w:line="240" w:lineRule="auto"/>
              <w:ind w:firstLineChars="0" w:firstLine="0"/>
              <w:jc w:val="center"/>
              <w:rPr>
                <w:sz w:val="21"/>
                <w:szCs w:val="21"/>
              </w:rPr>
            </w:pPr>
            <w:r>
              <w:rPr>
                <w:rFonts w:hint="eastAsia"/>
                <w:sz w:val="21"/>
                <w:szCs w:val="21"/>
              </w:rPr>
              <w:t>52</w:t>
            </w:r>
            <w:r>
              <w:rPr>
                <w:sz w:val="21"/>
                <w:szCs w:val="21"/>
              </w:rPr>
              <w:t>×</w:t>
            </w:r>
            <w:r>
              <w:rPr>
                <w:rFonts w:hint="eastAsia"/>
                <w:sz w:val="21"/>
                <w:szCs w:val="21"/>
              </w:rPr>
              <w:t>10</w:t>
            </w:r>
          </w:p>
        </w:tc>
        <w:tc>
          <w:tcPr>
            <w:tcW w:w="1948" w:type="dxa"/>
            <w:tcBorders>
              <w:top w:val="single" w:sz="6" w:space="0" w:color="auto"/>
              <w:left w:val="nil"/>
              <w:bottom w:val="nil"/>
              <w:right w:val="nil"/>
            </w:tcBorders>
            <w:vAlign w:val="center"/>
          </w:tcPr>
          <w:p w14:paraId="08978983" w14:textId="77777777" w:rsidR="00894302" w:rsidRDefault="00894302" w:rsidP="00C753D1">
            <w:pPr>
              <w:spacing w:line="240" w:lineRule="auto"/>
              <w:ind w:firstLineChars="0" w:firstLine="0"/>
              <w:jc w:val="center"/>
              <w:rPr>
                <w:sz w:val="21"/>
                <w:szCs w:val="21"/>
              </w:rPr>
            </w:pPr>
          </w:p>
        </w:tc>
      </w:tr>
      <w:tr w:rsidR="00894302" w14:paraId="4A65B5B4" w14:textId="77777777" w:rsidTr="00C753D1">
        <w:trPr>
          <w:trHeight w:hRule="exact" w:val="415"/>
          <w:jc w:val="center"/>
        </w:trPr>
        <w:tc>
          <w:tcPr>
            <w:tcW w:w="1999" w:type="dxa"/>
            <w:tcBorders>
              <w:top w:val="nil"/>
              <w:left w:val="nil"/>
              <w:bottom w:val="nil"/>
              <w:right w:val="nil"/>
            </w:tcBorders>
            <w:vAlign w:val="center"/>
          </w:tcPr>
          <w:p w14:paraId="19944F74" w14:textId="77777777" w:rsidR="00894302" w:rsidRDefault="00894302" w:rsidP="00C753D1">
            <w:pPr>
              <w:spacing w:line="240" w:lineRule="auto"/>
              <w:ind w:firstLineChars="0" w:firstLine="0"/>
              <w:jc w:val="center"/>
              <w:rPr>
                <w:sz w:val="21"/>
                <w:szCs w:val="21"/>
              </w:rPr>
            </w:pPr>
            <w:r>
              <w:rPr>
                <w:sz w:val="21"/>
                <w:szCs w:val="21"/>
              </w:rPr>
              <w:t xml:space="preserve"> C</w:t>
            </w:r>
            <w:r>
              <w:rPr>
                <w:rFonts w:hint="eastAsia"/>
                <w:sz w:val="21"/>
                <w:szCs w:val="21"/>
              </w:rPr>
              <w:t>onv2</w:t>
            </w:r>
            <w:r w:rsidR="00663A6E">
              <w:rPr>
                <w:rFonts w:hint="eastAsia"/>
                <w:sz w:val="21"/>
                <w:szCs w:val="21"/>
              </w:rPr>
              <w:t>D</w:t>
            </w:r>
            <w:r>
              <w:rPr>
                <w:sz w:val="21"/>
                <w:szCs w:val="21"/>
              </w:rPr>
              <w:t xml:space="preserve"> </w:t>
            </w:r>
            <w:r>
              <w:rPr>
                <w:rFonts w:hint="eastAsia"/>
                <w:sz w:val="21"/>
                <w:szCs w:val="21"/>
              </w:rPr>
              <w:t>10</w:t>
            </w:r>
            <w:r>
              <w:rPr>
                <w:sz w:val="21"/>
                <w:szCs w:val="21"/>
              </w:rPr>
              <w:t>×</w:t>
            </w:r>
            <w:r>
              <w:rPr>
                <w:rFonts w:hint="eastAsia"/>
                <w:sz w:val="21"/>
                <w:szCs w:val="21"/>
              </w:rPr>
              <w:t>3</w:t>
            </w:r>
          </w:p>
        </w:tc>
        <w:tc>
          <w:tcPr>
            <w:tcW w:w="2103" w:type="dxa"/>
            <w:tcBorders>
              <w:top w:val="nil"/>
              <w:left w:val="nil"/>
              <w:bottom w:val="nil"/>
              <w:right w:val="nil"/>
            </w:tcBorders>
            <w:vAlign w:val="center"/>
          </w:tcPr>
          <w:p w14:paraId="69B8DB45" w14:textId="77777777" w:rsidR="00894302" w:rsidRDefault="00894302" w:rsidP="00C753D1">
            <w:pPr>
              <w:spacing w:line="240" w:lineRule="auto"/>
              <w:ind w:firstLineChars="0" w:firstLine="0"/>
              <w:jc w:val="center"/>
              <w:rPr>
                <w:sz w:val="21"/>
                <w:szCs w:val="21"/>
              </w:rPr>
            </w:pPr>
            <w:r>
              <w:rPr>
                <w:rFonts w:hint="eastAsia"/>
                <w:sz w:val="21"/>
                <w:szCs w:val="21"/>
              </w:rPr>
              <w:t>(</w:t>
            </w:r>
            <w:r>
              <w:rPr>
                <w:sz w:val="21"/>
                <w:szCs w:val="21"/>
              </w:rPr>
              <w:t>1, 8)</w:t>
            </w:r>
          </w:p>
        </w:tc>
        <w:tc>
          <w:tcPr>
            <w:tcW w:w="1948" w:type="dxa"/>
            <w:tcBorders>
              <w:top w:val="nil"/>
              <w:left w:val="nil"/>
              <w:bottom w:val="nil"/>
              <w:right w:val="nil"/>
            </w:tcBorders>
            <w:vAlign w:val="center"/>
          </w:tcPr>
          <w:p w14:paraId="73C0E6DE" w14:textId="77777777" w:rsidR="00894302" w:rsidRDefault="00894302" w:rsidP="00C753D1">
            <w:pPr>
              <w:spacing w:line="240" w:lineRule="auto"/>
              <w:ind w:firstLineChars="0" w:firstLine="0"/>
              <w:jc w:val="center"/>
              <w:rPr>
                <w:sz w:val="21"/>
                <w:szCs w:val="21"/>
              </w:rPr>
            </w:pPr>
          </w:p>
        </w:tc>
      </w:tr>
      <w:tr w:rsidR="00894302" w14:paraId="01BC869F" w14:textId="77777777" w:rsidTr="00C753D1">
        <w:trPr>
          <w:trHeight w:hRule="exact" w:val="415"/>
          <w:jc w:val="center"/>
        </w:trPr>
        <w:tc>
          <w:tcPr>
            <w:tcW w:w="1999" w:type="dxa"/>
            <w:tcBorders>
              <w:top w:val="nil"/>
              <w:left w:val="nil"/>
              <w:bottom w:val="nil"/>
              <w:right w:val="nil"/>
            </w:tcBorders>
            <w:vAlign w:val="center"/>
          </w:tcPr>
          <w:p w14:paraId="3AF89953" w14:textId="77777777" w:rsidR="00894302" w:rsidRDefault="00894302" w:rsidP="00C753D1">
            <w:pPr>
              <w:spacing w:line="240" w:lineRule="auto"/>
              <w:ind w:firstLineChars="0" w:firstLine="0"/>
              <w:jc w:val="center"/>
              <w:rPr>
                <w:sz w:val="21"/>
                <w:szCs w:val="21"/>
              </w:rPr>
            </w:pPr>
            <w:r>
              <w:rPr>
                <w:sz w:val="21"/>
                <w:szCs w:val="21"/>
              </w:rPr>
              <w:t>C</w:t>
            </w:r>
            <w:r>
              <w:rPr>
                <w:rFonts w:hint="eastAsia"/>
                <w:sz w:val="21"/>
                <w:szCs w:val="21"/>
              </w:rPr>
              <w:t>onv2</w:t>
            </w:r>
            <w:r w:rsidR="00663A6E">
              <w:rPr>
                <w:rFonts w:hint="eastAsia"/>
                <w:sz w:val="21"/>
                <w:szCs w:val="21"/>
              </w:rPr>
              <w:t>D</w:t>
            </w:r>
            <w:r>
              <w:rPr>
                <w:sz w:val="21"/>
                <w:szCs w:val="21"/>
              </w:rPr>
              <w:t xml:space="preserve"> </w:t>
            </w:r>
            <w:r>
              <w:rPr>
                <w:rFonts w:hint="eastAsia"/>
                <w:sz w:val="21"/>
                <w:szCs w:val="21"/>
              </w:rPr>
              <w:t>5</w:t>
            </w:r>
            <w:r>
              <w:rPr>
                <w:sz w:val="21"/>
                <w:szCs w:val="21"/>
              </w:rPr>
              <w:t>×</w:t>
            </w:r>
            <w:r>
              <w:rPr>
                <w:rFonts w:hint="eastAsia"/>
                <w:sz w:val="21"/>
                <w:szCs w:val="21"/>
              </w:rPr>
              <w:t>3</w:t>
            </w:r>
          </w:p>
        </w:tc>
        <w:tc>
          <w:tcPr>
            <w:tcW w:w="2103" w:type="dxa"/>
            <w:tcBorders>
              <w:top w:val="nil"/>
              <w:left w:val="nil"/>
              <w:bottom w:val="nil"/>
              <w:right w:val="nil"/>
            </w:tcBorders>
            <w:vAlign w:val="center"/>
          </w:tcPr>
          <w:p w14:paraId="6E1EE44F" w14:textId="77777777" w:rsidR="00894302" w:rsidRDefault="00894302" w:rsidP="00C753D1">
            <w:pPr>
              <w:spacing w:line="240" w:lineRule="auto"/>
              <w:ind w:firstLineChars="0" w:firstLine="0"/>
              <w:jc w:val="center"/>
              <w:rPr>
                <w:sz w:val="21"/>
                <w:szCs w:val="21"/>
              </w:rPr>
            </w:pPr>
            <w:r>
              <w:rPr>
                <w:rFonts w:hint="eastAsia"/>
                <w:sz w:val="21"/>
                <w:szCs w:val="21"/>
              </w:rPr>
              <w:t>(</w:t>
            </w:r>
            <w:r>
              <w:rPr>
                <w:sz w:val="21"/>
                <w:szCs w:val="21"/>
              </w:rPr>
              <w:t>8, 4)</w:t>
            </w:r>
          </w:p>
        </w:tc>
        <w:tc>
          <w:tcPr>
            <w:tcW w:w="1948" w:type="dxa"/>
            <w:tcBorders>
              <w:top w:val="nil"/>
              <w:left w:val="nil"/>
              <w:bottom w:val="nil"/>
              <w:right w:val="nil"/>
            </w:tcBorders>
            <w:vAlign w:val="center"/>
          </w:tcPr>
          <w:p w14:paraId="32299EC4" w14:textId="77777777" w:rsidR="00894302" w:rsidRDefault="00894302" w:rsidP="00C753D1">
            <w:pPr>
              <w:spacing w:line="240" w:lineRule="auto"/>
              <w:ind w:firstLineChars="0" w:firstLine="0"/>
              <w:jc w:val="center"/>
              <w:rPr>
                <w:sz w:val="21"/>
                <w:szCs w:val="21"/>
              </w:rPr>
            </w:pPr>
            <w:r>
              <w:rPr>
                <w:sz w:val="21"/>
                <w:szCs w:val="21"/>
              </w:rPr>
              <w:t>87%</w:t>
            </w:r>
          </w:p>
        </w:tc>
      </w:tr>
      <w:tr w:rsidR="00894302" w14:paraId="70CFC9AE" w14:textId="77777777" w:rsidTr="00C753D1">
        <w:trPr>
          <w:trHeight w:hRule="exact" w:val="415"/>
          <w:jc w:val="center"/>
        </w:trPr>
        <w:tc>
          <w:tcPr>
            <w:tcW w:w="1999" w:type="dxa"/>
            <w:tcBorders>
              <w:top w:val="nil"/>
              <w:left w:val="nil"/>
              <w:bottom w:val="nil"/>
              <w:right w:val="nil"/>
            </w:tcBorders>
            <w:vAlign w:val="center"/>
          </w:tcPr>
          <w:p w14:paraId="388524D4" w14:textId="77777777" w:rsidR="00894302" w:rsidRDefault="00894302" w:rsidP="00C753D1">
            <w:pPr>
              <w:spacing w:line="240" w:lineRule="auto"/>
              <w:ind w:firstLineChars="0" w:firstLine="0"/>
              <w:jc w:val="center"/>
              <w:rPr>
                <w:sz w:val="21"/>
                <w:szCs w:val="21"/>
              </w:rPr>
            </w:pPr>
            <w:r>
              <w:rPr>
                <w:rFonts w:hint="eastAsia"/>
                <w:sz w:val="21"/>
                <w:szCs w:val="21"/>
              </w:rPr>
              <w:t>FC</w:t>
            </w:r>
            <w:r>
              <w:rPr>
                <w:sz w:val="21"/>
                <w:szCs w:val="21"/>
              </w:rPr>
              <w:t xml:space="preserve"> </w:t>
            </w:r>
            <w:r>
              <w:rPr>
                <w:rFonts w:hint="eastAsia"/>
                <w:sz w:val="21"/>
                <w:szCs w:val="21"/>
              </w:rPr>
              <w:t>Layers</w:t>
            </w:r>
          </w:p>
        </w:tc>
        <w:tc>
          <w:tcPr>
            <w:tcW w:w="2103" w:type="dxa"/>
            <w:tcBorders>
              <w:top w:val="nil"/>
              <w:left w:val="nil"/>
              <w:bottom w:val="nil"/>
              <w:right w:val="nil"/>
            </w:tcBorders>
            <w:vAlign w:val="center"/>
          </w:tcPr>
          <w:p w14:paraId="66E2B328" w14:textId="77777777" w:rsidR="00894302" w:rsidRDefault="00894302" w:rsidP="00C753D1">
            <w:pPr>
              <w:spacing w:line="240" w:lineRule="auto"/>
              <w:ind w:firstLineChars="0" w:firstLine="0"/>
              <w:jc w:val="center"/>
              <w:rPr>
                <w:sz w:val="21"/>
                <w:szCs w:val="21"/>
              </w:rPr>
            </w:pPr>
            <w:r>
              <w:rPr>
                <w:rFonts w:hint="eastAsia"/>
                <w:sz w:val="21"/>
                <w:szCs w:val="21"/>
              </w:rPr>
              <w:t>(</w:t>
            </w:r>
            <w:r>
              <w:rPr>
                <w:sz w:val="21"/>
                <w:szCs w:val="21"/>
              </w:rPr>
              <w:t>32-32-5)</w:t>
            </w:r>
          </w:p>
        </w:tc>
        <w:tc>
          <w:tcPr>
            <w:tcW w:w="1948" w:type="dxa"/>
            <w:tcBorders>
              <w:top w:val="nil"/>
              <w:left w:val="nil"/>
              <w:bottom w:val="nil"/>
              <w:right w:val="nil"/>
            </w:tcBorders>
            <w:vAlign w:val="center"/>
          </w:tcPr>
          <w:p w14:paraId="21FFE3B8" w14:textId="77777777" w:rsidR="00894302" w:rsidRDefault="00894302" w:rsidP="00C753D1">
            <w:pPr>
              <w:spacing w:line="240" w:lineRule="auto"/>
              <w:ind w:firstLineChars="0" w:firstLine="0"/>
              <w:jc w:val="center"/>
              <w:rPr>
                <w:sz w:val="21"/>
                <w:szCs w:val="21"/>
              </w:rPr>
            </w:pPr>
          </w:p>
        </w:tc>
      </w:tr>
      <w:tr w:rsidR="00894302" w14:paraId="064DF64B" w14:textId="77777777" w:rsidTr="00C753D1">
        <w:trPr>
          <w:trHeight w:hRule="exact" w:val="415"/>
          <w:jc w:val="center"/>
        </w:trPr>
        <w:tc>
          <w:tcPr>
            <w:tcW w:w="1999" w:type="dxa"/>
            <w:tcBorders>
              <w:top w:val="nil"/>
              <w:left w:val="nil"/>
              <w:bottom w:val="single" w:sz="12" w:space="0" w:color="000000"/>
              <w:right w:val="nil"/>
            </w:tcBorders>
            <w:vAlign w:val="center"/>
          </w:tcPr>
          <w:p w14:paraId="6E790F1F" w14:textId="77777777" w:rsidR="00894302" w:rsidRDefault="00894302" w:rsidP="00C753D1">
            <w:pPr>
              <w:spacing w:line="240" w:lineRule="auto"/>
              <w:ind w:firstLineChars="0" w:firstLine="0"/>
              <w:jc w:val="center"/>
              <w:rPr>
                <w:sz w:val="21"/>
                <w:szCs w:val="21"/>
              </w:rPr>
            </w:pPr>
            <w:r>
              <w:rPr>
                <w:sz w:val="21"/>
                <w:szCs w:val="21"/>
              </w:rPr>
              <w:t>B</w:t>
            </w:r>
            <w:r>
              <w:rPr>
                <w:rFonts w:hint="eastAsia"/>
                <w:sz w:val="21"/>
                <w:szCs w:val="21"/>
              </w:rPr>
              <w:t>atch</w:t>
            </w:r>
            <w:r>
              <w:rPr>
                <w:sz w:val="21"/>
                <w:szCs w:val="21"/>
              </w:rPr>
              <w:t xml:space="preserve"> </w:t>
            </w:r>
            <w:r>
              <w:rPr>
                <w:rFonts w:hint="eastAsia"/>
                <w:sz w:val="21"/>
                <w:szCs w:val="21"/>
              </w:rPr>
              <w:t>size</w:t>
            </w:r>
          </w:p>
        </w:tc>
        <w:tc>
          <w:tcPr>
            <w:tcW w:w="2103" w:type="dxa"/>
            <w:tcBorders>
              <w:top w:val="nil"/>
              <w:left w:val="nil"/>
              <w:bottom w:val="single" w:sz="12" w:space="0" w:color="000000"/>
              <w:right w:val="nil"/>
            </w:tcBorders>
            <w:vAlign w:val="center"/>
          </w:tcPr>
          <w:p w14:paraId="3545FC4B" w14:textId="77777777" w:rsidR="00894302" w:rsidRDefault="00894302" w:rsidP="00C753D1">
            <w:pPr>
              <w:spacing w:line="240" w:lineRule="auto"/>
              <w:ind w:firstLineChars="0" w:firstLine="0"/>
              <w:jc w:val="center"/>
              <w:rPr>
                <w:sz w:val="21"/>
                <w:szCs w:val="21"/>
              </w:rPr>
            </w:pPr>
            <w:r>
              <w:rPr>
                <w:rFonts w:hint="eastAsia"/>
                <w:sz w:val="21"/>
                <w:szCs w:val="21"/>
              </w:rPr>
              <w:t>1</w:t>
            </w:r>
            <w:r>
              <w:rPr>
                <w:sz w:val="21"/>
                <w:szCs w:val="21"/>
              </w:rPr>
              <w:t>28</w:t>
            </w:r>
          </w:p>
        </w:tc>
        <w:tc>
          <w:tcPr>
            <w:tcW w:w="1948" w:type="dxa"/>
            <w:tcBorders>
              <w:top w:val="nil"/>
              <w:left w:val="nil"/>
              <w:bottom w:val="single" w:sz="12" w:space="0" w:color="000000"/>
              <w:right w:val="nil"/>
            </w:tcBorders>
            <w:vAlign w:val="center"/>
          </w:tcPr>
          <w:p w14:paraId="58EC8F9A" w14:textId="77777777" w:rsidR="00894302" w:rsidRDefault="00894302" w:rsidP="00C753D1">
            <w:pPr>
              <w:spacing w:line="240" w:lineRule="auto"/>
              <w:ind w:firstLineChars="0" w:firstLine="0"/>
              <w:jc w:val="center"/>
              <w:rPr>
                <w:sz w:val="21"/>
                <w:szCs w:val="21"/>
              </w:rPr>
            </w:pPr>
          </w:p>
        </w:tc>
      </w:tr>
    </w:tbl>
    <w:p w14:paraId="77EE4B92" w14:textId="77777777" w:rsidR="00894302" w:rsidRDefault="00894302" w:rsidP="00894302">
      <w:pPr>
        <w:pStyle w:val="33"/>
        <w:ind w:firstLineChars="200" w:firstLine="480"/>
        <w:rPr>
          <w:rFonts w:eastAsia="宋体"/>
          <w:sz w:val="24"/>
        </w:rPr>
      </w:pPr>
    </w:p>
    <w:p w14:paraId="0BD62650" w14:textId="77777777" w:rsidR="00894302" w:rsidRDefault="00894302" w:rsidP="00894302">
      <w:pPr>
        <w:pStyle w:val="33"/>
        <w:ind w:firstLineChars="200" w:firstLine="480"/>
        <w:rPr>
          <w:rFonts w:eastAsia="宋体"/>
          <w:sz w:val="24"/>
        </w:rPr>
      </w:pPr>
      <w:r>
        <w:rPr>
          <w:rFonts w:eastAsia="宋体" w:hint="eastAsia"/>
          <w:sz w:val="24"/>
        </w:rPr>
        <w:t>（</w:t>
      </w:r>
      <w:r>
        <w:rPr>
          <w:rFonts w:eastAsia="宋体" w:hint="eastAsia"/>
          <w:sz w:val="24"/>
        </w:rPr>
        <w:t>3</w:t>
      </w:r>
      <w:r>
        <w:rPr>
          <w:rFonts w:eastAsia="宋体"/>
          <w:sz w:val="24"/>
        </w:rPr>
        <w:t>）</w:t>
      </w:r>
      <w:r>
        <w:rPr>
          <w:rFonts w:eastAsia="宋体" w:hint="eastAsia"/>
          <w:sz w:val="24"/>
        </w:rPr>
        <w:t>房间</w:t>
      </w:r>
      <w:r>
        <w:rPr>
          <w:rFonts w:eastAsia="宋体"/>
          <w:sz w:val="24"/>
        </w:rPr>
        <w:t>经纬度估计</w:t>
      </w:r>
    </w:p>
    <w:p w14:paraId="318891B9" w14:textId="6499512B" w:rsidR="00894302" w:rsidRDefault="00894302" w:rsidP="00894302">
      <w:pPr>
        <w:pStyle w:val="33"/>
        <w:ind w:firstLineChars="200" w:firstLine="480"/>
        <w:rPr>
          <w:rFonts w:eastAsia="宋体"/>
          <w:sz w:val="24"/>
        </w:rPr>
      </w:pPr>
      <w:r>
        <w:rPr>
          <w:rFonts w:eastAsia="宋体"/>
          <w:sz w:val="24"/>
        </w:rPr>
        <w:t>第三步是确定</w:t>
      </w:r>
      <w:r>
        <w:rPr>
          <w:rFonts w:eastAsia="宋体" w:hint="eastAsia"/>
          <w:sz w:val="24"/>
        </w:rPr>
        <w:t>目标</w:t>
      </w:r>
      <w:r>
        <w:rPr>
          <w:rFonts w:eastAsia="宋体"/>
          <w:sz w:val="24"/>
        </w:rPr>
        <w:t>节点的经度和纬度</w:t>
      </w:r>
      <w:r>
        <w:rPr>
          <w:rFonts w:eastAsia="宋体" w:hint="eastAsia"/>
          <w:sz w:val="24"/>
        </w:rPr>
        <w:t>坐标</w:t>
      </w:r>
      <w:r>
        <w:rPr>
          <w:rFonts w:eastAsia="宋体"/>
          <w:sz w:val="24"/>
        </w:rPr>
        <w:t>。对于此步骤，我们</w:t>
      </w:r>
      <w:r>
        <w:rPr>
          <w:rFonts w:eastAsia="宋体" w:hint="eastAsia"/>
          <w:sz w:val="24"/>
        </w:rPr>
        <w:t>将房间经纬度坐</w:t>
      </w:r>
      <w:r>
        <w:rPr>
          <w:rFonts w:eastAsia="宋体" w:hint="eastAsia"/>
          <w:sz w:val="24"/>
        </w:rPr>
        <w:lastRenderedPageBreak/>
        <w:t>标的估计看作</w:t>
      </w:r>
      <w:r>
        <w:rPr>
          <w:rFonts w:eastAsia="宋体"/>
          <w:sz w:val="24"/>
        </w:rPr>
        <w:t>回归</w:t>
      </w:r>
      <w:r>
        <w:rPr>
          <w:rFonts w:eastAsia="宋体" w:hint="eastAsia"/>
          <w:sz w:val="24"/>
        </w:rPr>
        <w:t>问题</w:t>
      </w:r>
      <w:r>
        <w:rPr>
          <w:rFonts w:eastAsia="宋体"/>
          <w:sz w:val="24"/>
        </w:rPr>
        <w:t>，将节点位置坐标估计为连续值</w:t>
      </w:r>
      <w:r>
        <w:rPr>
          <w:rFonts w:eastAsia="宋体" w:hint="eastAsia"/>
          <w:sz w:val="24"/>
        </w:rPr>
        <w:t>，训练过程中采用均方误差损失函数。</w:t>
      </w:r>
      <w:r>
        <w:rPr>
          <w:rFonts w:eastAsia="宋体"/>
          <w:sz w:val="24"/>
        </w:rPr>
        <w:t>定位误差计算为预测坐标与实际坐标之间的</w:t>
      </w:r>
      <w:r>
        <w:rPr>
          <w:rFonts w:eastAsia="宋体" w:hint="eastAsia"/>
          <w:sz w:val="24"/>
        </w:rPr>
        <w:t>欧式</w:t>
      </w:r>
      <w:r>
        <w:rPr>
          <w:rFonts w:eastAsia="宋体"/>
          <w:sz w:val="24"/>
        </w:rPr>
        <w:t>距离。</w:t>
      </w:r>
      <w:r>
        <w:rPr>
          <w:rFonts w:eastAsia="宋体" w:hint="eastAsia"/>
          <w:sz w:val="24"/>
        </w:rPr>
        <w:t>学习率为</w:t>
      </w:r>
      <w:r w:rsidR="003101F6">
        <w:rPr>
          <w:rFonts w:eastAsia="宋体"/>
          <w:sz w:val="24"/>
        </w:rPr>
        <w:t>1</w:t>
      </w:r>
      <w:r>
        <w:rPr>
          <w:rFonts w:eastAsia="宋体" w:hint="eastAsia"/>
          <w:sz w:val="24"/>
        </w:rPr>
        <w:t>e-4</w:t>
      </w:r>
      <w:r>
        <w:rPr>
          <w:rFonts w:eastAsia="宋体" w:hint="eastAsia"/>
          <w:sz w:val="24"/>
        </w:rPr>
        <w:t>，</w:t>
      </w:r>
      <w:r>
        <w:rPr>
          <w:rFonts w:eastAsia="宋体" w:hint="eastAsia"/>
          <w:sz w:val="24"/>
        </w:rPr>
        <w:t>Batch</w:t>
      </w:r>
      <w:r>
        <w:rPr>
          <w:rFonts w:eastAsia="宋体"/>
          <w:sz w:val="24"/>
        </w:rPr>
        <w:t xml:space="preserve"> </w:t>
      </w:r>
      <w:r>
        <w:rPr>
          <w:rFonts w:eastAsia="宋体" w:hint="eastAsia"/>
          <w:sz w:val="24"/>
        </w:rPr>
        <w:t>size</w:t>
      </w:r>
      <w:r>
        <w:rPr>
          <w:rFonts w:eastAsia="宋体" w:hint="eastAsia"/>
          <w:sz w:val="24"/>
        </w:rPr>
        <w:t>为</w:t>
      </w:r>
      <w:r>
        <w:rPr>
          <w:rFonts w:eastAsia="宋体" w:hint="eastAsia"/>
          <w:sz w:val="24"/>
        </w:rPr>
        <w:t>128</w:t>
      </w:r>
      <w:r>
        <w:rPr>
          <w:rFonts w:eastAsia="宋体" w:hint="eastAsia"/>
          <w:sz w:val="24"/>
        </w:rPr>
        <w:t>。</w:t>
      </w:r>
      <w:r>
        <w:rPr>
          <w:rFonts w:eastAsia="宋体"/>
          <w:sz w:val="24"/>
        </w:rPr>
        <w:t>表</w:t>
      </w:r>
      <w:r>
        <w:rPr>
          <w:rFonts w:eastAsia="宋体" w:hint="eastAsia"/>
          <w:sz w:val="24"/>
        </w:rPr>
        <w:t>4-3</w:t>
      </w:r>
      <w:r>
        <w:rPr>
          <w:rFonts w:eastAsia="宋体"/>
          <w:sz w:val="24"/>
        </w:rPr>
        <w:t>总结了</w:t>
      </w:r>
      <w:r>
        <w:rPr>
          <w:rFonts w:eastAsia="宋体" w:hint="eastAsia"/>
          <w:sz w:val="24"/>
        </w:rPr>
        <w:t>各网络层</w:t>
      </w:r>
      <w:r>
        <w:rPr>
          <w:rFonts w:eastAsia="宋体"/>
          <w:sz w:val="24"/>
        </w:rPr>
        <w:t>的最佳配置</w:t>
      </w:r>
      <w:r>
        <w:rPr>
          <w:rFonts w:eastAsia="宋体" w:hint="eastAsia"/>
          <w:sz w:val="24"/>
        </w:rPr>
        <w:t>，</w:t>
      </w:r>
      <w:r>
        <w:rPr>
          <w:rFonts w:eastAsia="宋体"/>
          <w:sz w:val="24"/>
        </w:rPr>
        <w:t>其在</w:t>
      </w:r>
      <w:r>
        <w:rPr>
          <w:rFonts w:eastAsia="宋体" w:hint="eastAsia"/>
          <w:sz w:val="24"/>
        </w:rPr>
        <w:t>测试集</w:t>
      </w:r>
      <w:r>
        <w:rPr>
          <w:rFonts w:eastAsia="宋体"/>
          <w:sz w:val="24"/>
        </w:rPr>
        <w:t>上的</w:t>
      </w:r>
      <w:r>
        <w:rPr>
          <w:rFonts w:eastAsia="宋体" w:hint="eastAsia"/>
          <w:sz w:val="24"/>
        </w:rPr>
        <w:t>定位精度为</w:t>
      </w:r>
      <w:r>
        <w:rPr>
          <w:rFonts w:eastAsia="宋体" w:hint="eastAsia"/>
          <w:sz w:val="24"/>
        </w:rPr>
        <w:t>8.6</w:t>
      </w:r>
      <w:r>
        <w:rPr>
          <w:rFonts w:eastAsia="宋体"/>
          <w:sz w:val="24"/>
        </w:rPr>
        <w:t xml:space="preserve"> </w:t>
      </w:r>
      <w:r>
        <w:rPr>
          <w:rFonts w:eastAsia="宋体" w:hint="eastAsia"/>
          <w:sz w:val="24"/>
        </w:rPr>
        <w:t>m</w:t>
      </w:r>
      <w:r>
        <w:rPr>
          <w:rFonts w:eastAsia="宋体" w:hint="eastAsia"/>
          <w:sz w:val="24"/>
        </w:rPr>
        <w:t>。</w:t>
      </w:r>
    </w:p>
    <w:p w14:paraId="5F4B24B2"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4</w:t>
      </w:r>
      <w:r>
        <w:rPr>
          <w:sz w:val="21"/>
          <w:szCs w:val="21"/>
        </w:rPr>
        <w:t>-</w:t>
      </w:r>
      <w:r>
        <w:rPr>
          <w:rFonts w:hint="eastAsia"/>
          <w:sz w:val="21"/>
          <w:szCs w:val="21"/>
        </w:rPr>
        <w:t>3</w:t>
      </w:r>
      <w:r>
        <w:rPr>
          <w:sz w:val="21"/>
          <w:szCs w:val="21"/>
        </w:rPr>
        <w:t xml:space="preserve"> </w:t>
      </w:r>
      <w:r>
        <w:rPr>
          <w:rFonts w:hint="eastAsia"/>
          <w:sz w:val="21"/>
          <w:szCs w:val="21"/>
        </w:rPr>
        <w:t>经纬度定位网络结构</w:t>
      </w:r>
    </w:p>
    <w:p w14:paraId="60CBAD3C" w14:textId="77777777" w:rsidR="00894302" w:rsidRDefault="00894302" w:rsidP="00894302">
      <w:pPr>
        <w:ind w:firstLineChars="0" w:firstLine="0"/>
        <w:jc w:val="center"/>
        <w:rPr>
          <w:sz w:val="21"/>
          <w:szCs w:val="21"/>
        </w:rPr>
      </w:pPr>
      <w:r>
        <w:rPr>
          <w:sz w:val="21"/>
          <w:szCs w:val="21"/>
        </w:rPr>
        <w:t xml:space="preserve">Table </w:t>
      </w:r>
      <w:r>
        <w:rPr>
          <w:rFonts w:hint="eastAsia"/>
          <w:sz w:val="21"/>
          <w:szCs w:val="21"/>
        </w:rPr>
        <w:t>4</w:t>
      </w:r>
      <w:r>
        <w:rPr>
          <w:sz w:val="21"/>
          <w:szCs w:val="21"/>
        </w:rPr>
        <w:t>-</w:t>
      </w:r>
      <w:r>
        <w:rPr>
          <w:rFonts w:hint="eastAsia"/>
          <w:sz w:val="21"/>
          <w:szCs w:val="21"/>
        </w:rPr>
        <w:t>3</w:t>
      </w:r>
      <w:r>
        <w:rPr>
          <w:sz w:val="21"/>
          <w:szCs w:val="21"/>
        </w:rPr>
        <w:t xml:space="preserve"> Latitude and longitude </w:t>
      </w:r>
      <w:r w:rsidR="00C573EB">
        <w:rPr>
          <w:sz w:val="21"/>
          <w:szCs w:val="21"/>
        </w:rPr>
        <w:t>localization</w:t>
      </w:r>
      <w:r>
        <w:rPr>
          <w:sz w:val="21"/>
          <w:szCs w:val="21"/>
        </w:rPr>
        <w:t xml:space="preserve"> optimization process</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2283"/>
        <w:gridCol w:w="1970"/>
        <w:gridCol w:w="2268"/>
      </w:tblGrid>
      <w:tr w:rsidR="00894302" w14:paraId="3369B6C4" w14:textId="77777777" w:rsidTr="00C753D1">
        <w:trPr>
          <w:trHeight w:val="396"/>
          <w:jc w:val="center"/>
        </w:trPr>
        <w:tc>
          <w:tcPr>
            <w:tcW w:w="2283" w:type="dxa"/>
            <w:tcBorders>
              <w:top w:val="single" w:sz="12" w:space="0" w:color="000000"/>
              <w:left w:val="nil"/>
              <w:bottom w:val="single" w:sz="6" w:space="0" w:color="auto"/>
              <w:right w:val="nil"/>
            </w:tcBorders>
            <w:vAlign w:val="center"/>
          </w:tcPr>
          <w:p w14:paraId="00C1B835" w14:textId="77777777" w:rsidR="00894302" w:rsidRDefault="00894302" w:rsidP="00C753D1">
            <w:pPr>
              <w:spacing w:line="240" w:lineRule="auto"/>
              <w:ind w:firstLineChars="0" w:firstLine="0"/>
              <w:jc w:val="center"/>
              <w:rPr>
                <w:color w:val="FFFFFF"/>
                <w:sz w:val="21"/>
                <w:szCs w:val="21"/>
              </w:rPr>
            </w:pPr>
            <w:r>
              <w:rPr>
                <w:rFonts w:hint="eastAsia"/>
                <w:sz w:val="21"/>
                <w:szCs w:val="21"/>
              </w:rPr>
              <w:t>网络结构</w:t>
            </w:r>
          </w:p>
        </w:tc>
        <w:tc>
          <w:tcPr>
            <w:tcW w:w="1970" w:type="dxa"/>
            <w:tcBorders>
              <w:top w:val="single" w:sz="12" w:space="0" w:color="000000"/>
              <w:left w:val="nil"/>
              <w:bottom w:val="single" w:sz="6" w:space="0" w:color="auto"/>
              <w:right w:val="nil"/>
            </w:tcBorders>
            <w:vAlign w:val="center"/>
          </w:tcPr>
          <w:p w14:paraId="22C481D4" w14:textId="77777777" w:rsidR="00894302" w:rsidRDefault="00894302" w:rsidP="00C753D1">
            <w:pPr>
              <w:spacing w:line="240" w:lineRule="auto"/>
              <w:ind w:firstLineChars="0" w:firstLine="0"/>
              <w:jc w:val="center"/>
              <w:rPr>
                <w:sz w:val="21"/>
                <w:szCs w:val="21"/>
              </w:rPr>
            </w:pPr>
            <w:r>
              <w:rPr>
                <w:rFonts w:hint="eastAsia"/>
                <w:sz w:val="21"/>
                <w:szCs w:val="21"/>
              </w:rPr>
              <w:t>参数设计</w:t>
            </w:r>
          </w:p>
        </w:tc>
        <w:tc>
          <w:tcPr>
            <w:tcW w:w="2268" w:type="dxa"/>
            <w:tcBorders>
              <w:top w:val="single" w:sz="12" w:space="0" w:color="000000"/>
              <w:left w:val="nil"/>
              <w:bottom w:val="single" w:sz="6" w:space="0" w:color="auto"/>
              <w:right w:val="nil"/>
            </w:tcBorders>
            <w:vAlign w:val="center"/>
          </w:tcPr>
          <w:p w14:paraId="67B55ACF" w14:textId="77777777" w:rsidR="00894302" w:rsidRDefault="00894302" w:rsidP="00C753D1">
            <w:pPr>
              <w:spacing w:line="240" w:lineRule="auto"/>
              <w:ind w:firstLineChars="0" w:firstLine="0"/>
              <w:rPr>
                <w:sz w:val="21"/>
                <w:szCs w:val="21"/>
              </w:rPr>
            </w:pPr>
            <w:r>
              <w:rPr>
                <w:rFonts w:hint="eastAsia"/>
                <w:sz w:val="21"/>
                <w:szCs w:val="21"/>
              </w:rPr>
              <w:t>定位均方根误差（</w:t>
            </w:r>
            <w:r>
              <w:rPr>
                <w:rFonts w:hint="eastAsia"/>
                <w:sz w:val="21"/>
                <w:szCs w:val="21"/>
              </w:rPr>
              <w:t>m</w:t>
            </w:r>
            <w:r>
              <w:rPr>
                <w:rFonts w:hint="eastAsia"/>
                <w:sz w:val="21"/>
                <w:szCs w:val="21"/>
              </w:rPr>
              <w:t>）</w:t>
            </w:r>
          </w:p>
        </w:tc>
      </w:tr>
      <w:tr w:rsidR="00894302" w14:paraId="741F5C32" w14:textId="77777777" w:rsidTr="00C753D1">
        <w:trPr>
          <w:trHeight w:hRule="exact" w:val="400"/>
          <w:jc w:val="center"/>
        </w:trPr>
        <w:tc>
          <w:tcPr>
            <w:tcW w:w="2283" w:type="dxa"/>
            <w:tcBorders>
              <w:top w:val="single" w:sz="6" w:space="0" w:color="auto"/>
              <w:left w:val="nil"/>
              <w:bottom w:val="nil"/>
              <w:right w:val="nil"/>
            </w:tcBorders>
            <w:vAlign w:val="center"/>
          </w:tcPr>
          <w:p w14:paraId="79954D39" w14:textId="77777777" w:rsidR="00894302" w:rsidRDefault="00894302" w:rsidP="00C753D1">
            <w:pPr>
              <w:spacing w:line="240" w:lineRule="auto"/>
              <w:ind w:firstLineChars="0" w:firstLine="0"/>
              <w:jc w:val="center"/>
              <w:rPr>
                <w:sz w:val="21"/>
                <w:szCs w:val="21"/>
              </w:rPr>
            </w:pPr>
            <w:r>
              <w:rPr>
                <w:rFonts w:hint="eastAsia"/>
                <w:sz w:val="21"/>
                <w:szCs w:val="21"/>
              </w:rPr>
              <w:t>RSSI</w:t>
            </w:r>
            <w:r>
              <w:rPr>
                <w:sz w:val="21"/>
                <w:szCs w:val="21"/>
              </w:rPr>
              <w:t xml:space="preserve"> </w:t>
            </w:r>
            <w:r w:rsidR="003262ED">
              <w:rPr>
                <w:rFonts w:hint="eastAsia"/>
                <w:sz w:val="21"/>
                <w:szCs w:val="21"/>
              </w:rPr>
              <w:t>IMG</w:t>
            </w:r>
          </w:p>
        </w:tc>
        <w:tc>
          <w:tcPr>
            <w:tcW w:w="1970" w:type="dxa"/>
            <w:tcBorders>
              <w:top w:val="single" w:sz="6" w:space="0" w:color="auto"/>
              <w:left w:val="nil"/>
              <w:bottom w:val="nil"/>
              <w:right w:val="nil"/>
            </w:tcBorders>
            <w:vAlign w:val="center"/>
          </w:tcPr>
          <w:p w14:paraId="6FC0839B" w14:textId="77777777" w:rsidR="00894302" w:rsidRDefault="00894302" w:rsidP="00C753D1">
            <w:pPr>
              <w:spacing w:line="240" w:lineRule="auto"/>
              <w:ind w:firstLineChars="0" w:firstLine="0"/>
              <w:jc w:val="center"/>
              <w:rPr>
                <w:sz w:val="21"/>
                <w:szCs w:val="21"/>
              </w:rPr>
            </w:pPr>
            <w:r>
              <w:rPr>
                <w:rFonts w:hint="eastAsia"/>
                <w:sz w:val="21"/>
                <w:szCs w:val="21"/>
              </w:rPr>
              <w:t>52</w:t>
            </w:r>
            <w:r>
              <w:rPr>
                <w:sz w:val="21"/>
                <w:szCs w:val="21"/>
              </w:rPr>
              <w:t>×</w:t>
            </w:r>
            <w:r>
              <w:rPr>
                <w:rFonts w:hint="eastAsia"/>
                <w:sz w:val="21"/>
                <w:szCs w:val="21"/>
              </w:rPr>
              <w:t>10</w:t>
            </w:r>
          </w:p>
        </w:tc>
        <w:tc>
          <w:tcPr>
            <w:tcW w:w="2268" w:type="dxa"/>
            <w:tcBorders>
              <w:top w:val="single" w:sz="6" w:space="0" w:color="auto"/>
              <w:left w:val="nil"/>
              <w:bottom w:val="nil"/>
              <w:right w:val="nil"/>
            </w:tcBorders>
            <w:vAlign w:val="center"/>
          </w:tcPr>
          <w:p w14:paraId="4785D3E9" w14:textId="77777777" w:rsidR="00894302" w:rsidRDefault="00894302" w:rsidP="00C753D1">
            <w:pPr>
              <w:spacing w:line="240" w:lineRule="auto"/>
              <w:ind w:firstLineChars="0" w:firstLine="0"/>
              <w:jc w:val="center"/>
              <w:rPr>
                <w:sz w:val="21"/>
                <w:szCs w:val="21"/>
              </w:rPr>
            </w:pPr>
          </w:p>
        </w:tc>
      </w:tr>
      <w:tr w:rsidR="00894302" w14:paraId="741E0762" w14:textId="77777777" w:rsidTr="00C753D1">
        <w:trPr>
          <w:trHeight w:hRule="exact" w:val="400"/>
          <w:jc w:val="center"/>
        </w:trPr>
        <w:tc>
          <w:tcPr>
            <w:tcW w:w="2283" w:type="dxa"/>
            <w:tcBorders>
              <w:top w:val="nil"/>
              <w:left w:val="nil"/>
              <w:bottom w:val="nil"/>
              <w:right w:val="nil"/>
            </w:tcBorders>
            <w:vAlign w:val="center"/>
          </w:tcPr>
          <w:p w14:paraId="7220E019" w14:textId="77777777" w:rsidR="00894302" w:rsidRDefault="00894302" w:rsidP="00C753D1">
            <w:pPr>
              <w:spacing w:line="240" w:lineRule="auto"/>
              <w:ind w:firstLineChars="0" w:firstLine="0"/>
              <w:jc w:val="center"/>
              <w:rPr>
                <w:sz w:val="21"/>
                <w:szCs w:val="21"/>
              </w:rPr>
            </w:pPr>
            <w:r>
              <w:rPr>
                <w:sz w:val="21"/>
                <w:szCs w:val="21"/>
              </w:rPr>
              <w:t xml:space="preserve"> C</w:t>
            </w:r>
            <w:r>
              <w:rPr>
                <w:rFonts w:hint="eastAsia"/>
                <w:sz w:val="21"/>
                <w:szCs w:val="21"/>
              </w:rPr>
              <w:t>onv2</w:t>
            </w:r>
            <w:r w:rsidR="00663A6E">
              <w:rPr>
                <w:rFonts w:hint="eastAsia"/>
                <w:sz w:val="21"/>
                <w:szCs w:val="21"/>
              </w:rPr>
              <w:t>D</w:t>
            </w:r>
            <w:r>
              <w:rPr>
                <w:sz w:val="21"/>
                <w:szCs w:val="21"/>
              </w:rPr>
              <w:t xml:space="preserve"> </w:t>
            </w:r>
            <w:r>
              <w:rPr>
                <w:rFonts w:hint="eastAsia"/>
                <w:sz w:val="21"/>
                <w:szCs w:val="21"/>
              </w:rPr>
              <w:t>5</w:t>
            </w:r>
            <w:r>
              <w:rPr>
                <w:sz w:val="21"/>
                <w:szCs w:val="21"/>
              </w:rPr>
              <w:t>×</w:t>
            </w:r>
            <w:r>
              <w:rPr>
                <w:rFonts w:hint="eastAsia"/>
                <w:sz w:val="21"/>
                <w:szCs w:val="21"/>
              </w:rPr>
              <w:t>3</w:t>
            </w:r>
          </w:p>
        </w:tc>
        <w:tc>
          <w:tcPr>
            <w:tcW w:w="1970" w:type="dxa"/>
            <w:tcBorders>
              <w:top w:val="nil"/>
              <w:left w:val="nil"/>
              <w:bottom w:val="nil"/>
              <w:right w:val="nil"/>
            </w:tcBorders>
            <w:vAlign w:val="center"/>
          </w:tcPr>
          <w:p w14:paraId="72421BAF" w14:textId="77777777" w:rsidR="00894302" w:rsidRDefault="00894302" w:rsidP="00C753D1">
            <w:pPr>
              <w:spacing w:line="240" w:lineRule="auto"/>
              <w:ind w:firstLineChars="0" w:firstLine="0"/>
              <w:jc w:val="center"/>
              <w:rPr>
                <w:sz w:val="21"/>
                <w:szCs w:val="21"/>
              </w:rPr>
            </w:pPr>
            <w:r>
              <w:rPr>
                <w:rFonts w:hint="eastAsia"/>
                <w:sz w:val="21"/>
                <w:szCs w:val="21"/>
              </w:rPr>
              <w:t>(</w:t>
            </w:r>
            <w:r>
              <w:rPr>
                <w:sz w:val="21"/>
                <w:szCs w:val="21"/>
              </w:rPr>
              <w:t>1, 8)</w:t>
            </w:r>
          </w:p>
        </w:tc>
        <w:tc>
          <w:tcPr>
            <w:tcW w:w="2268" w:type="dxa"/>
            <w:tcBorders>
              <w:top w:val="nil"/>
              <w:left w:val="nil"/>
              <w:bottom w:val="nil"/>
              <w:right w:val="nil"/>
            </w:tcBorders>
            <w:vAlign w:val="center"/>
          </w:tcPr>
          <w:p w14:paraId="6D2D0B79" w14:textId="77777777" w:rsidR="00894302" w:rsidRDefault="00894302" w:rsidP="00C753D1">
            <w:pPr>
              <w:spacing w:line="240" w:lineRule="auto"/>
              <w:ind w:firstLineChars="0" w:firstLine="0"/>
              <w:jc w:val="center"/>
              <w:rPr>
                <w:sz w:val="21"/>
                <w:szCs w:val="21"/>
              </w:rPr>
            </w:pPr>
          </w:p>
        </w:tc>
      </w:tr>
      <w:tr w:rsidR="00894302" w14:paraId="27563355" w14:textId="77777777" w:rsidTr="00C753D1">
        <w:trPr>
          <w:trHeight w:hRule="exact" w:val="400"/>
          <w:jc w:val="center"/>
        </w:trPr>
        <w:tc>
          <w:tcPr>
            <w:tcW w:w="2283" w:type="dxa"/>
            <w:tcBorders>
              <w:top w:val="nil"/>
              <w:left w:val="nil"/>
              <w:bottom w:val="nil"/>
              <w:right w:val="nil"/>
            </w:tcBorders>
            <w:vAlign w:val="center"/>
          </w:tcPr>
          <w:p w14:paraId="3F0E2021" w14:textId="77777777" w:rsidR="00894302" w:rsidRDefault="00894302" w:rsidP="00C753D1">
            <w:pPr>
              <w:spacing w:line="240" w:lineRule="auto"/>
              <w:ind w:firstLineChars="0" w:firstLine="0"/>
              <w:jc w:val="center"/>
              <w:rPr>
                <w:sz w:val="21"/>
                <w:szCs w:val="21"/>
              </w:rPr>
            </w:pPr>
            <w:r>
              <w:rPr>
                <w:sz w:val="21"/>
                <w:szCs w:val="21"/>
              </w:rPr>
              <w:t xml:space="preserve"> C</w:t>
            </w:r>
            <w:r>
              <w:rPr>
                <w:rFonts w:hint="eastAsia"/>
                <w:sz w:val="21"/>
                <w:szCs w:val="21"/>
              </w:rPr>
              <w:t>onv2</w:t>
            </w:r>
            <w:r w:rsidR="00663A6E">
              <w:rPr>
                <w:rFonts w:hint="eastAsia"/>
                <w:sz w:val="21"/>
                <w:szCs w:val="21"/>
              </w:rPr>
              <w:t>D</w:t>
            </w:r>
            <w:r>
              <w:rPr>
                <w:sz w:val="21"/>
                <w:szCs w:val="21"/>
              </w:rPr>
              <w:t xml:space="preserve"> </w:t>
            </w:r>
            <w:r>
              <w:rPr>
                <w:rFonts w:hint="eastAsia"/>
                <w:sz w:val="21"/>
                <w:szCs w:val="21"/>
              </w:rPr>
              <w:t>3</w:t>
            </w:r>
            <w:r>
              <w:rPr>
                <w:sz w:val="21"/>
                <w:szCs w:val="21"/>
              </w:rPr>
              <w:t>×</w:t>
            </w:r>
            <w:r>
              <w:rPr>
                <w:rFonts w:hint="eastAsia"/>
                <w:sz w:val="21"/>
                <w:szCs w:val="21"/>
              </w:rPr>
              <w:t>3</w:t>
            </w:r>
          </w:p>
        </w:tc>
        <w:tc>
          <w:tcPr>
            <w:tcW w:w="1970" w:type="dxa"/>
            <w:tcBorders>
              <w:top w:val="nil"/>
              <w:left w:val="nil"/>
              <w:bottom w:val="nil"/>
              <w:right w:val="nil"/>
            </w:tcBorders>
            <w:vAlign w:val="center"/>
          </w:tcPr>
          <w:p w14:paraId="1BF370A0" w14:textId="77777777" w:rsidR="00894302" w:rsidRDefault="00894302" w:rsidP="00C753D1">
            <w:pPr>
              <w:spacing w:line="240" w:lineRule="auto"/>
              <w:ind w:firstLineChars="0" w:firstLine="0"/>
              <w:jc w:val="center"/>
              <w:rPr>
                <w:sz w:val="21"/>
                <w:szCs w:val="21"/>
              </w:rPr>
            </w:pPr>
            <w:r>
              <w:rPr>
                <w:rFonts w:hint="eastAsia"/>
                <w:sz w:val="21"/>
                <w:szCs w:val="21"/>
              </w:rPr>
              <w:t>(</w:t>
            </w:r>
            <w:r>
              <w:rPr>
                <w:sz w:val="21"/>
                <w:szCs w:val="21"/>
              </w:rPr>
              <w:t>8, 4)</w:t>
            </w:r>
          </w:p>
        </w:tc>
        <w:tc>
          <w:tcPr>
            <w:tcW w:w="2268" w:type="dxa"/>
            <w:tcBorders>
              <w:top w:val="nil"/>
              <w:left w:val="nil"/>
              <w:bottom w:val="nil"/>
              <w:right w:val="nil"/>
            </w:tcBorders>
            <w:vAlign w:val="center"/>
          </w:tcPr>
          <w:p w14:paraId="65346D69" w14:textId="77777777" w:rsidR="00894302" w:rsidRDefault="00894302" w:rsidP="00C753D1">
            <w:pPr>
              <w:spacing w:line="240" w:lineRule="auto"/>
              <w:ind w:firstLineChars="0" w:firstLine="0"/>
              <w:jc w:val="center"/>
              <w:rPr>
                <w:sz w:val="21"/>
                <w:szCs w:val="21"/>
              </w:rPr>
            </w:pPr>
            <w:r>
              <w:rPr>
                <w:rFonts w:hint="eastAsia"/>
                <w:sz w:val="21"/>
                <w:szCs w:val="21"/>
              </w:rPr>
              <w:t>8.6</w:t>
            </w:r>
          </w:p>
        </w:tc>
      </w:tr>
      <w:tr w:rsidR="00894302" w14:paraId="6888D9D5" w14:textId="77777777" w:rsidTr="00C753D1">
        <w:trPr>
          <w:trHeight w:hRule="exact" w:val="400"/>
          <w:jc w:val="center"/>
        </w:trPr>
        <w:tc>
          <w:tcPr>
            <w:tcW w:w="2283" w:type="dxa"/>
            <w:tcBorders>
              <w:top w:val="nil"/>
              <w:left w:val="nil"/>
              <w:bottom w:val="nil"/>
              <w:right w:val="nil"/>
            </w:tcBorders>
            <w:vAlign w:val="center"/>
          </w:tcPr>
          <w:p w14:paraId="30FC03B8" w14:textId="77777777" w:rsidR="00894302" w:rsidRDefault="00894302" w:rsidP="00C753D1">
            <w:pPr>
              <w:spacing w:line="240" w:lineRule="auto"/>
              <w:ind w:firstLineChars="0" w:firstLine="0"/>
              <w:jc w:val="center"/>
              <w:rPr>
                <w:sz w:val="21"/>
                <w:szCs w:val="21"/>
              </w:rPr>
            </w:pPr>
            <w:r>
              <w:rPr>
                <w:rFonts w:hint="eastAsia"/>
                <w:sz w:val="21"/>
                <w:szCs w:val="21"/>
              </w:rPr>
              <w:t>FC</w:t>
            </w:r>
            <w:r>
              <w:rPr>
                <w:sz w:val="21"/>
                <w:szCs w:val="21"/>
              </w:rPr>
              <w:t xml:space="preserve"> </w:t>
            </w:r>
            <w:r>
              <w:rPr>
                <w:rFonts w:hint="eastAsia"/>
                <w:sz w:val="21"/>
                <w:szCs w:val="21"/>
              </w:rPr>
              <w:t>Layers</w:t>
            </w:r>
          </w:p>
        </w:tc>
        <w:tc>
          <w:tcPr>
            <w:tcW w:w="1970" w:type="dxa"/>
            <w:tcBorders>
              <w:top w:val="nil"/>
              <w:left w:val="nil"/>
              <w:bottom w:val="nil"/>
              <w:right w:val="nil"/>
            </w:tcBorders>
            <w:vAlign w:val="center"/>
          </w:tcPr>
          <w:p w14:paraId="4F277A64" w14:textId="77777777" w:rsidR="00894302" w:rsidRDefault="00894302" w:rsidP="00C753D1">
            <w:pPr>
              <w:spacing w:line="240" w:lineRule="auto"/>
              <w:ind w:firstLineChars="0" w:firstLine="0"/>
              <w:jc w:val="center"/>
              <w:rPr>
                <w:sz w:val="21"/>
                <w:szCs w:val="21"/>
              </w:rPr>
            </w:pPr>
            <w:r>
              <w:rPr>
                <w:rFonts w:hint="eastAsia"/>
                <w:sz w:val="21"/>
                <w:szCs w:val="21"/>
              </w:rPr>
              <w:t>(44</w:t>
            </w:r>
            <w:r>
              <w:rPr>
                <w:sz w:val="21"/>
                <w:szCs w:val="21"/>
              </w:rPr>
              <w:t>-</w:t>
            </w:r>
            <w:r>
              <w:rPr>
                <w:rFonts w:hint="eastAsia"/>
                <w:sz w:val="21"/>
                <w:szCs w:val="21"/>
              </w:rPr>
              <w:t>256-128-2</w:t>
            </w:r>
            <w:r>
              <w:rPr>
                <w:sz w:val="21"/>
                <w:szCs w:val="21"/>
              </w:rPr>
              <w:t>)</w:t>
            </w:r>
          </w:p>
        </w:tc>
        <w:tc>
          <w:tcPr>
            <w:tcW w:w="2268" w:type="dxa"/>
            <w:tcBorders>
              <w:top w:val="nil"/>
              <w:left w:val="nil"/>
              <w:bottom w:val="nil"/>
              <w:right w:val="nil"/>
            </w:tcBorders>
            <w:vAlign w:val="center"/>
          </w:tcPr>
          <w:p w14:paraId="388F3249" w14:textId="77777777" w:rsidR="00894302" w:rsidRDefault="00894302" w:rsidP="00C753D1">
            <w:pPr>
              <w:spacing w:line="240" w:lineRule="auto"/>
              <w:ind w:firstLineChars="0" w:firstLine="0"/>
              <w:jc w:val="center"/>
              <w:rPr>
                <w:sz w:val="21"/>
                <w:szCs w:val="21"/>
              </w:rPr>
            </w:pPr>
          </w:p>
        </w:tc>
      </w:tr>
      <w:tr w:rsidR="00894302" w14:paraId="418B012F" w14:textId="77777777" w:rsidTr="00C753D1">
        <w:trPr>
          <w:trHeight w:hRule="exact" w:val="400"/>
          <w:jc w:val="center"/>
        </w:trPr>
        <w:tc>
          <w:tcPr>
            <w:tcW w:w="2283" w:type="dxa"/>
            <w:tcBorders>
              <w:top w:val="nil"/>
              <w:left w:val="nil"/>
              <w:bottom w:val="single" w:sz="12" w:space="0" w:color="000000"/>
              <w:right w:val="nil"/>
            </w:tcBorders>
            <w:vAlign w:val="center"/>
          </w:tcPr>
          <w:p w14:paraId="6519ACE0" w14:textId="77777777" w:rsidR="00894302" w:rsidRDefault="00894302" w:rsidP="00C753D1">
            <w:pPr>
              <w:spacing w:line="240" w:lineRule="auto"/>
              <w:ind w:firstLineChars="0" w:firstLine="0"/>
              <w:jc w:val="center"/>
              <w:rPr>
                <w:sz w:val="21"/>
                <w:szCs w:val="21"/>
              </w:rPr>
            </w:pPr>
            <w:r>
              <w:rPr>
                <w:sz w:val="21"/>
                <w:szCs w:val="21"/>
              </w:rPr>
              <w:t>B</w:t>
            </w:r>
            <w:r>
              <w:rPr>
                <w:rFonts w:hint="eastAsia"/>
                <w:sz w:val="21"/>
                <w:szCs w:val="21"/>
              </w:rPr>
              <w:t>atch</w:t>
            </w:r>
            <w:r>
              <w:rPr>
                <w:sz w:val="21"/>
                <w:szCs w:val="21"/>
              </w:rPr>
              <w:t xml:space="preserve"> </w:t>
            </w:r>
            <w:r>
              <w:rPr>
                <w:rFonts w:hint="eastAsia"/>
                <w:sz w:val="21"/>
                <w:szCs w:val="21"/>
              </w:rPr>
              <w:t>size</w:t>
            </w:r>
          </w:p>
        </w:tc>
        <w:tc>
          <w:tcPr>
            <w:tcW w:w="1970" w:type="dxa"/>
            <w:tcBorders>
              <w:top w:val="nil"/>
              <w:left w:val="nil"/>
              <w:bottom w:val="single" w:sz="12" w:space="0" w:color="000000"/>
              <w:right w:val="nil"/>
            </w:tcBorders>
            <w:vAlign w:val="center"/>
          </w:tcPr>
          <w:p w14:paraId="2509E7D1" w14:textId="77777777" w:rsidR="00894302" w:rsidRDefault="00894302" w:rsidP="00C753D1">
            <w:pPr>
              <w:spacing w:line="240" w:lineRule="auto"/>
              <w:ind w:firstLineChars="0" w:firstLine="0"/>
              <w:jc w:val="center"/>
              <w:rPr>
                <w:sz w:val="21"/>
                <w:szCs w:val="21"/>
              </w:rPr>
            </w:pPr>
            <w:r>
              <w:rPr>
                <w:rFonts w:hint="eastAsia"/>
                <w:sz w:val="21"/>
                <w:szCs w:val="21"/>
              </w:rPr>
              <w:t>1</w:t>
            </w:r>
            <w:r>
              <w:rPr>
                <w:sz w:val="21"/>
                <w:szCs w:val="21"/>
              </w:rPr>
              <w:t>28</w:t>
            </w:r>
          </w:p>
        </w:tc>
        <w:tc>
          <w:tcPr>
            <w:tcW w:w="2268" w:type="dxa"/>
            <w:tcBorders>
              <w:top w:val="nil"/>
              <w:left w:val="nil"/>
              <w:bottom w:val="single" w:sz="12" w:space="0" w:color="000000"/>
              <w:right w:val="nil"/>
            </w:tcBorders>
            <w:vAlign w:val="center"/>
          </w:tcPr>
          <w:p w14:paraId="080EF99F" w14:textId="77777777" w:rsidR="00894302" w:rsidRDefault="00894302" w:rsidP="00C753D1">
            <w:pPr>
              <w:spacing w:line="240" w:lineRule="auto"/>
              <w:ind w:firstLineChars="0" w:firstLine="0"/>
              <w:jc w:val="center"/>
              <w:rPr>
                <w:sz w:val="21"/>
                <w:szCs w:val="21"/>
              </w:rPr>
            </w:pPr>
          </w:p>
        </w:tc>
      </w:tr>
    </w:tbl>
    <w:p w14:paraId="0CB9394D" w14:textId="77777777" w:rsidR="00894302" w:rsidRDefault="00894302" w:rsidP="003262ED">
      <w:pPr>
        <w:pStyle w:val="33"/>
        <w:spacing w:before="480" w:after="360" w:line="240" w:lineRule="auto"/>
        <w:outlineLvl w:val="2"/>
        <w:rPr>
          <w:rFonts w:eastAsia="宋体"/>
          <w:sz w:val="24"/>
        </w:rPr>
      </w:pPr>
      <w:bookmarkStart w:id="62" w:name="_Toc40095327"/>
      <w:r>
        <w:rPr>
          <w:rFonts w:hint="eastAsia"/>
          <w:sz w:val="30"/>
        </w:rPr>
        <w:t>4.1.3</w:t>
      </w:r>
      <w:r>
        <w:rPr>
          <w:sz w:val="30"/>
        </w:rPr>
        <w:t xml:space="preserve">  </w:t>
      </w:r>
      <w:r>
        <w:rPr>
          <w:rFonts w:hint="eastAsia"/>
          <w:szCs w:val="22"/>
        </w:rPr>
        <w:t>性能评价</w:t>
      </w:r>
      <w:bookmarkEnd w:id="62"/>
    </w:p>
    <w:p w14:paraId="38D7EE8E" w14:textId="17F8AA93" w:rsidR="00894302" w:rsidRDefault="00894302" w:rsidP="00894302">
      <w:pPr>
        <w:pStyle w:val="33"/>
        <w:spacing w:beforeLines="50" w:before="167"/>
        <w:ind w:firstLineChars="200" w:firstLine="480"/>
        <w:rPr>
          <w:rFonts w:eastAsia="宋体"/>
          <w:sz w:val="24"/>
        </w:rPr>
      </w:pPr>
      <w:r>
        <w:rPr>
          <w:rFonts w:eastAsia="宋体" w:hint="eastAsia"/>
          <w:sz w:val="24"/>
        </w:rPr>
        <w:t>本节对不同</w:t>
      </w:r>
      <w:r>
        <w:rPr>
          <w:rFonts w:eastAsia="宋体" w:hint="eastAsia"/>
          <w:sz w:val="24"/>
        </w:rPr>
        <w:t>RSSI</w:t>
      </w:r>
      <w:r>
        <w:rPr>
          <w:rFonts w:eastAsia="宋体" w:hint="eastAsia"/>
          <w:sz w:val="24"/>
        </w:rPr>
        <w:t>图像尺寸的定位性能进行了比较，定位均方根误差如表</w:t>
      </w:r>
      <w:r>
        <w:rPr>
          <w:rFonts w:eastAsia="宋体" w:hint="eastAsia"/>
          <w:sz w:val="24"/>
        </w:rPr>
        <w:t>4-4</w:t>
      </w:r>
      <w:r>
        <w:rPr>
          <w:rFonts w:eastAsia="宋体" w:hint="eastAsia"/>
          <w:sz w:val="24"/>
        </w:rPr>
        <w:t>所示，累积分布函数比较如图</w:t>
      </w:r>
      <w:r>
        <w:rPr>
          <w:rFonts w:eastAsia="宋体" w:hint="eastAsia"/>
          <w:sz w:val="24"/>
        </w:rPr>
        <w:t>4-4</w:t>
      </w:r>
      <w:r>
        <w:rPr>
          <w:rFonts w:eastAsia="宋体" w:hint="eastAsia"/>
          <w:sz w:val="24"/>
        </w:rPr>
        <w:t>所示</w:t>
      </w:r>
      <w:r w:rsidR="0052293A">
        <w:rPr>
          <w:rFonts w:eastAsia="宋体" w:hint="eastAsia"/>
          <w:sz w:val="24"/>
        </w:rPr>
        <w:t>。</w:t>
      </w:r>
      <w:r w:rsidR="00892A7D" w:rsidRPr="00892A7D">
        <w:rPr>
          <w:rFonts w:eastAsia="宋体"/>
          <w:sz w:val="24"/>
        </w:rPr>
        <w:t>为了更清晰地比较结果</w:t>
      </w:r>
      <w:r w:rsidR="00892A7D">
        <w:rPr>
          <w:rFonts w:eastAsia="宋体" w:hint="eastAsia"/>
          <w:sz w:val="24"/>
        </w:rPr>
        <w:t>，</w:t>
      </w:r>
      <w:r>
        <w:rPr>
          <w:rFonts w:eastAsia="宋体" w:hint="eastAsia"/>
          <w:sz w:val="24"/>
        </w:rPr>
        <w:t>此处仅展示定位误差在</w:t>
      </w:r>
      <w:r>
        <w:rPr>
          <w:rFonts w:eastAsia="宋体" w:hint="eastAsia"/>
          <w:sz w:val="24"/>
        </w:rPr>
        <w:t>25</w:t>
      </w:r>
      <w:r>
        <w:rPr>
          <w:rFonts w:eastAsia="宋体"/>
          <w:sz w:val="24"/>
        </w:rPr>
        <w:t xml:space="preserve"> </w:t>
      </w:r>
      <w:r>
        <w:rPr>
          <w:rFonts w:eastAsia="宋体" w:hint="eastAsia"/>
          <w:sz w:val="24"/>
        </w:rPr>
        <w:t>m</w:t>
      </w:r>
      <w:r>
        <w:rPr>
          <w:rFonts w:eastAsia="宋体" w:hint="eastAsia"/>
          <w:sz w:val="24"/>
        </w:rPr>
        <w:t>之前的部分累积分布函数曲线。其中</w:t>
      </w:r>
      <w:r>
        <w:rPr>
          <w:rFonts w:eastAsia="宋体" w:hint="eastAsia"/>
          <w:sz w:val="24"/>
        </w:rPr>
        <w:t>RSSI</w:t>
      </w:r>
      <w:r>
        <w:rPr>
          <w:rFonts w:eastAsia="宋体" w:hint="eastAsia"/>
          <w:sz w:val="24"/>
        </w:rPr>
        <w:t>图像尺寸为</w:t>
      </w:r>
      <w:r>
        <w:rPr>
          <w:rFonts w:eastAsia="宋体" w:hint="eastAsia"/>
          <w:sz w:val="24"/>
        </w:rPr>
        <w:t>52</w:t>
      </w:r>
      <w:r>
        <w:rPr>
          <w:rFonts w:eastAsia="宋体"/>
          <w:sz w:val="24"/>
        </w:rPr>
        <w:t>×</w:t>
      </w:r>
      <w:r>
        <w:rPr>
          <w:rFonts w:eastAsia="宋体" w:hint="eastAsia"/>
          <w:sz w:val="24"/>
        </w:rPr>
        <w:t>10</w:t>
      </w:r>
      <w:r>
        <w:rPr>
          <w:rFonts w:eastAsia="宋体" w:hint="eastAsia"/>
          <w:sz w:val="24"/>
        </w:rPr>
        <w:t>时，</w:t>
      </w:r>
      <w:r>
        <w:rPr>
          <w:rFonts w:eastAsia="宋体" w:hint="eastAsia"/>
          <w:sz w:val="24"/>
        </w:rPr>
        <w:t>80%</w:t>
      </w:r>
      <w:r>
        <w:rPr>
          <w:rFonts w:eastAsia="宋体" w:hint="eastAsia"/>
          <w:sz w:val="24"/>
        </w:rPr>
        <w:t>的数据定位范围在</w:t>
      </w:r>
      <w:r>
        <w:rPr>
          <w:rFonts w:eastAsia="宋体" w:hint="eastAsia"/>
          <w:sz w:val="24"/>
        </w:rPr>
        <w:t>0~12</w:t>
      </w:r>
      <w:r>
        <w:rPr>
          <w:rFonts w:eastAsia="宋体"/>
          <w:sz w:val="24"/>
        </w:rPr>
        <w:t xml:space="preserve"> </w:t>
      </w:r>
      <w:r>
        <w:rPr>
          <w:rFonts w:eastAsia="宋体" w:hint="eastAsia"/>
          <w:sz w:val="24"/>
        </w:rPr>
        <w:t>m</w:t>
      </w:r>
      <w:r>
        <w:rPr>
          <w:rFonts w:eastAsia="宋体" w:hint="eastAsia"/>
          <w:sz w:val="24"/>
        </w:rPr>
        <w:t>，定位性能最佳为</w:t>
      </w:r>
      <w:r>
        <w:rPr>
          <w:rFonts w:eastAsia="宋体" w:hint="eastAsia"/>
          <w:sz w:val="24"/>
        </w:rPr>
        <w:t>8.6</w:t>
      </w:r>
      <w:r>
        <w:rPr>
          <w:rFonts w:eastAsia="宋体"/>
          <w:sz w:val="24"/>
        </w:rPr>
        <w:t xml:space="preserve"> </w:t>
      </w:r>
      <w:r>
        <w:rPr>
          <w:rFonts w:eastAsia="宋体" w:hint="eastAsia"/>
          <w:sz w:val="24"/>
        </w:rPr>
        <w:t>m</w:t>
      </w:r>
      <w:r>
        <w:rPr>
          <w:rFonts w:eastAsia="宋体" w:hint="eastAsia"/>
          <w:sz w:val="24"/>
        </w:rPr>
        <w:t>。因此</w:t>
      </w:r>
      <w:r>
        <w:rPr>
          <w:rFonts w:eastAsia="宋体" w:hint="eastAsia"/>
          <w:sz w:val="24"/>
        </w:rPr>
        <w:t>RSSI</w:t>
      </w:r>
      <w:r>
        <w:rPr>
          <w:rFonts w:eastAsia="宋体" w:hint="eastAsia"/>
          <w:sz w:val="24"/>
        </w:rPr>
        <w:t>图像尺寸的不同在一定程度上会影响定位性能。</w:t>
      </w:r>
    </w:p>
    <w:p w14:paraId="4EE77E2C" w14:textId="1C5A1E0B" w:rsidR="00894302" w:rsidRDefault="00894302" w:rsidP="00894302">
      <w:pPr>
        <w:pStyle w:val="33"/>
        <w:ind w:firstLineChars="200" w:firstLine="480"/>
        <w:rPr>
          <w:rFonts w:eastAsia="宋体"/>
          <w:sz w:val="24"/>
        </w:rPr>
      </w:pPr>
      <w:r>
        <w:rPr>
          <w:rFonts w:eastAsia="宋体" w:hint="eastAsia"/>
          <w:sz w:val="24"/>
        </w:rPr>
        <w:t>综合三步定位过程，最终</w:t>
      </w:r>
      <w:r>
        <w:rPr>
          <w:rFonts w:eastAsia="宋体" w:hint="eastAsia"/>
          <w:sz w:val="24"/>
        </w:rPr>
        <w:t>CNN-IMG</w:t>
      </w:r>
      <w:r>
        <w:rPr>
          <w:rFonts w:eastAsia="宋体" w:hint="eastAsia"/>
          <w:sz w:val="24"/>
        </w:rPr>
        <w:t>定位方法实现了建筑物分类准确率</w:t>
      </w:r>
      <w:r>
        <w:rPr>
          <w:rFonts w:eastAsia="宋体" w:hint="eastAsia"/>
          <w:sz w:val="24"/>
        </w:rPr>
        <w:t>95%</w:t>
      </w:r>
      <w:r>
        <w:rPr>
          <w:rFonts w:eastAsia="宋体" w:hint="eastAsia"/>
          <w:sz w:val="24"/>
        </w:rPr>
        <w:t>，楼层分类准确率</w:t>
      </w:r>
      <w:r>
        <w:rPr>
          <w:rFonts w:eastAsia="宋体" w:hint="eastAsia"/>
          <w:sz w:val="24"/>
        </w:rPr>
        <w:t>87</w:t>
      </w:r>
      <w:r>
        <w:rPr>
          <w:rFonts w:eastAsia="宋体"/>
          <w:sz w:val="24"/>
        </w:rPr>
        <w:t xml:space="preserve"> </w:t>
      </w:r>
      <w:r>
        <w:rPr>
          <w:rFonts w:eastAsia="宋体" w:hint="eastAsia"/>
          <w:sz w:val="24"/>
        </w:rPr>
        <w:t>%</w:t>
      </w:r>
      <w:r>
        <w:rPr>
          <w:rFonts w:eastAsia="宋体" w:hint="eastAsia"/>
          <w:sz w:val="24"/>
        </w:rPr>
        <w:t>，房间经纬度的定位精度为</w:t>
      </w:r>
      <w:r>
        <w:rPr>
          <w:rFonts w:eastAsia="宋体" w:hint="eastAsia"/>
          <w:sz w:val="24"/>
        </w:rPr>
        <w:t>8.6</w:t>
      </w:r>
      <w:r>
        <w:rPr>
          <w:rFonts w:eastAsia="宋体"/>
          <w:sz w:val="24"/>
        </w:rPr>
        <w:t xml:space="preserve"> </w:t>
      </w:r>
      <w:r>
        <w:rPr>
          <w:rFonts w:eastAsia="宋体" w:hint="eastAsia"/>
          <w:sz w:val="24"/>
        </w:rPr>
        <w:t>m</w:t>
      </w:r>
      <w:r>
        <w:rPr>
          <w:rFonts w:eastAsia="宋体" w:hint="eastAsia"/>
          <w:sz w:val="24"/>
        </w:rPr>
        <w:t>。最新的定位方案</w:t>
      </w:r>
      <w:r>
        <w:rPr>
          <w:rFonts w:eastAsia="宋体"/>
          <w:sz w:val="24"/>
        </w:rPr>
        <w:t>包括</w:t>
      </w:r>
      <w:r>
        <w:rPr>
          <w:rFonts w:eastAsia="宋体" w:hint="eastAsia"/>
          <w:sz w:val="24"/>
        </w:rPr>
        <w:t>DNN</w:t>
      </w:r>
      <w:r>
        <w:rPr>
          <w:rFonts w:eastAsia="宋体" w:hint="eastAsia"/>
          <w:sz w:val="24"/>
        </w:rPr>
        <w:t>、</w:t>
      </w:r>
      <w:r>
        <w:rPr>
          <w:rFonts w:eastAsia="宋体" w:hint="eastAsia"/>
          <w:sz w:val="24"/>
        </w:rPr>
        <w:t>Scalable</w:t>
      </w:r>
      <w:r>
        <w:rPr>
          <w:rFonts w:eastAsia="宋体"/>
          <w:sz w:val="24"/>
        </w:rPr>
        <w:t xml:space="preserve"> </w:t>
      </w:r>
      <w:r>
        <w:rPr>
          <w:rFonts w:eastAsia="宋体" w:hint="eastAsia"/>
          <w:sz w:val="24"/>
        </w:rPr>
        <w:t>DNN</w:t>
      </w:r>
      <w:r>
        <w:rPr>
          <w:rFonts w:eastAsia="宋体" w:hint="eastAsia"/>
          <w:sz w:val="24"/>
        </w:rPr>
        <w:t>、</w:t>
      </w:r>
      <w:r>
        <w:rPr>
          <w:rFonts w:eastAsia="宋体" w:hint="eastAsia"/>
          <w:sz w:val="24"/>
        </w:rPr>
        <w:t>CNN-2D</w:t>
      </w:r>
      <w:r>
        <w:rPr>
          <w:rFonts w:eastAsia="宋体" w:hint="eastAsia"/>
          <w:sz w:val="24"/>
        </w:rPr>
        <w:t>、</w:t>
      </w:r>
      <w:r>
        <w:rPr>
          <w:rFonts w:eastAsia="宋体" w:hint="eastAsia"/>
          <w:sz w:val="24"/>
        </w:rPr>
        <w:t>CNNLoc</w:t>
      </w:r>
      <w:r>
        <w:rPr>
          <w:rFonts w:eastAsia="宋体" w:hint="eastAsia"/>
          <w:sz w:val="24"/>
        </w:rPr>
        <w:t>等，其中几种较好的建筑物及楼层分类准确率均在</w:t>
      </w:r>
      <w:r>
        <w:rPr>
          <w:rFonts w:eastAsia="宋体" w:hint="eastAsia"/>
          <w:sz w:val="24"/>
        </w:rPr>
        <w:t>95%</w:t>
      </w:r>
      <w:r>
        <w:rPr>
          <w:rFonts w:eastAsia="宋体" w:hint="eastAsia"/>
          <w:sz w:val="24"/>
        </w:rPr>
        <w:t>以上，</w:t>
      </w:r>
      <w:r>
        <w:rPr>
          <w:rFonts w:eastAsia="宋体" w:hint="eastAsia"/>
          <w:sz w:val="24"/>
        </w:rPr>
        <w:t>CNN-IMG</w:t>
      </w:r>
      <w:r>
        <w:rPr>
          <w:rFonts w:eastAsia="宋体" w:hint="eastAsia"/>
          <w:sz w:val="24"/>
        </w:rPr>
        <w:t>表现一般；几种方案中房间经纬度的定位范围在</w:t>
      </w:r>
      <w:r>
        <w:rPr>
          <w:rFonts w:eastAsia="宋体" w:hint="eastAsia"/>
          <w:sz w:val="24"/>
        </w:rPr>
        <w:t>6.20m~11.78m</w:t>
      </w:r>
      <w:r>
        <w:rPr>
          <w:rFonts w:eastAsia="宋体" w:hint="eastAsia"/>
          <w:sz w:val="24"/>
        </w:rPr>
        <w:t>，</w:t>
      </w:r>
      <w:r>
        <w:rPr>
          <w:rFonts w:eastAsia="宋体" w:hint="eastAsia"/>
          <w:sz w:val="24"/>
        </w:rPr>
        <w:t>CNN-IMG</w:t>
      </w:r>
      <w:r>
        <w:rPr>
          <w:rFonts w:eastAsia="宋体" w:hint="eastAsia"/>
          <w:sz w:val="24"/>
        </w:rPr>
        <w:t>在经纬度定位方面相对表现较好。</w:t>
      </w:r>
    </w:p>
    <w:p w14:paraId="21E04DDB" w14:textId="77777777" w:rsidR="00894302" w:rsidRDefault="00894302" w:rsidP="00894302">
      <w:pPr>
        <w:pStyle w:val="33"/>
        <w:ind w:firstLineChars="200" w:firstLine="480"/>
        <w:rPr>
          <w:rFonts w:eastAsia="宋体"/>
          <w:sz w:val="24"/>
        </w:rPr>
      </w:pPr>
    </w:p>
    <w:p w14:paraId="3517854E"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4</w:t>
      </w:r>
      <w:r>
        <w:rPr>
          <w:sz w:val="21"/>
          <w:szCs w:val="21"/>
        </w:rPr>
        <w:t xml:space="preserve">-4 </w:t>
      </w:r>
      <w:r>
        <w:rPr>
          <w:sz w:val="21"/>
          <w:szCs w:val="21"/>
        </w:rPr>
        <w:t>不同</w:t>
      </w:r>
      <w:r>
        <w:rPr>
          <w:sz w:val="21"/>
          <w:szCs w:val="21"/>
        </w:rPr>
        <w:t>RSSI</w:t>
      </w:r>
      <w:r>
        <w:rPr>
          <w:sz w:val="21"/>
          <w:szCs w:val="21"/>
        </w:rPr>
        <w:t>图像尺寸的定位性能</w:t>
      </w:r>
    </w:p>
    <w:p w14:paraId="6261C465" w14:textId="77777777" w:rsidR="00894302" w:rsidRDefault="00894302" w:rsidP="00894302">
      <w:pPr>
        <w:ind w:firstLineChars="0" w:firstLine="0"/>
        <w:jc w:val="center"/>
        <w:rPr>
          <w:sz w:val="21"/>
          <w:szCs w:val="21"/>
        </w:rPr>
      </w:pPr>
      <w:r>
        <w:rPr>
          <w:sz w:val="21"/>
          <w:szCs w:val="21"/>
        </w:rPr>
        <w:t xml:space="preserve">Table </w:t>
      </w:r>
      <w:r>
        <w:rPr>
          <w:rFonts w:hint="eastAsia"/>
          <w:sz w:val="21"/>
          <w:szCs w:val="21"/>
        </w:rPr>
        <w:t>4</w:t>
      </w:r>
      <w:r>
        <w:rPr>
          <w:sz w:val="21"/>
          <w:szCs w:val="21"/>
        </w:rPr>
        <w:t>-</w:t>
      </w:r>
      <w:r>
        <w:rPr>
          <w:rFonts w:hint="eastAsia"/>
          <w:sz w:val="21"/>
          <w:szCs w:val="21"/>
        </w:rPr>
        <w:t>4</w:t>
      </w:r>
      <w:r>
        <w:rPr>
          <w:sz w:val="21"/>
          <w:szCs w:val="21"/>
        </w:rPr>
        <w:t xml:space="preserve"> </w:t>
      </w:r>
      <w:r w:rsidR="00C573EB">
        <w:rPr>
          <w:sz w:val="21"/>
          <w:szCs w:val="21"/>
        </w:rPr>
        <w:t>Localization</w:t>
      </w:r>
      <w:r>
        <w:rPr>
          <w:sz w:val="21"/>
          <w:szCs w:val="21"/>
        </w:rPr>
        <w:t xml:space="preserve"> performance of different RSSI image sizes</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2368"/>
        <w:gridCol w:w="2492"/>
      </w:tblGrid>
      <w:tr w:rsidR="00894302" w14:paraId="0CC96DD7" w14:textId="77777777" w:rsidTr="00C753D1">
        <w:trPr>
          <w:trHeight w:val="469"/>
          <w:jc w:val="center"/>
        </w:trPr>
        <w:tc>
          <w:tcPr>
            <w:tcW w:w="2368" w:type="dxa"/>
            <w:tcBorders>
              <w:top w:val="single" w:sz="12" w:space="0" w:color="000000"/>
              <w:left w:val="nil"/>
              <w:bottom w:val="single" w:sz="6" w:space="0" w:color="auto"/>
              <w:right w:val="nil"/>
            </w:tcBorders>
            <w:vAlign w:val="center"/>
          </w:tcPr>
          <w:p w14:paraId="5BB84655" w14:textId="77777777" w:rsidR="00894302" w:rsidRDefault="00894302" w:rsidP="00C753D1">
            <w:pPr>
              <w:spacing w:line="240" w:lineRule="auto"/>
              <w:ind w:firstLineChars="0" w:firstLine="0"/>
              <w:jc w:val="center"/>
              <w:rPr>
                <w:color w:val="FFFFFF"/>
                <w:sz w:val="21"/>
                <w:szCs w:val="21"/>
              </w:rPr>
            </w:pPr>
            <w:r>
              <w:rPr>
                <w:rFonts w:hint="eastAsia"/>
                <w:sz w:val="21"/>
                <w:szCs w:val="21"/>
              </w:rPr>
              <w:t>RSSI</w:t>
            </w:r>
            <w:r>
              <w:rPr>
                <w:rFonts w:hint="eastAsia"/>
                <w:sz w:val="21"/>
                <w:szCs w:val="21"/>
              </w:rPr>
              <w:t>图像尺寸</w:t>
            </w:r>
          </w:p>
        </w:tc>
        <w:tc>
          <w:tcPr>
            <w:tcW w:w="2492" w:type="dxa"/>
            <w:tcBorders>
              <w:top w:val="single" w:sz="12" w:space="0" w:color="000000"/>
              <w:left w:val="nil"/>
              <w:bottom w:val="single" w:sz="6" w:space="0" w:color="auto"/>
              <w:right w:val="nil"/>
            </w:tcBorders>
            <w:vAlign w:val="center"/>
          </w:tcPr>
          <w:p w14:paraId="476F1D72" w14:textId="77777777" w:rsidR="00894302" w:rsidRDefault="00894302" w:rsidP="00C753D1">
            <w:pPr>
              <w:spacing w:line="240" w:lineRule="auto"/>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定位均方根误差（</w:t>
            </w:r>
            <w:r>
              <w:rPr>
                <w:rFonts w:hint="eastAsia"/>
                <w:sz w:val="21"/>
                <w:szCs w:val="21"/>
              </w:rPr>
              <w:t>m</w:t>
            </w:r>
            <w:r>
              <w:rPr>
                <w:rFonts w:hint="eastAsia"/>
                <w:sz w:val="21"/>
                <w:szCs w:val="21"/>
              </w:rPr>
              <w:t>）</w:t>
            </w:r>
          </w:p>
        </w:tc>
      </w:tr>
      <w:tr w:rsidR="00894302" w14:paraId="5B32D0AF" w14:textId="77777777" w:rsidTr="00C753D1">
        <w:trPr>
          <w:trHeight w:hRule="exact" w:val="474"/>
          <w:jc w:val="center"/>
        </w:trPr>
        <w:tc>
          <w:tcPr>
            <w:tcW w:w="2368" w:type="dxa"/>
            <w:tcBorders>
              <w:top w:val="single" w:sz="6" w:space="0" w:color="auto"/>
              <w:left w:val="nil"/>
              <w:bottom w:val="nil"/>
              <w:right w:val="nil"/>
            </w:tcBorders>
            <w:vAlign w:val="center"/>
          </w:tcPr>
          <w:p w14:paraId="26879943" w14:textId="77777777" w:rsidR="00894302" w:rsidRDefault="00894302" w:rsidP="00C753D1">
            <w:pPr>
              <w:spacing w:line="240" w:lineRule="auto"/>
              <w:ind w:firstLineChars="0" w:firstLine="0"/>
              <w:jc w:val="center"/>
              <w:rPr>
                <w:sz w:val="21"/>
                <w:szCs w:val="21"/>
              </w:rPr>
            </w:pPr>
            <w:r>
              <w:rPr>
                <w:rFonts w:hint="eastAsia"/>
                <w:sz w:val="21"/>
                <w:szCs w:val="21"/>
              </w:rPr>
              <w:t>40</w:t>
            </w:r>
            <w:r>
              <w:rPr>
                <w:sz w:val="21"/>
                <w:szCs w:val="21"/>
              </w:rPr>
              <w:t>×</w:t>
            </w:r>
            <w:r>
              <w:rPr>
                <w:rFonts w:hint="eastAsia"/>
                <w:sz w:val="21"/>
                <w:szCs w:val="21"/>
              </w:rPr>
              <w:t>13</w:t>
            </w:r>
          </w:p>
        </w:tc>
        <w:tc>
          <w:tcPr>
            <w:tcW w:w="2492" w:type="dxa"/>
            <w:tcBorders>
              <w:top w:val="single" w:sz="6" w:space="0" w:color="auto"/>
              <w:left w:val="nil"/>
              <w:bottom w:val="nil"/>
              <w:right w:val="nil"/>
            </w:tcBorders>
            <w:vAlign w:val="center"/>
          </w:tcPr>
          <w:p w14:paraId="3B0F761C" w14:textId="77777777" w:rsidR="00894302" w:rsidRDefault="00894302" w:rsidP="00C753D1">
            <w:pPr>
              <w:spacing w:line="240" w:lineRule="auto"/>
              <w:ind w:firstLineChars="0" w:firstLine="0"/>
              <w:jc w:val="center"/>
              <w:rPr>
                <w:sz w:val="21"/>
                <w:szCs w:val="21"/>
              </w:rPr>
            </w:pPr>
            <w:r>
              <w:rPr>
                <w:rFonts w:hint="eastAsia"/>
                <w:sz w:val="21"/>
                <w:szCs w:val="21"/>
              </w:rPr>
              <w:t>11.41</w:t>
            </w:r>
          </w:p>
        </w:tc>
      </w:tr>
      <w:tr w:rsidR="00894302" w14:paraId="0EB54121" w14:textId="77777777" w:rsidTr="00C753D1">
        <w:trPr>
          <w:trHeight w:hRule="exact" w:val="474"/>
          <w:jc w:val="center"/>
        </w:trPr>
        <w:tc>
          <w:tcPr>
            <w:tcW w:w="2368" w:type="dxa"/>
            <w:tcBorders>
              <w:top w:val="nil"/>
              <w:left w:val="nil"/>
              <w:bottom w:val="nil"/>
              <w:right w:val="nil"/>
            </w:tcBorders>
            <w:vAlign w:val="center"/>
          </w:tcPr>
          <w:p w14:paraId="477CB279" w14:textId="77777777" w:rsidR="00894302" w:rsidRDefault="00894302" w:rsidP="00C753D1">
            <w:pPr>
              <w:spacing w:line="240" w:lineRule="auto"/>
              <w:ind w:firstLineChars="0" w:firstLine="0"/>
              <w:jc w:val="center"/>
              <w:rPr>
                <w:sz w:val="21"/>
                <w:szCs w:val="21"/>
              </w:rPr>
            </w:pPr>
            <w:r>
              <w:rPr>
                <w:rFonts w:hint="eastAsia"/>
                <w:sz w:val="21"/>
                <w:szCs w:val="21"/>
              </w:rPr>
              <w:t>26</w:t>
            </w:r>
            <w:r>
              <w:rPr>
                <w:sz w:val="21"/>
                <w:szCs w:val="21"/>
              </w:rPr>
              <w:t>×</w:t>
            </w:r>
            <w:r>
              <w:rPr>
                <w:rFonts w:hint="eastAsia"/>
                <w:sz w:val="21"/>
                <w:szCs w:val="21"/>
              </w:rPr>
              <w:t>20</w:t>
            </w:r>
          </w:p>
        </w:tc>
        <w:tc>
          <w:tcPr>
            <w:tcW w:w="2492" w:type="dxa"/>
            <w:tcBorders>
              <w:top w:val="nil"/>
              <w:left w:val="nil"/>
              <w:bottom w:val="nil"/>
              <w:right w:val="nil"/>
            </w:tcBorders>
            <w:vAlign w:val="center"/>
          </w:tcPr>
          <w:p w14:paraId="15D7B130" w14:textId="77777777" w:rsidR="00894302" w:rsidRDefault="00894302" w:rsidP="00C753D1">
            <w:pPr>
              <w:spacing w:line="240" w:lineRule="auto"/>
              <w:ind w:firstLineChars="0" w:firstLine="0"/>
              <w:jc w:val="center"/>
              <w:rPr>
                <w:sz w:val="21"/>
                <w:szCs w:val="21"/>
              </w:rPr>
            </w:pPr>
            <w:r>
              <w:rPr>
                <w:rFonts w:hint="eastAsia"/>
                <w:sz w:val="21"/>
                <w:szCs w:val="21"/>
              </w:rPr>
              <w:t>10.12</w:t>
            </w:r>
          </w:p>
        </w:tc>
      </w:tr>
      <w:tr w:rsidR="00894302" w14:paraId="68179E54" w14:textId="77777777" w:rsidTr="00C753D1">
        <w:trPr>
          <w:trHeight w:hRule="exact" w:val="474"/>
          <w:jc w:val="center"/>
        </w:trPr>
        <w:tc>
          <w:tcPr>
            <w:tcW w:w="2368" w:type="dxa"/>
            <w:tcBorders>
              <w:top w:val="nil"/>
              <w:left w:val="nil"/>
              <w:bottom w:val="single" w:sz="12" w:space="0" w:color="000000"/>
              <w:right w:val="nil"/>
            </w:tcBorders>
            <w:vAlign w:val="center"/>
          </w:tcPr>
          <w:p w14:paraId="5A90356D" w14:textId="77777777" w:rsidR="00894302" w:rsidRDefault="00894302" w:rsidP="00C753D1">
            <w:pPr>
              <w:spacing w:line="240" w:lineRule="auto"/>
              <w:ind w:firstLineChars="0" w:firstLine="0"/>
              <w:jc w:val="center"/>
              <w:rPr>
                <w:sz w:val="21"/>
                <w:szCs w:val="21"/>
              </w:rPr>
            </w:pPr>
            <w:r>
              <w:rPr>
                <w:rFonts w:hint="eastAsia"/>
                <w:sz w:val="21"/>
                <w:szCs w:val="21"/>
              </w:rPr>
              <w:t>52</w:t>
            </w:r>
            <w:r>
              <w:rPr>
                <w:sz w:val="21"/>
                <w:szCs w:val="21"/>
              </w:rPr>
              <w:t>×</w:t>
            </w:r>
            <w:r>
              <w:rPr>
                <w:rFonts w:hint="eastAsia"/>
                <w:sz w:val="21"/>
                <w:szCs w:val="21"/>
              </w:rPr>
              <w:t>10</w:t>
            </w:r>
          </w:p>
        </w:tc>
        <w:tc>
          <w:tcPr>
            <w:tcW w:w="2492" w:type="dxa"/>
            <w:tcBorders>
              <w:top w:val="nil"/>
              <w:left w:val="nil"/>
              <w:bottom w:val="single" w:sz="12" w:space="0" w:color="000000"/>
              <w:right w:val="nil"/>
            </w:tcBorders>
            <w:vAlign w:val="center"/>
          </w:tcPr>
          <w:p w14:paraId="695E7767" w14:textId="77777777" w:rsidR="00894302" w:rsidRDefault="00894302" w:rsidP="00C753D1">
            <w:pPr>
              <w:spacing w:line="240" w:lineRule="auto"/>
              <w:ind w:firstLineChars="0" w:firstLine="0"/>
              <w:jc w:val="center"/>
              <w:rPr>
                <w:sz w:val="21"/>
                <w:szCs w:val="21"/>
              </w:rPr>
            </w:pPr>
            <w:r>
              <w:rPr>
                <w:rFonts w:hint="eastAsia"/>
                <w:sz w:val="21"/>
                <w:szCs w:val="21"/>
              </w:rPr>
              <w:t>8.6</w:t>
            </w:r>
          </w:p>
        </w:tc>
      </w:tr>
    </w:tbl>
    <w:p w14:paraId="6D21FCA4" w14:textId="77777777" w:rsidR="00894302" w:rsidRDefault="00894302" w:rsidP="00894302">
      <w:pPr>
        <w:spacing w:line="240" w:lineRule="auto"/>
        <w:ind w:firstLineChars="0" w:firstLine="0"/>
        <w:jc w:val="center"/>
        <w:rPr>
          <w:sz w:val="21"/>
          <w:szCs w:val="21"/>
        </w:rPr>
      </w:pPr>
      <w:r>
        <w:rPr>
          <w:noProof/>
        </w:rPr>
        <w:lastRenderedPageBreak/>
        <w:drawing>
          <wp:inline distT="0" distB="0" distL="0" distR="0" wp14:anchorId="0175D53D" wp14:editId="208223A9">
            <wp:extent cx="3716366" cy="2921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87"/>
                    <a:stretch>
                      <a:fillRect/>
                    </a:stretch>
                  </pic:blipFill>
                  <pic:spPr>
                    <a:xfrm>
                      <a:off x="0" y="0"/>
                      <a:ext cx="3741807" cy="2940996"/>
                    </a:xfrm>
                    <a:prstGeom prst="rect">
                      <a:avLst/>
                    </a:prstGeom>
                  </pic:spPr>
                </pic:pic>
              </a:graphicData>
            </a:graphic>
          </wp:inline>
        </w:drawing>
      </w:r>
    </w:p>
    <w:p w14:paraId="4BE610A5" w14:textId="77777777" w:rsidR="00894302" w:rsidRDefault="00894302" w:rsidP="00894302">
      <w:pPr>
        <w:ind w:firstLineChars="95" w:firstLine="199"/>
        <w:jc w:val="center"/>
        <w:rPr>
          <w:sz w:val="21"/>
          <w:szCs w:val="21"/>
        </w:rPr>
      </w:pPr>
      <w:r>
        <w:rPr>
          <w:rFonts w:hint="eastAsia"/>
          <w:sz w:val="21"/>
          <w:szCs w:val="21"/>
        </w:rPr>
        <w:t>图</w:t>
      </w:r>
      <w:r>
        <w:rPr>
          <w:rFonts w:hint="eastAsia"/>
          <w:sz w:val="21"/>
          <w:szCs w:val="21"/>
        </w:rPr>
        <w:t xml:space="preserve">4-4 </w:t>
      </w:r>
      <w:r>
        <w:rPr>
          <w:rFonts w:hint="eastAsia"/>
          <w:sz w:val="21"/>
          <w:szCs w:val="21"/>
        </w:rPr>
        <w:t>不同</w:t>
      </w:r>
      <w:r>
        <w:rPr>
          <w:rFonts w:hint="eastAsia"/>
          <w:sz w:val="21"/>
          <w:szCs w:val="21"/>
        </w:rPr>
        <w:t>RSSI</w:t>
      </w:r>
      <w:r>
        <w:rPr>
          <w:rFonts w:hint="eastAsia"/>
          <w:sz w:val="21"/>
          <w:szCs w:val="21"/>
        </w:rPr>
        <w:t>图像尺寸的定位性能</w:t>
      </w:r>
    </w:p>
    <w:p w14:paraId="54196787" w14:textId="77777777" w:rsidR="00894302" w:rsidRDefault="00894302" w:rsidP="00894302">
      <w:pPr>
        <w:ind w:firstLineChars="95" w:firstLine="199"/>
        <w:jc w:val="center"/>
        <w:rPr>
          <w:sz w:val="21"/>
          <w:szCs w:val="21"/>
        </w:rPr>
      </w:pPr>
      <w:r>
        <w:rPr>
          <w:rFonts w:hint="eastAsia"/>
          <w:sz w:val="21"/>
          <w:szCs w:val="21"/>
        </w:rPr>
        <w:t>Fig.4-4</w:t>
      </w:r>
      <w:r>
        <w:rPr>
          <w:sz w:val="21"/>
          <w:szCs w:val="21"/>
        </w:rPr>
        <w:t xml:space="preserve"> </w:t>
      </w:r>
      <w:r w:rsidR="00C573EB">
        <w:rPr>
          <w:sz w:val="21"/>
          <w:szCs w:val="21"/>
        </w:rPr>
        <w:t>Localization</w:t>
      </w:r>
      <w:r>
        <w:rPr>
          <w:sz w:val="21"/>
          <w:szCs w:val="21"/>
        </w:rPr>
        <w:t xml:space="preserve"> performance of different RSSI image sizes</w:t>
      </w:r>
    </w:p>
    <w:p w14:paraId="6DA57ADC" w14:textId="77777777" w:rsidR="00894302" w:rsidRDefault="00894302" w:rsidP="00894302">
      <w:pPr>
        <w:spacing w:before="480" w:after="360" w:line="240" w:lineRule="auto"/>
        <w:ind w:firstLineChars="0" w:firstLine="0"/>
        <w:outlineLvl w:val="1"/>
        <w:rPr>
          <w:rFonts w:eastAsia="黑体"/>
          <w:sz w:val="30"/>
        </w:rPr>
      </w:pPr>
      <w:bookmarkStart w:id="63" w:name="_Toc40095328"/>
      <w:r>
        <w:rPr>
          <w:rFonts w:eastAsia="黑体" w:hint="eastAsia"/>
          <w:sz w:val="30"/>
        </w:rPr>
        <w:t>4.2</w:t>
      </w:r>
      <w:r>
        <w:rPr>
          <w:rFonts w:eastAsia="黑体"/>
          <w:sz w:val="30"/>
        </w:rPr>
        <w:t xml:space="preserve">  </w:t>
      </w:r>
      <w:r>
        <w:rPr>
          <w:rFonts w:eastAsia="黑体" w:hint="eastAsia"/>
          <w:sz w:val="30"/>
        </w:rPr>
        <w:t>基于一维</w:t>
      </w:r>
      <w:r>
        <w:rPr>
          <w:rFonts w:eastAsia="黑体" w:hint="eastAsia"/>
          <w:sz w:val="30"/>
        </w:rPr>
        <w:t>RSSI</w:t>
      </w:r>
      <w:r>
        <w:rPr>
          <w:rFonts w:eastAsia="黑体" w:hint="eastAsia"/>
          <w:sz w:val="30"/>
        </w:rPr>
        <w:t>时间序列的定位方案</w:t>
      </w:r>
      <w:bookmarkEnd w:id="63"/>
    </w:p>
    <w:p w14:paraId="00673B71" w14:textId="337C6411" w:rsidR="00894302" w:rsidRDefault="00AE249C" w:rsidP="00894302">
      <w:pPr>
        <w:pStyle w:val="33"/>
        <w:ind w:firstLineChars="200" w:firstLine="480"/>
        <w:rPr>
          <w:rFonts w:eastAsia="宋体"/>
          <w:sz w:val="24"/>
        </w:rPr>
      </w:pPr>
      <w:r>
        <w:rPr>
          <w:rFonts w:eastAsia="宋体" w:hint="eastAsia"/>
          <w:sz w:val="24"/>
        </w:rPr>
        <w:t>RSSI</w:t>
      </w:r>
      <w:r w:rsidR="00894302">
        <w:rPr>
          <w:rFonts w:eastAsia="宋体" w:hint="eastAsia"/>
          <w:sz w:val="24"/>
        </w:rPr>
        <w:t>具有时变性，可能受到墙壁等折射、反射及人体活动等影响而产生变化，而</w:t>
      </w:r>
      <w:r>
        <w:rPr>
          <w:rFonts w:eastAsia="宋体" w:hint="eastAsia"/>
          <w:sz w:val="24"/>
        </w:rPr>
        <w:t>现有的论文工作及</w:t>
      </w:r>
      <w:r w:rsidR="00894302">
        <w:rPr>
          <w:rFonts w:eastAsia="宋体" w:hint="eastAsia"/>
          <w:sz w:val="24"/>
        </w:rPr>
        <w:t>4.1</w:t>
      </w:r>
      <w:r w:rsidR="00894302">
        <w:rPr>
          <w:rFonts w:eastAsia="宋体" w:hint="eastAsia"/>
          <w:sz w:val="24"/>
        </w:rPr>
        <w:t>节中</w:t>
      </w:r>
      <w:r>
        <w:rPr>
          <w:rFonts w:eastAsia="宋体" w:hint="eastAsia"/>
          <w:sz w:val="24"/>
        </w:rPr>
        <w:t>基于</w:t>
      </w:r>
      <w:r w:rsidR="00894302">
        <w:rPr>
          <w:rFonts w:eastAsia="宋体" w:hint="eastAsia"/>
          <w:sz w:val="24"/>
        </w:rPr>
        <w:t>RSSI</w:t>
      </w:r>
      <w:r w:rsidR="00894302">
        <w:rPr>
          <w:rFonts w:eastAsia="宋体" w:hint="eastAsia"/>
          <w:sz w:val="24"/>
        </w:rPr>
        <w:t>图像</w:t>
      </w:r>
      <w:r>
        <w:rPr>
          <w:rFonts w:eastAsia="宋体" w:hint="eastAsia"/>
          <w:sz w:val="24"/>
        </w:rPr>
        <w:t>的</w:t>
      </w:r>
      <w:r>
        <w:rPr>
          <w:rFonts w:eastAsia="宋体" w:hint="eastAsia"/>
          <w:sz w:val="24"/>
        </w:rPr>
        <w:t>CNN-IMG</w:t>
      </w:r>
      <w:r w:rsidR="00894302">
        <w:rPr>
          <w:rFonts w:eastAsia="宋体" w:hint="eastAsia"/>
          <w:sz w:val="24"/>
        </w:rPr>
        <w:t>定位方法</w:t>
      </w:r>
      <w:r>
        <w:rPr>
          <w:rFonts w:eastAsia="宋体" w:hint="eastAsia"/>
          <w:sz w:val="24"/>
        </w:rPr>
        <w:t>，均</w:t>
      </w:r>
      <w:r w:rsidR="00894302">
        <w:rPr>
          <w:rFonts w:eastAsia="宋体" w:hint="eastAsia"/>
          <w:sz w:val="24"/>
        </w:rPr>
        <w:t>采用单次</w:t>
      </w:r>
      <w:r w:rsidR="0052293A">
        <w:rPr>
          <w:rFonts w:eastAsia="宋体" w:hint="eastAsia"/>
          <w:sz w:val="24"/>
        </w:rPr>
        <w:t>信号</w:t>
      </w:r>
      <w:r w:rsidR="00894302">
        <w:rPr>
          <w:rFonts w:eastAsia="宋体" w:hint="eastAsia"/>
          <w:sz w:val="24"/>
        </w:rPr>
        <w:t>读数，稳定性差，使得定位效果</w:t>
      </w:r>
      <w:r>
        <w:rPr>
          <w:rFonts w:eastAsia="宋体" w:hint="eastAsia"/>
          <w:sz w:val="24"/>
        </w:rPr>
        <w:t>无法进一步提升</w:t>
      </w:r>
      <w:r w:rsidR="00894302">
        <w:rPr>
          <w:rFonts w:eastAsia="宋体" w:hint="eastAsia"/>
          <w:sz w:val="24"/>
        </w:rPr>
        <w:t>。因此本节探究</w:t>
      </w:r>
      <w:r>
        <w:rPr>
          <w:rFonts w:eastAsia="宋体" w:hint="eastAsia"/>
          <w:sz w:val="24"/>
        </w:rPr>
        <w:t>了</w:t>
      </w:r>
      <w:r>
        <w:rPr>
          <w:rFonts w:eastAsia="宋体" w:hint="eastAsia"/>
          <w:sz w:val="24"/>
        </w:rPr>
        <w:t>RSSI</w:t>
      </w:r>
      <w:r>
        <w:rPr>
          <w:rFonts w:eastAsia="宋体" w:hint="eastAsia"/>
          <w:sz w:val="24"/>
        </w:rPr>
        <w:t>时间序列</w:t>
      </w:r>
      <w:r w:rsidR="00894302">
        <w:rPr>
          <w:rFonts w:eastAsia="宋体" w:hint="eastAsia"/>
          <w:sz w:val="24"/>
        </w:rPr>
        <w:t>对于定位性能的影响。利用</w:t>
      </w:r>
      <w:r w:rsidR="00894302">
        <w:rPr>
          <w:rFonts w:eastAsia="宋体" w:hint="eastAsia"/>
          <w:sz w:val="24"/>
        </w:rPr>
        <w:t>RSSI</w:t>
      </w:r>
      <w:r w:rsidR="00894302">
        <w:rPr>
          <w:rFonts w:eastAsia="宋体" w:hint="eastAsia"/>
          <w:sz w:val="24"/>
        </w:rPr>
        <w:t>的连续时间读数，消除由于单次读数而产生的误差，进行深度特征的提取。</w:t>
      </w:r>
    </w:p>
    <w:p w14:paraId="136018B9" w14:textId="77777777" w:rsidR="00894302" w:rsidRDefault="00894302" w:rsidP="00894302">
      <w:pPr>
        <w:spacing w:before="480" w:after="360" w:line="240" w:lineRule="auto"/>
        <w:ind w:firstLineChars="0" w:firstLine="0"/>
        <w:outlineLvl w:val="2"/>
        <w:rPr>
          <w:rFonts w:eastAsia="黑体"/>
          <w:sz w:val="30"/>
        </w:rPr>
      </w:pPr>
      <w:bookmarkStart w:id="64" w:name="_Toc40095329"/>
      <w:r>
        <w:rPr>
          <w:rFonts w:eastAsia="黑体" w:hint="eastAsia"/>
          <w:sz w:val="30"/>
        </w:rPr>
        <w:t>4.2</w:t>
      </w:r>
      <w:r>
        <w:rPr>
          <w:rFonts w:eastAsia="黑体"/>
          <w:sz w:val="30"/>
        </w:rPr>
        <w:t xml:space="preserve">.1  </w:t>
      </w:r>
      <w:r>
        <w:rPr>
          <w:rFonts w:eastAsia="黑体" w:hint="eastAsia"/>
          <w:sz w:val="28"/>
          <w:szCs w:val="22"/>
        </w:rPr>
        <w:t>一维卷积及残差网络相关理论</w:t>
      </w:r>
      <w:bookmarkEnd w:id="64"/>
    </w:p>
    <w:p w14:paraId="68A12D4D" w14:textId="77777777" w:rsidR="00894302" w:rsidRDefault="00894302" w:rsidP="00894302">
      <w:pPr>
        <w:ind w:firstLine="480"/>
      </w:pPr>
      <w:bookmarkStart w:id="65" w:name="_Hlk36490937"/>
      <w:r>
        <w:rPr>
          <w:rFonts w:hint="eastAsia"/>
        </w:rPr>
        <w:t>（</w:t>
      </w:r>
      <w:r>
        <w:rPr>
          <w:rFonts w:hint="eastAsia"/>
        </w:rPr>
        <w:t>1</w:t>
      </w:r>
      <w:r>
        <w:rPr>
          <w:rFonts w:hint="eastAsia"/>
        </w:rPr>
        <w:t>）一维卷积</w:t>
      </w:r>
    </w:p>
    <w:p w14:paraId="0A53BEBF" w14:textId="77777777" w:rsidR="00894302" w:rsidRDefault="00894302" w:rsidP="00894302">
      <w:pPr>
        <w:pStyle w:val="33"/>
        <w:spacing w:after="156" w:afterAutospacing="1"/>
        <w:ind w:firstLineChars="200" w:firstLine="480"/>
        <w:rPr>
          <w:rFonts w:eastAsia="宋体"/>
          <w:sz w:val="24"/>
        </w:rPr>
      </w:pPr>
      <w:r>
        <w:rPr>
          <w:rFonts w:eastAsia="宋体"/>
          <w:sz w:val="24"/>
        </w:rPr>
        <w:t>图</w:t>
      </w:r>
      <w:r>
        <w:rPr>
          <w:rFonts w:eastAsia="宋体" w:hint="eastAsia"/>
          <w:sz w:val="24"/>
        </w:rPr>
        <w:t>4-5</w:t>
      </w:r>
      <w:r>
        <w:rPr>
          <w:rFonts w:eastAsia="宋体" w:hint="eastAsia"/>
          <w:sz w:val="24"/>
        </w:rPr>
        <w:t>是</w:t>
      </w:r>
      <w:r>
        <w:rPr>
          <w:rFonts w:eastAsia="宋体"/>
          <w:sz w:val="24"/>
        </w:rPr>
        <w:t>用于空间数据（例如图像）的二维卷积运算</w:t>
      </w:r>
      <w:r>
        <w:rPr>
          <w:rFonts w:eastAsia="宋体" w:hint="eastAsia"/>
          <w:sz w:val="24"/>
        </w:rPr>
        <w:t>的操作示意图</w:t>
      </w:r>
      <w:r>
        <w:rPr>
          <w:rFonts w:eastAsia="宋体"/>
          <w:sz w:val="24"/>
        </w:rPr>
        <w:t>，图</w:t>
      </w:r>
      <w:r>
        <w:rPr>
          <w:rFonts w:eastAsia="宋体" w:hint="eastAsia"/>
          <w:sz w:val="24"/>
        </w:rPr>
        <w:t>4-6</w:t>
      </w:r>
      <w:r>
        <w:rPr>
          <w:rFonts w:eastAsia="宋体" w:hint="eastAsia"/>
          <w:sz w:val="24"/>
        </w:rPr>
        <w:t>是</w:t>
      </w:r>
      <w:r>
        <w:rPr>
          <w:rFonts w:eastAsia="宋体"/>
          <w:sz w:val="24"/>
        </w:rPr>
        <w:t>用于时间</w:t>
      </w:r>
      <w:r>
        <w:rPr>
          <w:rFonts w:eastAsia="宋体" w:hint="eastAsia"/>
          <w:sz w:val="24"/>
        </w:rPr>
        <w:t>序列（</w:t>
      </w:r>
      <w:r>
        <w:rPr>
          <w:rFonts w:eastAsia="宋体"/>
          <w:sz w:val="24"/>
        </w:rPr>
        <w:t>例如</w:t>
      </w:r>
      <w:r>
        <w:rPr>
          <w:rFonts w:eastAsia="宋体"/>
          <w:sz w:val="24"/>
        </w:rPr>
        <w:t>Wi</w:t>
      </w:r>
      <w:r>
        <w:rPr>
          <w:rFonts w:eastAsia="宋体" w:hint="eastAsia"/>
          <w:sz w:val="24"/>
        </w:rPr>
        <w:t>-</w:t>
      </w:r>
      <w:r>
        <w:rPr>
          <w:rFonts w:eastAsia="宋体"/>
          <w:sz w:val="24"/>
        </w:rPr>
        <w:t>Fi</w:t>
      </w:r>
      <w:r>
        <w:rPr>
          <w:rFonts w:eastAsia="宋体"/>
          <w:sz w:val="24"/>
        </w:rPr>
        <w:t>指纹）</w:t>
      </w:r>
      <w:r>
        <w:rPr>
          <w:rFonts w:eastAsia="宋体" w:hint="eastAsia"/>
          <w:sz w:val="24"/>
        </w:rPr>
        <w:t>的一维卷积运算操作示意图</w:t>
      </w:r>
      <w:r>
        <w:rPr>
          <w:rFonts w:eastAsia="宋体"/>
          <w:sz w:val="24"/>
        </w:rPr>
        <w:t>。对于</w:t>
      </w:r>
      <w:r>
        <w:rPr>
          <w:rFonts w:eastAsia="宋体" w:hint="eastAsia"/>
          <w:sz w:val="24"/>
        </w:rPr>
        <w:t>二维卷积</w:t>
      </w:r>
      <w:r>
        <w:rPr>
          <w:rFonts w:eastAsia="宋体"/>
          <w:sz w:val="24"/>
        </w:rPr>
        <w:t>，输入大小为</w:t>
      </w:r>
      <w:r>
        <w:rPr>
          <w:rFonts w:eastAsia="宋体"/>
          <w:sz w:val="24"/>
        </w:rPr>
        <w:t>7 × 7 </w:t>
      </w:r>
      <w:r>
        <w:rPr>
          <w:rFonts w:eastAsia="宋体"/>
          <w:sz w:val="24"/>
        </w:rPr>
        <w:t>，大小</w:t>
      </w:r>
      <w:r>
        <w:rPr>
          <w:rFonts w:eastAsia="宋体" w:hint="eastAsia"/>
          <w:sz w:val="24"/>
        </w:rPr>
        <w:t>为</w:t>
      </w:r>
      <w:r>
        <w:rPr>
          <w:rFonts w:eastAsia="宋体"/>
          <w:sz w:val="24"/>
        </w:rPr>
        <w:t>3 × 3</w:t>
      </w:r>
      <w:r>
        <w:rPr>
          <w:rFonts w:eastAsia="宋体" w:hint="eastAsia"/>
          <w:sz w:val="24"/>
        </w:rPr>
        <w:t>的二维</w:t>
      </w:r>
      <w:r>
        <w:rPr>
          <w:rFonts w:eastAsia="宋体"/>
          <w:sz w:val="24"/>
        </w:rPr>
        <w:t>卷积核沿输入的宽度和高度扫描，步幅为</w:t>
      </w:r>
      <w:r>
        <w:rPr>
          <w:rFonts w:eastAsia="宋体"/>
          <w:sz w:val="24"/>
        </w:rPr>
        <w:t>2</w:t>
      </w:r>
      <w:r>
        <w:rPr>
          <w:rFonts w:eastAsia="宋体"/>
          <w:sz w:val="24"/>
        </w:rPr>
        <w:t>，</w:t>
      </w:r>
      <w:r>
        <w:rPr>
          <w:rFonts w:eastAsia="宋体" w:hint="eastAsia"/>
          <w:sz w:val="24"/>
        </w:rPr>
        <w:t>输出大小为</w:t>
      </w:r>
      <w:r>
        <w:rPr>
          <w:rFonts w:eastAsia="宋体"/>
          <w:sz w:val="24"/>
        </w:rPr>
        <w:t> 3 × 3 </w:t>
      </w:r>
      <w:r>
        <w:rPr>
          <w:rFonts w:eastAsia="宋体"/>
          <w:sz w:val="24"/>
        </w:rPr>
        <w:t>。通过这种</w:t>
      </w:r>
      <w:r>
        <w:rPr>
          <w:rFonts w:eastAsia="宋体" w:hint="eastAsia"/>
          <w:sz w:val="24"/>
        </w:rPr>
        <w:t>扫描</w:t>
      </w:r>
      <w:r>
        <w:rPr>
          <w:rFonts w:eastAsia="宋体"/>
          <w:sz w:val="24"/>
        </w:rPr>
        <w:t>操作，可以捕获输入</w:t>
      </w:r>
      <w:r w:rsidR="0052293A">
        <w:rPr>
          <w:rFonts w:eastAsia="宋体" w:hint="eastAsia"/>
          <w:sz w:val="24"/>
        </w:rPr>
        <w:t>数据</w:t>
      </w:r>
      <w:r>
        <w:rPr>
          <w:rFonts w:eastAsia="宋体"/>
          <w:sz w:val="24"/>
        </w:rPr>
        <w:t>的空间信息</w:t>
      </w:r>
      <w:r>
        <w:rPr>
          <w:rFonts w:eastAsia="宋体" w:hint="eastAsia"/>
          <w:sz w:val="24"/>
        </w:rPr>
        <w:t>（</w:t>
      </w:r>
      <w:r>
        <w:rPr>
          <w:rFonts w:eastAsia="宋体"/>
          <w:sz w:val="24"/>
        </w:rPr>
        <w:t>例如图像中的对象位置</w:t>
      </w:r>
      <w:r>
        <w:rPr>
          <w:rFonts w:eastAsia="宋体" w:hint="eastAsia"/>
          <w:sz w:val="24"/>
        </w:rPr>
        <w:t>）</w:t>
      </w:r>
      <w:r>
        <w:rPr>
          <w:rFonts w:eastAsia="宋体"/>
          <w:sz w:val="24"/>
        </w:rPr>
        <w:t>。与</w:t>
      </w:r>
      <w:r>
        <w:rPr>
          <w:rFonts w:eastAsia="宋体" w:hint="eastAsia"/>
          <w:sz w:val="24"/>
        </w:rPr>
        <w:t>二维卷积</w:t>
      </w:r>
      <w:r>
        <w:rPr>
          <w:rFonts w:eastAsia="宋体"/>
          <w:sz w:val="24"/>
        </w:rPr>
        <w:t>不同，</w:t>
      </w:r>
      <w:r>
        <w:rPr>
          <w:rFonts w:eastAsia="宋体" w:hint="eastAsia"/>
          <w:sz w:val="24"/>
        </w:rPr>
        <w:t>一维卷积</w:t>
      </w:r>
      <w:r>
        <w:rPr>
          <w:rFonts w:eastAsia="宋体"/>
          <w:sz w:val="24"/>
        </w:rPr>
        <w:t>仅沿时间轴</w:t>
      </w:r>
      <w:r>
        <w:rPr>
          <w:rFonts w:eastAsia="宋体" w:hint="eastAsia"/>
          <w:sz w:val="24"/>
        </w:rPr>
        <w:t>扫描，</w:t>
      </w:r>
      <w:r>
        <w:rPr>
          <w:rFonts w:eastAsia="宋体"/>
          <w:sz w:val="24"/>
        </w:rPr>
        <w:t>提取局部一维序列段</w:t>
      </w:r>
      <w:r>
        <w:rPr>
          <w:rFonts w:eastAsia="宋体"/>
          <w:sz w:val="24"/>
        </w:rPr>
        <w:t>(</w:t>
      </w:r>
      <w:r>
        <w:rPr>
          <w:rFonts w:eastAsia="宋体"/>
          <w:sz w:val="24"/>
        </w:rPr>
        <w:t>即子序列</w:t>
      </w:r>
      <w:r>
        <w:rPr>
          <w:rFonts w:eastAsia="宋体"/>
          <w:sz w:val="24"/>
        </w:rPr>
        <w:t xml:space="preserve">) </w:t>
      </w:r>
      <w:r>
        <w:rPr>
          <w:rFonts w:eastAsia="宋体" w:hint="eastAsia"/>
          <w:sz w:val="24"/>
        </w:rPr>
        <w:t>，</w:t>
      </w:r>
      <w:r>
        <w:rPr>
          <w:rFonts w:eastAsia="宋体"/>
          <w:sz w:val="24"/>
        </w:rPr>
        <w:t>并捕获时间信息。此外，参考</w:t>
      </w:r>
      <w:r>
        <w:rPr>
          <w:rFonts w:eastAsia="宋体"/>
          <w:sz w:val="24"/>
        </w:rPr>
        <w:t>RGB</w:t>
      </w:r>
      <w:r>
        <w:rPr>
          <w:rFonts w:eastAsia="宋体" w:hint="eastAsia"/>
          <w:sz w:val="24"/>
        </w:rPr>
        <w:t>彩色图像中</w:t>
      </w:r>
      <w:r>
        <w:rPr>
          <w:rFonts w:eastAsia="宋体"/>
          <w:sz w:val="24"/>
        </w:rPr>
        <w:t>广泛使用的方法，即</w:t>
      </w:r>
      <w:r>
        <w:rPr>
          <w:rFonts w:eastAsia="宋体" w:hint="eastAsia"/>
          <w:sz w:val="24"/>
        </w:rPr>
        <w:t>二维卷积</w:t>
      </w:r>
      <w:r>
        <w:rPr>
          <w:rFonts w:eastAsia="宋体"/>
          <w:sz w:val="24"/>
        </w:rPr>
        <w:t>将</w:t>
      </w:r>
      <w:r>
        <w:rPr>
          <w:rFonts w:eastAsia="宋体"/>
          <w:sz w:val="24"/>
        </w:rPr>
        <w:t>3</w:t>
      </w:r>
      <w:r>
        <w:rPr>
          <w:rFonts w:eastAsia="宋体"/>
          <w:sz w:val="24"/>
        </w:rPr>
        <w:t>作为图像数据</w:t>
      </w:r>
      <w:r>
        <w:rPr>
          <w:rFonts w:eastAsia="宋体" w:hint="eastAsia"/>
          <w:sz w:val="24"/>
        </w:rPr>
        <w:t>的通道数</w:t>
      </w:r>
      <w:r>
        <w:rPr>
          <w:rFonts w:eastAsia="宋体"/>
          <w:sz w:val="24"/>
        </w:rPr>
        <w:t>，</w:t>
      </w:r>
      <w:r>
        <w:rPr>
          <w:rFonts w:eastAsia="宋体" w:hint="eastAsia"/>
          <w:sz w:val="24"/>
        </w:rPr>
        <w:t>我们</w:t>
      </w:r>
      <w:r>
        <w:rPr>
          <w:rFonts w:eastAsia="宋体"/>
          <w:sz w:val="24"/>
        </w:rPr>
        <w:t>采用</w:t>
      </w:r>
      <w:r>
        <w:rPr>
          <w:rFonts w:eastAsia="宋体" w:hint="eastAsia"/>
          <w:sz w:val="24"/>
        </w:rPr>
        <w:t>520</w:t>
      </w:r>
      <w:r>
        <w:rPr>
          <w:rFonts w:eastAsia="宋体"/>
          <w:sz w:val="24"/>
        </w:rPr>
        <w:t>作为</w:t>
      </w:r>
      <w:r>
        <w:rPr>
          <w:rFonts w:eastAsia="宋体" w:hint="eastAsia"/>
          <w:sz w:val="24"/>
        </w:rPr>
        <w:t>RSSI</w:t>
      </w:r>
      <w:r>
        <w:rPr>
          <w:rFonts w:eastAsia="宋体"/>
          <w:sz w:val="24"/>
        </w:rPr>
        <w:t>指纹的</w:t>
      </w:r>
      <w:r>
        <w:rPr>
          <w:rFonts w:eastAsia="宋体" w:hint="eastAsia"/>
          <w:sz w:val="24"/>
        </w:rPr>
        <w:t>一维卷积</w:t>
      </w:r>
      <w:r>
        <w:rPr>
          <w:rFonts w:eastAsia="宋体"/>
          <w:sz w:val="24"/>
        </w:rPr>
        <w:t>操作通道</w:t>
      </w:r>
      <w:r>
        <w:rPr>
          <w:rFonts w:eastAsia="宋体" w:hint="eastAsia"/>
          <w:sz w:val="24"/>
        </w:rPr>
        <w:t>数（</w:t>
      </w:r>
      <w:r>
        <w:rPr>
          <w:rFonts w:eastAsia="宋体" w:hint="eastAsia"/>
          <w:sz w:val="24"/>
        </w:rPr>
        <w:t>Wi-Fi</w:t>
      </w:r>
      <w:r>
        <w:rPr>
          <w:rFonts w:eastAsia="宋体" w:hint="eastAsia"/>
          <w:sz w:val="24"/>
        </w:rPr>
        <w:t>接入点个数为</w:t>
      </w:r>
      <w:r>
        <w:rPr>
          <w:rFonts w:eastAsia="宋体" w:hint="eastAsia"/>
          <w:sz w:val="24"/>
        </w:rPr>
        <w:t>520</w:t>
      </w:r>
      <w:r>
        <w:rPr>
          <w:rFonts w:eastAsia="宋体" w:hint="eastAsia"/>
          <w:sz w:val="24"/>
        </w:rPr>
        <w:t>），</w:t>
      </w:r>
      <w:r>
        <w:rPr>
          <w:rFonts w:eastAsia="宋体"/>
          <w:sz w:val="24"/>
        </w:rPr>
        <w:t>与</w:t>
      </w:r>
      <w:r>
        <w:rPr>
          <w:rFonts w:eastAsia="宋体" w:hint="eastAsia"/>
          <w:sz w:val="24"/>
        </w:rPr>
        <w:t>4.1</w:t>
      </w:r>
      <w:r>
        <w:rPr>
          <w:rFonts w:eastAsia="宋体" w:hint="eastAsia"/>
          <w:sz w:val="24"/>
        </w:rPr>
        <w:t>节中</w:t>
      </w:r>
      <w:r>
        <w:rPr>
          <w:rFonts w:eastAsia="宋体"/>
          <w:sz w:val="24"/>
        </w:rPr>
        <w:t>将</w:t>
      </w:r>
      <w:r>
        <w:rPr>
          <w:rFonts w:eastAsia="宋体" w:hint="eastAsia"/>
          <w:sz w:val="24"/>
        </w:rPr>
        <w:t>RSSI</w:t>
      </w:r>
      <w:r>
        <w:rPr>
          <w:rFonts w:eastAsia="宋体"/>
          <w:sz w:val="24"/>
        </w:rPr>
        <w:t>指纹</w:t>
      </w:r>
      <w:r>
        <w:rPr>
          <w:rFonts w:eastAsia="宋体" w:hint="eastAsia"/>
          <w:sz w:val="24"/>
        </w:rPr>
        <w:t>重构为</w:t>
      </w:r>
      <w:r>
        <w:rPr>
          <w:rFonts w:eastAsia="宋体"/>
          <w:sz w:val="24"/>
        </w:rPr>
        <w:t>具有高度</w:t>
      </w:r>
      <w:r>
        <w:rPr>
          <w:rFonts w:eastAsia="宋体"/>
          <w:sz w:val="24"/>
        </w:rPr>
        <w:lastRenderedPageBreak/>
        <w:t>和宽度的</w:t>
      </w:r>
      <w:r>
        <w:rPr>
          <w:rFonts w:eastAsia="宋体" w:hint="eastAsia"/>
          <w:sz w:val="24"/>
        </w:rPr>
        <w:t>二维</w:t>
      </w:r>
      <w:r>
        <w:rPr>
          <w:rFonts w:eastAsia="宋体"/>
          <w:sz w:val="24"/>
        </w:rPr>
        <w:t>图像</w:t>
      </w:r>
      <w:r>
        <w:rPr>
          <w:rFonts w:eastAsia="宋体" w:hint="eastAsia"/>
          <w:sz w:val="24"/>
        </w:rPr>
        <w:t>应用二维卷积的工作加以区分。</w:t>
      </w:r>
    </w:p>
    <w:p w14:paraId="49C94DEC" w14:textId="77777777" w:rsidR="00894302" w:rsidRDefault="00894302" w:rsidP="00894302">
      <w:pPr>
        <w:pStyle w:val="33"/>
        <w:spacing w:line="240" w:lineRule="auto"/>
        <w:ind w:firstLineChars="200" w:firstLine="480"/>
        <w:rPr>
          <w:rFonts w:eastAsia="宋体"/>
          <w:sz w:val="24"/>
        </w:rPr>
      </w:pPr>
      <w:r>
        <w:rPr>
          <w:rFonts w:eastAsia="宋体"/>
          <w:noProof/>
          <w:sz w:val="24"/>
        </w:rPr>
        <w:drawing>
          <wp:inline distT="0" distB="0" distL="0" distR="0" wp14:anchorId="3B9EBB1A" wp14:editId="537C95F8">
            <wp:extent cx="4691380" cy="1285875"/>
            <wp:effectExtent l="0" t="0" r="0" b="9525"/>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691380" cy="1285875"/>
                    </a:xfrm>
                    <a:prstGeom prst="rect">
                      <a:avLst/>
                    </a:prstGeom>
                    <a:noFill/>
                    <a:ln>
                      <a:noFill/>
                    </a:ln>
                  </pic:spPr>
                </pic:pic>
              </a:graphicData>
            </a:graphic>
          </wp:inline>
        </w:drawing>
      </w:r>
    </w:p>
    <w:p w14:paraId="4ABF3AD7" w14:textId="77777777" w:rsidR="00894302" w:rsidRDefault="00894302" w:rsidP="00894302">
      <w:pPr>
        <w:ind w:firstLineChars="0" w:firstLine="0"/>
        <w:jc w:val="center"/>
        <w:rPr>
          <w:sz w:val="21"/>
          <w:szCs w:val="21"/>
        </w:rPr>
      </w:pPr>
      <w:r>
        <w:rPr>
          <w:rFonts w:hint="eastAsia"/>
          <w:sz w:val="21"/>
          <w:szCs w:val="21"/>
        </w:rPr>
        <w:t>图</w:t>
      </w:r>
      <w:r>
        <w:rPr>
          <w:rFonts w:hint="eastAsia"/>
          <w:sz w:val="21"/>
          <w:szCs w:val="21"/>
        </w:rPr>
        <w:t xml:space="preserve">4-5 </w:t>
      </w:r>
      <w:r>
        <w:rPr>
          <w:rFonts w:hint="eastAsia"/>
          <w:sz w:val="21"/>
          <w:szCs w:val="21"/>
        </w:rPr>
        <w:t>二维卷积操作</w:t>
      </w:r>
    </w:p>
    <w:p w14:paraId="2541175C" w14:textId="77777777" w:rsidR="00894302" w:rsidRDefault="00894302" w:rsidP="00894302">
      <w:pPr>
        <w:ind w:firstLineChars="0" w:firstLine="0"/>
        <w:jc w:val="center"/>
        <w:rPr>
          <w:sz w:val="21"/>
          <w:szCs w:val="21"/>
        </w:rPr>
      </w:pPr>
      <w:r>
        <w:rPr>
          <w:rFonts w:hint="eastAsia"/>
          <w:sz w:val="21"/>
          <w:szCs w:val="21"/>
        </w:rPr>
        <w:t>Fig.4-5</w:t>
      </w:r>
      <w:r>
        <w:rPr>
          <w:sz w:val="21"/>
          <w:szCs w:val="21"/>
        </w:rPr>
        <w:t xml:space="preserve"> Two-dimensional convolution operation</w:t>
      </w:r>
    </w:p>
    <w:p w14:paraId="4D29E250" w14:textId="77777777" w:rsidR="00894302" w:rsidRDefault="00894302" w:rsidP="00894302">
      <w:pPr>
        <w:pStyle w:val="33"/>
        <w:ind w:firstLineChars="1500" w:firstLine="3150"/>
        <w:rPr>
          <w:rFonts w:eastAsia="宋体"/>
          <w:sz w:val="21"/>
          <w:szCs w:val="21"/>
        </w:rPr>
      </w:pPr>
    </w:p>
    <w:p w14:paraId="5ADBF240" w14:textId="77777777" w:rsidR="00894302" w:rsidRDefault="00894302" w:rsidP="00894302">
      <w:pPr>
        <w:pStyle w:val="33"/>
        <w:spacing w:line="240" w:lineRule="auto"/>
        <w:ind w:firstLine="420"/>
        <w:jc w:val="center"/>
        <w:rPr>
          <w:rFonts w:eastAsia="宋体"/>
          <w:sz w:val="21"/>
          <w:szCs w:val="21"/>
        </w:rPr>
      </w:pPr>
      <w:r>
        <w:rPr>
          <w:rFonts w:eastAsia="宋体"/>
          <w:noProof/>
          <w:sz w:val="21"/>
          <w:szCs w:val="21"/>
        </w:rPr>
        <w:drawing>
          <wp:inline distT="0" distB="0" distL="0" distR="0" wp14:anchorId="6D923231" wp14:editId="1C9C7F9C">
            <wp:extent cx="3924300" cy="270510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928197" cy="2707786"/>
                    </a:xfrm>
                    <a:prstGeom prst="rect">
                      <a:avLst/>
                    </a:prstGeom>
                    <a:noFill/>
                    <a:ln>
                      <a:noFill/>
                    </a:ln>
                  </pic:spPr>
                </pic:pic>
              </a:graphicData>
            </a:graphic>
          </wp:inline>
        </w:drawing>
      </w:r>
    </w:p>
    <w:p w14:paraId="42E95D43" w14:textId="77777777" w:rsidR="00894302" w:rsidRDefault="00894302" w:rsidP="00894302">
      <w:pPr>
        <w:pStyle w:val="33"/>
        <w:ind w:firstLineChars="1500" w:firstLine="3150"/>
        <w:rPr>
          <w:rFonts w:eastAsia="宋体"/>
          <w:sz w:val="21"/>
          <w:szCs w:val="21"/>
        </w:rPr>
      </w:pPr>
      <w:r>
        <w:rPr>
          <w:rFonts w:eastAsia="宋体" w:hint="eastAsia"/>
          <w:sz w:val="21"/>
          <w:szCs w:val="21"/>
        </w:rPr>
        <w:t>图</w:t>
      </w:r>
      <w:r>
        <w:rPr>
          <w:rFonts w:eastAsia="宋体" w:hint="eastAsia"/>
          <w:sz w:val="21"/>
          <w:szCs w:val="21"/>
        </w:rPr>
        <w:t>4-6</w:t>
      </w:r>
      <w:r>
        <w:rPr>
          <w:rFonts w:eastAsia="宋体"/>
          <w:sz w:val="21"/>
          <w:szCs w:val="21"/>
        </w:rPr>
        <w:t xml:space="preserve"> </w:t>
      </w:r>
      <w:r>
        <w:rPr>
          <w:rFonts w:eastAsia="宋体" w:hint="eastAsia"/>
          <w:sz w:val="21"/>
          <w:szCs w:val="21"/>
        </w:rPr>
        <w:t>一维卷积操作</w:t>
      </w:r>
    </w:p>
    <w:p w14:paraId="0DABAF48" w14:textId="77777777" w:rsidR="00894302" w:rsidRDefault="00894302" w:rsidP="00894302">
      <w:pPr>
        <w:pStyle w:val="33"/>
        <w:ind w:firstLineChars="1000" w:firstLine="2100"/>
        <w:rPr>
          <w:rFonts w:eastAsia="宋体"/>
          <w:sz w:val="21"/>
          <w:szCs w:val="21"/>
        </w:rPr>
      </w:pPr>
      <w:r>
        <w:rPr>
          <w:rFonts w:eastAsia="宋体" w:hint="eastAsia"/>
          <w:sz w:val="21"/>
          <w:szCs w:val="21"/>
        </w:rPr>
        <w:t>Fig.4-6</w:t>
      </w:r>
      <w:r>
        <w:rPr>
          <w:rFonts w:eastAsia="宋体"/>
          <w:sz w:val="21"/>
          <w:szCs w:val="21"/>
        </w:rPr>
        <w:t xml:space="preserve"> One-dimensional convolution operation</w:t>
      </w:r>
    </w:p>
    <w:p w14:paraId="0E700BC4" w14:textId="77777777" w:rsidR="00894302" w:rsidRDefault="00894302" w:rsidP="00894302">
      <w:pPr>
        <w:pStyle w:val="33"/>
        <w:ind w:firstLineChars="1000" w:firstLine="2100"/>
        <w:rPr>
          <w:rFonts w:eastAsia="宋体"/>
          <w:sz w:val="21"/>
          <w:szCs w:val="21"/>
        </w:rPr>
      </w:pPr>
    </w:p>
    <w:p w14:paraId="7B8010ED" w14:textId="77777777" w:rsidR="00894302" w:rsidRDefault="00894302" w:rsidP="00894302">
      <w:pPr>
        <w:ind w:firstLine="480"/>
      </w:pPr>
      <w:r>
        <w:rPr>
          <w:rFonts w:hint="eastAsia"/>
        </w:rPr>
        <w:t>（</w:t>
      </w:r>
      <w:r>
        <w:rPr>
          <w:rFonts w:hint="eastAsia"/>
        </w:rPr>
        <w:t>2</w:t>
      </w:r>
      <w:r>
        <w:rPr>
          <w:rFonts w:hint="eastAsia"/>
        </w:rPr>
        <w:t>）残差网络（</w:t>
      </w:r>
      <w:r>
        <w:rPr>
          <w:rFonts w:hint="eastAsia"/>
        </w:rPr>
        <w:t>residual</w:t>
      </w:r>
      <w:r>
        <w:t xml:space="preserve"> </w:t>
      </w:r>
      <w:r>
        <w:rPr>
          <w:rFonts w:hint="eastAsia"/>
        </w:rPr>
        <w:t>network</w:t>
      </w:r>
      <w:r>
        <w:rPr>
          <w:rFonts w:hint="eastAsia"/>
        </w:rPr>
        <w:t>，</w:t>
      </w:r>
      <w:r>
        <w:rPr>
          <w:rFonts w:hint="eastAsia"/>
        </w:rPr>
        <w:t>ResNet</w:t>
      </w:r>
      <w:r>
        <w:rPr>
          <w:rFonts w:hint="eastAsia"/>
        </w:rPr>
        <w:t>）</w:t>
      </w:r>
    </w:p>
    <w:p w14:paraId="7B16532C" w14:textId="25E55C51" w:rsidR="00894302" w:rsidRDefault="00894302" w:rsidP="00894302">
      <w:pPr>
        <w:ind w:firstLine="480"/>
      </w:pPr>
      <w:r>
        <w:rPr>
          <w:rFonts w:hint="eastAsia"/>
        </w:rPr>
        <w:t>根据卷积计算原理，通过减小卷积核的大小，增加卷积层的层数，可以在更多的层次上对更微小的特征进行提取。但是随着网络层数的加深，研究者们却发现模型效果并不像理论上那</w:t>
      </w:r>
      <w:bookmarkEnd w:id="65"/>
      <w:r>
        <w:rPr>
          <w:rFonts w:hint="eastAsia"/>
        </w:rPr>
        <w:t>样，反而会出现网络难以训练及数据过拟合等现象</w:t>
      </w:r>
      <w:r w:rsidRPr="00AA65BF">
        <w:rPr>
          <w:vertAlign w:val="superscript"/>
        </w:rPr>
        <w:fldChar w:fldCharType="begin"/>
      </w:r>
      <w:r w:rsidRPr="00AA65BF">
        <w:rPr>
          <w:vertAlign w:val="superscript"/>
        </w:rPr>
        <w:instrText xml:space="preserve"> </w:instrText>
      </w:r>
      <w:r w:rsidRPr="00AA65BF">
        <w:rPr>
          <w:rFonts w:hint="eastAsia"/>
          <w:vertAlign w:val="superscript"/>
        </w:rPr>
        <w:instrText>REF _Ref39183615 \r \h</w:instrText>
      </w:r>
      <w:r w:rsidRPr="00AA65BF">
        <w:rPr>
          <w:vertAlign w:val="superscript"/>
        </w:rPr>
        <w:instrText xml:space="preserve">  \* MERGEFORMAT </w:instrText>
      </w:r>
      <w:r w:rsidRPr="00AA65BF">
        <w:rPr>
          <w:vertAlign w:val="superscript"/>
        </w:rPr>
      </w:r>
      <w:r w:rsidRPr="00AA65BF">
        <w:rPr>
          <w:vertAlign w:val="superscript"/>
        </w:rPr>
        <w:fldChar w:fldCharType="separate"/>
      </w:r>
      <w:r w:rsidR="00835F82">
        <w:rPr>
          <w:vertAlign w:val="superscript"/>
        </w:rPr>
        <w:t>[46]</w:t>
      </w:r>
      <w:r w:rsidRPr="00AA65BF">
        <w:rPr>
          <w:vertAlign w:val="superscript"/>
        </w:rPr>
        <w:fldChar w:fldCharType="end"/>
      </w:r>
      <w:r>
        <w:rPr>
          <w:rFonts w:hint="eastAsia"/>
        </w:rPr>
        <w:t>。这是因为靠近输出的隐藏层的梯度难以反向传播到靠近输入的隐藏层，导致输出端隐藏层的梯度几乎不变，那么权重矩阵和偏置也不发生变化，则神经网络基本处于停滞的状态。残差网络是用来解决该问题的网络结构，主要创新点在于设计了一种使用了捷径连接的残差结构，使得网络具有更强的恒等映射的能力，双路叠加的设计提高了信息的传播效率也解决了梯度消失的问题，提升了网络的性能。</w:t>
      </w:r>
    </w:p>
    <w:p w14:paraId="2281C196" w14:textId="77777777" w:rsidR="00894302" w:rsidRDefault="00894302" w:rsidP="00894302">
      <w:pPr>
        <w:widowControl/>
        <w:ind w:firstLine="480"/>
      </w:pPr>
      <w:r>
        <w:rPr>
          <w:rFonts w:hint="eastAsia"/>
        </w:rPr>
        <w:lastRenderedPageBreak/>
        <w:t>残差块为</w:t>
      </w:r>
      <w:r>
        <w:rPr>
          <w:rFonts w:hint="eastAsia"/>
        </w:rPr>
        <w:t>ResNet</w:t>
      </w:r>
      <w:r>
        <w:rPr>
          <w:rFonts w:hint="eastAsia"/>
        </w:rPr>
        <w:t>的主要组成，图</w:t>
      </w:r>
      <w:r>
        <w:rPr>
          <w:rFonts w:hint="eastAsia"/>
        </w:rPr>
        <w:t>4-7</w:t>
      </w:r>
      <w:r>
        <w:t>为残差</w:t>
      </w:r>
      <w:r>
        <w:rPr>
          <w:rFonts w:hint="eastAsia"/>
        </w:rPr>
        <w:t>结构与普通结构</w:t>
      </w:r>
      <w:r>
        <w:t>的</w:t>
      </w:r>
      <w:r>
        <w:rPr>
          <w:rFonts w:hint="eastAsia"/>
        </w:rPr>
        <w:t>对比</w:t>
      </w:r>
      <w:r>
        <w:t>表示</w:t>
      </w:r>
      <w:r>
        <w:rPr>
          <w:rFonts w:hint="eastAsia"/>
        </w:rPr>
        <w:t>，假设神经网络输入为</w:t>
      </w:r>
      <w:r>
        <w:rPr>
          <w:position w:val="-6"/>
        </w:rPr>
        <w:object w:dxaOrig="208" w:dyaOrig="224" w14:anchorId="3AD83640">
          <v:shape id="_x0000_i1093" type="#_x0000_t75" style="width:10.3pt;height:10.3pt" o:ole="">
            <v:imagedata r:id="rId190" o:title=""/>
          </v:shape>
          <o:OLEObject Type="Embed" ProgID="Equation.DSMT4" ShapeID="_x0000_i1093" DrawAspect="Content" ObjectID="_1653477673" r:id="rId191"/>
        </w:object>
      </w:r>
      <w:r>
        <w:rPr>
          <w:rFonts w:hint="eastAsia"/>
        </w:rPr>
        <w:t>，目标函数为</w:t>
      </w:r>
      <w:r>
        <w:rPr>
          <w:position w:val="-10"/>
        </w:rPr>
        <w:object w:dxaOrig="592" w:dyaOrig="328" w14:anchorId="13A60008">
          <v:shape id="_x0000_i1094" type="#_x0000_t75" style="width:29.15pt;height:16.3pt" o:ole="">
            <v:imagedata r:id="rId192" o:title=""/>
          </v:shape>
          <o:OLEObject Type="Embed" ProgID="Equation.DSMT4" ShapeID="_x0000_i1094" DrawAspect="Content" ObjectID="_1653477674" r:id="rId193"/>
        </w:object>
      </w:r>
      <w:r>
        <w:rPr>
          <w:rFonts w:hint="eastAsia"/>
        </w:rPr>
        <w:t>，传统卷积神经网络致力于使用一层或者多层卷积层来逼近</w:t>
      </w:r>
      <w:r>
        <w:rPr>
          <w:position w:val="-10"/>
        </w:rPr>
        <w:object w:dxaOrig="592" w:dyaOrig="328" w14:anchorId="625BF105">
          <v:shape id="_x0000_i1095" type="#_x0000_t75" style="width:29.15pt;height:16.3pt" o:ole="">
            <v:imagedata r:id="rId194" o:title=""/>
          </v:shape>
          <o:OLEObject Type="Embed" ProgID="Equation.DSMT4" ShapeID="_x0000_i1095" DrawAspect="Content" ObjectID="_1653477675" r:id="rId195"/>
        </w:object>
      </w:r>
      <w:r>
        <w:rPr>
          <w:rFonts w:hint="eastAsia"/>
        </w:rPr>
        <w:t>，而残差网络则将目标函数拆分成两部分如式（</w:t>
      </w:r>
      <w:r>
        <w:rPr>
          <w:rFonts w:hint="eastAsia"/>
        </w:rPr>
        <w:t>4-1</w:t>
      </w:r>
      <w:r>
        <w:rPr>
          <w:rFonts w:hint="eastAsia"/>
        </w:rPr>
        <w:t>）及（</w:t>
      </w:r>
      <w:r>
        <w:rPr>
          <w:rFonts w:hint="eastAsia"/>
        </w:rPr>
        <w:t>4-2</w:t>
      </w:r>
      <w:r>
        <w:rPr>
          <w:rFonts w:hint="eastAsia"/>
        </w:rPr>
        <w:t>）所示，</w:t>
      </w:r>
      <w:r>
        <w:rPr>
          <w:position w:val="-10"/>
        </w:rPr>
        <w:object w:dxaOrig="544" w:dyaOrig="328" w14:anchorId="7C3A3CE8">
          <v:shape id="_x0000_i1096" type="#_x0000_t75" style="width:27pt;height:16.3pt" o:ole="">
            <v:imagedata r:id="rId196" o:title=""/>
          </v:shape>
          <o:OLEObject Type="Embed" ProgID="Equation.DSMT4" ShapeID="_x0000_i1096" DrawAspect="Content" ObjectID="_1653477676" r:id="rId197"/>
        </w:object>
      </w:r>
      <w:r>
        <w:rPr>
          <w:rFonts w:hint="eastAsia"/>
        </w:rPr>
        <w:t>可以看成是在学习实际输出和输入</w:t>
      </w:r>
      <w:r>
        <w:rPr>
          <w:position w:val="-6"/>
        </w:rPr>
        <w:object w:dxaOrig="208" w:dyaOrig="224" w14:anchorId="613F864B">
          <v:shape id="_x0000_i1097" type="#_x0000_t75" style="width:10.3pt;height:10.3pt" o:ole="">
            <v:imagedata r:id="rId190" o:title=""/>
          </v:shape>
          <o:OLEObject Type="Embed" ProgID="Equation.DSMT4" ShapeID="_x0000_i1097" DrawAspect="Content" ObjectID="_1653477677" r:id="rId198"/>
        </w:object>
      </w:r>
      <w:r>
        <w:rPr>
          <w:rFonts w:hint="eastAsia"/>
        </w:rPr>
        <w:t>之间的残差。</w:t>
      </w:r>
    </w:p>
    <w:p w14:paraId="66EC620B" w14:textId="77777777" w:rsidR="007F5D26" w:rsidRDefault="007F5D26" w:rsidP="00894302">
      <w:pPr>
        <w:widowControl/>
        <w:ind w:firstLine="480"/>
      </w:pPr>
    </w:p>
    <w:p w14:paraId="157A35F0" w14:textId="77777777" w:rsidR="00894302" w:rsidRDefault="00894302" w:rsidP="00894302">
      <w:pPr>
        <w:widowControl/>
        <w:tabs>
          <w:tab w:val="center" w:pos="4351"/>
          <w:tab w:val="left" w:pos="7753"/>
        </w:tabs>
        <w:spacing w:beforeLines="50" w:before="167" w:line="240" w:lineRule="auto"/>
        <w:ind w:firstLineChars="0" w:firstLine="0"/>
        <w:jc w:val="right"/>
      </w:pPr>
      <w:r>
        <w:rPr>
          <w:position w:val="-10"/>
        </w:rPr>
        <w:object w:dxaOrig="1640" w:dyaOrig="328" w14:anchorId="5D0FC861">
          <v:shape id="_x0000_i1098" type="#_x0000_t75" style="width:81.85pt;height:16.3pt" o:ole="">
            <v:imagedata r:id="rId199" o:title=""/>
          </v:shape>
          <o:OLEObject Type="Embed" ProgID="Equation.DSMT4" ShapeID="_x0000_i1098" DrawAspect="Content" ObjectID="_1653477678" r:id="rId200"/>
        </w:object>
      </w:r>
      <w:r>
        <w:rPr>
          <w:rFonts w:eastAsiaTheme="minorEastAsia" w:hint="eastAsia"/>
          <w:spacing w:val="-1"/>
          <w:kern w:val="0"/>
          <w:szCs w:val="22"/>
          <w:lang w:val="en-AU"/>
        </w:rPr>
        <w:t xml:space="preserve"> </w:t>
      </w:r>
      <w:r>
        <w:rPr>
          <w:rFonts w:eastAsiaTheme="minorEastAsia"/>
          <w:spacing w:val="-1"/>
          <w:kern w:val="0"/>
          <w:szCs w:val="22"/>
          <w:lang w:val="en-AU"/>
        </w:rPr>
        <w:t xml:space="preserve">                     </w:t>
      </w:r>
      <w:r>
        <w:rPr>
          <w:rFonts w:hint="eastAsia"/>
        </w:rPr>
        <w:t>（</w:t>
      </w:r>
      <w:r>
        <w:rPr>
          <w:rFonts w:hint="eastAsia"/>
        </w:rPr>
        <w:t>4-1</w:t>
      </w:r>
      <w:r>
        <w:rPr>
          <w:rFonts w:hint="eastAsia"/>
        </w:rPr>
        <w:t>）</w:t>
      </w:r>
    </w:p>
    <w:p w14:paraId="0C73E7EC" w14:textId="77777777" w:rsidR="00894302" w:rsidRDefault="00894302" w:rsidP="00894302">
      <w:pPr>
        <w:spacing w:beforeLines="50" w:before="167" w:line="240" w:lineRule="auto"/>
        <w:ind w:firstLineChars="95" w:firstLine="228"/>
        <w:jc w:val="center"/>
      </w:pPr>
      <w:r>
        <w:t xml:space="preserve">                           </w:t>
      </w:r>
      <w:r>
        <w:rPr>
          <w:position w:val="-10"/>
        </w:rPr>
        <w:object w:dxaOrig="1624" w:dyaOrig="328" w14:anchorId="418728F9">
          <v:shape id="_x0000_i1099" type="#_x0000_t75" style="width:81pt;height:16.3pt" o:ole="">
            <v:imagedata r:id="rId201" o:title=""/>
          </v:shape>
          <o:OLEObject Type="Embed" ProgID="Equation.DSMT4" ShapeID="_x0000_i1099" DrawAspect="Content" ObjectID="_1653477679" r:id="rId202"/>
        </w:object>
      </w:r>
      <w:r>
        <w:rPr>
          <w:rFonts w:eastAsiaTheme="minorEastAsia" w:hint="eastAsia"/>
          <w:spacing w:val="-1"/>
          <w:kern w:val="0"/>
          <w:szCs w:val="22"/>
          <w:lang w:val="en-AU"/>
        </w:rPr>
        <w:t xml:space="preserve"> </w:t>
      </w:r>
      <w:r>
        <w:rPr>
          <w:rFonts w:eastAsiaTheme="minorEastAsia"/>
          <w:spacing w:val="-1"/>
          <w:kern w:val="0"/>
          <w:szCs w:val="22"/>
          <w:lang w:val="en-AU"/>
        </w:rPr>
        <w:t xml:space="preserve">                     </w:t>
      </w:r>
      <w:r>
        <w:rPr>
          <w:rFonts w:hint="eastAsia"/>
        </w:rPr>
        <w:t>（</w:t>
      </w:r>
      <w:r>
        <w:rPr>
          <w:rFonts w:hint="eastAsia"/>
        </w:rPr>
        <w:t>4-</w:t>
      </w:r>
      <w:r>
        <w:t>2</w:t>
      </w:r>
      <w:r>
        <w:rPr>
          <w:rFonts w:hint="eastAsia"/>
        </w:rPr>
        <w:t>）</w:t>
      </w:r>
      <w:r>
        <w:rPr>
          <w:rFonts w:hint="eastAsia"/>
        </w:rPr>
        <w:t xml:space="preserve"> </w:t>
      </w:r>
    </w:p>
    <w:p w14:paraId="5594F0E5" w14:textId="77777777" w:rsidR="00894302" w:rsidRDefault="00894302" w:rsidP="00894302">
      <w:pPr>
        <w:spacing w:beforeLines="50" w:before="167" w:line="240" w:lineRule="auto"/>
        <w:ind w:firstLineChars="95" w:firstLine="228"/>
        <w:jc w:val="center"/>
      </w:pPr>
      <w:r>
        <w:t xml:space="preserve">    </w:t>
      </w:r>
    </w:p>
    <w:p w14:paraId="4DEA68D1" w14:textId="77777777" w:rsidR="00894302" w:rsidRPr="00BF3377" w:rsidRDefault="00894302" w:rsidP="00894302">
      <w:pPr>
        <w:spacing w:beforeLines="50" w:before="167" w:line="240" w:lineRule="auto"/>
        <w:ind w:firstLineChars="0" w:firstLine="0"/>
        <w:jc w:val="center"/>
      </w:pPr>
      <w:r>
        <w:rPr>
          <w:noProof/>
          <w:sz w:val="21"/>
          <w:szCs w:val="21"/>
        </w:rPr>
        <w:drawing>
          <wp:inline distT="0" distB="0" distL="0" distR="0" wp14:anchorId="793BBC55" wp14:editId="03B50DF5">
            <wp:extent cx="4462780" cy="1748155"/>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462780" cy="1748155"/>
                    </a:xfrm>
                    <a:prstGeom prst="rect">
                      <a:avLst/>
                    </a:prstGeom>
                    <a:noFill/>
                    <a:ln>
                      <a:noFill/>
                    </a:ln>
                  </pic:spPr>
                </pic:pic>
              </a:graphicData>
            </a:graphic>
          </wp:inline>
        </w:drawing>
      </w:r>
    </w:p>
    <w:p w14:paraId="34C3FBC8" w14:textId="77777777" w:rsidR="00894302" w:rsidRDefault="00894302" w:rsidP="00894302">
      <w:pPr>
        <w:ind w:firstLineChars="800" w:firstLine="1680"/>
        <w:rPr>
          <w:sz w:val="21"/>
          <w:szCs w:val="21"/>
        </w:rPr>
      </w:pPr>
      <w:r>
        <w:rPr>
          <w:rFonts w:hint="eastAsia"/>
          <w:sz w:val="21"/>
          <w:szCs w:val="21"/>
        </w:rPr>
        <w:t>a)</w:t>
      </w:r>
      <w:r>
        <w:rPr>
          <w:sz w:val="21"/>
          <w:szCs w:val="21"/>
        </w:rPr>
        <w:t xml:space="preserve"> </w:t>
      </w:r>
      <w:r>
        <w:rPr>
          <w:rFonts w:hint="eastAsia"/>
          <w:sz w:val="21"/>
          <w:szCs w:val="21"/>
        </w:rPr>
        <w:t>普通结构</w:t>
      </w:r>
      <w:r>
        <w:rPr>
          <w:rFonts w:hint="eastAsia"/>
          <w:sz w:val="21"/>
          <w:szCs w:val="21"/>
        </w:rPr>
        <w:t xml:space="preserve"> </w:t>
      </w:r>
      <w:r>
        <w:rPr>
          <w:sz w:val="21"/>
          <w:szCs w:val="21"/>
        </w:rPr>
        <w:t xml:space="preserve">                     </w:t>
      </w:r>
      <w:r>
        <w:rPr>
          <w:rFonts w:hint="eastAsia"/>
          <w:sz w:val="21"/>
          <w:szCs w:val="21"/>
        </w:rPr>
        <w:t xml:space="preserve"> b</w:t>
      </w:r>
      <w:r>
        <w:rPr>
          <w:sz w:val="21"/>
          <w:szCs w:val="21"/>
        </w:rPr>
        <w:t xml:space="preserve">) </w:t>
      </w:r>
      <w:r>
        <w:rPr>
          <w:rFonts w:hint="eastAsia"/>
          <w:sz w:val="21"/>
          <w:szCs w:val="21"/>
        </w:rPr>
        <w:t>残差结构</w:t>
      </w:r>
    </w:p>
    <w:p w14:paraId="5D9F0A09" w14:textId="77777777" w:rsidR="00894302" w:rsidRDefault="00894302" w:rsidP="00894302">
      <w:pPr>
        <w:ind w:firstLineChars="695" w:firstLine="1459"/>
        <w:rPr>
          <w:sz w:val="21"/>
          <w:szCs w:val="21"/>
        </w:rPr>
      </w:pPr>
      <w:r>
        <w:rPr>
          <w:sz w:val="21"/>
          <w:szCs w:val="21"/>
        </w:rPr>
        <w:t>a) Normal structure                 b) Residual structure</w:t>
      </w:r>
    </w:p>
    <w:p w14:paraId="3950E811" w14:textId="6221CE3A" w:rsidR="00894302" w:rsidRDefault="00894302" w:rsidP="00894302">
      <w:pPr>
        <w:ind w:firstLineChars="0" w:firstLine="0"/>
        <w:jc w:val="center"/>
        <w:rPr>
          <w:sz w:val="21"/>
          <w:szCs w:val="21"/>
        </w:rPr>
      </w:pPr>
      <w:r>
        <w:rPr>
          <w:rFonts w:hint="eastAsia"/>
          <w:sz w:val="21"/>
          <w:szCs w:val="21"/>
        </w:rPr>
        <w:t>图</w:t>
      </w:r>
      <w:r>
        <w:rPr>
          <w:rFonts w:hint="eastAsia"/>
          <w:sz w:val="21"/>
          <w:szCs w:val="21"/>
        </w:rPr>
        <w:t>4-7</w:t>
      </w:r>
      <w:r>
        <w:rPr>
          <w:sz w:val="21"/>
          <w:szCs w:val="21"/>
        </w:rPr>
        <w:t xml:space="preserve"> </w:t>
      </w:r>
      <w:r>
        <w:rPr>
          <w:sz w:val="21"/>
          <w:szCs w:val="21"/>
        </w:rPr>
        <w:t>网络</w:t>
      </w:r>
      <w:r>
        <w:rPr>
          <w:rFonts w:hint="eastAsia"/>
          <w:sz w:val="21"/>
          <w:szCs w:val="21"/>
        </w:rPr>
        <w:t>基础结构对比</w:t>
      </w:r>
      <w:r>
        <w:rPr>
          <w:sz w:val="21"/>
          <w:szCs w:val="21"/>
          <w:vertAlign w:val="superscript"/>
        </w:rPr>
        <w:fldChar w:fldCharType="begin"/>
      </w:r>
      <w:r>
        <w:rPr>
          <w:sz w:val="21"/>
          <w:szCs w:val="21"/>
          <w:vertAlign w:val="superscript"/>
        </w:rPr>
        <w:instrText xml:space="preserve"> </w:instrText>
      </w:r>
      <w:r>
        <w:rPr>
          <w:rFonts w:hint="eastAsia"/>
          <w:sz w:val="21"/>
          <w:szCs w:val="21"/>
          <w:vertAlign w:val="superscript"/>
        </w:rPr>
        <w:instrText>REF _Ref39183615 \r \h</w:instrText>
      </w:r>
      <w:r>
        <w:rPr>
          <w:sz w:val="21"/>
          <w:szCs w:val="21"/>
          <w:vertAlign w:val="superscript"/>
        </w:rPr>
        <w:instrText xml:space="preserve">  \* MERGEFORMAT </w:instrText>
      </w:r>
      <w:r>
        <w:rPr>
          <w:sz w:val="21"/>
          <w:szCs w:val="21"/>
          <w:vertAlign w:val="superscript"/>
        </w:rPr>
      </w:r>
      <w:r>
        <w:rPr>
          <w:sz w:val="21"/>
          <w:szCs w:val="21"/>
          <w:vertAlign w:val="superscript"/>
        </w:rPr>
        <w:fldChar w:fldCharType="separate"/>
      </w:r>
      <w:r w:rsidR="00835F82">
        <w:rPr>
          <w:sz w:val="21"/>
          <w:szCs w:val="21"/>
          <w:vertAlign w:val="superscript"/>
        </w:rPr>
        <w:t>[46]</w:t>
      </w:r>
      <w:r>
        <w:rPr>
          <w:sz w:val="21"/>
          <w:szCs w:val="21"/>
          <w:vertAlign w:val="superscript"/>
        </w:rPr>
        <w:fldChar w:fldCharType="end"/>
      </w:r>
    </w:p>
    <w:p w14:paraId="6FE3A41F" w14:textId="5C0DAF0D" w:rsidR="00894302" w:rsidRDefault="00894302" w:rsidP="00894302">
      <w:pPr>
        <w:ind w:firstLineChars="0" w:firstLine="0"/>
        <w:jc w:val="center"/>
      </w:pPr>
      <w:r>
        <w:rPr>
          <w:rFonts w:hint="eastAsia"/>
          <w:sz w:val="21"/>
          <w:szCs w:val="21"/>
        </w:rPr>
        <w:t>Fig.4-7</w:t>
      </w:r>
      <w:r>
        <w:rPr>
          <w:sz w:val="21"/>
          <w:szCs w:val="21"/>
        </w:rPr>
        <w:t xml:space="preserve"> Network infrastructure comparison</w:t>
      </w:r>
      <w:r>
        <w:rPr>
          <w:sz w:val="21"/>
          <w:szCs w:val="21"/>
          <w:vertAlign w:val="superscript"/>
        </w:rPr>
        <w:fldChar w:fldCharType="begin"/>
      </w:r>
      <w:r>
        <w:rPr>
          <w:sz w:val="21"/>
          <w:szCs w:val="21"/>
          <w:vertAlign w:val="superscript"/>
        </w:rPr>
        <w:instrText xml:space="preserve"> REF _Ref39183615 \r \h  \* MERGEFORMAT </w:instrText>
      </w:r>
      <w:r>
        <w:rPr>
          <w:sz w:val="21"/>
          <w:szCs w:val="21"/>
          <w:vertAlign w:val="superscript"/>
        </w:rPr>
      </w:r>
      <w:r>
        <w:rPr>
          <w:sz w:val="21"/>
          <w:szCs w:val="21"/>
          <w:vertAlign w:val="superscript"/>
        </w:rPr>
        <w:fldChar w:fldCharType="separate"/>
      </w:r>
      <w:r w:rsidR="00835F82">
        <w:rPr>
          <w:sz w:val="21"/>
          <w:szCs w:val="21"/>
          <w:vertAlign w:val="superscript"/>
        </w:rPr>
        <w:t>[46]</w:t>
      </w:r>
      <w:r>
        <w:rPr>
          <w:sz w:val="21"/>
          <w:szCs w:val="21"/>
          <w:vertAlign w:val="superscript"/>
        </w:rPr>
        <w:fldChar w:fldCharType="end"/>
      </w:r>
    </w:p>
    <w:p w14:paraId="0B1C3233" w14:textId="77777777" w:rsidR="00894302" w:rsidRDefault="00894302" w:rsidP="00894302">
      <w:pPr>
        <w:ind w:firstLineChars="95" w:firstLine="228"/>
        <w:jc w:val="center"/>
      </w:pPr>
    </w:p>
    <w:p w14:paraId="53BE8899" w14:textId="77777777" w:rsidR="00894302" w:rsidRDefault="00894302" w:rsidP="00894302">
      <w:pPr>
        <w:widowControl/>
        <w:ind w:firstLine="480"/>
      </w:pPr>
      <w:r>
        <w:rPr>
          <w:rFonts w:hint="eastAsia"/>
        </w:rPr>
        <w:t>下面将从数值上进行简单分析，假设两个网络的输入</w:t>
      </w:r>
      <w:r>
        <w:rPr>
          <w:position w:val="-6"/>
        </w:rPr>
        <w:object w:dxaOrig="664" w:dyaOrig="264" w14:anchorId="53E513E5">
          <v:shape id="_x0000_i1100" type="#_x0000_t75" style="width:33.45pt;height:13.3pt" o:ole="">
            <v:imagedata r:id="rId204" o:title=""/>
          </v:shape>
          <o:OLEObject Type="Embed" ProgID="Equation.DSMT4" ShapeID="_x0000_i1100" DrawAspect="Content" ObjectID="_1653477680" r:id="rId205"/>
        </w:object>
      </w:r>
      <w:r>
        <w:rPr>
          <w:rFonts w:hint="eastAsia"/>
        </w:rPr>
        <w:t>，期望输出函数</w:t>
      </w:r>
      <w:r>
        <w:rPr>
          <w:position w:val="-10"/>
        </w:rPr>
        <w:object w:dxaOrig="1208" w:dyaOrig="328" w14:anchorId="16391242">
          <v:shape id="_x0000_i1101" type="#_x0000_t75" style="width:60.85pt;height:16.3pt" o:ole="">
            <v:imagedata r:id="rId206" o:title=""/>
          </v:shape>
          <o:OLEObject Type="Embed" ProgID="Equation.DSMT4" ShapeID="_x0000_i1101" DrawAspect="Content" ObjectID="_1653477681" r:id="rId207"/>
        </w:object>
      </w:r>
      <w:r>
        <w:rPr>
          <w:rFonts w:hint="eastAsia"/>
        </w:rPr>
        <w:t>，图</w:t>
      </w:r>
      <w:r>
        <w:rPr>
          <w:rFonts w:hint="eastAsia"/>
        </w:rPr>
        <w:t>4-7</w:t>
      </w:r>
      <w:r>
        <w:t xml:space="preserve"> </w:t>
      </w:r>
      <w:r>
        <w:rPr>
          <w:rFonts w:hint="eastAsia"/>
        </w:rPr>
        <w:t>a)</w:t>
      </w:r>
      <w:r>
        <w:t xml:space="preserve"> </w:t>
      </w:r>
      <w:r>
        <w:rPr>
          <w:rFonts w:hint="eastAsia"/>
        </w:rPr>
        <w:t>中学习目标</w:t>
      </w:r>
      <w:r>
        <w:rPr>
          <w:position w:val="-10"/>
        </w:rPr>
        <w:object w:dxaOrig="544" w:dyaOrig="328" w14:anchorId="267E2E31">
          <v:shape id="_x0000_i1102" type="#_x0000_t75" style="width:27pt;height:16.3pt" o:ole="">
            <v:imagedata r:id="rId208" o:title=""/>
          </v:shape>
          <o:OLEObject Type="Embed" ProgID="Equation.DSMT4" ShapeID="_x0000_i1102" DrawAspect="Content" ObjectID="_1653477682" r:id="rId209"/>
        </w:object>
      </w:r>
      <w:r>
        <w:rPr>
          <w:rFonts w:hint="eastAsia"/>
        </w:rPr>
        <w:t>与</w:t>
      </w:r>
      <w:r>
        <w:rPr>
          <w:position w:val="-10"/>
        </w:rPr>
        <w:object w:dxaOrig="592" w:dyaOrig="328" w14:anchorId="51BEDAD4">
          <v:shape id="_x0000_i1103" type="#_x0000_t75" style="width:29.15pt;height:16.3pt" o:ole="">
            <v:imagedata r:id="rId210" o:title=""/>
          </v:shape>
          <o:OLEObject Type="Embed" ProgID="Equation.DSMT4" ShapeID="_x0000_i1103" DrawAspect="Content" ObjectID="_1653477683" r:id="rId211"/>
        </w:object>
      </w:r>
      <w:r>
        <w:rPr>
          <w:rFonts w:hint="eastAsia"/>
        </w:rPr>
        <w:t>相同，即为</w:t>
      </w:r>
      <w:r>
        <w:rPr>
          <w:rFonts w:hint="eastAsia"/>
        </w:rPr>
        <w:t>10</w:t>
      </w:r>
      <w:r>
        <w:rPr>
          <w:rFonts w:hint="eastAsia"/>
        </w:rPr>
        <w:t>到</w:t>
      </w:r>
      <w:r>
        <w:rPr>
          <w:rFonts w:hint="eastAsia"/>
        </w:rPr>
        <w:t>10.5</w:t>
      </w:r>
      <w:r>
        <w:rPr>
          <w:rFonts w:hint="eastAsia"/>
        </w:rPr>
        <w:t>的映射，但图</w:t>
      </w:r>
      <w:r>
        <w:rPr>
          <w:rFonts w:hint="eastAsia"/>
        </w:rPr>
        <w:t>4-7 b)</w:t>
      </w:r>
      <w:r>
        <w:t xml:space="preserve"> </w:t>
      </w:r>
      <w:r>
        <w:rPr>
          <w:rFonts w:hint="eastAsia"/>
        </w:rPr>
        <w:t>中学习目标</w:t>
      </w:r>
      <w:r>
        <w:rPr>
          <w:position w:val="-10"/>
        </w:rPr>
        <w:object w:dxaOrig="1624" w:dyaOrig="328" w14:anchorId="21DDC65E">
          <v:shape id="_x0000_i1104" type="#_x0000_t75" style="width:81pt;height:16.3pt" o:ole="">
            <v:imagedata r:id="rId212" o:title=""/>
          </v:shape>
          <o:OLEObject Type="Embed" ProgID="Equation.DSMT4" ShapeID="_x0000_i1104" DrawAspect="Content" ObjectID="_1653477684" r:id="rId213"/>
        </w:object>
      </w:r>
      <w:r>
        <w:rPr>
          <w:rFonts w:hint="eastAsia"/>
        </w:rPr>
        <w:t>，则残差结构为</w:t>
      </w:r>
      <w:r>
        <w:rPr>
          <w:rFonts w:hint="eastAsia"/>
        </w:rPr>
        <w:t>10</w:t>
      </w:r>
      <w:r>
        <w:rPr>
          <w:rFonts w:hint="eastAsia"/>
        </w:rPr>
        <w:t>到</w:t>
      </w:r>
      <w:r>
        <w:rPr>
          <w:rFonts w:hint="eastAsia"/>
        </w:rPr>
        <w:t>0.5</w:t>
      </w:r>
      <w:r>
        <w:rPr>
          <w:rFonts w:hint="eastAsia"/>
        </w:rPr>
        <w:t>的映射，此时假设网络训练后实际输出为</w:t>
      </w:r>
      <w:r>
        <w:rPr>
          <w:rFonts w:hint="eastAsia"/>
        </w:rPr>
        <w:t>11</w:t>
      </w:r>
      <w:r>
        <w:rPr>
          <w:rFonts w:hint="eastAsia"/>
        </w:rPr>
        <w:t>，则普通卷积网络的学习目标变化率为</w:t>
      </w:r>
      <w:r>
        <w:rPr>
          <w:rFonts w:hint="eastAsia"/>
        </w:rPr>
        <w:t>(11-10.5)</w:t>
      </w:r>
      <w:r>
        <w:t xml:space="preserve"> </w:t>
      </w:r>
      <w:r>
        <w:rPr>
          <w:rFonts w:hint="eastAsia"/>
        </w:rPr>
        <w:t>/</w:t>
      </w:r>
      <w:r>
        <w:t xml:space="preserve"> </w:t>
      </w:r>
      <w:r>
        <w:rPr>
          <w:rFonts w:hint="eastAsia"/>
        </w:rPr>
        <w:t>10.5</w:t>
      </w:r>
      <w:r>
        <w:t xml:space="preserve"> </w:t>
      </w:r>
      <w:r>
        <w:rPr>
          <w:rFonts w:hint="eastAsia"/>
        </w:rPr>
        <w:t>=</w:t>
      </w:r>
      <w:r>
        <w:t xml:space="preserve"> </w:t>
      </w:r>
      <w:r>
        <w:rPr>
          <w:rFonts w:hint="eastAsia"/>
        </w:rPr>
        <w:t>4.7%</w:t>
      </w:r>
      <w:r>
        <w:rPr>
          <w:rFonts w:hint="eastAsia"/>
        </w:rPr>
        <w:t>，而残差结构的学习目标变化率为</w:t>
      </w:r>
      <w:r>
        <w:rPr>
          <w:rFonts w:hint="eastAsia"/>
        </w:rPr>
        <w:t>(1</w:t>
      </w:r>
      <w:r>
        <w:t xml:space="preserve"> </w:t>
      </w:r>
      <w:r>
        <w:rPr>
          <w:rFonts w:hint="eastAsia"/>
        </w:rPr>
        <w:t>-</w:t>
      </w:r>
      <w:r>
        <w:t xml:space="preserve"> </w:t>
      </w:r>
      <w:r>
        <w:rPr>
          <w:rFonts w:hint="eastAsia"/>
        </w:rPr>
        <w:t>0.5)</w:t>
      </w:r>
      <w:r>
        <w:t xml:space="preserve"> </w:t>
      </w:r>
      <w:r>
        <w:rPr>
          <w:rFonts w:hint="eastAsia"/>
        </w:rPr>
        <w:t>/</w:t>
      </w:r>
      <w:r>
        <w:t xml:space="preserve"> </w:t>
      </w:r>
      <w:r>
        <w:rPr>
          <w:rFonts w:hint="eastAsia"/>
        </w:rPr>
        <w:t>0.5</w:t>
      </w:r>
      <w:r>
        <w:t xml:space="preserve"> </w:t>
      </w:r>
      <w:r>
        <w:rPr>
          <w:rFonts w:hint="eastAsia"/>
        </w:rPr>
        <w:t>=</w:t>
      </w:r>
      <w:r>
        <w:t xml:space="preserve"> </w:t>
      </w:r>
      <w:r>
        <w:rPr>
          <w:rFonts w:hint="eastAsia"/>
        </w:rPr>
        <w:t>100%</w:t>
      </w:r>
      <w:r>
        <w:rPr>
          <w:rFonts w:hint="eastAsia"/>
        </w:rPr>
        <w:t>，由此可见，</w:t>
      </w:r>
      <w:r w:rsidR="00331577">
        <w:rPr>
          <w:rFonts w:hint="eastAsia"/>
        </w:rPr>
        <w:t>捷径连接</w:t>
      </w:r>
      <w:r>
        <w:rPr>
          <w:rFonts w:hint="eastAsia"/>
        </w:rPr>
        <w:t>的方式可以看作放大了数值的细小变化，也说明了残差网络对输出的细小变化更为敏感。</w:t>
      </w:r>
    </w:p>
    <w:p w14:paraId="4F8B26A7" w14:textId="77777777" w:rsidR="00894302" w:rsidRDefault="00894302" w:rsidP="00894302">
      <w:pPr>
        <w:widowControl/>
        <w:spacing w:line="300" w:lineRule="auto"/>
        <w:ind w:firstLineChars="0" w:firstLine="468"/>
      </w:pPr>
      <w:r>
        <w:rPr>
          <w:rFonts w:hint="eastAsia"/>
        </w:rPr>
        <w:t>当从误差的反向传播来看，对残差结构求偏导，即式（</w:t>
      </w:r>
      <w:r>
        <w:rPr>
          <w:rFonts w:hint="eastAsia"/>
        </w:rPr>
        <w:t>4-3</w:t>
      </w:r>
      <w:r>
        <w:rPr>
          <w:rFonts w:hint="eastAsia"/>
        </w:rPr>
        <w:t>）：</w:t>
      </w:r>
    </w:p>
    <w:p w14:paraId="2856C30A" w14:textId="77777777" w:rsidR="00894302" w:rsidRDefault="00894302" w:rsidP="00894302">
      <w:pPr>
        <w:widowControl/>
        <w:spacing w:line="300" w:lineRule="auto"/>
        <w:ind w:firstLineChars="0" w:firstLine="468"/>
      </w:pPr>
    </w:p>
    <w:p w14:paraId="23851F77" w14:textId="77777777" w:rsidR="00894302" w:rsidRDefault="00894302" w:rsidP="00894302">
      <w:pPr>
        <w:widowControl/>
        <w:spacing w:line="240" w:lineRule="auto"/>
        <w:ind w:firstLineChars="0" w:firstLine="471"/>
        <w:jc w:val="right"/>
      </w:pPr>
      <w:r>
        <w:rPr>
          <w:rFonts w:hint="eastAsia"/>
        </w:rPr>
        <w:t xml:space="preserve"> </w:t>
      </w:r>
      <w:r>
        <w:t xml:space="preserve">                </w:t>
      </w:r>
      <w:r>
        <w:rPr>
          <w:sz w:val="28"/>
          <w:szCs w:val="28"/>
        </w:rPr>
        <w:t xml:space="preserve"> </w:t>
      </w:r>
      <w:r>
        <w:rPr>
          <w:position w:val="-24"/>
        </w:rPr>
        <w:object w:dxaOrig="1864" w:dyaOrig="616" w14:anchorId="540FC556">
          <v:shape id="_x0000_i1105" type="#_x0000_t75" style="width:92.55pt;height:31.3pt" o:ole="">
            <v:imagedata r:id="rId214" o:title=""/>
          </v:shape>
          <o:OLEObject Type="Embed" ProgID="Equation.DSMT4" ShapeID="_x0000_i1105" DrawAspect="Content" ObjectID="_1653477685" r:id="rId215"/>
        </w:object>
      </w:r>
      <w:r>
        <w:t xml:space="preserve">                 </w:t>
      </w:r>
      <w:r>
        <w:rPr>
          <w:rFonts w:hint="eastAsia"/>
        </w:rPr>
        <w:t>（</w:t>
      </w:r>
      <w:r>
        <w:rPr>
          <w:rFonts w:hint="eastAsia"/>
        </w:rPr>
        <w:t>4-3</w:t>
      </w:r>
      <w:r>
        <w:rPr>
          <w:rFonts w:hint="eastAsia"/>
        </w:rPr>
        <w:t>）</w:t>
      </w:r>
    </w:p>
    <w:p w14:paraId="4514E0FC" w14:textId="77777777" w:rsidR="00894302" w:rsidRDefault="00894302" w:rsidP="00894302">
      <w:pPr>
        <w:widowControl/>
        <w:spacing w:line="240" w:lineRule="auto"/>
        <w:ind w:firstLineChars="0" w:firstLine="471"/>
        <w:jc w:val="right"/>
      </w:pPr>
    </w:p>
    <w:p w14:paraId="48B597EF" w14:textId="2D48D020" w:rsidR="00894302" w:rsidRDefault="00894302" w:rsidP="00894302">
      <w:pPr>
        <w:widowControl/>
        <w:spacing w:line="300" w:lineRule="auto"/>
        <w:ind w:firstLineChars="0" w:firstLine="0"/>
      </w:pPr>
      <w:r>
        <w:rPr>
          <w:rFonts w:hint="eastAsia"/>
        </w:rPr>
        <w:lastRenderedPageBreak/>
        <w:t>对普通网络结构来说，层数过多网络较深时会导致在反向传播过程中，偏导数不断相乘，结果趋近于</w:t>
      </w:r>
      <w:r>
        <w:rPr>
          <w:rFonts w:hint="eastAsia"/>
        </w:rPr>
        <w:t>0</w:t>
      </w:r>
      <w:r>
        <w:rPr>
          <w:rFonts w:hint="eastAsia"/>
        </w:rPr>
        <w:t>，导致梯度消失，但是在残差结构中，偏导数在</w:t>
      </w:r>
      <w:r>
        <w:rPr>
          <w:rFonts w:hint="eastAsia"/>
        </w:rPr>
        <w:t>1</w:t>
      </w:r>
      <w:r>
        <w:rPr>
          <w:rFonts w:hint="eastAsia"/>
        </w:rPr>
        <w:t>附近，可以避免连续相乘时的梯度消失问题。</w:t>
      </w:r>
    </w:p>
    <w:p w14:paraId="799297B8" w14:textId="77777777" w:rsidR="00894302" w:rsidRDefault="00894302" w:rsidP="00894302">
      <w:pPr>
        <w:spacing w:before="480" w:after="360" w:line="240" w:lineRule="auto"/>
        <w:ind w:firstLineChars="0" w:firstLine="0"/>
        <w:outlineLvl w:val="2"/>
        <w:rPr>
          <w:rFonts w:eastAsia="黑体"/>
          <w:sz w:val="30"/>
        </w:rPr>
      </w:pPr>
      <w:bookmarkStart w:id="66" w:name="_Toc40095330"/>
      <w:r>
        <w:rPr>
          <w:rFonts w:eastAsia="黑体"/>
          <w:sz w:val="30"/>
        </w:rPr>
        <w:t>4</w:t>
      </w:r>
      <w:r>
        <w:rPr>
          <w:rFonts w:eastAsia="黑体" w:hint="eastAsia"/>
          <w:sz w:val="30"/>
        </w:rPr>
        <w:t>.2</w:t>
      </w:r>
      <w:r>
        <w:rPr>
          <w:rFonts w:eastAsia="黑体"/>
          <w:sz w:val="30"/>
        </w:rPr>
        <w:t>.</w:t>
      </w:r>
      <w:r>
        <w:rPr>
          <w:rFonts w:eastAsia="黑体" w:hint="eastAsia"/>
          <w:sz w:val="30"/>
        </w:rPr>
        <w:t>2</w:t>
      </w:r>
      <w:r>
        <w:rPr>
          <w:rFonts w:eastAsia="黑体"/>
          <w:sz w:val="30"/>
        </w:rPr>
        <w:t xml:space="preserve">  </w:t>
      </w:r>
      <w:r>
        <w:rPr>
          <w:rFonts w:eastAsia="黑体" w:hint="eastAsia"/>
          <w:sz w:val="28"/>
          <w:szCs w:val="22"/>
        </w:rPr>
        <w:t>时间</w:t>
      </w:r>
      <w:r w:rsidR="003262ED">
        <w:rPr>
          <w:rFonts w:eastAsia="黑体" w:hint="eastAsia"/>
          <w:sz w:val="28"/>
          <w:szCs w:val="22"/>
        </w:rPr>
        <w:t>序列</w:t>
      </w:r>
      <w:r>
        <w:rPr>
          <w:rFonts w:eastAsia="黑体" w:hint="eastAsia"/>
          <w:sz w:val="28"/>
          <w:szCs w:val="22"/>
        </w:rPr>
        <w:t>提取</w:t>
      </w:r>
      <w:bookmarkEnd w:id="66"/>
    </w:p>
    <w:p w14:paraId="07D35D44" w14:textId="38F9DF0D" w:rsidR="00894302" w:rsidRDefault="00894302" w:rsidP="00894302">
      <w:pPr>
        <w:pStyle w:val="af2"/>
        <w:shd w:val="clear" w:color="auto" w:fill="FFFFFF"/>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本节设计的定位模型是基于</w:t>
      </w:r>
      <w:r>
        <w:rPr>
          <w:rFonts w:ascii="Times New Roman" w:hAnsi="Times New Roman" w:cs="Times New Roman" w:hint="eastAsia"/>
          <w:kern w:val="2"/>
        </w:rPr>
        <w:t>RSSI</w:t>
      </w:r>
      <w:r>
        <w:rPr>
          <w:rFonts w:ascii="Times New Roman" w:hAnsi="Times New Roman" w:cs="Times New Roman" w:hint="eastAsia"/>
          <w:kern w:val="2"/>
        </w:rPr>
        <w:t>时间序列的，首先要对时间</w:t>
      </w:r>
      <w:r w:rsidR="003262ED">
        <w:rPr>
          <w:rFonts w:ascii="Times New Roman" w:hAnsi="Times New Roman" w:cs="Times New Roman" w:hint="eastAsia"/>
          <w:kern w:val="2"/>
        </w:rPr>
        <w:t>序列</w:t>
      </w:r>
      <w:r>
        <w:rPr>
          <w:rFonts w:ascii="Times New Roman" w:hAnsi="Times New Roman" w:cs="Times New Roman" w:hint="eastAsia"/>
          <w:kern w:val="2"/>
        </w:rPr>
        <w:t>进行提取。</w:t>
      </w:r>
      <w:r>
        <w:rPr>
          <w:rFonts w:ascii="Times New Roman" w:hAnsi="Times New Roman" w:cs="Times New Roman"/>
          <w:kern w:val="2"/>
        </w:rPr>
        <w:t>由于</w:t>
      </w:r>
      <w:r>
        <w:rPr>
          <w:rFonts w:ascii="Times New Roman" w:hAnsi="Times New Roman" w:cs="Times New Roman"/>
          <w:kern w:val="2"/>
        </w:rPr>
        <w:t>UJIIndoorLoc</w:t>
      </w:r>
      <w:r>
        <w:rPr>
          <w:rFonts w:ascii="Times New Roman" w:hAnsi="Times New Roman" w:cs="Times New Roman"/>
          <w:kern w:val="2"/>
        </w:rPr>
        <w:t>数据集在同一</w:t>
      </w:r>
      <w:r>
        <w:rPr>
          <w:rFonts w:ascii="Times New Roman" w:hAnsi="Times New Roman" w:cs="Times New Roman" w:hint="eastAsia"/>
          <w:kern w:val="2"/>
        </w:rPr>
        <w:t>经纬度处</w:t>
      </w:r>
      <w:r>
        <w:rPr>
          <w:rFonts w:ascii="Times New Roman" w:hAnsi="Times New Roman" w:cs="Times New Roman"/>
          <w:kern w:val="2"/>
        </w:rPr>
        <w:t>没有足够多的</w:t>
      </w:r>
      <w:r>
        <w:rPr>
          <w:rFonts w:ascii="Times New Roman" w:hAnsi="Times New Roman" w:cs="Times New Roman" w:hint="eastAsia"/>
          <w:kern w:val="2"/>
        </w:rPr>
        <w:t>Wi-Fi</w:t>
      </w:r>
      <w:r>
        <w:rPr>
          <w:rFonts w:ascii="Times New Roman" w:hAnsi="Times New Roman" w:cs="Times New Roman" w:hint="eastAsia"/>
          <w:kern w:val="2"/>
        </w:rPr>
        <w:t>指纹数据</w:t>
      </w:r>
      <w:r>
        <w:rPr>
          <w:rFonts w:ascii="Times New Roman" w:hAnsi="Times New Roman" w:cs="Times New Roman"/>
          <w:kern w:val="2"/>
        </w:rPr>
        <w:t>，因此必须</w:t>
      </w:r>
      <w:r>
        <w:rPr>
          <w:rFonts w:ascii="Times New Roman" w:hAnsi="Times New Roman" w:cs="Times New Roman" w:hint="eastAsia"/>
          <w:kern w:val="2"/>
        </w:rPr>
        <w:t>对</w:t>
      </w:r>
      <w:r>
        <w:rPr>
          <w:rFonts w:ascii="Times New Roman" w:hAnsi="Times New Roman" w:cs="Times New Roman"/>
          <w:kern w:val="2"/>
        </w:rPr>
        <w:t>数据</w:t>
      </w:r>
      <w:r>
        <w:rPr>
          <w:rFonts w:ascii="Times New Roman" w:hAnsi="Times New Roman" w:cs="Times New Roman" w:hint="eastAsia"/>
          <w:kern w:val="2"/>
        </w:rPr>
        <w:t>进行预处理，</w:t>
      </w:r>
      <w:r>
        <w:rPr>
          <w:rFonts w:ascii="Times New Roman" w:hAnsi="Times New Roman" w:cs="Times New Roman"/>
          <w:kern w:val="2"/>
        </w:rPr>
        <w:t>以获得</w:t>
      </w:r>
      <w:r>
        <w:rPr>
          <w:rFonts w:ascii="Times New Roman" w:hAnsi="Times New Roman" w:cs="Times New Roman" w:hint="eastAsia"/>
          <w:kern w:val="2"/>
        </w:rPr>
        <w:t>同一位置的连续</w:t>
      </w:r>
      <w:r>
        <w:rPr>
          <w:rFonts w:ascii="Times New Roman" w:hAnsi="Times New Roman" w:cs="Times New Roman" w:hint="eastAsia"/>
          <w:kern w:val="2"/>
        </w:rPr>
        <w:t>RSSI</w:t>
      </w:r>
      <w:r>
        <w:rPr>
          <w:rFonts w:ascii="Times New Roman" w:hAnsi="Times New Roman" w:cs="Times New Roman" w:hint="eastAsia"/>
          <w:kern w:val="2"/>
        </w:rPr>
        <w:t>读数</w:t>
      </w:r>
      <w:r>
        <w:rPr>
          <w:rFonts w:ascii="Times New Roman" w:hAnsi="Times New Roman" w:cs="Times New Roman"/>
          <w:kern w:val="2"/>
        </w:rPr>
        <w:t>。</w:t>
      </w:r>
      <w:r>
        <w:rPr>
          <w:rFonts w:ascii="Times New Roman" w:hAnsi="Times New Roman" w:cs="Times New Roman" w:hint="eastAsia"/>
          <w:kern w:val="2"/>
        </w:rPr>
        <w:t>数据集覆盖区域的大小由经纬度的最大值及最小值差值确定，长约为</w:t>
      </w:r>
      <w:r>
        <w:rPr>
          <w:rFonts w:ascii="Times New Roman" w:hAnsi="Times New Roman" w:cs="Times New Roman" w:hint="eastAsia"/>
          <w:kern w:val="2"/>
        </w:rPr>
        <w:t>396.07</w:t>
      </w:r>
      <w:r>
        <w:rPr>
          <w:rFonts w:ascii="Times New Roman" w:hAnsi="Times New Roman" w:cs="Times New Roman"/>
          <w:kern w:val="2"/>
        </w:rPr>
        <w:t xml:space="preserve"> </w:t>
      </w:r>
      <w:r>
        <w:rPr>
          <w:rFonts w:ascii="Times New Roman" w:hAnsi="Times New Roman" w:cs="Times New Roman" w:hint="eastAsia"/>
          <w:kern w:val="2"/>
        </w:rPr>
        <w:t>m</w:t>
      </w:r>
      <w:r>
        <w:rPr>
          <w:rFonts w:ascii="Times New Roman" w:hAnsi="Times New Roman" w:cs="Times New Roman" w:hint="eastAsia"/>
          <w:kern w:val="2"/>
        </w:rPr>
        <w:t>，宽约为</w:t>
      </w:r>
      <w:r>
        <w:rPr>
          <w:rFonts w:ascii="Times New Roman" w:hAnsi="Times New Roman" w:cs="Times New Roman" w:hint="eastAsia"/>
          <w:kern w:val="2"/>
        </w:rPr>
        <w:t>271.62</w:t>
      </w:r>
      <w:r>
        <w:rPr>
          <w:rFonts w:ascii="Times New Roman" w:hAnsi="Times New Roman" w:cs="Times New Roman"/>
          <w:kern w:val="2"/>
        </w:rPr>
        <w:t xml:space="preserve"> </w:t>
      </w:r>
      <w:r>
        <w:rPr>
          <w:rFonts w:ascii="Times New Roman" w:hAnsi="Times New Roman" w:cs="Times New Roman" w:hint="eastAsia"/>
          <w:kern w:val="2"/>
        </w:rPr>
        <w:t>m</w:t>
      </w:r>
      <w:r>
        <w:rPr>
          <w:rFonts w:ascii="Times New Roman" w:hAnsi="Times New Roman" w:cs="Times New Roman" w:hint="eastAsia"/>
          <w:kern w:val="2"/>
        </w:rPr>
        <w:t>。首先对</w:t>
      </w:r>
      <w:r>
        <w:rPr>
          <w:rFonts w:ascii="Times New Roman" w:hAnsi="Times New Roman" w:cs="Times New Roman"/>
          <w:kern w:val="2"/>
        </w:rPr>
        <w:t>数据集覆盖的</w:t>
      </w:r>
      <w:r>
        <w:rPr>
          <w:rFonts w:ascii="Times New Roman" w:hAnsi="Times New Roman" w:cs="Times New Roman" w:hint="eastAsia"/>
          <w:kern w:val="2"/>
        </w:rPr>
        <w:t>区域进行网格划分，</w:t>
      </w:r>
      <w:r>
        <w:rPr>
          <w:rFonts w:ascii="Times New Roman" w:hAnsi="Times New Roman" w:cs="Times New Roman"/>
          <w:kern w:val="2"/>
        </w:rPr>
        <w:t>然后根据其经度和纬度将</w:t>
      </w:r>
      <w:r>
        <w:rPr>
          <w:rFonts w:ascii="Times New Roman" w:hAnsi="Times New Roman" w:cs="Times New Roman" w:hint="eastAsia"/>
          <w:kern w:val="2"/>
        </w:rPr>
        <w:t>所有数据</w:t>
      </w:r>
      <w:r>
        <w:rPr>
          <w:rFonts w:ascii="Times New Roman" w:hAnsi="Times New Roman" w:cs="Times New Roman"/>
          <w:kern w:val="2"/>
        </w:rPr>
        <w:t>分配</w:t>
      </w:r>
      <w:r>
        <w:rPr>
          <w:rFonts w:ascii="Times New Roman" w:hAnsi="Times New Roman" w:cs="Times New Roman" w:hint="eastAsia"/>
          <w:kern w:val="2"/>
        </w:rPr>
        <w:t>到对应网格。</w:t>
      </w:r>
      <w:r>
        <w:rPr>
          <w:rFonts w:ascii="Times New Roman" w:hAnsi="Times New Roman" w:cs="Times New Roman"/>
          <w:kern w:val="2"/>
        </w:rPr>
        <w:t>对于</w:t>
      </w:r>
      <w:r>
        <w:rPr>
          <w:rFonts w:ascii="Times New Roman" w:hAnsi="Times New Roman" w:cs="Times New Roman" w:hint="eastAsia"/>
          <w:kern w:val="2"/>
        </w:rPr>
        <w:t>网格中的每条记录，</w:t>
      </w:r>
      <w:r w:rsidR="00331577">
        <w:rPr>
          <w:rFonts w:ascii="Times New Roman" w:hAnsi="Times New Roman" w:cs="Times New Roman" w:hint="eastAsia"/>
          <w:kern w:val="2"/>
        </w:rPr>
        <w:t>首先</w:t>
      </w:r>
      <w:r>
        <w:rPr>
          <w:rFonts w:ascii="Times New Roman" w:hAnsi="Times New Roman" w:cs="Times New Roman" w:hint="eastAsia"/>
          <w:kern w:val="2"/>
        </w:rPr>
        <w:t>根据时间戳进行排序，</w:t>
      </w:r>
      <w:r w:rsidR="00331577">
        <w:rPr>
          <w:rFonts w:ascii="Times New Roman" w:hAnsi="Times New Roman" w:cs="Times New Roman" w:hint="eastAsia"/>
          <w:kern w:val="2"/>
        </w:rPr>
        <w:t>例</w:t>
      </w:r>
      <w:r>
        <w:rPr>
          <w:rFonts w:ascii="Times New Roman" w:hAnsi="Times New Roman" w:cs="Times New Roman" w:hint="eastAsia"/>
          <w:kern w:val="2"/>
        </w:rPr>
        <w:t>如该组获得</w:t>
      </w:r>
      <w:r>
        <w:rPr>
          <w:rFonts w:ascii="Times New Roman" w:hAnsi="Times New Roman" w:cs="Times New Roman" w:hint="eastAsia"/>
          <w:kern w:val="2"/>
        </w:rPr>
        <w:t>50</w:t>
      </w:r>
      <w:r>
        <w:rPr>
          <w:rFonts w:ascii="Times New Roman" w:hAnsi="Times New Roman" w:cs="Times New Roman"/>
          <w:kern w:val="2"/>
        </w:rPr>
        <w:t xml:space="preserve"> </w:t>
      </w:r>
      <w:r>
        <w:rPr>
          <w:rFonts w:ascii="Times New Roman" w:hAnsi="Times New Roman" w:cs="Times New Roman" w:hint="eastAsia"/>
          <w:kern w:val="2"/>
        </w:rPr>
        <w:t>s</w:t>
      </w:r>
      <w:r>
        <w:rPr>
          <w:rFonts w:ascii="Times New Roman" w:hAnsi="Times New Roman" w:cs="Times New Roman" w:hint="eastAsia"/>
          <w:kern w:val="2"/>
        </w:rPr>
        <w:t>的数据，每</w:t>
      </w:r>
      <w:r>
        <w:rPr>
          <w:rFonts w:ascii="Times New Roman" w:hAnsi="Times New Roman" w:cs="Times New Roman" w:hint="eastAsia"/>
          <w:kern w:val="2"/>
        </w:rPr>
        <w:t>1</w:t>
      </w:r>
      <w:r>
        <w:rPr>
          <w:rFonts w:ascii="Times New Roman" w:hAnsi="Times New Roman" w:cs="Times New Roman"/>
          <w:kern w:val="2"/>
        </w:rPr>
        <w:t xml:space="preserve"> </w:t>
      </w:r>
      <w:r>
        <w:rPr>
          <w:rFonts w:ascii="Times New Roman" w:hAnsi="Times New Roman" w:cs="Times New Roman" w:hint="eastAsia"/>
          <w:kern w:val="2"/>
        </w:rPr>
        <w:t>s</w:t>
      </w:r>
      <w:r>
        <w:rPr>
          <w:rFonts w:ascii="Times New Roman" w:hAnsi="Times New Roman" w:cs="Times New Roman" w:hint="eastAsia"/>
          <w:kern w:val="2"/>
        </w:rPr>
        <w:t>进行一次框选后移，则可以划分为</w:t>
      </w:r>
      <w:r>
        <w:rPr>
          <w:rFonts w:ascii="Times New Roman" w:hAnsi="Times New Roman" w:cs="Times New Roman" w:hint="eastAsia"/>
          <w:kern w:val="2"/>
        </w:rPr>
        <w:t>(</w:t>
      </w:r>
      <w:r>
        <w:rPr>
          <w:rFonts w:ascii="Times New Roman" w:hAnsi="Times New Roman" w:cs="Times New Roman"/>
          <w:kern w:val="2"/>
        </w:rPr>
        <w:t>50-10) + 1</w:t>
      </w:r>
      <w:r>
        <w:rPr>
          <w:rFonts w:ascii="Times New Roman" w:hAnsi="Times New Roman" w:cs="Times New Roman" w:hint="eastAsia"/>
          <w:kern w:val="2"/>
        </w:rPr>
        <w:t>条</w:t>
      </w:r>
      <w:r>
        <w:rPr>
          <w:rFonts w:ascii="Times New Roman" w:hAnsi="Times New Roman" w:cs="Times New Roman" w:hint="eastAsia"/>
          <w:kern w:val="2"/>
        </w:rPr>
        <w:t>10</w:t>
      </w:r>
      <w:r>
        <w:rPr>
          <w:rFonts w:ascii="Times New Roman" w:hAnsi="Times New Roman" w:cs="Times New Roman"/>
          <w:kern w:val="2"/>
        </w:rPr>
        <w:t xml:space="preserve"> </w:t>
      </w:r>
      <w:r>
        <w:rPr>
          <w:rFonts w:ascii="Times New Roman" w:hAnsi="Times New Roman" w:cs="Times New Roman" w:hint="eastAsia"/>
          <w:kern w:val="2"/>
        </w:rPr>
        <w:t>s</w:t>
      </w:r>
      <w:r>
        <w:rPr>
          <w:rFonts w:ascii="Times New Roman" w:hAnsi="Times New Roman" w:cs="Times New Roman" w:hint="eastAsia"/>
          <w:kern w:val="2"/>
        </w:rPr>
        <w:t>的数据，</w:t>
      </w:r>
      <w:r w:rsidR="00342C16">
        <w:rPr>
          <w:rFonts w:ascii="Times New Roman" w:hAnsi="Times New Roman" w:cs="Times New Roman"/>
          <w:kern w:val="2"/>
        </w:rPr>
        <w:t>将</w:t>
      </w:r>
      <w:r w:rsidR="00342C16">
        <w:rPr>
          <w:rFonts w:ascii="Times New Roman" w:hAnsi="Times New Roman" w:cs="Times New Roman" w:hint="eastAsia"/>
          <w:kern w:val="2"/>
        </w:rPr>
        <w:t>50s</w:t>
      </w:r>
      <w:r w:rsidR="00342C16">
        <w:rPr>
          <w:rFonts w:ascii="Times New Roman" w:hAnsi="Times New Roman" w:cs="Times New Roman" w:hint="eastAsia"/>
          <w:kern w:val="2"/>
        </w:rPr>
        <w:t>数据的平均经纬度当作新</w:t>
      </w:r>
      <w:r w:rsidR="00342C16">
        <w:rPr>
          <w:rFonts w:ascii="Times New Roman" w:hAnsi="Times New Roman" w:cs="Times New Roman"/>
          <w:kern w:val="2"/>
        </w:rPr>
        <w:t>样本的经度和纬度</w:t>
      </w:r>
      <w:r w:rsidR="00342C16">
        <w:rPr>
          <w:rFonts w:ascii="Times New Roman" w:hAnsi="Times New Roman" w:cs="Times New Roman" w:hint="eastAsia"/>
          <w:kern w:val="2"/>
        </w:rPr>
        <w:t>。</w:t>
      </w:r>
      <w:r>
        <w:rPr>
          <w:rFonts w:ascii="Times New Roman" w:hAnsi="Times New Roman" w:cs="Times New Roman" w:hint="eastAsia"/>
          <w:kern w:val="2"/>
        </w:rPr>
        <w:t>最后检查每组数据中的</w:t>
      </w:r>
      <w:r>
        <w:rPr>
          <w:rFonts w:ascii="Times New Roman" w:hAnsi="Times New Roman" w:cs="Times New Roman" w:hint="eastAsia"/>
          <w:kern w:val="2"/>
        </w:rPr>
        <w:t>10</w:t>
      </w:r>
      <w:r>
        <w:rPr>
          <w:rFonts w:ascii="Times New Roman" w:hAnsi="Times New Roman" w:cs="Times New Roman"/>
          <w:kern w:val="2"/>
        </w:rPr>
        <w:t xml:space="preserve"> </w:t>
      </w:r>
      <w:r>
        <w:rPr>
          <w:rFonts w:ascii="Times New Roman" w:hAnsi="Times New Roman" w:cs="Times New Roman" w:hint="eastAsia"/>
          <w:kern w:val="2"/>
        </w:rPr>
        <w:t>s</w:t>
      </w:r>
      <w:r>
        <w:rPr>
          <w:rFonts w:ascii="Times New Roman" w:hAnsi="Times New Roman" w:cs="Times New Roman" w:hint="eastAsia"/>
          <w:kern w:val="2"/>
        </w:rPr>
        <w:t>中建筑物索引是否相同。同理在进行楼层分类任务中，上一步骤中的检查更换为楼层索引</w:t>
      </w:r>
      <w:r w:rsidR="00331577">
        <w:rPr>
          <w:rFonts w:ascii="Times New Roman" w:hAnsi="Times New Roman" w:cs="Times New Roman" w:hint="eastAsia"/>
          <w:kern w:val="2"/>
        </w:rPr>
        <w:t>的检查</w:t>
      </w:r>
      <w:r>
        <w:rPr>
          <w:rFonts w:ascii="Times New Roman" w:hAnsi="Times New Roman" w:cs="Times New Roman" w:hint="eastAsia"/>
          <w:kern w:val="2"/>
        </w:rPr>
        <w:t>。经过实验，网格大小过大，会导致同一楼层的数据划分到同一区域，而网格过小会导致每个网格无法获得较多的</w:t>
      </w:r>
      <w:r>
        <w:rPr>
          <w:rFonts w:ascii="Times New Roman" w:hAnsi="Times New Roman" w:cs="Times New Roman" w:hint="eastAsia"/>
          <w:kern w:val="2"/>
        </w:rPr>
        <w:t>10</w:t>
      </w:r>
      <w:r>
        <w:rPr>
          <w:rFonts w:ascii="Times New Roman" w:hAnsi="Times New Roman" w:cs="Times New Roman"/>
          <w:kern w:val="2"/>
        </w:rPr>
        <w:t xml:space="preserve"> </w:t>
      </w:r>
      <w:r>
        <w:rPr>
          <w:rFonts w:ascii="Times New Roman" w:hAnsi="Times New Roman" w:cs="Times New Roman" w:hint="eastAsia"/>
          <w:kern w:val="2"/>
        </w:rPr>
        <w:t>s</w:t>
      </w:r>
      <w:r>
        <w:rPr>
          <w:rFonts w:ascii="Times New Roman" w:hAnsi="Times New Roman" w:cs="Times New Roman" w:hint="eastAsia"/>
          <w:kern w:val="2"/>
        </w:rPr>
        <w:t>数据，因此最终选用</w:t>
      </w:r>
      <w:r>
        <w:rPr>
          <w:rFonts w:ascii="Times New Roman" w:hAnsi="Times New Roman" w:cs="Times New Roman" w:hint="eastAsia"/>
          <w:kern w:val="2"/>
        </w:rPr>
        <w:t>3</w:t>
      </w:r>
      <w:r>
        <w:rPr>
          <w:rFonts w:ascii="Times New Roman" w:hAnsi="Times New Roman" w:cs="Times New Roman"/>
          <w:kern w:val="2"/>
        </w:rPr>
        <w:t>×</w:t>
      </w:r>
      <w:r>
        <w:rPr>
          <w:rFonts w:ascii="Times New Roman" w:hAnsi="Times New Roman" w:cs="Times New Roman" w:hint="eastAsia"/>
          <w:kern w:val="2"/>
        </w:rPr>
        <w:t>3</w:t>
      </w:r>
      <w:r>
        <w:rPr>
          <w:rFonts w:ascii="Times New Roman" w:hAnsi="Times New Roman" w:cs="Times New Roman" w:hint="eastAsia"/>
          <w:kern w:val="2"/>
        </w:rPr>
        <w:t>的网格进行经纬度划分，共划分为</w:t>
      </w:r>
      <w:r>
        <w:rPr>
          <w:rFonts w:ascii="Times New Roman" w:hAnsi="Times New Roman" w:cs="Times New Roman" w:hint="eastAsia"/>
          <w:kern w:val="2"/>
        </w:rPr>
        <w:t>133</w:t>
      </w:r>
      <w:r>
        <w:rPr>
          <w:rFonts w:ascii="Times New Roman" w:hAnsi="Times New Roman" w:cs="Times New Roman"/>
          <w:kern w:val="2"/>
        </w:rPr>
        <w:t>×</w:t>
      </w:r>
      <w:r>
        <w:rPr>
          <w:rFonts w:ascii="Times New Roman" w:hAnsi="Times New Roman" w:cs="Times New Roman" w:hint="eastAsia"/>
          <w:kern w:val="2"/>
        </w:rPr>
        <w:t>91</w:t>
      </w:r>
      <w:r>
        <w:rPr>
          <w:rFonts w:ascii="Times New Roman" w:hAnsi="Times New Roman" w:cs="Times New Roman" w:hint="eastAsia"/>
          <w:kern w:val="2"/>
        </w:rPr>
        <w:t>个网格。结果表明，有的网格并没有数据划分进去，依然保持空网格的状态。总共划分</w:t>
      </w:r>
      <w:r>
        <w:rPr>
          <w:rFonts w:ascii="Times New Roman" w:hAnsi="Times New Roman" w:cs="Times New Roman"/>
          <w:kern w:val="2"/>
        </w:rPr>
        <w:t>出</w:t>
      </w:r>
      <w:r w:rsidR="00820647">
        <w:rPr>
          <w:rFonts w:ascii="Times New Roman" w:hAnsi="Times New Roman" w:cs="Times New Roman" w:hint="eastAsia"/>
          <w:kern w:val="2"/>
        </w:rPr>
        <w:t>5</w:t>
      </w:r>
      <w:r>
        <w:rPr>
          <w:rFonts w:ascii="Times New Roman" w:hAnsi="Times New Roman" w:cs="Times New Roman"/>
          <w:kern w:val="2"/>
        </w:rPr>
        <w:t>,</w:t>
      </w:r>
      <w:r w:rsidR="00820647">
        <w:rPr>
          <w:rFonts w:ascii="Times New Roman" w:hAnsi="Times New Roman" w:cs="Times New Roman" w:hint="eastAsia"/>
          <w:kern w:val="2"/>
        </w:rPr>
        <w:t>241</w:t>
      </w:r>
      <w:r>
        <w:rPr>
          <w:rFonts w:ascii="Times New Roman" w:hAnsi="Times New Roman" w:cs="Times New Roman" w:hint="eastAsia"/>
          <w:kern w:val="2"/>
        </w:rPr>
        <w:t>条</w:t>
      </w:r>
      <w:r>
        <w:rPr>
          <w:rFonts w:ascii="Times New Roman" w:hAnsi="Times New Roman" w:cs="Times New Roman"/>
          <w:kern w:val="2"/>
        </w:rPr>
        <w:t>记录。</w:t>
      </w:r>
      <w:r>
        <w:rPr>
          <w:rFonts w:ascii="Times New Roman" w:hAnsi="Times New Roman" w:cs="Times New Roman" w:hint="eastAsia"/>
          <w:kern w:val="2"/>
        </w:rPr>
        <w:t>最终，新的</w:t>
      </w:r>
      <w:r>
        <w:rPr>
          <w:rFonts w:ascii="Times New Roman" w:hAnsi="Times New Roman" w:cs="Times New Roman" w:hint="eastAsia"/>
          <w:kern w:val="2"/>
        </w:rPr>
        <w:t>RSSI</w:t>
      </w:r>
      <w:r>
        <w:rPr>
          <w:rFonts w:ascii="Times New Roman" w:hAnsi="Times New Roman" w:cs="Times New Roman" w:hint="eastAsia"/>
          <w:kern w:val="2"/>
        </w:rPr>
        <w:t>指纹结构为</w:t>
      </w:r>
      <w:r>
        <w:rPr>
          <w:rFonts w:ascii="Times New Roman" w:hAnsi="Times New Roman" w:cs="Times New Roman" w:hint="eastAsia"/>
          <w:kern w:val="2"/>
        </w:rPr>
        <w:t>520</w:t>
      </w:r>
      <w:r>
        <w:rPr>
          <w:rFonts w:ascii="Times New Roman" w:hAnsi="Times New Roman" w:cs="Times New Roman"/>
          <w:kern w:val="2"/>
        </w:rPr>
        <w:t>×</w:t>
      </w:r>
      <w:r>
        <w:rPr>
          <w:rFonts w:ascii="Times New Roman" w:hAnsi="Times New Roman" w:cs="Times New Roman" w:hint="eastAsia"/>
          <w:kern w:val="2"/>
        </w:rPr>
        <w:t>1</w:t>
      </w:r>
      <w:r>
        <w:rPr>
          <w:rFonts w:ascii="Times New Roman" w:hAnsi="Times New Roman" w:cs="Times New Roman"/>
          <w:kern w:val="2"/>
        </w:rPr>
        <w:t>×</w:t>
      </w:r>
      <w:r>
        <w:rPr>
          <w:rFonts w:ascii="Times New Roman" w:hAnsi="Times New Roman" w:cs="Times New Roman" w:hint="eastAsia"/>
          <w:kern w:val="2"/>
        </w:rPr>
        <w:t>10</w:t>
      </w:r>
      <w:r w:rsidR="00D3227E">
        <w:rPr>
          <w:rFonts w:ascii="Times New Roman" w:hAnsi="Times New Roman" w:cs="Times New Roman" w:hint="eastAsia"/>
          <w:kern w:val="2"/>
        </w:rPr>
        <w:t>。</w:t>
      </w:r>
    </w:p>
    <w:p w14:paraId="52ADB113" w14:textId="77777777" w:rsidR="00DB3BFA" w:rsidRDefault="00894302" w:rsidP="00736EBE">
      <w:pPr>
        <w:pStyle w:val="af2"/>
        <w:shd w:val="clear" w:color="auto" w:fill="FFFFFF"/>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图</w:t>
      </w:r>
      <w:r>
        <w:rPr>
          <w:rFonts w:ascii="Times New Roman" w:hAnsi="Times New Roman" w:cs="Times New Roman" w:hint="eastAsia"/>
          <w:kern w:val="2"/>
        </w:rPr>
        <w:t>4-8</w:t>
      </w:r>
      <w:r>
        <w:rPr>
          <w:rFonts w:ascii="Times New Roman" w:hAnsi="Times New Roman" w:cs="Times New Roman" w:hint="eastAsia"/>
          <w:kern w:val="2"/>
        </w:rPr>
        <w:t>为原指纹结构示意图，通道数为</w:t>
      </w:r>
      <w:r>
        <w:rPr>
          <w:rFonts w:ascii="Times New Roman" w:hAnsi="Times New Roman" w:cs="Times New Roman" w:hint="eastAsia"/>
          <w:kern w:val="2"/>
        </w:rPr>
        <w:t>1</w:t>
      </w:r>
      <w:r>
        <w:rPr>
          <w:rFonts w:ascii="Times New Roman" w:hAnsi="Times New Roman" w:cs="Times New Roman" w:hint="eastAsia"/>
          <w:kern w:val="2"/>
        </w:rPr>
        <w:t>，每一个通道为</w:t>
      </w:r>
      <w:r>
        <w:rPr>
          <w:rFonts w:ascii="Times New Roman" w:hAnsi="Times New Roman" w:cs="Times New Roman" w:hint="eastAsia"/>
          <w:kern w:val="2"/>
        </w:rPr>
        <w:t>520</w:t>
      </w:r>
      <w:r>
        <w:rPr>
          <w:rFonts w:ascii="Times New Roman" w:hAnsi="Times New Roman" w:cs="Times New Roman" w:hint="eastAsia"/>
          <w:kern w:val="2"/>
        </w:rPr>
        <w:t>维的</w:t>
      </w:r>
      <w:r>
        <w:rPr>
          <w:rFonts w:ascii="Times New Roman" w:hAnsi="Times New Roman" w:cs="Times New Roman" w:hint="eastAsia"/>
          <w:kern w:val="2"/>
        </w:rPr>
        <w:t>AP</w:t>
      </w:r>
      <w:r>
        <w:rPr>
          <w:rFonts w:ascii="Times New Roman" w:hAnsi="Times New Roman" w:cs="Times New Roman" w:hint="eastAsia"/>
          <w:kern w:val="2"/>
        </w:rPr>
        <w:t>信息。图</w:t>
      </w:r>
      <w:r>
        <w:rPr>
          <w:rFonts w:ascii="Times New Roman" w:hAnsi="Times New Roman" w:cs="Times New Roman" w:hint="eastAsia"/>
          <w:kern w:val="2"/>
        </w:rPr>
        <w:t>4-9</w:t>
      </w:r>
      <w:r>
        <w:rPr>
          <w:rFonts w:ascii="Times New Roman" w:hAnsi="Times New Roman" w:cs="Times New Roman" w:hint="eastAsia"/>
          <w:kern w:val="2"/>
        </w:rPr>
        <w:t>为新的指纹结构示意图，通道数为</w:t>
      </w:r>
      <w:r>
        <w:rPr>
          <w:rFonts w:ascii="Times New Roman" w:hAnsi="Times New Roman" w:cs="Times New Roman" w:hint="eastAsia"/>
          <w:kern w:val="2"/>
        </w:rPr>
        <w:t>520</w:t>
      </w:r>
      <w:r>
        <w:rPr>
          <w:rFonts w:ascii="Times New Roman" w:hAnsi="Times New Roman" w:cs="Times New Roman" w:hint="eastAsia"/>
          <w:kern w:val="2"/>
        </w:rPr>
        <w:t>，每一个通道为同一个</w:t>
      </w:r>
      <w:r>
        <w:rPr>
          <w:rFonts w:ascii="Times New Roman" w:hAnsi="Times New Roman" w:cs="Times New Roman" w:hint="eastAsia"/>
          <w:kern w:val="2"/>
        </w:rPr>
        <w:t>AP</w:t>
      </w:r>
      <w:r>
        <w:rPr>
          <w:rFonts w:ascii="Times New Roman" w:hAnsi="Times New Roman" w:cs="Times New Roman" w:hint="eastAsia"/>
          <w:kern w:val="2"/>
        </w:rPr>
        <w:t>的</w:t>
      </w:r>
      <w:r>
        <w:rPr>
          <w:rFonts w:ascii="Times New Roman" w:hAnsi="Times New Roman" w:cs="Times New Roman" w:hint="eastAsia"/>
          <w:kern w:val="2"/>
        </w:rPr>
        <w:t>10</w:t>
      </w:r>
      <w:r>
        <w:rPr>
          <w:rFonts w:ascii="Times New Roman" w:hAnsi="Times New Roman" w:cs="Times New Roman"/>
          <w:kern w:val="2"/>
        </w:rPr>
        <w:t xml:space="preserve"> </w:t>
      </w:r>
      <w:r>
        <w:rPr>
          <w:rFonts w:ascii="Times New Roman" w:hAnsi="Times New Roman" w:cs="Times New Roman" w:hint="eastAsia"/>
          <w:kern w:val="2"/>
        </w:rPr>
        <w:t>s</w:t>
      </w:r>
      <w:r>
        <w:rPr>
          <w:rFonts w:ascii="Times New Roman" w:hAnsi="Times New Roman" w:cs="Times New Roman" w:hint="eastAsia"/>
          <w:kern w:val="2"/>
        </w:rPr>
        <w:t>数据。不同程度的颜色代表信号强度不同，其中白色代表此处未接收到某个</w:t>
      </w:r>
      <w:r>
        <w:rPr>
          <w:rFonts w:ascii="Times New Roman" w:hAnsi="Times New Roman" w:cs="Times New Roman" w:hint="eastAsia"/>
          <w:kern w:val="2"/>
        </w:rPr>
        <w:t>AP</w:t>
      </w:r>
      <w:r>
        <w:rPr>
          <w:rFonts w:ascii="Times New Roman" w:hAnsi="Times New Roman" w:cs="Times New Roman" w:hint="eastAsia"/>
          <w:kern w:val="2"/>
        </w:rPr>
        <w:t>的</w:t>
      </w:r>
      <w:r>
        <w:rPr>
          <w:rFonts w:ascii="Times New Roman" w:hAnsi="Times New Roman" w:cs="Times New Roman" w:hint="eastAsia"/>
          <w:kern w:val="2"/>
        </w:rPr>
        <w:t>Wi-Fi</w:t>
      </w:r>
      <w:r>
        <w:rPr>
          <w:rFonts w:ascii="Times New Roman" w:hAnsi="Times New Roman" w:cs="Times New Roman" w:hint="eastAsia"/>
          <w:kern w:val="2"/>
        </w:rPr>
        <w:t>信号。新结构的转换使得每个维度的信息排布更有规律，更有利于卷积操作的特征提取。最后将获得的数据进行归一化计算，并分为</w:t>
      </w:r>
      <w:r>
        <w:rPr>
          <w:rFonts w:ascii="Times New Roman" w:hAnsi="Times New Roman" w:cs="Times New Roman" w:hint="eastAsia"/>
          <w:kern w:val="2"/>
        </w:rPr>
        <w:t>60</w:t>
      </w:r>
      <w:r>
        <w:rPr>
          <w:rFonts w:ascii="Times New Roman" w:hAnsi="Times New Roman" w:cs="Times New Roman" w:hint="eastAsia"/>
          <w:kern w:val="2"/>
        </w:rPr>
        <w:t>％的训练集，</w:t>
      </w:r>
      <w:r>
        <w:rPr>
          <w:rFonts w:ascii="Times New Roman" w:hAnsi="Times New Roman" w:cs="Times New Roman" w:hint="eastAsia"/>
          <w:kern w:val="2"/>
        </w:rPr>
        <w:t>20%</w:t>
      </w:r>
      <w:r>
        <w:rPr>
          <w:rFonts w:ascii="Times New Roman" w:hAnsi="Times New Roman" w:cs="Times New Roman" w:hint="eastAsia"/>
          <w:kern w:val="2"/>
        </w:rPr>
        <w:t>的验证集，</w:t>
      </w:r>
      <w:r>
        <w:rPr>
          <w:rFonts w:ascii="Times New Roman" w:hAnsi="Times New Roman" w:cs="Times New Roman" w:hint="eastAsia"/>
          <w:kern w:val="2"/>
        </w:rPr>
        <w:t>20</w:t>
      </w:r>
      <w:r>
        <w:rPr>
          <w:rFonts w:ascii="Times New Roman" w:hAnsi="Times New Roman" w:cs="Times New Roman" w:hint="eastAsia"/>
          <w:kern w:val="2"/>
        </w:rPr>
        <w:t>％的测试集。数据集中的</w:t>
      </w:r>
      <w:r>
        <w:rPr>
          <w:rFonts w:ascii="Times New Roman" w:hAnsi="Times New Roman" w:cs="Times New Roman" w:hint="eastAsia"/>
          <w:kern w:val="2"/>
        </w:rPr>
        <w:t>RSSI</w:t>
      </w:r>
      <w:r>
        <w:rPr>
          <w:rFonts w:ascii="Times New Roman" w:hAnsi="Times New Roman" w:cs="Times New Roman" w:hint="eastAsia"/>
          <w:kern w:val="2"/>
        </w:rPr>
        <w:t>值为</w:t>
      </w:r>
      <w:r>
        <w:rPr>
          <w:rFonts w:ascii="Times New Roman" w:hAnsi="Times New Roman" w:cs="Times New Roman" w:hint="eastAsia"/>
          <w:kern w:val="2"/>
        </w:rPr>
        <w:t xml:space="preserve"> +100</w:t>
      </w:r>
      <w:r>
        <w:rPr>
          <w:rFonts w:ascii="Times New Roman" w:hAnsi="Times New Roman" w:cs="Times New Roman" w:hint="eastAsia"/>
          <w:kern w:val="2"/>
        </w:rPr>
        <w:t>，表示此处未检测到某个</w:t>
      </w:r>
      <w:r>
        <w:rPr>
          <w:rFonts w:ascii="Times New Roman" w:hAnsi="Times New Roman" w:cs="Times New Roman" w:hint="eastAsia"/>
          <w:kern w:val="2"/>
        </w:rPr>
        <w:t>AP</w:t>
      </w:r>
      <w:r>
        <w:rPr>
          <w:rFonts w:ascii="Times New Roman" w:hAnsi="Times New Roman" w:cs="Times New Roman" w:hint="eastAsia"/>
          <w:kern w:val="2"/>
        </w:rPr>
        <w:t>的</w:t>
      </w:r>
      <w:r>
        <w:rPr>
          <w:rFonts w:ascii="Times New Roman" w:hAnsi="Times New Roman" w:cs="Times New Roman" w:hint="eastAsia"/>
          <w:kern w:val="2"/>
        </w:rPr>
        <w:t>Wi-Fi</w:t>
      </w:r>
      <w:r>
        <w:rPr>
          <w:rFonts w:ascii="Times New Roman" w:hAnsi="Times New Roman" w:cs="Times New Roman" w:hint="eastAsia"/>
          <w:kern w:val="2"/>
        </w:rPr>
        <w:t>信号值。按照通常的做法，将</w:t>
      </w:r>
      <w:r>
        <w:rPr>
          <w:rFonts w:ascii="Times New Roman" w:hAnsi="Times New Roman" w:cs="Times New Roman" w:hint="eastAsia"/>
          <w:kern w:val="2"/>
        </w:rPr>
        <w:t>+100</w:t>
      </w:r>
      <w:r>
        <w:rPr>
          <w:rFonts w:ascii="Times New Roman" w:hAnsi="Times New Roman" w:cs="Times New Roman" w:hint="eastAsia"/>
          <w:kern w:val="2"/>
        </w:rPr>
        <w:t>更改为</w:t>
      </w:r>
      <w:r>
        <w:rPr>
          <w:rFonts w:ascii="Times New Roman" w:hAnsi="Times New Roman" w:cs="Times New Roman" w:hint="eastAsia"/>
          <w:kern w:val="2"/>
        </w:rPr>
        <w:t xml:space="preserve"> -110</w:t>
      </w:r>
      <w:r>
        <w:rPr>
          <w:rFonts w:ascii="Times New Roman" w:hAnsi="Times New Roman" w:cs="Times New Roman" w:hint="eastAsia"/>
          <w:kern w:val="2"/>
        </w:rPr>
        <w:t>，意味着该位置接收到的某</w:t>
      </w:r>
      <w:r>
        <w:rPr>
          <w:rFonts w:ascii="Times New Roman" w:hAnsi="Times New Roman" w:cs="Times New Roman" w:hint="eastAsia"/>
          <w:kern w:val="2"/>
        </w:rPr>
        <w:t>AP</w:t>
      </w:r>
      <w:r>
        <w:rPr>
          <w:rFonts w:ascii="Times New Roman" w:hAnsi="Times New Roman" w:cs="Times New Roman" w:hint="eastAsia"/>
          <w:kern w:val="2"/>
        </w:rPr>
        <w:t>的信号非常微弱，从而避免数据突变影响定位性能。</w:t>
      </w:r>
    </w:p>
    <w:p w14:paraId="6C6F08A8" w14:textId="77777777" w:rsidR="00894302" w:rsidRDefault="00894302" w:rsidP="00894302">
      <w:pPr>
        <w:pStyle w:val="af2"/>
        <w:shd w:val="clear" w:color="auto" w:fill="FFFFFF"/>
        <w:spacing w:before="0" w:beforeAutospacing="0" w:after="0" w:afterAutospacing="0" w:line="400" w:lineRule="exact"/>
        <w:ind w:firstLineChars="200" w:firstLine="480"/>
        <w:jc w:val="both"/>
        <w:rPr>
          <w:rFonts w:ascii="Times New Roman" w:hAnsi="Times New Roman" w:cs="Times New Roman"/>
          <w:kern w:val="2"/>
        </w:rPr>
      </w:pPr>
    </w:p>
    <w:p w14:paraId="7AABFE4D" w14:textId="77777777" w:rsidR="00894302" w:rsidRDefault="00894302" w:rsidP="00894302">
      <w:pPr>
        <w:pStyle w:val="af2"/>
        <w:shd w:val="clear" w:color="auto" w:fill="FFFFFF"/>
        <w:spacing w:before="0" w:beforeAutospacing="0" w:after="0" w:afterAutospacing="0"/>
        <w:ind w:firstLine="480"/>
        <w:jc w:val="center"/>
      </w:pPr>
      <w:r>
        <w:object w:dxaOrig="8078" w:dyaOrig="1677" w14:anchorId="7C124F20">
          <v:shape id="_x0000_i1106" type="#_x0000_t75" style="width:278.55pt;height:59.15pt" o:ole="">
            <v:imagedata r:id="rId216" o:title="" cropbottom="922f" cropright="2238f"/>
          </v:shape>
          <o:OLEObject Type="Embed" ProgID="Visio.Drawing.11" ShapeID="_x0000_i1106" DrawAspect="Content" ObjectID="_1653477686" r:id="rId217"/>
        </w:object>
      </w:r>
    </w:p>
    <w:p w14:paraId="3347D81E" w14:textId="77777777" w:rsidR="00894302" w:rsidRDefault="00894302" w:rsidP="00894302">
      <w:pPr>
        <w:pStyle w:val="af2"/>
        <w:shd w:val="clear" w:color="auto" w:fill="FFFFFF"/>
        <w:spacing w:before="0" w:beforeAutospacing="0" w:after="0" w:afterAutospacing="0"/>
        <w:ind w:firstLine="480"/>
        <w:jc w:val="center"/>
      </w:pPr>
    </w:p>
    <w:p w14:paraId="663AD262" w14:textId="77777777" w:rsidR="00894302" w:rsidRPr="00E44494" w:rsidRDefault="00894302" w:rsidP="00894302">
      <w:pPr>
        <w:pStyle w:val="af2"/>
        <w:shd w:val="clear" w:color="auto" w:fill="FFFFFF"/>
        <w:spacing w:before="0" w:beforeAutospacing="0" w:after="0" w:afterAutospacing="0"/>
        <w:ind w:firstLine="420"/>
        <w:jc w:val="center"/>
      </w:pPr>
      <w:r>
        <w:rPr>
          <w:rFonts w:hint="eastAsia"/>
          <w:sz w:val="21"/>
          <w:szCs w:val="21"/>
        </w:rPr>
        <w:t>图</w:t>
      </w:r>
      <w:r w:rsidRPr="00046492">
        <w:rPr>
          <w:rFonts w:ascii="Times New Roman" w:hAnsi="Times New Roman" w:cs="Times New Roman"/>
          <w:sz w:val="21"/>
          <w:szCs w:val="21"/>
        </w:rPr>
        <w:t>4-8</w:t>
      </w:r>
      <w:r>
        <w:rPr>
          <w:rFonts w:ascii="Times New Roman" w:hAnsi="Times New Roman" w:cs="Times New Roman"/>
          <w:sz w:val="21"/>
          <w:szCs w:val="21"/>
        </w:rPr>
        <w:t xml:space="preserve"> </w:t>
      </w:r>
      <w:r>
        <w:rPr>
          <w:rFonts w:hint="eastAsia"/>
          <w:sz w:val="21"/>
          <w:szCs w:val="21"/>
        </w:rPr>
        <w:t>原始指纹结构</w:t>
      </w:r>
    </w:p>
    <w:p w14:paraId="79A5F17C" w14:textId="77777777" w:rsidR="00894302" w:rsidRDefault="00894302" w:rsidP="00894302">
      <w:pPr>
        <w:ind w:firstLineChars="95" w:firstLine="199"/>
        <w:jc w:val="center"/>
        <w:rPr>
          <w:sz w:val="21"/>
          <w:szCs w:val="21"/>
        </w:rPr>
      </w:pPr>
      <w:r>
        <w:rPr>
          <w:rFonts w:hint="eastAsia"/>
          <w:sz w:val="21"/>
          <w:szCs w:val="21"/>
        </w:rPr>
        <w:lastRenderedPageBreak/>
        <w:t>Fig.</w:t>
      </w:r>
      <w:r>
        <w:rPr>
          <w:sz w:val="21"/>
          <w:szCs w:val="21"/>
        </w:rPr>
        <w:t>4</w:t>
      </w:r>
      <w:r>
        <w:rPr>
          <w:rFonts w:hint="eastAsia"/>
          <w:sz w:val="21"/>
          <w:szCs w:val="21"/>
        </w:rPr>
        <w:t>-8</w:t>
      </w:r>
      <w:r>
        <w:rPr>
          <w:sz w:val="21"/>
          <w:szCs w:val="21"/>
        </w:rPr>
        <w:t xml:space="preserve"> Original fingerprint structure</w:t>
      </w:r>
    </w:p>
    <w:p w14:paraId="6E2E13DC" w14:textId="77777777" w:rsidR="00894302" w:rsidRDefault="00894302" w:rsidP="00894302">
      <w:pPr>
        <w:pStyle w:val="af2"/>
        <w:shd w:val="clear" w:color="auto" w:fill="FFFFFF"/>
        <w:spacing w:before="0" w:beforeAutospacing="0" w:after="0" w:afterAutospacing="0"/>
        <w:ind w:firstLine="480"/>
        <w:jc w:val="center"/>
      </w:pPr>
      <w:r>
        <w:object w:dxaOrig="10144" w:dyaOrig="3280" w14:anchorId="65728B7D">
          <v:shape id="_x0000_i1107" type="#_x0000_t75" style="width:332.55pt;height:106.7pt" o:ole="">
            <v:imagedata r:id="rId218" o:title=""/>
          </v:shape>
          <o:OLEObject Type="Embed" ProgID="Visio.Drawing.11" ShapeID="_x0000_i1107" DrawAspect="Content" ObjectID="_1653477687" r:id="rId219"/>
        </w:object>
      </w:r>
    </w:p>
    <w:p w14:paraId="78BCDBD3" w14:textId="77777777" w:rsidR="00894302" w:rsidRDefault="00894302" w:rsidP="00894302">
      <w:pPr>
        <w:ind w:firstLineChars="95" w:firstLine="199"/>
        <w:jc w:val="center"/>
        <w:rPr>
          <w:sz w:val="21"/>
          <w:szCs w:val="21"/>
        </w:rPr>
      </w:pPr>
      <w:r>
        <w:rPr>
          <w:rFonts w:hint="eastAsia"/>
          <w:sz w:val="21"/>
          <w:szCs w:val="21"/>
        </w:rPr>
        <w:t>图</w:t>
      </w:r>
      <w:r>
        <w:rPr>
          <w:sz w:val="21"/>
          <w:szCs w:val="21"/>
        </w:rPr>
        <w:t>4</w:t>
      </w:r>
      <w:r>
        <w:rPr>
          <w:rFonts w:hint="eastAsia"/>
          <w:sz w:val="21"/>
          <w:szCs w:val="21"/>
        </w:rPr>
        <w:t>-9</w:t>
      </w:r>
      <w:r>
        <w:rPr>
          <w:sz w:val="21"/>
          <w:szCs w:val="21"/>
        </w:rPr>
        <w:t xml:space="preserve"> </w:t>
      </w:r>
      <w:r>
        <w:rPr>
          <w:rFonts w:hint="eastAsia"/>
          <w:sz w:val="21"/>
          <w:szCs w:val="21"/>
        </w:rPr>
        <w:t>指纹重构</w:t>
      </w:r>
      <w:r>
        <w:rPr>
          <w:rFonts w:hint="eastAsia"/>
          <w:sz w:val="21"/>
          <w:szCs w:val="21"/>
        </w:rPr>
        <w:t xml:space="preserve"> </w:t>
      </w:r>
    </w:p>
    <w:p w14:paraId="004A2611" w14:textId="77777777" w:rsidR="00894302" w:rsidRDefault="00894302" w:rsidP="00894302">
      <w:pPr>
        <w:ind w:firstLineChars="95" w:firstLine="199"/>
        <w:jc w:val="center"/>
        <w:rPr>
          <w:sz w:val="21"/>
          <w:szCs w:val="21"/>
        </w:rPr>
      </w:pPr>
      <w:r>
        <w:rPr>
          <w:rFonts w:hint="eastAsia"/>
          <w:sz w:val="21"/>
          <w:szCs w:val="21"/>
        </w:rPr>
        <w:t>Fig.</w:t>
      </w:r>
      <w:r>
        <w:rPr>
          <w:sz w:val="21"/>
          <w:szCs w:val="21"/>
        </w:rPr>
        <w:t>4</w:t>
      </w:r>
      <w:r>
        <w:rPr>
          <w:rFonts w:hint="eastAsia"/>
          <w:sz w:val="21"/>
          <w:szCs w:val="21"/>
        </w:rPr>
        <w:t>-9</w:t>
      </w:r>
      <w:r>
        <w:rPr>
          <w:sz w:val="21"/>
          <w:szCs w:val="21"/>
        </w:rPr>
        <w:t xml:space="preserve"> Fingerprint reconstruction</w:t>
      </w:r>
    </w:p>
    <w:p w14:paraId="37A309C2" w14:textId="77777777" w:rsidR="00894302" w:rsidRDefault="00894302" w:rsidP="00894302">
      <w:pPr>
        <w:pStyle w:val="33"/>
        <w:spacing w:before="480" w:after="360" w:line="240" w:lineRule="auto"/>
        <w:outlineLvl w:val="2"/>
      </w:pPr>
      <w:bookmarkStart w:id="67" w:name="_Toc40095331"/>
      <w:r>
        <w:rPr>
          <w:rFonts w:hint="eastAsia"/>
        </w:rPr>
        <w:t>4.2.3  1D-ResNet</w:t>
      </w:r>
      <w:r>
        <w:rPr>
          <w:rFonts w:hint="eastAsia"/>
        </w:rPr>
        <w:t>定位模型设计</w:t>
      </w:r>
      <w:bookmarkEnd w:id="67"/>
    </w:p>
    <w:p w14:paraId="04BA1812" w14:textId="77777777" w:rsidR="00894302" w:rsidRDefault="00894302" w:rsidP="00894302">
      <w:pPr>
        <w:pStyle w:val="33"/>
        <w:ind w:firstLineChars="200" w:firstLine="480"/>
        <w:rPr>
          <w:rFonts w:eastAsia="宋体"/>
          <w:sz w:val="24"/>
        </w:rPr>
      </w:pPr>
      <w:r>
        <w:rPr>
          <w:rFonts w:eastAsia="宋体" w:hint="eastAsia"/>
          <w:sz w:val="24"/>
        </w:rPr>
        <w:t>残差网络在解决图像分类、目标检测等问题时，通常采用的是二维卷积在高度和宽度进行卷积，三维卷积应用于视频数据，沿着视频宽度、高度和时间进行扫描来提取空间和时间信息，而本节针对一维时间序列则改为使用一维卷积，沿时间轴扫描，设计</w:t>
      </w:r>
      <w:r>
        <w:rPr>
          <w:rFonts w:eastAsia="宋体" w:hint="eastAsia"/>
          <w:sz w:val="24"/>
        </w:rPr>
        <w:t>1D-Res</w:t>
      </w:r>
      <w:r>
        <w:rPr>
          <w:rFonts w:eastAsia="宋体"/>
          <w:sz w:val="24"/>
        </w:rPr>
        <w:t>N</w:t>
      </w:r>
      <w:r>
        <w:rPr>
          <w:rFonts w:eastAsia="宋体" w:hint="eastAsia"/>
          <w:sz w:val="24"/>
        </w:rPr>
        <w:t>et</w:t>
      </w:r>
      <w:r>
        <w:rPr>
          <w:rFonts w:eastAsia="宋体" w:hint="eastAsia"/>
          <w:sz w:val="24"/>
        </w:rPr>
        <w:t>，图</w:t>
      </w:r>
      <w:r>
        <w:rPr>
          <w:rFonts w:eastAsia="宋体" w:hint="eastAsia"/>
          <w:sz w:val="24"/>
        </w:rPr>
        <w:t>4-10</w:t>
      </w:r>
      <w:r>
        <w:rPr>
          <w:rFonts w:eastAsia="宋体" w:hint="eastAsia"/>
          <w:sz w:val="24"/>
        </w:rPr>
        <w:t>为房间经纬度定位任务的网络结构。</w:t>
      </w:r>
    </w:p>
    <w:p w14:paraId="723A1C10" w14:textId="0D1A5AEB" w:rsidR="00894302" w:rsidRDefault="008E1FEE" w:rsidP="00894302">
      <w:pPr>
        <w:pStyle w:val="33"/>
        <w:spacing w:line="240" w:lineRule="auto"/>
        <w:jc w:val="center"/>
      </w:pPr>
      <w:r>
        <w:object w:dxaOrig="12407" w:dyaOrig="14009" w14:anchorId="765E26D4">
          <v:shape id="_x0000_i1108" type="#_x0000_t75" style="width:286.7pt;height:323.55pt" o:ole="">
            <v:imagedata r:id="rId220" o:title=""/>
          </v:shape>
          <o:OLEObject Type="Embed" ProgID="Visio.Drawing.11" ShapeID="_x0000_i1108" DrawAspect="Content" ObjectID="_1653477688" r:id="rId221"/>
        </w:object>
      </w:r>
    </w:p>
    <w:p w14:paraId="3A53947D" w14:textId="77777777" w:rsidR="00894302" w:rsidRDefault="00894302" w:rsidP="00894302">
      <w:pPr>
        <w:widowControl/>
        <w:ind w:firstLineChars="0" w:firstLine="0"/>
        <w:jc w:val="center"/>
        <w:rPr>
          <w:sz w:val="21"/>
          <w:szCs w:val="21"/>
        </w:rPr>
      </w:pPr>
      <w:r>
        <w:rPr>
          <w:rFonts w:hint="eastAsia"/>
          <w:sz w:val="21"/>
          <w:szCs w:val="21"/>
        </w:rPr>
        <w:t>图</w:t>
      </w:r>
      <w:r>
        <w:rPr>
          <w:sz w:val="21"/>
          <w:szCs w:val="21"/>
        </w:rPr>
        <w:t>4</w:t>
      </w:r>
      <w:r>
        <w:rPr>
          <w:rFonts w:hint="eastAsia"/>
          <w:sz w:val="21"/>
          <w:szCs w:val="21"/>
        </w:rPr>
        <w:t>-10</w:t>
      </w:r>
      <w:r>
        <w:rPr>
          <w:sz w:val="21"/>
          <w:szCs w:val="21"/>
        </w:rPr>
        <w:t xml:space="preserve"> </w:t>
      </w:r>
      <w:r>
        <w:rPr>
          <w:rFonts w:hint="eastAsia"/>
          <w:sz w:val="21"/>
          <w:szCs w:val="21"/>
        </w:rPr>
        <w:t>经纬度定位的</w:t>
      </w:r>
      <w:r>
        <w:rPr>
          <w:rFonts w:hint="eastAsia"/>
          <w:sz w:val="21"/>
          <w:szCs w:val="21"/>
        </w:rPr>
        <w:t>1</w:t>
      </w:r>
      <w:r>
        <w:rPr>
          <w:sz w:val="21"/>
          <w:szCs w:val="21"/>
        </w:rPr>
        <w:t>D</w:t>
      </w:r>
      <w:r>
        <w:rPr>
          <w:rFonts w:hint="eastAsia"/>
          <w:sz w:val="21"/>
          <w:szCs w:val="21"/>
        </w:rPr>
        <w:t>-</w:t>
      </w:r>
      <w:r>
        <w:rPr>
          <w:sz w:val="21"/>
          <w:szCs w:val="21"/>
        </w:rPr>
        <w:t>ResNet</w:t>
      </w:r>
      <w:r>
        <w:rPr>
          <w:rFonts w:hint="eastAsia"/>
          <w:sz w:val="21"/>
          <w:szCs w:val="21"/>
        </w:rPr>
        <w:t>结构</w:t>
      </w:r>
    </w:p>
    <w:p w14:paraId="337450DC" w14:textId="77777777" w:rsidR="00894302" w:rsidRDefault="00894302" w:rsidP="00894302">
      <w:pPr>
        <w:ind w:firstLineChars="0" w:firstLine="0"/>
        <w:jc w:val="center"/>
        <w:rPr>
          <w:sz w:val="21"/>
          <w:szCs w:val="21"/>
        </w:rPr>
      </w:pPr>
      <w:r>
        <w:rPr>
          <w:rFonts w:hint="eastAsia"/>
          <w:sz w:val="21"/>
          <w:szCs w:val="21"/>
        </w:rPr>
        <w:t>Fig.</w:t>
      </w:r>
      <w:r>
        <w:rPr>
          <w:sz w:val="21"/>
          <w:szCs w:val="21"/>
        </w:rPr>
        <w:t>4</w:t>
      </w:r>
      <w:r>
        <w:rPr>
          <w:rFonts w:hint="eastAsia"/>
          <w:sz w:val="21"/>
          <w:szCs w:val="21"/>
        </w:rPr>
        <w:t>-10</w:t>
      </w:r>
      <w:r>
        <w:rPr>
          <w:sz w:val="21"/>
          <w:szCs w:val="21"/>
        </w:rPr>
        <w:t xml:space="preserve"> </w:t>
      </w:r>
      <w:r>
        <w:rPr>
          <w:rFonts w:hint="eastAsia"/>
          <w:sz w:val="21"/>
          <w:szCs w:val="21"/>
        </w:rPr>
        <w:t>1D-</w:t>
      </w:r>
      <w:r>
        <w:rPr>
          <w:sz w:val="21"/>
          <w:szCs w:val="21"/>
        </w:rPr>
        <w:t xml:space="preserve">ResNet applied to latitude and longitude </w:t>
      </w:r>
      <w:r w:rsidR="00C573EB">
        <w:rPr>
          <w:sz w:val="21"/>
          <w:szCs w:val="21"/>
        </w:rPr>
        <w:t>localization</w:t>
      </w:r>
    </w:p>
    <w:p w14:paraId="104ECC69" w14:textId="77777777" w:rsidR="00894302" w:rsidRDefault="00894302" w:rsidP="00894302">
      <w:pPr>
        <w:pStyle w:val="33"/>
        <w:ind w:firstLineChars="200" w:firstLine="480"/>
        <w:rPr>
          <w:rFonts w:eastAsia="宋体"/>
          <w:sz w:val="24"/>
        </w:rPr>
      </w:pPr>
      <w:r>
        <w:rPr>
          <w:rFonts w:eastAsia="宋体" w:hint="eastAsia"/>
          <w:sz w:val="24"/>
        </w:rPr>
        <w:lastRenderedPageBreak/>
        <w:t>该模型共有</w:t>
      </w:r>
      <w:r>
        <w:rPr>
          <w:rFonts w:eastAsia="宋体" w:hint="eastAsia"/>
          <w:sz w:val="24"/>
        </w:rPr>
        <w:t>9</w:t>
      </w:r>
      <w:r>
        <w:rPr>
          <w:rFonts w:eastAsia="宋体" w:hint="eastAsia"/>
          <w:sz w:val="24"/>
        </w:rPr>
        <w:t>层</w:t>
      </w:r>
      <w:r>
        <w:rPr>
          <w:rFonts w:eastAsia="宋体" w:hint="eastAsia"/>
          <w:sz w:val="24"/>
        </w:rPr>
        <w:t>Conv1D</w:t>
      </w:r>
      <w:r>
        <w:rPr>
          <w:rFonts w:eastAsia="宋体" w:hint="eastAsia"/>
          <w:sz w:val="24"/>
        </w:rPr>
        <w:t>，三层全连接层。其中</w:t>
      </w:r>
      <w:r>
        <w:rPr>
          <w:rFonts w:eastAsia="宋体" w:hint="eastAsia"/>
          <w:sz w:val="24"/>
        </w:rPr>
        <w:t>Conv1D</w:t>
      </w:r>
      <w:r>
        <w:rPr>
          <w:rFonts w:eastAsia="宋体"/>
          <w:sz w:val="24"/>
        </w:rPr>
        <w:t xml:space="preserve"> </w:t>
      </w:r>
      <w:r w:rsidR="001D69C1">
        <w:rPr>
          <w:rFonts w:eastAsia="宋体" w:hint="eastAsia"/>
          <w:sz w:val="24"/>
        </w:rPr>
        <w:t>3</w:t>
      </w:r>
      <w:r>
        <w:rPr>
          <w:rFonts w:eastAsia="宋体"/>
          <w:sz w:val="24"/>
        </w:rPr>
        <w:t>×</w:t>
      </w:r>
      <w:r>
        <w:rPr>
          <w:rFonts w:eastAsia="宋体" w:hint="eastAsia"/>
          <w:sz w:val="24"/>
        </w:rPr>
        <w:t>1,</w:t>
      </w:r>
      <w:r>
        <w:rPr>
          <w:rFonts w:eastAsia="宋体"/>
          <w:sz w:val="24"/>
        </w:rPr>
        <w:t>1024</w:t>
      </w:r>
      <w:r>
        <w:rPr>
          <w:rFonts w:eastAsia="宋体" w:hint="eastAsia"/>
          <w:sz w:val="24"/>
        </w:rPr>
        <w:t>代表一维卷积，卷积核大小为</w:t>
      </w:r>
      <w:r w:rsidR="001D69C1">
        <w:rPr>
          <w:rFonts w:eastAsia="宋体" w:hint="eastAsia"/>
          <w:sz w:val="24"/>
        </w:rPr>
        <w:t>3</w:t>
      </w:r>
      <w:r>
        <w:rPr>
          <w:rFonts w:eastAsia="宋体"/>
          <w:sz w:val="24"/>
        </w:rPr>
        <w:t>×</w:t>
      </w:r>
      <w:r>
        <w:rPr>
          <w:rFonts w:eastAsia="宋体" w:hint="eastAsia"/>
          <w:sz w:val="24"/>
        </w:rPr>
        <w:t>1</w:t>
      </w:r>
      <w:r>
        <w:rPr>
          <w:rFonts w:eastAsia="宋体" w:hint="eastAsia"/>
          <w:sz w:val="24"/>
        </w:rPr>
        <w:t>，该层的输出通道数为</w:t>
      </w:r>
      <w:r>
        <w:rPr>
          <w:rFonts w:eastAsia="宋体" w:hint="eastAsia"/>
          <w:sz w:val="24"/>
        </w:rPr>
        <w:t>1024</w:t>
      </w:r>
      <w:r>
        <w:rPr>
          <w:rFonts w:eastAsia="宋体" w:hint="eastAsia"/>
          <w:sz w:val="24"/>
        </w:rPr>
        <w:t>。</w:t>
      </w:r>
      <w:r>
        <w:rPr>
          <w:rFonts w:eastAsia="宋体" w:hint="eastAsia"/>
          <w:sz w:val="24"/>
        </w:rPr>
        <w:t>Res</w:t>
      </w:r>
      <w:r>
        <w:rPr>
          <w:rFonts w:eastAsia="宋体"/>
          <w:sz w:val="24"/>
        </w:rPr>
        <w:t>Block</w:t>
      </w:r>
      <w:r>
        <w:rPr>
          <w:rFonts w:eastAsia="宋体" w:hint="eastAsia"/>
          <w:sz w:val="24"/>
        </w:rPr>
        <w:t>1</w:t>
      </w:r>
      <w:r>
        <w:rPr>
          <w:rFonts w:eastAsia="宋体"/>
          <w:sz w:val="24"/>
        </w:rPr>
        <w:t>,520</w:t>
      </w:r>
      <w:r>
        <w:rPr>
          <w:rFonts w:eastAsia="宋体" w:hint="eastAsia"/>
          <w:sz w:val="24"/>
        </w:rPr>
        <w:t>代表第一层残差模块</w:t>
      </w:r>
      <w:r w:rsidR="00736EBE">
        <w:rPr>
          <w:rFonts w:eastAsia="宋体" w:hint="eastAsia"/>
          <w:sz w:val="24"/>
        </w:rPr>
        <w:t>的</w:t>
      </w:r>
      <w:r>
        <w:rPr>
          <w:rFonts w:eastAsia="宋体" w:hint="eastAsia"/>
          <w:sz w:val="24"/>
        </w:rPr>
        <w:t>输出通道数为</w:t>
      </w:r>
      <w:r>
        <w:rPr>
          <w:rFonts w:eastAsia="宋体" w:hint="eastAsia"/>
          <w:sz w:val="24"/>
        </w:rPr>
        <w:t>520</w:t>
      </w:r>
      <w:r>
        <w:rPr>
          <w:rFonts w:eastAsia="宋体" w:hint="eastAsia"/>
          <w:sz w:val="24"/>
        </w:rPr>
        <w:t>。</w:t>
      </w:r>
      <w:r>
        <w:rPr>
          <w:rFonts w:eastAsia="宋体" w:hint="eastAsia"/>
          <w:sz w:val="24"/>
        </w:rPr>
        <w:t>FC,</w:t>
      </w:r>
      <w:r>
        <w:rPr>
          <w:rFonts w:eastAsia="宋体"/>
          <w:sz w:val="24"/>
        </w:rPr>
        <w:t>256</w:t>
      </w:r>
      <w:r>
        <w:rPr>
          <w:rFonts w:eastAsia="宋体" w:hint="eastAsia"/>
          <w:sz w:val="24"/>
        </w:rPr>
        <w:t>代表节点数为</w:t>
      </w:r>
      <w:r>
        <w:rPr>
          <w:rFonts w:eastAsia="宋体" w:hint="eastAsia"/>
          <w:sz w:val="24"/>
        </w:rPr>
        <w:t>256</w:t>
      </w:r>
      <w:r>
        <w:rPr>
          <w:rFonts w:eastAsia="宋体" w:hint="eastAsia"/>
          <w:sz w:val="24"/>
        </w:rPr>
        <w:t>的全连接层。在输入四层残差模块之前利用一层</w:t>
      </w:r>
      <w:r>
        <w:rPr>
          <w:rFonts w:eastAsia="宋体" w:hint="eastAsia"/>
          <w:sz w:val="24"/>
        </w:rPr>
        <w:t>Conv1D</w:t>
      </w:r>
      <w:r>
        <w:rPr>
          <w:rFonts w:eastAsia="宋体" w:hint="eastAsia"/>
          <w:sz w:val="24"/>
        </w:rPr>
        <w:t>进行数据初步处理，卷积核大小为</w:t>
      </w:r>
      <w:r w:rsidR="00736EBE">
        <w:rPr>
          <w:rFonts w:eastAsia="宋体" w:hint="eastAsia"/>
          <w:sz w:val="24"/>
        </w:rPr>
        <w:t>3</w:t>
      </w:r>
      <w:r>
        <w:rPr>
          <w:rFonts w:eastAsia="宋体"/>
          <w:sz w:val="24"/>
        </w:rPr>
        <w:t>×</w:t>
      </w:r>
      <w:r>
        <w:rPr>
          <w:rFonts w:eastAsia="宋体" w:hint="eastAsia"/>
          <w:sz w:val="24"/>
        </w:rPr>
        <w:t>1</w:t>
      </w:r>
      <w:r>
        <w:rPr>
          <w:rFonts w:eastAsia="宋体" w:hint="eastAsia"/>
          <w:sz w:val="24"/>
        </w:rPr>
        <w:t>，通道数由</w:t>
      </w:r>
      <w:r>
        <w:rPr>
          <w:rFonts w:eastAsia="宋体" w:hint="eastAsia"/>
          <w:sz w:val="24"/>
        </w:rPr>
        <w:t>520</w:t>
      </w:r>
      <w:r>
        <w:rPr>
          <w:rFonts w:eastAsia="宋体" w:hint="eastAsia"/>
          <w:sz w:val="24"/>
        </w:rPr>
        <w:t>增加到</w:t>
      </w:r>
      <w:r>
        <w:rPr>
          <w:rFonts w:eastAsia="宋体" w:hint="eastAsia"/>
          <w:sz w:val="24"/>
        </w:rPr>
        <w:t>1024</w:t>
      </w:r>
      <w:r>
        <w:rPr>
          <w:rFonts w:eastAsia="宋体" w:hint="eastAsia"/>
          <w:sz w:val="24"/>
        </w:rPr>
        <w:t>，除了</w:t>
      </w:r>
      <w:r>
        <w:rPr>
          <w:rFonts w:eastAsia="宋体" w:hint="eastAsia"/>
          <w:sz w:val="24"/>
        </w:rPr>
        <w:t>Conv1D</w:t>
      </w:r>
      <w:r>
        <w:rPr>
          <w:rFonts w:eastAsia="宋体" w:hint="eastAsia"/>
          <w:sz w:val="24"/>
        </w:rPr>
        <w:t>层，还包括</w:t>
      </w:r>
      <w:r w:rsidR="00736EBE" w:rsidRPr="00736EBE">
        <w:rPr>
          <w:rFonts w:eastAsia="宋体" w:hint="eastAsia"/>
          <w:sz w:val="24"/>
        </w:rPr>
        <w:t>BatchNorm1d</w:t>
      </w:r>
      <w:r w:rsidR="00736EBE" w:rsidRPr="00736EBE">
        <w:rPr>
          <w:rFonts w:eastAsia="宋体" w:hint="eastAsia"/>
          <w:sz w:val="24"/>
        </w:rPr>
        <w:t>（</w:t>
      </w:r>
      <w:r w:rsidR="00736EBE" w:rsidRPr="00736EBE">
        <w:rPr>
          <w:rFonts w:eastAsia="宋体" w:hint="eastAsia"/>
          <w:sz w:val="24"/>
        </w:rPr>
        <w:t>BN1D</w:t>
      </w:r>
      <w:r w:rsidR="00736EBE" w:rsidRPr="00736EBE">
        <w:rPr>
          <w:rFonts w:eastAsia="宋体" w:hint="eastAsia"/>
          <w:sz w:val="24"/>
        </w:rPr>
        <w:t>）</w:t>
      </w:r>
      <w:r>
        <w:rPr>
          <w:rFonts w:eastAsia="宋体" w:hint="eastAsia"/>
          <w:sz w:val="24"/>
        </w:rPr>
        <w:t>层、</w:t>
      </w:r>
      <w:r>
        <w:rPr>
          <w:rFonts w:eastAsia="宋体" w:hint="eastAsia"/>
          <w:sz w:val="24"/>
        </w:rPr>
        <w:t>ReLU</w:t>
      </w:r>
      <w:r>
        <w:rPr>
          <w:rFonts w:eastAsia="宋体" w:hint="eastAsia"/>
          <w:sz w:val="24"/>
        </w:rPr>
        <w:t>激活层及最大池化层。四层残差块的输出通道数分别为</w:t>
      </w:r>
      <w:r w:rsidR="00736EBE">
        <w:rPr>
          <w:rFonts w:eastAsia="宋体" w:hint="eastAsia"/>
          <w:sz w:val="24"/>
        </w:rPr>
        <w:t>512</w:t>
      </w:r>
      <w:r>
        <w:rPr>
          <w:rFonts w:eastAsia="宋体" w:hint="eastAsia"/>
          <w:sz w:val="24"/>
        </w:rPr>
        <w:t>、</w:t>
      </w:r>
      <w:r w:rsidR="00736EBE">
        <w:rPr>
          <w:rFonts w:eastAsia="宋体" w:hint="eastAsia"/>
          <w:sz w:val="24"/>
        </w:rPr>
        <w:t>256</w:t>
      </w:r>
      <w:r>
        <w:rPr>
          <w:rFonts w:eastAsia="宋体" w:hint="eastAsia"/>
          <w:sz w:val="24"/>
        </w:rPr>
        <w:t>、</w:t>
      </w:r>
      <w:r w:rsidR="00736EBE">
        <w:rPr>
          <w:rFonts w:eastAsia="宋体" w:hint="eastAsia"/>
          <w:sz w:val="24"/>
        </w:rPr>
        <w:t>256</w:t>
      </w:r>
      <w:r>
        <w:rPr>
          <w:rFonts w:eastAsia="宋体" w:hint="eastAsia"/>
          <w:sz w:val="24"/>
        </w:rPr>
        <w:t>、</w:t>
      </w:r>
      <w:r>
        <w:rPr>
          <w:rFonts w:eastAsia="宋体" w:hint="eastAsia"/>
          <w:sz w:val="24"/>
        </w:rPr>
        <w:t>64</w:t>
      </w:r>
      <w:r>
        <w:rPr>
          <w:rFonts w:eastAsia="宋体" w:hint="eastAsia"/>
          <w:sz w:val="24"/>
        </w:rPr>
        <w:t>。最后添加了三层全连接层，房间</w:t>
      </w:r>
      <w:r w:rsidR="00736EBE">
        <w:rPr>
          <w:rFonts w:eastAsia="宋体" w:hint="eastAsia"/>
          <w:sz w:val="24"/>
        </w:rPr>
        <w:t>经纬度的</w:t>
      </w:r>
      <w:r>
        <w:rPr>
          <w:rFonts w:eastAsia="宋体" w:hint="eastAsia"/>
          <w:sz w:val="24"/>
        </w:rPr>
        <w:t>输出节点数为</w:t>
      </w:r>
      <w:r>
        <w:rPr>
          <w:rFonts w:eastAsia="宋体" w:hint="eastAsia"/>
          <w:sz w:val="24"/>
        </w:rPr>
        <w:t>2</w:t>
      </w:r>
      <w:r>
        <w:rPr>
          <w:rFonts w:eastAsia="宋体" w:hint="eastAsia"/>
          <w:sz w:val="24"/>
        </w:rPr>
        <w:t>。实验采用</w:t>
      </w:r>
      <w:r>
        <w:rPr>
          <w:rFonts w:eastAsia="宋体" w:hint="eastAsia"/>
          <w:sz w:val="24"/>
        </w:rPr>
        <w:t>Adam</w:t>
      </w:r>
      <w:r>
        <w:rPr>
          <w:rFonts w:eastAsia="宋体" w:hint="eastAsia"/>
          <w:sz w:val="24"/>
        </w:rPr>
        <w:t>优化器，并加入提前停止的正则化设计。通过使用不同的滤波器及不同的卷积核大小来优化提出的一维残差网络结构。</w:t>
      </w:r>
    </w:p>
    <w:p w14:paraId="3A048C5F" w14:textId="77777777" w:rsidR="00894302" w:rsidRDefault="00894302" w:rsidP="00894302">
      <w:pPr>
        <w:widowControl/>
        <w:ind w:firstLine="480"/>
      </w:pPr>
      <w:r>
        <w:rPr>
          <w:rFonts w:hint="eastAsia"/>
        </w:rPr>
        <w:t>图</w:t>
      </w:r>
      <w:r>
        <w:t>4-9</w:t>
      </w:r>
      <w:r>
        <w:rPr>
          <w:rFonts w:hint="eastAsia"/>
        </w:rPr>
        <w:t>虚线框中为基于一维卷积的残差模块。</w:t>
      </w:r>
      <m:oMath>
        <m:r>
          <w:rPr>
            <w:rFonts w:ascii="Cambria Math" w:hAnsi="Cambria Math"/>
          </w:rPr>
          <m:t xml:space="preserve"> F</m:t>
        </m:r>
        <m:d>
          <m:dPr>
            <m:ctrlPr>
              <w:rPr>
                <w:rFonts w:ascii="Cambria Math" w:hAnsi="Cambria Math"/>
                <w:i/>
              </w:rPr>
            </m:ctrlPr>
          </m:dPr>
          <m:e>
            <m:r>
              <w:rPr>
                <w:rFonts w:ascii="Cambria Math" w:hAnsi="Cambria Math"/>
              </w:rPr>
              <m:t>x</m:t>
            </m:r>
          </m:e>
        </m:d>
      </m:oMath>
      <w:r>
        <w:rPr>
          <w:rFonts w:hint="eastAsia"/>
        </w:rPr>
        <w:t>可以看成是在学习实际输出和输入</w:t>
      </w:r>
      <w:r>
        <w:rPr>
          <w:rFonts w:hint="eastAsia"/>
          <w:i/>
          <w:iCs/>
        </w:rPr>
        <w:t>x</w:t>
      </w:r>
      <w:r>
        <w:rPr>
          <w:rFonts w:hint="eastAsia"/>
        </w:rPr>
        <w:t>之间的残差。在</w:t>
      </w:r>
      <w:r>
        <w:rPr>
          <w:position w:val="-10"/>
        </w:rPr>
        <w:object w:dxaOrig="544" w:dyaOrig="328" w14:anchorId="15048CDA">
          <v:shape id="_x0000_i1109" type="#_x0000_t75" style="width:27pt;height:16.3pt" o:ole="">
            <v:imagedata r:id="rId222" o:title=""/>
          </v:shape>
          <o:OLEObject Type="Embed" ProgID="Equation.DSMT4" ShapeID="_x0000_i1109" DrawAspect="Content" ObjectID="_1653477689" r:id="rId223"/>
        </w:object>
      </w:r>
      <w:r>
        <w:rPr>
          <w:rFonts w:hint="eastAsia"/>
        </w:rPr>
        <w:t>分支中，输入</w:t>
      </w:r>
      <w:r>
        <w:rPr>
          <w:position w:val="-12"/>
        </w:rPr>
        <w:object w:dxaOrig="376" w:dyaOrig="360" w14:anchorId="6A9C4828">
          <v:shape id="_x0000_i1110" type="#_x0000_t75" style="width:19.7pt;height:18pt" o:ole="">
            <v:imagedata r:id="rId224" o:title=""/>
          </v:shape>
          <o:OLEObject Type="Embed" ProgID="Equation.DSMT4" ShapeID="_x0000_i1110" DrawAspect="Content" ObjectID="_1653477690" r:id="rId225"/>
        </w:object>
      </w:r>
      <w:r>
        <w:rPr>
          <w:rFonts w:hint="eastAsia"/>
        </w:rPr>
        <w:t>经过两层一维卷积层，卷积核大小均为</w:t>
      </w:r>
      <w:r>
        <w:rPr>
          <w:rFonts w:hint="eastAsia"/>
        </w:rPr>
        <w:t>3</w:t>
      </w:r>
      <w:r>
        <w:t>×</w:t>
      </w:r>
      <w:r>
        <w:rPr>
          <w:rFonts w:hint="eastAsia"/>
        </w:rPr>
        <w:t>1</w:t>
      </w:r>
      <w:r>
        <w:rPr>
          <w:rFonts w:hint="eastAsia"/>
        </w:rPr>
        <w:t>，并且均经过</w:t>
      </w:r>
      <w:r>
        <w:rPr>
          <w:rFonts w:hint="eastAsia"/>
        </w:rPr>
        <w:t>BN1D</w:t>
      </w:r>
      <w:r>
        <w:rPr>
          <w:rFonts w:hint="eastAsia"/>
        </w:rPr>
        <w:t>层，其中在第一层</w:t>
      </w:r>
      <w:r>
        <w:rPr>
          <w:rFonts w:hint="eastAsia"/>
        </w:rPr>
        <w:t>BN1D</w:t>
      </w:r>
      <w:r>
        <w:rPr>
          <w:rFonts w:hint="eastAsia"/>
        </w:rPr>
        <w:t>后加入</w:t>
      </w:r>
      <w:r>
        <w:rPr>
          <w:rFonts w:hint="eastAsia"/>
        </w:rPr>
        <w:t>ReLU</w:t>
      </w:r>
      <w:r>
        <w:rPr>
          <w:rFonts w:hint="eastAsia"/>
        </w:rPr>
        <w:t>激活函数层。</w:t>
      </w:r>
      <w:r>
        <w:t>残差学习单元通过</w:t>
      </w:r>
      <w:r>
        <w:rPr>
          <w:rFonts w:hint="eastAsia"/>
        </w:rPr>
        <w:t>加入恒等映射</w:t>
      </w:r>
      <w:r w:rsidR="00FC4E09">
        <w:rPr>
          <w:rFonts w:hint="eastAsia"/>
        </w:rPr>
        <w:t>，</w:t>
      </w:r>
      <w:r>
        <w:t>在输入、输出之间建立了一条直接的关联通道</w:t>
      </w:r>
      <w:r>
        <w:rPr>
          <w:rFonts w:hint="eastAsia"/>
        </w:rPr>
        <w:t>，</w:t>
      </w:r>
      <w:r>
        <w:t>当输入、输出通道数相同时，可以直接使用</w:t>
      </w:r>
      <w:r>
        <w:rPr>
          <w:rFonts w:hint="eastAsia"/>
          <w:i/>
          <w:iCs/>
        </w:rPr>
        <w:t>x</w:t>
      </w:r>
      <w:r>
        <w:t>进行相加</w:t>
      </w:r>
      <w:r>
        <w:rPr>
          <w:rFonts w:hint="eastAsia"/>
        </w:rPr>
        <w:t>，</w:t>
      </w:r>
      <w:r>
        <w:t>而当它们之间的通道数目不同时，就需要考虑建立一种有效的</w:t>
      </w:r>
      <w:r>
        <w:rPr>
          <w:rFonts w:hint="eastAsia"/>
        </w:rPr>
        <w:t>恒等映射</w:t>
      </w:r>
      <w:r>
        <w:t>函数</w:t>
      </w:r>
      <w:r w:rsidR="00FC4E09">
        <w:rPr>
          <w:rFonts w:hint="eastAsia"/>
        </w:rPr>
        <w:t>，</w:t>
      </w:r>
      <w:r>
        <w:t>从而可以使得处理后的输入</w:t>
      </w:r>
      <w:r>
        <w:rPr>
          <w:position w:val="-6"/>
        </w:rPr>
        <w:object w:dxaOrig="208" w:dyaOrig="224" w14:anchorId="088912E2">
          <v:shape id="_x0000_i1111" type="#_x0000_t75" style="width:10.3pt;height:10.3pt" o:ole="">
            <v:imagedata r:id="rId226" o:title=""/>
          </v:shape>
          <o:OLEObject Type="Embed" ProgID="Equation.DSMT4" ShapeID="_x0000_i1111" DrawAspect="Content" ObjectID="_1653477691" r:id="rId227"/>
        </w:object>
      </w:r>
      <w:r>
        <w:t>与输出</w:t>
      </w:r>
      <w:r>
        <w:rPr>
          <w:position w:val="-10"/>
        </w:rPr>
        <w:object w:dxaOrig="592" w:dyaOrig="328" w14:anchorId="0DA60E3E">
          <v:shape id="_x0000_i1112" type="#_x0000_t75" style="width:29.15pt;height:16.3pt" o:ole="">
            <v:imagedata r:id="rId228" o:title=""/>
          </v:shape>
          <o:OLEObject Type="Embed" ProgID="Equation.DSMT4" ShapeID="_x0000_i1112" DrawAspect="Content" ObjectID="_1653477692" r:id="rId229"/>
        </w:object>
      </w:r>
      <w:r>
        <w:t>的通道数目相同即</w:t>
      </w:r>
      <w:r>
        <w:rPr>
          <w:position w:val="-12"/>
        </w:rPr>
        <w:object w:dxaOrig="2056" w:dyaOrig="360" w14:anchorId="367D2575">
          <v:shape id="_x0000_i1113" type="#_x0000_t75" style="width:103.7pt;height:18pt" o:ole="">
            <v:imagedata r:id="rId230" o:title=""/>
          </v:shape>
          <o:OLEObject Type="Embed" ProgID="Equation.DSMT4" ShapeID="_x0000_i1113" DrawAspect="Content" ObjectID="_1653477693" r:id="rId231"/>
        </w:object>
      </w:r>
      <w:r>
        <w:t>。</w:t>
      </w:r>
      <w:r>
        <w:rPr>
          <w:rFonts w:hint="eastAsia"/>
        </w:rPr>
        <w:t>此处</w:t>
      </w:r>
      <w:r>
        <w:t>使用</w:t>
      </w:r>
      <w:r>
        <w:rPr>
          <w:rFonts w:hint="eastAsia"/>
        </w:rPr>
        <w:t>卷积核大小为</w:t>
      </w:r>
      <w:r>
        <w:t>1×1</w:t>
      </w:r>
      <w:r>
        <w:t>的</w:t>
      </w:r>
      <w:r>
        <w:rPr>
          <w:rFonts w:hint="eastAsia"/>
        </w:rPr>
        <w:t>一维卷积层</w:t>
      </w:r>
      <w:r>
        <w:t>来表示</w:t>
      </w:r>
      <w:r>
        <w:rPr>
          <w:position w:val="-12"/>
        </w:rPr>
        <w:object w:dxaOrig="304" w:dyaOrig="360" w14:anchorId="7A12D789">
          <v:shape id="_x0000_i1114" type="#_x0000_t75" style="width:15pt;height:18pt" o:ole="">
            <v:imagedata r:id="rId232" o:title=""/>
          </v:shape>
          <o:OLEObject Type="Embed" ProgID="Equation.DSMT4" ShapeID="_x0000_i1114" DrawAspect="Content" ObjectID="_1653477694" r:id="rId233"/>
        </w:object>
      </w:r>
      <w:r>
        <w:t>映射</w:t>
      </w:r>
      <w:r>
        <w:rPr>
          <w:rFonts w:hint="eastAsia"/>
        </w:rPr>
        <w:t>，</w:t>
      </w:r>
      <w:r>
        <w:t>从而使得输入与</w:t>
      </w:r>
      <w:r>
        <w:rPr>
          <w:rFonts w:hint="eastAsia"/>
        </w:rPr>
        <w:t>最终</w:t>
      </w:r>
      <w:r>
        <w:t>输出的通道</w:t>
      </w:r>
      <w:r>
        <w:rPr>
          <w:rFonts w:hint="eastAsia"/>
        </w:rPr>
        <w:t>数目</w:t>
      </w:r>
      <w:r>
        <w:t>达到一致</w:t>
      </w:r>
      <w:r>
        <w:rPr>
          <w:rFonts w:hint="eastAsia"/>
        </w:rPr>
        <w:t>。</w:t>
      </w:r>
    </w:p>
    <w:p w14:paraId="5B89E324" w14:textId="77777777" w:rsidR="00894302" w:rsidRDefault="00894302" w:rsidP="00894302">
      <w:pPr>
        <w:pStyle w:val="33"/>
        <w:spacing w:before="480" w:after="360" w:line="240" w:lineRule="auto"/>
        <w:outlineLvl w:val="2"/>
      </w:pPr>
      <w:bookmarkStart w:id="68" w:name="_Toc40095332"/>
      <w:r>
        <w:rPr>
          <w:rFonts w:hint="eastAsia"/>
        </w:rPr>
        <w:t xml:space="preserve">4.2.4  </w:t>
      </w:r>
      <w:r>
        <w:rPr>
          <w:rFonts w:hint="eastAsia"/>
        </w:rPr>
        <w:t>模型参数优化及性能评价</w:t>
      </w:r>
      <w:bookmarkEnd w:id="68"/>
    </w:p>
    <w:p w14:paraId="53DBB29F" w14:textId="64944403" w:rsidR="00894302" w:rsidRDefault="00894302" w:rsidP="00894302">
      <w:pPr>
        <w:pStyle w:val="33"/>
        <w:ind w:firstLineChars="200" w:firstLine="480"/>
        <w:rPr>
          <w:rFonts w:eastAsia="宋体"/>
          <w:sz w:val="24"/>
        </w:rPr>
      </w:pPr>
      <w:r>
        <w:rPr>
          <w:rFonts w:eastAsia="宋体" w:hint="eastAsia"/>
          <w:sz w:val="24"/>
        </w:rPr>
        <w:t>实验设计的</w:t>
      </w:r>
      <w:r>
        <w:rPr>
          <w:rFonts w:eastAsia="宋体" w:hint="eastAsia"/>
          <w:sz w:val="24"/>
        </w:rPr>
        <w:t>1D-ResNet</w:t>
      </w:r>
      <w:r>
        <w:rPr>
          <w:rFonts w:eastAsia="宋体" w:hint="eastAsia"/>
          <w:sz w:val="24"/>
        </w:rPr>
        <w:t>定位模型，对三种不同定位任务的参数设计有所差别。一维</w:t>
      </w:r>
      <w:r>
        <w:rPr>
          <w:rFonts w:eastAsia="宋体"/>
          <w:sz w:val="24"/>
        </w:rPr>
        <w:t>RSS</w:t>
      </w:r>
      <w:r>
        <w:rPr>
          <w:rFonts w:eastAsia="宋体" w:hint="eastAsia"/>
          <w:sz w:val="24"/>
        </w:rPr>
        <w:t>I</w:t>
      </w:r>
      <w:r>
        <w:rPr>
          <w:rFonts w:eastAsia="宋体" w:hint="eastAsia"/>
          <w:sz w:val="24"/>
        </w:rPr>
        <w:t>时间序列作为模型输入，对未知位置的数据样本分别进行建筑物、楼层和房间经纬度的定位。</w:t>
      </w:r>
      <w:r>
        <w:rPr>
          <w:rFonts w:eastAsia="宋体"/>
          <w:sz w:val="24"/>
        </w:rPr>
        <w:t>表</w:t>
      </w:r>
      <w:r>
        <w:rPr>
          <w:rFonts w:eastAsia="宋体" w:hint="eastAsia"/>
          <w:sz w:val="24"/>
        </w:rPr>
        <w:t>4-5</w:t>
      </w:r>
      <w:r>
        <w:rPr>
          <w:rFonts w:eastAsia="宋体" w:hint="eastAsia"/>
          <w:sz w:val="24"/>
        </w:rPr>
        <w:t>展示的是建筑物分类</w:t>
      </w:r>
      <w:r>
        <w:rPr>
          <w:rFonts w:eastAsia="宋体"/>
          <w:sz w:val="24"/>
        </w:rPr>
        <w:t>模型的参数，</w:t>
      </w:r>
      <w:r>
        <w:rPr>
          <w:rFonts w:eastAsia="宋体" w:hint="eastAsia"/>
          <w:sz w:val="24"/>
        </w:rPr>
        <w:t>分类准确率为</w:t>
      </w:r>
      <w:r>
        <w:rPr>
          <w:rFonts w:eastAsia="宋体" w:hint="eastAsia"/>
          <w:sz w:val="24"/>
        </w:rPr>
        <w:t>100%</w:t>
      </w:r>
      <w:r>
        <w:rPr>
          <w:rFonts w:eastAsia="宋体"/>
          <w:sz w:val="24"/>
        </w:rPr>
        <w:t>。</w:t>
      </w:r>
      <w:r>
        <w:rPr>
          <w:rFonts w:eastAsia="宋体" w:hint="eastAsia"/>
          <w:sz w:val="24"/>
        </w:rPr>
        <w:t>例如，</w:t>
      </w:r>
      <w:r>
        <w:rPr>
          <w:rFonts w:eastAsia="宋体" w:hint="eastAsia"/>
          <w:sz w:val="24"/>
        </w:rPr>
        <w:t>Conv1D</w:t>
      </w:r>
      <w:r>
        <w:rPr>
          <w:rFonts w:eastAsia="宋体"/>
          <w:sz w:val="24"/>
        </w:rPr>
        <w:t xml:space="preserve"> </w:t>
      </w:r>
      <w:r>
        <w:rPr>
          <w:rFonts w:eastAsia="宋体" w:hint="eastAsia"/>
          <w:sz w:val="24"/>
        </w:rPr>
        <w:t>3</w:t>
      </w:r>
      <w:r>
        <w:rPr>
          <w:rFonts w:eastAsia="宋体"/>
          <w:sz w:val="24"/>
        </w:rPr>
        <w:t xml:space="preserve"> × </w:t>
      </w:r>
      <w:r>
        <w:rPr>
          <w:rFonts w:eastAsia="宋体" w:hint="eastAsia"/>
          <w:sz w:val="24"/>
        </w:rPr>
        <w:t>1</w:t>
      </w:r>
      <w:r w:rsidR="001D69C1">
        <w:rPr>
          <w:rFonts w:eastAsia="宋体" w:hint="eastAsia"/>
          <w:sz w:val="24"/>
        </w:rPr>
        <w:t>对应参数</w:t>
      </w:r>
      <w:r>
        <w:rPr>
          <w:rFonts w:eastAsia="宋体" w:hint="eastAsia"/>
          <w:sz w:val="24"/>
        </w:rPr>
        <w:t>为</w:t>
      </w:r>
      <w:r>
        <w:rPr>
          <w:rFonts w:eastAsia="宋体" w:hint="eastAsia"/>
          <w:sz w:val="24"/>
        </w:rPr>
        <w:t>256</w:t>
      </w:r>
      <w:r>
        <w:rPr>
          <w:rFonts w:eastAsia="宋体" w:hint="eastAsia"/>
          <w:sz w:val="24"/>
        </w:rPr>
        <w:t>，代表该层</w:t>
      </w:r>
      <w:r w:rsidR="001D69C1">
        <w:rPr>
          <w:rFonts w:eastAsia="宋体" w:hint="eastAsia"/>
          <w:sz w:val="24"/>
        </w:rPr>
        <w:t>共有</w:t>
      </w:r>
      <w:r w:rsidR="001D69C1">
        <w:rPr>
          <w:rFonts w:eastAsia="宋体" w:hint="eastAsia"/>
          <w:sz w:val="24"/>
        </w:rPr>
        <w:t>256</w:t>
      </w:r>
      <w:r w:rsidR="001D69C1">
        <w:rPr>
          <w:rFonts w:eastAsia="宋体" w:hint="eastAsia"/>
          <w:sz w:val="24"/>
        </w:rPr>
        <w:t>个卷积核</w:t>
      </w:r>
      <w:r>
        <w:rPr>
          <w:rFonts w:eastAsia="宋体" w:hint="eastAsia"/>
          <w:sz w:val="24"/>
        </w:rPr>
        <w:t>，即输出通道数为</w:t>
      </w:r>
      <w:r>
        <w:rPr>
          <w:rFonts w:eastAsia="宋体" w:hint="eastAsia"/>
          <w:sz w:val="24"/>
        </w:rPr>
        <w:t>256</w:t>
      </w:r>
      <w:r>
        <w:rPr>
          <w:rFonts w:eastAsia="宋体" w:hint="eastAsia"/>
          <w:sz w:val="24"/>
        </w:rPr>
        <w:t>，</w:t>
      </w:r>
      <w:r>
        <w:rPr>
          <w:rFonts w:eastAsia="宋体" w:hint="eastAsia"/>
          <w:sz w:val="24"/>
        </w:rPr>
        <w:t>ResBlocks</w:t>
      </w:r>
      <w:r>
        <w:rPr>
          <w:rFonts w:eastAsia="宋体" w:hint="eastAsia"/>
          <w:sz w:val="24"/>
        </w:rPr>
        <w:t>的值为</w:t>
      </w:r>
      <w:r>
        <w:rPr>
          <w:rFonts w:eastAsia="宋体" w:hint="eastAsia"/>
          <w:sz w:val="24"/>
        </w:rPr>
        <w:t>(256,128,</w:t>
      </w:r>
      <w:r>
        <w:rPr>
          <w:rFonts w:eastAsia="宋体"/>
          <w:sz w:val="24"/>
        </w:rPr>
        <w:t xml:space="preserve"> </w:t>
      </w:r>
      <w:r>
        <w:rPr>
          <w:rFonts w:eastAsia="宋体" w:hint="eastAsia"/>
          <w:sz w:val="24"/>
        </w:rPr>
        <w:t>128,</w:t>
      </w:r>
      <w:r>
        <w:rPr>
          <w:rFonts w:eastAsia="宋体"/>
          <w:sz w:val="24"/>
        </w:rPr>
        <w:t xml:space="preserve"> </w:t>
      </w:r>
      <w:r>
        <w:rPr>
          <w:rFonts w:eastAsia="宋体" w:hint="eastAsia"/>
          <w:sz w:val="24"/>
        </w:rPr>
        <w:t>64)</w:t>
      </w:r>
      <w:r>
        <w:rPr>
          <w:rFonts w:eastAsia="宋体" w:hint="eastAsia"/>
          <w:sz w:val="24"/>
        </w:rPr>
        <w:t>代表共有四个残差模块，输出通道数分别为</w:t>
      </w:r>
      <w:r>
        <w:rPr>
          <w:rFonts w:eastAsia="宋体" w:hint="eastAsia"/>
          <w:sz w:val="24"/>
        </w:rPr>
        <w:t>256</w:t>
      </w:r>
      <w:r>
        <w:rPr>
          <w:rFonts w:eastAsia="宋体" w:hint="eastAsia"/>
          <w:sz w:val="24"/>
        </w:rPr>
        <w:t>、</w:t>
      </w:r>
      <w:r>
        <w:rPr>
          <w:rFonts w:eastAsia="宋体" w:hint="eastAsia"/>
          <w:sz w:val="24"/>
        </w:rPr>
        <w:t>128</w:t>
      </w:r>
      <w:r>
        <w:rPr>
          <w:rFonts w:eastAsia="宋体" w:hint="eastAsia"/>
          <w:sz w:val="24"/>
        </w:rPr>
        <w:t>、</w:t>
      </w:r>
      <w:r>
        <w:rPr>
          <w:rFonts w:eastAsia="宋体" w:hint="eastAsia"/>
          <w:sz w:val="24"/>
        </w:rPr>
        <w:t>128</w:t>
      </w:r>
      <w:r>
        <w:rPr>
          <w:rFonts w:eastAsia="宋体" w:hint="eastAsia"/>
          <w:sz w:val="24"/>
        </w:rPr>
        <w:t>、</w:t>
      </w:r>
      <w:r>
        <w:rPr>
          <w:rFonts w:eastAsia="宋体" w:hint="eastAsia"/>
          <w:sz w:val="24"/>
        </w:rPr>
        <w:t>64</w:t>
      </w:r>
      <w:r>
        <w:rPr>
          <w:rFonts w:eastAsia="宋体" w:hint="eastAsia"/>
          <w:sz w:val="24"/>
        </w:rPr>
        <w:t>。全连接层的参数为</w:t>
      </w:r>
      <w:r>
        <w:rPr>
          <w:rFonts w:eastAsia="宋体" w:hint="eastAsia"/>
          <w:sz w:val="24"/>
        </w:rPr>
        <w:t>(256-64</w:t>
      </w:r>
      <w:r>
        <w:rPr>
          <w:rFonts w:eastAsia="宋体"/>
          <w:sz w:val="24"/>
        </w:rPr>
        <w:t>-</w:t>
      </w:r>
      <w:r>
        <w:rPr>
          <w:rFonts w:eastAsia="宋体" w:hint="eastAsia"/>
          <w:sz w:val="24"/>
        </w:rPr>
        <w:t>3)</w:t>
      </w:r>
      <w:r>
        <w:rPr>
          <w:rFonts w:eastAsia="宋体" w:hint="eastAsia"/>
          <w:sz w:val="24"/>
        </w:rPr>
        <w:t>代表共有两层全连接层，节点数变化分别为</w:t>
      </w:r>
      <w:r>
        <w:rPr>
          <w:rFonts w:eastAsia="宋体" w:hint="eastAsia"/>
          <w:sz w:val="24"/>
        </w:rPr>
        <w:t>(</w:t>
      </w:r>
      <w:r>
        <w:rPr>
          <w:rFonts w:eastAsia="宋体"/>
          <w:sz w:val="24"/>
        </w:rPr>
        <w:t>256</w:t>
      </w:r>
      <w:r>
        <w:rPr>
          <w:rFonts w:eastAsia="宋体" w:hint="eastAsia"/>
          <w:sz w:val="24"/>
        </w:rPr>
        <w:t>，</w:t>
      </w:r>
      <w:r>
        <w:rPr>
          <w:rFonts w:eastAsia="宋体"/>
          <w:sz w:val="24"/>
        </w:rPr>
        <w:t>64)</w:t>
      </w:r>
      <w:r>
        <w:rPr>
          <w:rFonts w:eastAsia="宋体" w:hint="eastAsia"/>
          <w:sz w:val="24"/>
        </w:rPr>
        <w:t>，</w:t>
      </w:r>
      <w:r>
        <w:rPr>
          <w:rFonts w:eastAsia="宋体" w:hint="eastAsia"/>
          <w:sz w:val="24"/>
        </w:rPr>
        <w:t>(64,</w:t>
      </w:r>
      <w:r>
        <w:rPr>
          <w:rFonts w:eastAsia="宋体"/>
          <w:sz w:val="24"/>
        </w:rPr>
        <w:t xml:space="preserve"> </w:t>
      </w:r>
      <w:r>
        <w:rPr>
          <w:rFonts w:eastAsia="宋体" w:hint="eastAsia"/>
          <w:sz w:val="24"/>
        </w:rPr>
        <w:t>3)</w:t>
      </w:r>
      <w:r>
        <w:rPr>
          <w:rFonts w:eastAsia="宋体" w:hint="eastAsia"/>
          <w:sz w:val="24"/>
        </w:rPr>
        <w:t>。</w:t>
      </w:r>
      <w:r>
        <w:rPr>
          <w:rFonts w:eastAsia="宋体"/>
          <w:sz w:val="24"/>
        </w:rPr>
        <w:t>定位误差计算为预测坐标与实际坐标之间的</w:t>
      </w:r>
      <w:r>
        <w:rPr>
          <w:rFonts w:eastAsia="宋体" w:hint="eastAsia"/>
          <w:sz w:val="24"/>
        </w:rPr>
        <w:t>欧氏距离。此为回归任务，所以采用均方误差损失函数，学习率为</w:t>
      </w:r>
      <w:r w:rsidR="003101F6">
        <w:rPr>
          <w:rFonts w:eastAsia="宋体"/>
          <w:sz w:val="24"/>
        </w:rPr>
        <w:t>4</w:t>
      </w:r>
      <w:r>
        <w:rPr>
          <w:rFonts w:eastAsia="宋体" w:hint="eastAsia"/>
          <w:sz w:val="24"/>
        </w:rPr>
        <w:t>e-</w:t>
      </w:r>
      <w:r w:rsidR="001D69C1">
        <w:rPr>
          <w:rFonts w:eastAsia="宋体" w:hint="eastAsia"/>
          <w:sz w:val="24"/>
        </w:rPr>
        <w:t>4</w:t>
      </w:r>
      <w:r>
        <w:rPr>
          <w:rFonts w:eastAsia="宋体" w:hint="eastAsia"/>
          <w:sz w:val="24"/>
        </w:rPr>
        <w:t>，</w:t>
      </w:r>
      <w:r>
        <w:rPr>
          <w:rFonts w:eastAsia="宋体" w:hint="eastAsia"/>
          <w:sz w:val="24"/>
        </w:rPr>
        <w:t>Batch</w:t>
      </w:r>
      <w:r>
        <w:rPr>
          <w:rFonts w:eastAsia="宋体"/>
          <w:sz w:val="24"/>
        </w:rPr>
        <w:t xml:space="preserve"> </w:t>
      </w:r>
      <w:r>
        <w:rPr>
          <w:rFonts w:eastAsia="宋体" w:hint="eastAsia"/>
          <w:sz w:val="24"/>
        </w:rPr>
        <w:t>size</w:t>
      </w:r>
      <w:r>
        <w:rPr>
          <w:rFonts w:eastAsia="宋体" w:hint="eastAsia"/>
          <w:sz w:val="24"/>
        </w:rPr>
        <w:t>为</w:t>
      </w:r>
      <w:r>
        <w:rPr>
          <w:rFonts w:eastAsia="宋体" w:hint="eastAsia"/>
          <w:sz w:val="24"/>
        </w:rPr>
        <w:t>128</w:t>
      </w:r>
      <w:r>
        <w:rPr>
          <w:rFonts w:eastAsia="宋体" w:hint="eastAsia"/>
          <w:sz w:val="24"/>
        </w:rPr>
        <w:t>。</w:t>
      </w:r>
      <w:r>
        <w:rPr>
          <w:rFonts w:eastAsia="宋体"/>
          <w:sz w:val="24"/>
        </w:rPr>
        <w:t>表</w:t>
      </w:r>
      <w:r>
        <w:rPr>
          <w:rFonts w:eastAsia="宋体" w:hint="eastAsia"/>
          <w:sz w:val="24"/>
        </w:rPr>
        <w:t>4-6</w:t>
      </w:r>
      <w:r>
        <w:rPr>
          <w:rFonts w:eastAsia="宋体"/>
          <w:sz w:val="24"/>
        </w:rPr>
        <w:t>总结了</w:t>
      </w:r>
      <w:r>
        <w:rPr>
          <w:rFonts w:eastAsia="宋体" w:hint="eastAsia"/>
          <w:sz w:val="24"/>
        </w:rPr>
        <w:t>楼层分类模型的最佳参数，</w:t>
      </w:r>
      <w:r>
        <w:rPr>
          <w:rFonts w:eastAsia="宋体"/>
          <w:sz w:val="24"/>
        </w:rPr>
        <w:t>在</w:t>
      </w:r>
      <w:r>
        <w:rPr>
          <w:rFonts w:eastAsia="宋体" w:hint="eastAsia"/>
          <w:sz w:val="24"/>
        </w:rPr>
        <w:t>测试集</w:t>
      </w:r>
      <w:r>
        <w:rPr>
          <w:rFonts w:eastAsia="宋体"/>
          <w:sz w:val="24"/>
        </w:rPr>
        <w:t>上</w:t>
      </w:r>
      <w:r>
        <w:rPr>
          <w:rFonts w:eastAsia="宋体" w:hint="eastAsia"/>
          <w:sz w:val="24"/>
        </w:rPr>
        <w:t>实现了</w:t>
      </w:r>
      <w:r>
        <w:rPr>
          <w:rFonts w:eastAsia="宋体" w:hint="eastAsia"/>
          <w:sz w:val="24"/>
        </w:rPr>
        <w:t>100%</w:t>
      </w:r>
      <w:r>
        <w:rPr>
          <w:rFonts w:eastAsia="宋体" w:hint="eastAsia"/>
          <w:sz w:val="24"/>
        </w:rPr>
        <w:t>的分类</w:t>
      </w:r>
      <w:r>
        <w:rPr>
          <w:rFonts w:eastAsia="宋体"/>
          <w:sz w:val="24"/>
        </w:rPr>
        <w:t>准确</w:t>
      </w:r>
      <w:r>
        <w:rPr>
          <w:rFonts w:eastAsia="宋体" w:hint="eastAsia"/>
          <w:sz w:val="24"/>
        </w:rPr>
        <w:t>率</w:t>
      </w:r>
      <w:r>
        <w:rPr>
          <w:rFonts w:eastAsia="宋体"/>
          <w:sz w:val="24"/>
        </w:rPr>
        <w:t>。</w:t>
      </w:r>
      <w:r>
        <w:rPr>
          <w:rFonts w:eastAsia="宋体" w:hint="eastAsia"/>
          <w:sz w:val="24"/>
        </w:rPr>
        <w:t>表</w:t>
      </w:r>
      <w:r>
        <w:rPr>
          <w:rFonts w:eastAsia="宋体" w:hint="eastAsia"/>
          <w:sz w:val="24"/>
        </w:rPr>
        <w:t>4-7</w:t>
      </w:r>
      <w:r>
        <w:rPr>
          <w:rFonts w:eastAsia="宋体" w:hint="eastAsia"/>
          <w:sz w:val="24"/>
        </w:rPr>
        <w:t>为房间经纬度的定位模型参数，精度最高达到</w:t>
      </w:r>
      <w:r>
        <w:rPr>
          <w:rFonts w:eastAsia="宋体" w:hint="eastAsia"/>
          <w:sz w:val="24"/>
        </w:rPr>
        <w:t>3.</w:t>
      </w:r>
      <w:r w:rsidR="003101F6">
        <w:rPr>
          <w:rFonts w:eastAsia="宋体"/>
          <w:sz w:val="24"/>
        </w:rPr>
        <w:t>45</w:t>
      </w:r>
      <w:r>
        <w:rPr>
          <w:rFonts w:eastAsia="宋体"/>
          <w:sz w:val="24"/>
        </w:rPr>
        <w:t xml:space="preserve"> </w:t>
      </w:r>
      <w:r>
        <w:rPr>
          <w:rFonts w:eastAsia="宋体" w:hint="eastAsia"/>
          <w:sz w:val="24"/>
        </w:rPr>
        <w:t>m</w:t>
      </w:r>
      <w:r>
        <w:rPr>
          <w:rFonts w:eastAsia="宋体" w:hint="eastAsia"/>
          <w:sz w:val="24"/>
        </w:rPr>
        <w:t>。接下来仅以房间经纬度定位任务进行参数优化介绍，通过使用不同的输出通道数、不同的卷积核大小，优化房间经纬度任务的</w:t>
      </w:r>
      <w:r>
        <w:rPr>
          <w:rFonts w:eastAsia="宋体" w:hint="eastAsia"/>
          <w:sz w:val="24"/>
        </w:rPr>
        <w:t>1D-Re</w:t>
      </w:r>
      <w:r w:rsidR="00663A6E">
        <w:rPr>
          <w:rFonts w:eastAsia="宋体" w:hint="eastAsia"/>
          <w:sz w:val="24"/>
        </w:rPr>
        <w:t>s</w:t>
      </w:r>
      <w:r>
        <w:rPr>
          <w:rFonts w:eastAsia="宋体" w:hint="eastAsia"/>
          <w:sz w:val="24"/>
        </w:rPr>
        <w:t>Net</w:t>
      </w:r>
      <w:r>
        <w:rPr>
          <w:rFonts w:eastAsia="宋体" w:hint="eastAsia"/>
          <w:sz w:val="24"/>
        </w:rPr>
        <w:t>模型。</w:t>
      </w:r>
    </w:p>
    <w:p w14:paraId="2E604FBC" w14:textId="77777777" w:rsidR="00894302" w:rsidRDefault="00894302" w:rsidP="00894302">
      <w:pPr>
        <w:pStyle w:val="33"/>
        <w:ind w:firstLineChars="200" w:firstLine="480"/>
        <w:rPr>
          <w:rFonts w:eastAsia="宋体"/>
          <w:sz w:val="24"/>
        </w:rPr>
      </w:pPr>
    </w:p>
    <w:p w14:paraId="3FDFAE32" w14:textId="77777777" w:rsidR="00894302" w:rsidRDefault="00894302" w:rsidP="00894302">
      <w:pPr>
        <w:pStyle w:val="33"/>
        <w:ind w:firstLineChars="200" w:firstLine="480"/>
        <w:rPr>
          <w:rFonts w:eastAsia="宋体"/>
          <w:sz w:val="24"/>
        </w:rPr>
      </w:pPr>
    </w:p>
    <w:p w14:paraId="032A9846" w14:textId="77777777" w:rsidR="00894302" w:rsidRDefault="00894302" w:rsidP="00894302">
      <w:pPr>
        <w:ind w:firstLineChars="0" w:firstLine="0"/>
        <w:jc w:val="center"/>
        <w:rPr>
          <w:sz w:val="21"/>
          <w:szCs w:val="21"/>
        </w:rPr>
      </w:pPr>
      <w:r>
        <w:rPr>
          <w:rFonts w:hint="eastAsia"/>
          <w:sz w:val="21"/>
          <w:szCs w:val="21"/>
        </w:rPr>
        <w:lastRenderedPageBreak/>
        <w:t>表</w:t>
      </w:r>
      <w:r>
        <w:rPr>
          <w:rFonts w:hint="eastAsia"/>
          <w:sz w:val="21"/>
          <w:szCs w:val="21"/>
        </w:rPr>
        <w:t>4</w:t>
      </w:r>
      <w:r>
        <w:rPr>
          <w:sz w:val="21"/>
          <w:szCs w:val="21"/>
        </w:rPr>
        <w:t>-</w:t>
      </w:r>
      <w:r>
        <w:rPr>
          <w:rFonts w:hint="eastAsia"/>
          <w:sz w:val="21"/>
          <w:szCs w:val="21"/>
        </w:rPr>
        <w:t>5</w:t>
      </w:r>
      <w:r>
        <w:rPr>
          <w:sz w:val="21"/>
          <w:szCs w:val="21"/>
        </w:rPr>
        <w:t xml:space="preserve"> </w:t>
      </w:r>
      <w:r>
        <w:rPr>
          <w:rFonts w:hint="eastAsia"/>
          <w:sz w:val="21"/>
          <w:szCs w:val="21"/>
        </w:rPr>
        <w:t>建筑物分类网络结构</w:t>
      </w:r>
    </w:p>
    <w:p w14:paraId="14205C52" w14:textId="77777777" w:rsidR="00894302" w:rsidRDefault="00894302" w:rsidP="00894302">
      <w:pPr>
        <w:ind w:firstLineChars="0" w:firstLine="0"/>
        <w:jc w:val="center"/>
        <w:rPr>
          <w:sz w:val="21"/>
          <w:szCs w:val="21"/>
        </w:rPr>
      </w:pPr>
      <w:r>
        <w:rPr>
          <w:sz w:val="21"/>
          <w:szCs w:val="21"/>
        </w:rPr>
        <w:t xml:space="preserve">Table </w:t>
      </w:r>
      <w:r>
        <w:rPr>
          <w:rFonts w:hint="eastAsia"/>
          <w:sz w:val="21"/>
          <w:szCs w:val="21"/>
        </w:rPr>
        <w:t>4</w:t>
      </w:r>
      <w:r>
        <w:rPr>
          <w:sz w:val="21"/>
          <w:szCs w:val="21"/>
        </w:rPr>
        <w:t>-</w:t>
      </w:r>
      <w:r>
        <w:rPr>
          <w:rFonts w:hint="eastAsia"/>
          <w:sz w:val="21"/>
          <w:szCs w:val="21"/>
        </w:rPr>
        <w:t>5</w:t>
      </w:r>
      <w:r>
        <w:rPr>
          <w:sz w:val="21"/>
          <w:szCs w:val="21"/>
        </w:rPr>
        <w:t xml:space="preserve"> Building classification network structure </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1869"/>
        <w:gridCol w:w="2265"/>
        <w:gridCol w:w="2098"/>
      </w:tblGrid>
      <w:tr w:rsidR="00894302" w14:paraId="4EE2F29F" w14:textId="77777777" w:rsidTr="00C753D1">
        <w:trPr>
          <w:trHeight w:val="438"/>
          <w:jc w:val="center"/>
        </w:trPr>
        <w:tc>
          <w:tcPr>
            <w:tcW w:w="1869" w:type="dxa"/>
            <w:tcBorders>
              <w:top w:val="single" w:sz="12" w:space="0" w:color="000000"/>
              <w:left w:val="nil"/>
              <w:bottom w:val="single" w:sz="6" w:space="0" w:color="auto"/>
              <w:right w:val="nil"/>
            </w:tcBorders>
            <w:vAlign w:val="center"/>
          </w:tcPr>
          <w:p w14:paraId="388273AF" w14:textId="77777777" w:rsidR="00894302" w:rsidRDefault="00894302" w:rsidP="00C753D1">
            <w:pPr>
              <w:spacing w:line="240" w:lineRule="auto"/>
              <w:ind w:firstLineChars="0" w:firstLine="0"/>
              <w:jc w:val="center"/>
              <w:rPr>
                <w:color w:val="FFFFFF"/>
                <w:sz w:val="21"/>
                <w:szCs w:val="21"/>
              </w:rPr>
            </w:pPr>
            <w:r>
              <w:rPr>
                <w:rFonts w:hint="eastAsia"/>
                <w:sz w:val="21"/>
                <w:szCs w:val="21"/>
              </w:rPr>
              <w:t>网络结构</w:t>
            </w:r>
          </w:p>
        </w:tc>
        <w:tc>
          <w:tcPr>
            <w:tcW w:w="2265" w:type="dxa"/>
            <w:tcBorders>
              <w:top w:val="single" w:sz="12" w:space="0" w:color="000000"/>
              <w:left w:val="nil"/>
              <w:bottom w:val="single" w:sz="6" w:space="0" w:color="auto"/>
              <w:right w:val="nil"/>
            </w:tcBorders>
            <w:vAlign w:val="center"/>
          </w:tcPr>
          <w:p w14:paraId="7F9CCC66" w14:textId="77777777" w:rsidR="00894302" w:rsidRDefault="00894302" w:rsidP="00C753D1">
            <w:pPr>
              <w:spacing w:line="240" w:lineRule="auto"/>
              <w:ind w:firstLineChars="0" w:firstLine="0"/>
              <w:jc w:val="center"/>
              <w:rPr>
                <w:sz w:val="21"/>
                <w:szCs w:val="21"/>
              </w:rPr>
            </w:pPr>
            <w:r>
              <w:rPr>
                <w:rFonts w:hint="eastAsia"/>
                <w:sz w:val="21"/>
                <w:szCs w:val="21"/>
              </w:rPr>
              <w:t>参数设计</w:t>
            </w:r>
          </w:p>
        </w:tc>
        <w:tc>
          <w:tcPr>
            <w:tcW w:w="2098" w:type="dxa"/>
            <w:tcBorders>
              <w:top w:val="single" w:sz="12" w:space="0" w:color="000000"/>
              <w:left w:val="nil"/>
              <w:bottom w:val="single" w:sz="6" w:space="0" w:color="auto"/>
              <w:right w:val="nil"/>
            </w:tcBorders>
            <w:vAlign w:val="center"/>
          </w:tcPr>
          <w:p w14:paraId="3D5A5E5D" w14:textId="77777777" w:rsidR="00894302" w:rsidRDefault="00894302" w:rsidP="00C753D1">
            <w:pPr>
              <w:spacing w:line="240" w:lineRule="auto"/>
              <w:ind w:firstLineChars="0" w:firstLine="0"/>
              <w:jc w:val="center"/>
              <w:rPr>
                <w:sz w:val="21"/>
                <w:szCs w:val="21"/>
              </w:rPr>
            </w:pPr>
            <w:r>
              <w:rPr>
                <w:sz w:val="21"/>
                <w:szCs w:val="21"/>
              </w:rPr>
              <w:t>建筑物分类准确率</w:t>
            </w:r>
          </w:p>
        </w:tc>
      </w:tr>
      <w:tr w:rsidR="00894302" w14:paraId="2327D708" w14:textId="77777777" w:rsidTr="00C753D1">
        <w:trPr>
          <w:trHeight w:hRule="exact" w:val="442"/>
          <w:jc w:val="center"/>
        </w:trPr>
        <w:tc>
          <w:tcPr>
            <w:tcW w:w="1869" w:type="dxa"/>
            <w:tcBorders>
              <w:top w:val="single" w:sz="6" w:space="0" w:color="auto"/>
              <w:left w:val="nil"/>
              <w:bottom w:val="nil"/>
              <w:right w:val="nil"/>
            </w:tcBorders>
            <w:vAlign w:val="center"/>
          </w:tcPr>
          <w:p w14:paraId="7382999F" w14:textId="77777777" w:rsidR="00894302" w:rsidRDefault="00894302" w:rsidP="00C753D1">
            <w:pPr>
              <w:spacing w:line="240" w:lineRule="auto"/>
              <w:ind w:firstLineChars="0" w:firstLine="0"/>
              <w:jc w:val="center"/>
              <w:rPr>
                <w:sz w:val="21"/>
                <w:szCs w:val="21"/>
              </w:rPr>
            </w:pPr>
            <w:r>
              <w:rPr>
                <w:sz w:val="21"/>
                <w:szCs w:val="21"/>
              </w:rPr>
              <w:t xml:space="preserve"> C</w:t>
            </w:r>
            <w:r>
              <w:rPr>
                <w:rFonts w:hint="eastAsia"/>
                <w:sz w:val="21"/>
                <w:szCs w:val="21"/>
              </w:rPr>
              <w:t>onv1D</w:t>
            </w:r>
            <w:r>
              <w:rPr>
                <w:sz w:val="21"/>
                <w:szCs w:val="21"/>
              </w:rPr>
              <w:t xml:space="preserve"> 3×1</w:t>
            </w:r>
          </w:p>
        </w:tc>
        <w:tc>
          <w:tcPr>
            <w:tcW w:w="2265" w:type="dxa"/>
            <w:tcBorders>
              <w:top w:val="single" w:sz="6" w:space="0" w:color="auto"/>
              <w:left w:val="nil"/>
              <w:bottom w:val="nil"/>
              <w:right w:val="nil"/>
            </w:tcBorders>
            <w:vAlign w:val="center"/>
          </w:tcPr>
          <w:p w14:paraId="744C5D1F" w14:textId="77777777" w:rsidR="00894302" w:rsidRDefault="00894302" w:rsidP="00C753D1">
            <w:pPr>
              <w:spacing w:line="240" w:lineRule="auto"/>
              <w:ind w:firstLineChars="0" w:firstLine="0"/>
              <w:jc w:val="center"/>
              <w:rPr>
                <w:sz w:val="21"/>
                <w:szCs w:val="21"/>
              </w:rPr>
            </w:pPr>
            <w:r>
              <w:rPr>
                <w:sz w:val="21"/>
                <w:szCs w:val="21"/>
              </w:rPr>
              <w:t>2</w:t>
            </w:r>
            <w:r>
              <w:rPr>
                <w:rFonts w:hint="eastAsia"/>
                <w:sz w:val="21"/>
                <w:szCs w:val="21"/>
              </w:rPr>
              <w:t>56</w:t>
            </w:r>
          </w:p>
        </w:tc>
        <w:tc>
          <w:tcPr>
            <w:tcW w:w="2098" w:type="dxa"/>
            <w:tcBorders>
              <w:top w:val="single" w:sz="6" w:space="0" w:color="auto"/>
              <w:left w:val="nil"/>
              <w:bottom w:val="nil"/>
              <w:right w:val="nil"/>
            </w:tcBorders>
            <w:vAlign w:val="center"/>
          </w:tcPr>
          <w:p w14:paraId="309D71E9" w14:textId="77777777" w:rsidR="00894302" w:rsidRDefault="00894302" w:rsidP="00C753D1">
            <w:pPr>
              <w:spacing w:line="240" w:lineRule="auto"/>
              <w:ind w:firstLineChars="0" w:firstLine="0"/>
              <w:jc w:val="center"/>
              <w:rPr>
                <w:sz w:val="21"/>
                <w:szCs w:val="21"/>
              </w:rPr>
            </w:pPr>
          </w:p>
        </w:tc>
      </w:tr>
      <w:tr w:rsidR="00894302" w14:paraId="72ED0B9E" w14:textId="77777777" w:rsidTr="00C753D1">
        <w:trPr>
          <w:trHeight w:hRule="exact" w:val="442"/>
          <w:jc w:val="center"/>
        </w:trPr>
        <w:tc>
          <w:tcPr>
            <w:tcW w:w="1869" w:type="dxa"/>
            <w:tcBorders>
              <w:top w:val="nil"/>
              <w:left w:val="nil"/>
              <w:bottom w:val="nil"/>
              <w:right w:val="nil"/>
            </w:tcBorders>
            <w:vAlign w:val="center"/>
          </w:tcPr>
          <w:p w14:paraId="4A710A26" w14:textId="77777777" w:rsidR="00894302" w:rsidRDefault="00894302" w:rsidP="00C753D1">
            <w:pPr>
              <w:spacing w:line="240" w:lineRule="auto"/>
              <w:ind w:firstLineChars="0" w:firstLine="0"/>
              <w:jc w:val="center"/>
              <w:rPr>
                <w:sz w:val="21"/>
                <w:szCs w:val="21"/>
              </w:rPr>
            </w:pPr>
            <w:r>
              <w:rPr>
                <w:sz w:val="21"/>
                <w:szCs w:val="21"/>
              </w:rPr>
              <w:t>ResBlocks</w:t>
            </w:r>
          </w:p>
        </w:tc>
        <w:tc>
          <w:tcPr>
            <w:tcW w:w="2265" w:type="dxa"/>
            <w:tcBorders>
              <w:top w:val="nil"/>
              <w:left w:val="nil"/>
              <w:bottom w:val="nil"/>
              <w:right w:val="nil"/>
            </w:tcBorders>
            <w:vAlign w:val="center"/>
          </w:tcPr>
          <w:p w14:paraId="6D9F2F24" w14:textId="77777777" w:rsidR="00894302" w:rsidRDefault="00894302" w:rsidP="00C753D1">
            <w:pPr>
              <w:spacing w:line="240" w:lineRule="auto"/>
              <w:ind w:firstLineChars="0" w:firstLine="0"/>
              <w:jc w:val="center"/>
              <w:rPr>
                <w:sz w:val="21"/>
                <w:szCs w:val="21"/>
              </w:rPr>
            </w:pPr>
            <w:r>
              <w:rPr>
                <w:rFonts w:hint="eastAsia"/>
                <w:sz w:val="21"/>
                <w:szCs w:val="21"/>
              </w:rPr>
              <w:t>(256,</w:t>
            </w:r>
            <w:r>
              <w:rPr>
                <w:sz w:val="21"/>
                <w:szCs w:val="21"/>
              </w:rPr>
              <w:t>128,128,64)</w:t>
            </w:r>
          </w:p>
        </w:tc>
        <w:tc>
          <w:tcPr>
            <w:tcW w:w="2098" w:type="dxa"/>
            <w:tcBorders>
              <w:top w:val="nil"/>
              <w:left w:val="nil"/>
              <w:bottom w:val="nil"/>
              <w:right w:val="nil"/>
            </w:tcBorders>
            <w:vAlign w:val="center"/>
          </w:tcPr>
          <w:p w14:paraId="0EE06208" w14:textId="77777777" w:rsidR="00894302" w:rsidRDefault="00894302" w:rsidP="00C753D1">
            <w:pPr>
              <w:spacing w:line="240" w:lineRule="auto"/>
              <w:ind w:firstLineChars="0" w:firstLine="0"/>
              <w:rPr>
                <w:sz w:val="21"/>
                <w:szCs w:val="21"/>
              </w:rPr>
            </w:pPr>
          </w:p>
          <w:p w14:paraId="511D7A63" w14:textId="77777777" w:rsidR="00894302" w:rsidRDefault="00894302" w:rsidP="00C753D1">
            <w:pPr>
              <w:spacing w:line="240" w:lineRule="auto"/>
              <w:ind w:firstLineChars="0" w:firstLine="0"/>
              <w:jc w:val="center"/>
              <w:rPr>
                <w:sz w:val="21"/>
                <w:szCs w:val="21"/>
              </w:rPr>
            </w:pPr>
            <w:r>
              <w:rPr>
                <w:sz w:val="21"/>
                <w:szCs w:val="21"/>
              </w:rPr>
              <w:t>100%</w:t>
            </w:r>
          </w:p>
        </w:tc>
      </w:tr>
      <w:tr w:rsidR="00894302" w14:paraId="12E1491C" w14:textId="77777777" w:rsidTr="00C753D1">
        <w:trPr>
          <w:trHeight w:hRule="exact" w:val="442"/>
          <w:jc w:val="center"/>
        </w:trPr>
        <w:tc>
          <w:tcPr>
            <w:tcW w:w="1869" w:type="dxa"/>
            <w:tcBorders>
              <w:top w:val="nil"/>
              <w:left w:val="nil"/>
              <w:bottom w:val="nil"/>
              <w:right w:val="nil"/>
            </w:tcBorders>
            <w:vAlign w:val="center"/>
          </w:tcPr>
          <w:p w14:paraId="0AE39C92" w14:textId="77777777" w:rsidR="00894302" w:rsidRDefault="00894302" w:rsidP="00C753D1">
            <w:pPr>
              <w:spacing w:line="240" w:lineRule="auto"/>
              <w:ind w:firstLineChars="0" w:firstLine="0"/>
              <w:jc w:val="center"/>
              <w:rPr>
                <w:sz w:val="21"/>
                <w:szCs w:val="21"/>
              </w:rPr>
            </w:pPr>
            <w:r>
              <w:rPr>
                <w:rFonts w:hint="eastAsia"/>
                <w:sz w:val="21"/>
                <w:szCs w:val="21"/>
              </w:rPr>
              <w:t>FC</w:t>
            </w:r>
            <w:r>
              <w:rPr>
                <w:sz w:val="21"/>
                <w:szCs w:val="21"/>
              </w:rPr>
              <w:t xml:space="preserve"> </w:t>
            </w:r>
            <w:r>
              <w:rPr>
                <w:rFonts w:hint="eastAsia"/>
                <w:sz w:val="21"/>
                <w:szCs w:val="21"/>
              </w:rPr>
              <w:t>Layers</w:t>
            </w:r>
          </w:p>
        </w:tc>
        <w:tc>
          <w:tcPr>
            <w:tcW w:w="2265" w:type="dxa"/>
            <w:tcBorders>
              <w:top w:val="nil"/>
              <w:left w:val="nil"/>
              <w:bottom w:val="nil"/>
              <w:right w:val="nil"/>
            </w:tcBorders>
            <w:vAlign w:val="center"/>
          </w:tcPr>
          <w:p w14:paraId="58FA3D5E" w14:textId="77777777" w:rsidR="00894302" w:rsidRDefault="00894302" w:rsidP="00C753D1">
            <w:pPr>
              <w:spacing w:line="240" w:lineRule="auto"/>
              <w:ind w:firstLineChars="0" w:firstLine="0"/>
              <w:jc w:val="center"/>
              <w:rPr>
                <w:sz w:val="21"/>
                <w:szCs w:val="21"/>
              </w:rPr>
            </w:pPr>
            <w:r>
              <w:rPr>
                <w:rFonts w:hint="eastAsia"/>
                <w:sz w:val="21"/>
                <w:szCs w:val="21"/>
              </w:rPr>
              <w:t>(256</w:t>
            </w:r>
            <w:r>
              <w:rPr>
                <w:sz w:val="21"/>
                <w:szCs w:val="21"/>
              </w:rPr>
              <w:t>-</w:t>
            </w:r>
            <w:r>
              <w:rPr>
                <w:rFonts w:hint="eastAsia"/>
                <w:sz w:val="21"/>
                <w:szCs w:val="21"/>
              </w:rPr>
              <w:t>64-</w:t>
            </w:r>
            <w:r>
              <w:rPr>
                <w:sz w:val="21"/>
                <w:szCs w:val="21"/>
              </w:rPr>
              <w:t>3)</w:t>
            </w:r>
          </w:p>
        </w:tc>
        <w:tc>
          <w:tcPr>
            <w:tcW w:w="2098" w:type="dxa"/>
            <w:tcBorders>
              <w:top w:val="nil"/>
              <w:left w:val="nil"/>
              <w:bottom w:val="nil"/>
              <w:right w:val="nil"/>
            </w:tcBorders>
            <w:vAlign w:val="center"/>
          </w:tcPr>
          <w:p w14:paraId="13111F0F" w14:textId="77777777" w:rsidR="00894302" w:rsidRDefault="00894302" w:rsidP="00C753D1">
            <w:pPr>
              <w:spacing w:line="240" w:lineRule="auto"/>
              <w:ind w:firstLineChars="0" w:firstLine="0"/>
              <w:jc w:val="center"/>
              <w:rPr>
                <w:sz w:val="21"/>
                <w:szCs w:val="21"/>
              </w:rPr>
            </w:pPr>
          </w:p>
        </w:tc>
      </w:tr>
      <w:tr w:rsidR="00894302" w14:paraId="33DB0EA6" w14:textId="77777777" w:rsidTr="00C753D1">
        <w:trPr>
          <w:trHeight w:hRule="exact" w:val="442"/>
          <w:jc w:val="center"/>
        </w:trPr>
        <w:tc>
          <w:tcPr>
            <w:tcW w:w="1869" w:type="dxa"/>
            <w:tcBorders>
              <w:top w:val="nil"/>
              <w:left w:val="nil"/>
              <w:bottom w:val="single" w:sz="12" w:space="0" w:color="000000"/>
              <w:right w:val="nil"/>
            </w:tcBorders>
            <w:vAlign w:val="center"/>
          </w:tcPr>
          <w:p w14:paraId="67BE75A9" w14:textId="77777777" w:rsidR="00894302" w:rsidRDefault="00894302" w:rsidP="00C753D1">
            <w:pPr>
              <w:spacing w:line="240" w:lineRule="auto"/>
              <w:ind w:firstLineChars="0" w:firstLine="0"/>
              <w:jc w:val="center"/>
              <w:rPr>
                <w:sz w:val="21"/>
                <w:szCs w:val="21"/>
              </w:rPr>
            </w:pPr>
            <w:r>
              <w:rPr>
                <w:sz w:val="21"/>
                <w:szCs w:val="21"/>
              </w:rPr>
              <w:t>B</w:t>
            </w:r>
            <w:r>
              <w:rPr>
                <w:rFonts w:hint="eastAsia"/>
                <w:sz w:val="21"/>
                <w:szCs w:val="21"/>
              </w:rPr>
              <w:t>atch</w:t>
            </w:r>
            <w:r>
              <w:rPr>
                <w:sz w:val="21"/>
                <w:szCs w:val="21"/>
              </w:rPr>
              <w:t xml:space="preserve"> </w:t>
            </w:r>
            <w:r>
              <w:rPr>
                <w:rFonts w:hint="eastAsia"/>
                <w:sz w:val="21"/>
                <w:szCs w:val="21"/>
              </w:rPr>
              <w:t>size</w:t>
            </w:r>
          </w:p>
        </w:tc>
        <w:tc>
          <w:tcPr>
            <w:tcW w:w="2265" w:type="dxa"/>
            <w:tcBorders>
              <w:top w:val="nil"/>
              <w:left w:val="nil"/>
              <w:bottom w:val="single" w:sz="12" w:space="0" w:color="000000"/>
              <w:right w:val="nil"/>
            </w:tcBorders>
            <w:vAlign w:val="center"/>
          </w:tcPr>
          <w:p w14:paraId="10B4C0F8" w14:textId="77777777" w:rsidR="00894302" w:rsidRDefault="00894302" w:rsidP="00C753D1">
            <w:pPr>
              <w:spacing w:line="240" w:lineRule="auto"/>
              <w:ind w:firstLineChars="0" w:firstLine="0"/>
              <w:jc w:val="center"/>
              <w:rPr>
                <w:sz w:val="21"/>
                <w:szCs w:val="21"/>
              </w:rPr>
            </w:pPr>
            <w:r>
              <w:rPr>
                <w:sz w:val="21"/>
                <w:szCs w:val="21"/>
              </w:rPr>
              <w:t>64</w:t>
            </w:r>
          </w:p>
        </w:tc>
        <w:tc>
          <w:tcPr>
            <w:tcW w:w="2098" w:type="dxa"/>
            <w:tcBorders>
              <w:top w:val="nil"/>
              <w:left w:val="nil"/>
              <w:bottom w:val="single" w:sz="12" w:space="0" w:color="000000"/>
              <w:right w:val="nil"/>
            </w:tcBorders>
            <w:vAlign w:val="center"/>
          </w:tcPr>
          <w:p w14:paraId="015BA524" w14:textId="77777777" w:rsidR="00894302" w:rsidRDefault="00894302" w:rsidP="00C753D1">
            <w:pPr>
              <w:spacing w:line="240" w:lineRule="auto"/>
              <w:ind w:firstLineChars="0" w:firstLine="0"/>
              <w:rPr>
                <w:sz w:val="21"/>
                <w:szCs w:val="21"/>
              </w:rPr>
            </w:pPr>
          </w:p>
        </w:tc>
      </w:tr>
    </w:tbl>
    <w:p w14:paraId="75CDD576" w14:textId="77777777" w:rsidR="00894302" w:rsidRDefault="00894302" w:rsidP="00894302">
      <w:pPr>
        <w:ind w:firstLineChars="0" w:firstLine="0"/>
        <w:rPr>
          <w:sz w:val="21"/>
          <w:szCs w:val="21"/>
        </w:rPr>
      </w:pPr>
    </w:p>
    <w:p w14:paraId="74830F6E"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4</w:t>
      </w:r>
      <w:r>
        <w:rPr>
          <w:sz w:val="21"/>
          <w:szCs w:val="21"/>
        </w:rPr>
        <w:t>-</w:t>
      </w:r>
      <w:r>
        <w:rPr>
          <w:rFonts w:hint="eastAsia"/>
          <w:sz w:val="21"/>
          <w:szCs w:val="21"/>
        </w:rPr>
        <w:t>6</w:t>
      </w:r>
      <w:r>
        <w:rPr>
          <w:sz w:val="21"/>
          <w:szCs w:val="21"/>
        </w:rPr>
        <w:t xml:space="preserve"> </w:t>
      </w:r>
      <w:r>
        <w:rPr>
          <w:rFonts w:hint="eastAsia"/>
          <w:sz w:val="21"/>
          <w:szCs w:val="21"/>
        </w:rPr>
        <w:t>楼层分类网络结构</w:t>
      </w:r>
    </w:p>
    <w:p w14:paraId="62F3E56C" w14:textId="77777777" w:rsidR="00894302" w:rsidRDefault="00894302" w:rsidP="00894302">
      <w:pPr>
        <w:ind w:firstLineChars="0" w:firstLine="0"/>
        <w:jc w:val="center"/>
        <w:rPr>
          <w:sz w:val="21"/>
          <w:szCs w:val="21"/>
        </w:rPr>
      </w:pPr>
      <w:r>
        <w:rPr>
          <w:sz w:val="21"/>
          <w:szCs w:val="21"/>
        </w:rPr>
        <w:t xml:space="preserve">Table </w:t>
      </w:r>
      <w:r>
        <w:rPr>
          <w:rFonts w:hint="eastAsia"/>
          <w:sz w:val="21"/>
          <w:szCs w:val="21"/>
        </w:rPr>
        <w:t>4</w:t>
      </w:r>
      <w:r>
        <w:rPr>
          <w:sz w:val="21"/>
          <w:szCs w:val="21"/>
        </w:rPr>
        <w:t>-</w:t>
      </w:r>
      <w:r>
        <w:rPr>
          <w:rFonts w:hint="eastAsia"/>
          <w:sz w:val="21"/>
          <w:szCs w:val="21"/>
        </w:rPr>
        <w:t>6</w:t>
      </w:r>
      <w:r>
        <w:rPr>
          <w:sz w:val="21"/>
          <w:szCs w:val="21"/>
        </w:rPr>
        <w:t xml:space="preserve"> </w:t>
      </w:r>
      <w:r>
        <w:rPr>
          <w:rFonts w:hint="eastAsia"/>
          <w:sz w:val="21"/>
          <w:szCs w:val="21"/>
        </w:rPr>
        <w:t>Floor</w:t>
      </w:r>
      <w:r>
        <w:rPr>
          <w:sz w:val="21"/>
          <w:szCs w:val="21"/>
        </w:rPr>
        <w:t xml:space="preserve"> classification network structure </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2011"/>
        <w:gridCol w:w="2265"/>
        <w:gridCol w:w="2098"/>
      </w:tblGrid>
      <w:tr w:rsidR="00894302" w14:paraId="1E936839" w14:textId="77777777" w:rsidTr="00C753D1">
        <w:trPr>
          <w:trHeight w:val="438"/>
          <w:jc w:val="center"/>
        </w:trPr>
        <w:tc>
          <w:tcPr>
            <w:tcW w:w="2011" w:type="dxa"/>
            <w:tcBorders>
              <w:top w:val="single" w:sz="12" w:space="0" w:color="000000"/>
              <w:left w:val="nil"/>
              <w:bottom w:val="single" w:sz="6" w:space="0" w:color="auto"/>
              <w:right w:val="nil"/>
            </w:tcBorders>
            <w:vAlign w:val="center"/>
          </w:tcPr>
          <w:p w14:paraId="41B540D1" w14:textId="77777777" w:rsidR="00894302" w:rsidRDefault="00894302" w:rsidP="00C753D1">
            <w:pPr>
              <w:spacing w:line="240" w:lineRule="auto"/>
              <w:ind w:firstLineChars="0" w:firstLine="0"/>
              <w:jc w:val="center"/>
              <w:rPr>
                <w:color w:val="FFFFFF"/>
                <w:sz w:val="21"/>
                <w:szCs w:val="21"/>
              </w:rPr>
            </w:pPr>
            <w:r>
              <w:rPr>
                <w:rFonts w:hint="eastAsia"/>
                <w:sz w:val="21"/>
                <w:szCs w:val="21"/>
              </w:rPr>
              <w:t>网络结构</w:t>
            </w:r>
          </w:p>
        </w:tc>
        <w:tc>
          <w:tcPr>
            <w:tcW w:w="2265" w:type="dxa"/>
            <w:tcBorders>
              <w:top w:val="single" w:sz="12" w:space="0" w:color="000000"/>
              <w:left w:val="nil"/>
              <w:bottom w:val="single" w:sz="6" w:space="0" w:color="auto"/>
              <w:right w:val="nil"/>
            </w:tcBorders>
            <w:vAlign w:val="center"/>
          </w:tcPr>
          <w:p w14:paraId="618470EF" w14:textId="77777777" w:rsidR="00894302" w:rsidRDefault="00894302" w:rsidP="00C753D1">
            <w:pPr>
              <w:spacing w:line="240" w:lineRule="auto"/>
              <w:ind w:firstLineChars="0" w:firstLine="0"/>
              <w:jc w:val="center"/>
              <w:rPr>
                <w:sz w:val="21"/>
                <w:szCs w:val="21"/>
              </w:rPr>
            </w:pPr>
            <w:r>
              <w:rPr>
                <w:rFonts w:hint="eastAsia"/>
                <w:sz w:val="21"/>
                <w:szCs w:val="21"/>
              </w:rPr>
              <w:t>参数设计</w:t>
            </w:r>
          </w:p>
        </w:tc>
        <w:tc>
          <w:tcPr>
            <w:tcW w:w="2098" w:type="dxa"/>
            <w:tcBorders>
              <w:top w:val="single" w:sz="12" w:space="0" w:color="000000"/>
              <w:left w:val="nil"/>
              <w:bottom w:val="single" w:sz="6" w:space="0" w:color="auto"/>
              <w:right w:val="nil"/>
            </w:tcBorders>
            <w:vAlign w:val="center"/>
          </w:tcPr>
          <w:p w14:paraId="30ED66F4" w14:textId="77777777" w:rsidR="00894302" w:rsidRDefault="00894302" w:rsidP="00C753D1">
            <w:pPr>
              <w:spacing w:line="240" w:lineRule="auto"/>
              <w:ind w:firstLineChars="0" w:firstLine="0"/>
              <w:jc w:val="center"/>
              <w:rPr>
                <w:sz w:val="21"/>
                <w:szCs w:val="21"/>
              </w:rPr>
            </w:pPr>
            <w:r>
              <w:rPr>
                <w:rFonts w:hint="eastAsia"/>
                <w:sz w:val="21"/>
                <w:szCs w:val="21"/>
              </w:rPr>
              <w:t>楼层</w:t>
            </w:r>
            <w:r>
              <w:rPr>
                <w:sz w:val="21"/>
                <w:szCs w:val="21"/>
              </w:rPr>
              <w:t>分类准确率</w:t>
            </w:r>
          </w:p>
        </w:tc>
      </w:tr>
      <w:tr w:rsidR="00894302" w14:paraId="22BC990C" w14:textId="77777777" w:rsidTr="00C753D1">
        <w:trPr>
          <w:trHeight w:hRule="exact" w:val="442"/>
          <w:jc w:val="center"/>
        </w:trPr>
        <w:tc>
          <w:tcPr>
            <w:tcW w:w="2011" w:type="dxa"/>
            <w:tcBorders>
              <w:top w:val="single" w:sz="6" w:space="0" w:color="auto"/>
              <w:left w:val="nil"/>
              <w:bottom w:val="nil"/>
              <w:right w:val="nil"/>
            </w:tcBorders>
            <w:vAlign w:val="center"/>
          </w:tcPr>
          <w:p w14:paraId="1812146C" w14:textId="77777777" w:rsidR="00894302" w:rsidRDefault="00894302" w:rsidP="00C753D1">
            <w:pPr>
              <w:spacing w:line="240" w:lineRule="auto"/>
              <w:ind w:firstLineChars="0" w:firstLine="0"/>
              <w:jc w:val="center"/>
              <w:rPr>
                <w:sz w:val="21"/>
                <w:szCs w:val="21"/>
              </w:rPr>
            </w:pPr>
            <w:r>
              <w:rPr>
                <w:sz w:val="21"/>
                <w:szCs w:val="21"/>
              </w:rPr>
              <w:t xml:space="preserve"> C</w:t>
            </w:r>
            <w:r>
              <w:rPr>
                <w:rFonts w:hint="eastAsia"/>
                <w:sz w:val="21"/>
                <w:szCs w:val="21"/>
              </w:rPr>
              <w:t>onv1D</w:t>
            </w:r>
            <w:r>
              <w:rPr>
                <w:sz w:val="21"/>
                <w:szCs w:val="21"/>
              </w:rPr>
              <w:t xml:space="preserve"> 3×1</w:t>
            </w:r>
          </w:p>
        </w:tc>
        <w:tc>
          <w:tcPr>
            <w:tcW w:w="2265" w:type="dxa"/>
            <w:tcBorders>
              <w:top w:val="single" w:sz="6" w:space="0" w:color="auto"/>
              <w:left w:val="nil"/>
              <w:bottom w:val="nil"/>
              <w:right w:val="nil"/>
            </w:tcBorders>
            <w:vAlign w:val="center"/>
          </w:tcPr>
          <w:p w14:paraId="08A6322E" w14:textId="77777777" w:rsidR="00894302" w:rsidRDefault="00894302" w:rsidP="00C753D1">
            <w:pPr>
              <w:spacing w:line="240" w:lineRule="auto"/>
              <w:ind w:firstLineChars="0" w:firstLine="0"/>
              <w:jc w:val="center"/>
              <w:rPr>
                <w:sz w:val="21"/>
                <w:szCs w:val="21"/>
              </w:rPr>
            </w:pPr>
            <w:r>
              <w:rPr>
                <w:sz w:val="21"/>
                <w:szCs w:val="21"/>
              </w:rPr>
              <w:t>1024</w:t>
            </w:r>
          </w:p>
        </w:tc>
        <w:tc>
          <w:tcPr>
            <w:tcW w:w="2098" w:type="dxa"/>
            <w:tcBorders>
              <w:top w:val="single" w:sz="6" w:space="0" w:color="auto"/>
              <w:left w:val="nil"/>
              <w:bottom w:val="nil"/>
              <w:right w:val="nil"/>
            </w:tcBorders>
            <w:vAlign w:val="center"/>
          </w:tcPr>
          <w:p w14:paraId="6ADFB200" w14:textId="77777777" w:rsidR="00894302" w:rsidRDefault="00894302" w:rsidP="00C753D1">
            <w:pPr>
              <w:spacing w:line="240" w:lineRule="auto"/>
              <w:ind w:firstLineChars="0" w:firstLine="0"/>
              <w:jc w:val="center"/>
              <w:rPr>
                <w:sz w:val="21"/>
                <w:szCs w:val="21"/>
              </w:rPr>
            </w:pPr>
          </w:p>
        </w:tc>
      </w:tr>
      <w:tr w:rsidR="00894302" w14:paraId="40238C4F" w14:textId="77777777" w:rsidTr="00C753D1">
        <w:trPr>
          <w:trHeight w:hRule="exact" w:val="442"/>
          <w:jc w:val="center"/>
        </w:trPr>
        <w:tc>
          <w:tcPr>
            <w:tcW w:w="2011" w:type="dxa"/>
            <w:tcBorders>
              <w:top w:val="nil"/>
              <w:left w:val="nil"/>
              <w:bottom w:val="nil"/>
              <w:right w:val="nil"/>
            </w:tcBorders>
            <w:vAlign w:val="center"/>
          </w:tcPr>
          <w:p w14:paraId="38481C54" w14:textId="77777777" w:rsidR="00894302" w:rsidRDefault="00894302" w:rsidP="00C753D1">
            <w:pPr>
              <w:spacing w:line="240" w:lineRule="auto"/>
              <w:ind w:firstLineChars="0" w:firstLine="0"/>
              <w:jc w:val="center"/>
              <w:rPr>
                <w:sz w:val="21"/>
                <w:szCs w:val="21"/>
              </w:rPr>
            </w:pPr>
            <w:r>
              <w:rPr>
                <w:sz w:val="21"/>
                <w:szCs w:val="21"/>
              </w:rPr>
              <w:t>ResBlocks</w:t>
            </w:r>
          </w:p>
        </w:tc>
        <w:tc>
          <w:tcPr>
            <w:tcW w:w="2265" w:type="dxa"/>
            <w:tcBorders>
              <w:top w:val="nil"/>
              <w:left w:val="nil"/>
              <w:bottom w:val="nil"/>
              <w:right w:val="nil"/>
            </w:tcBorders>
            <w:vAlign w:val="center"/>
          </w:tcPr>
          <w:p w14:paraId="41739A7B" w14:textId="77777777" w:rsidR="00894302" w:rsidRDefault="00894302" w:rsidP="00C753D1">
            <w:pPr>
              <w:spacing w:line="240" w:lineRule="auto"/>
              <w:ind w:firstLineChars="0" w:firstLine="0"/>
              <w:jc w:val="center"/>
              <w:rPr>
                <w:sz w:val="21"/>
                <w:szCs w:val="21"/>
              </w:rPr>
            </w:pPr>
            <w:r>
              <w:rPr>
                <w:rFonts w:hint="eastAsia"/>
                <w:sz w:val="21"/>
                <w:szCs w:val="21"/>
              </w:rPr>
              <w:t>(</w:t>
            </w:r>
            <w:r>
              <w:rPr>
                <w:sz w:val="21"/>
                <w:szCs w:val="21"/>
              </w:rPr>
              <w:t>1024</w:t>
            </w:r>
            <w:r>
              <w:rPr>
                <w:rFonts w:hint="eastAsia"/>
                <w:sz w:val="21"/>
                <w:szCs w:val="21"/>
              </w:rPr>
              <w:t>,</w:t>
            </w:r>
            <w:r>
              <w:rPr>
                <w:sz w:val="21"/>
                <w:szCs w:val="21"/>
              </w:rPr>
              <w:t>512,128,64)</w:t>
            </w:r>
          </w:p>
        </w:tc>
        <w:tc>
          <w:tcPr>
            <w:tcW w:w="2098" w:type="dxa"/>
            <w:tcBorders>
              <w:top w:val="nil"/>
              <w:left w:val="nil"/>
              <w:bottom w:val="nil"/>
              <w:right w:val="nil"/>
            </w:tcBorders>
            <w:vAlign w:val="center"/>
          </w:tcPr>
          <w:p w14:paraId="0AFA43F8" w14:textId="77777777" w:rsidR="00894302" w:rsidRDefault="00894302" w:rsidP="00C753D1">
            <w:pPr>
              <w:spacing w:line="240" w:lineRule="auto"/>
              <w:ind w:firstLineChars="0" w:firstLine="0"/>
              <w:rPr>
                <w:sz w:val="21"/>
                <w:szCs w:val="21"/>
              </w:rPr>
            </w:pPr>
          </w:p>
          <w:p w14:paraId="3E0E280F" w14:textId="77777777" w:rsidR="00894302" w:rsidRDefault="00894302" w:rsidP="00C753D1">
            <w:pPr>
              <w:spacing w:line="240" w:lineRule="auto"/>
              <w:ind w:firstLineChars="0" w:firstLine="0"/>
              <w:jc w:val="center"/>
              <w:rPr>
                <w:sz w:val="21"/>
                <w:szCs w:val="21"/>
              </w:rPr>
            </w:pPr>
            <w:r>
              <w:rPr>
                <w:sz w:val="21"/>
                <w:szCs w:val="21"/>
              </w:rPr>
              <w:t>100%</w:t>
            </w:r>
          </w:p>
        </w:tc>
      </w:tr>
      <w:tr w:rsidR="00894302" w14:paraId="51A432CB" w14:textId="77777777" w:rsidTr="00C753D1">
        <w:trPr>
          <w:trHeight w:hRule="exact" w:val="442"/>
          <w:jc w:val="center"/>
        </w:trPr>
        <w:tc>
          <w:tcPr>
            <w:tcW w:w="2011" w:type="dxa"/>
            <w:tcBorders>
              <w:top w:val="nil"/>
              <w:left w:val="nil"/>
              <w:bottom w:val="nil"/>
              <w:right w:val="nil"/>
            </w:tcBorders>
            <w:vAlign w:val="center"/>
          </w:tcPr>
          <w:p w14:paraId="2ECA89C4" w14:textId="77777777" w:rsidR="00894302" w:rsidRDefault="00894302" w:rsidP="00C753D1">
            <w:pPr>
              <w:spacing w:line="240" w:lineRule="auto"/>
              <w:ind w:firstLineChars="0" w:firstLine="0"/>
              <w:jc w:val="center"/>
              <w:rPr>
                <w:sz w:val="21"/>
                <w:szCs w:val="21"/>
              </w:rPr>
            </w:pPr>
            <w:r>
              <w:rPr>
                <w:rFonts w:hint="eastAsia"/>
                <w:sz w:val="21"/>
                <w:szCs w:val="21"/>
              </w:rPr>
              <w:t>FC</w:t>
            </w:r>
            <w:r>
              <w:rPr>
                <w:sz w:val="21"/>
                <w:szCs w:val="21"/>
              </w:rPr>
              <w:t xml:space="preserve"> </w:t>
            </w:r>
            <w:r>
              <w:rPr>
                <w:rFonts w:hint="eastAsia"/>
                <w:sz w:val="21"/>
                <w:szCs w:val="21"/>
              </w:rPr>
              <w:t>Layers</w:t>
            </w:r>
          </w:p>
        </w:tc>
        <w:tc>
          <w:tcPr>
            <w:tcW w:w="2265" w:type="dxa"/>
            <w:tcBorders>
              <w:top w:val="nil"/>
              <w:left w:val="nil"/>
              <w:bottom w:val="nil"/>
              <w:right w:val="nil"/>
            </w:tcBorders>
            <w:vAlign w:val="center"/>
          </w:tcPr>
          <w:p w14:paraId="2B140097" w14:textId="77777777" w:rsidR="00894302" w:rsidRDefault="00894302" w:rsidP="00C753D1">
            <w:pPr>
              <w:spacing w:line="240" w:lineRule="auto"/>
              <w:ind w:firstLineChars="0" w:firstLine="0"/>
              <w:jc w:val="center"/>
              <w:rPr>
                <w:sz w:val="21"/>
                <w:szCs w:val="21"/>
              </w:rPr>
            </w:pPr>
            <w:r>
              <w:rPr>
                <w:rFonts w:hint="eastAsia"/>
                <w:sz w:val="21"/>
                <w:szCs w:val="21"/>
              </w:rPr>
              <w:t>(256-</w:t>
            </w:r>
            <w:r>
              <w:rPr>
                <w:sz w:val="21"/>
                <w:szCs w:val="21"/>
              </w:rPr>
              <w:t>64-5)</w:t>
            </w:r>
          </w:p>
        </w:tc>
        <w:tc>
          <w:tcPr>
            <w:tcW w:w="2098" w:type="dxa"/>
            <w:tcBorders>
              <w:top w:val="nil"/>
              <w:left w:val="nil"/>
              <w:bottom w:val="nil"/>
              <w:right w:val="nil"/>
            </w:tcBorders>
            <w:vAlign w:val="center"/>
          </w:tcPr>
          <w:p w14:paraId="39677946" w14:textId="77777777" w:rsidR="00894302" w:rsidRDefault="00894302" w:rsidP="00C753D1">
            <w:pPr>
              <w:spacing w:line="240" w:lineRule="auto"/>
              <w:ind w:firstLineChars="0" w:firstLine="0"/>
              <w:jc w:val="center"/>
              <w:rPr>
                <w:sz w:val="21"/>
                <w:szCs w:val="21"/>
              </w:rPr>
            </w:pPr>
          </w:p>
        </w:tc>
      </w:tr>
      <w:tr w:rsidR="00894302" w14:paraId="37A84C92" w14:textId="77777777" w:rsidTr="00C753D1">
        <w:trPr>
          <w:trHeight w:hRule="exact" w:val="442"/>
          <w:jc w:val="center"/>
        </w:trPr>
        <w:tc>
          <w:tcPr>
            <w:tcW w:w="2011" w:type="dxa"/>
            <w:tcBorders>
              <w:top w:val="nil"/>
              <w:left w:val="nil"/>
              <w:bottom w:val="single" w:sz="12" w:space="0" w:color="000000"/>
              <w:right w:val="nil"/>
            </w:tcBorders>
            <w:vAlign w:val="center"/>
          </w:tcPr>
          <w:p w14:paraId="233D70B6" w14:textId="77777777" w:rsidR="00894302" w:rsidRDefault="00894302" w:rsidP="00C753D1">
            <w:pPr>
              <w:spacing w:line="240" w:lineRule="auto"/>
              <w:ind w:firstLineChars="0" w:firstLine="0"/>
              <w:jc w:val="center"/>
              <w:rPr>
                <w:sz w:val="21"/>
                <w:szCs w:val="21"/>
              </w:rPr>
            </w:pPr>
            <w:r>
              <w:rPr>
                <w:sz w:val="21"/>
                <w:szCs w:val="21"/>
              </w:rPr>
              <w:t>B</w:t>
            </w:r>
            <w:r>
              <w:rPr>
                <w:rFonts w:hint="eastAsia"/>
                <w:sz w:val="21"/>
                <w:szCs w:val="21"/>
              </w:rPr>
              <w:t>atch</w:t>
            </w:r>
            <w:r>
              <w:rPr>
                <w:sz w:val="21"/>
                <w:szCs w:val="21"/>
              </w:rPr>
              <w:t xml:space="preserve"> </w:t>
            </w:r>
            <w:r>
              <w:rPr>
                <w:rFonts w:hint="eastAsia"/>
                <w:sz w:val="21"/>
                <w:szCs w:val="21"/>
              </w:rPr>
              <w:t>size</w:t>
            </w:r>
          </w:p>
        </w:tc>
        <w:tc>
          <w:tcPr>
            <w:tcW w:w="2265" w:type="dxa"/>
            <w:tcBorders>
              <w:top w:val="nil"/>
              <w:left w:val="nil"/>
              <w:bottom w:val="single" w:sz="12" w:space="0" w:color="000000"/>
              <w:right w:val="nil"/>
            </w:tcBorders>
            <w:vAlign w:val="center"/>
          </w:tcPr>
          <w:p w14:paraId="0719BD3A" w14:textId="77777777" w:rsidR="00894302" w:rsidRDefault="00894302" w:rsidP="00C753D1">
            <w:pPr>
              <w:spacing w:line="240" w:lineRule="auto"/>
              <w:ind w:firstLineChars="0" w:firstLine="0"/>
              <w:jc w:val="center"/>
              <w:rPr>
                <w:sz w:val="21"/>
                <w:szCs w:val="21"/>
              </w:rPr>
            </w:pPr>
            <w:r>
              <w:rPr>
                <w:sz w:val="21"/>
                <w:szCs w:val="21"/>
              </w:rPr>
              <w:t>128</w:t>
            </w:r>
          </w:p>
        </w:tc>
        <w:tc>
          <w:tcPr>
            <w:tcW w:w="2098" w:type="dxa"/>
            <w:tcBorders>
              <w:top w:val="nil"/>
              <w:left w:val="nil"/>
              <w:bottom w:val="single" w:sz="12" w:space="0" w:color="000000"/>
              <w:right w:val="nil"/>
            </w:tcBorders>
            <w:vAlign w:val="center"/>
          </w:tcPr>
          <w:p w14:paraId="017D1C03" w14:textId="77777777" w:rsidR="00894302" w:rsidRDefault="00894302" w:rsidP="00C753D1">
            <w:pPr>
              <w:spacing w:line="240" w:lineRule="auto"/>
              <w:ind w:firstLineChars="0" w:firstLine="0"/>
              <w:rPr>
                <w:sz w:val="21"/>
                <w:szCs w:val="21"/>
              </w:rPr>
            </w:pPr>
          </w:p>
        </w:tc>
      </w:tr>
    </w:tbl>
    <w:p w14:paraId="4E8E60B2" w14:textId="77777777" w:rsidR="00894302" w:rsidRDefault="00894302" w:rsidP="00894302">
      <w:pPr>
        <w:ind w:firstLineChars="0" w:firstLine="0"/>
        <w:jc w:val="center"/>
        <w:rPr>
          <w:sz w:val="21"/>
          <w:szCs w:val="21"/>
        </w:rPr>
      </w:pPr>
    </w:p>
    <w:p w14:paraId="472061EF"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4</w:t>
      </w:r>
      <w:r>
        <w:rPr>
          <w:sz w:val="21"/>
          <w:szCs w:val="21"/>
        </w:rPr>
        <w:t>-</w:t>
      </w:r>
      <w:r>
        <w:rPr>
          <w:rFonts w:hint="eastAsia"/>
          <w:sz w:val="21"/>
          <w:szCs w:val="21"/>
        </w:rPr>
        <w:t>7</w:t>
      </w:r>
      <w:r>
        <w:rPr>
          <w:sz w:val="21"/>
          <w:szCs w:val="21"/>
        </w:rPr>
        <w:t xml:space="preserve"> </w:t>
      </w:r>
      <w:r>
        <w:rPr>
          <w:rFonts w:hint="eastAsia"/>
          <w:sz w:val="21"/>
          <w:szCs w:val="21"/>
        </w:rPr>
        <w:t>房间经纬度定位的网络结构</w:t>
      </w:r>
    </w:p>
    <w:p w14:paraId="4059DC6D" w14:textId="77777777" w:rsidR="00894302" w:rsidRDefault="00894302" w:rsidP="00894302">
      <w:pPr>
        <w:ind w:firstLineChars="0" w:firstLine="0"/>
        <w:jc w:val="center"/>
        <w:rPr>
          <w:sz w:val="21"/>
          <w:szCs w:val="21"/>
        </w:rPr>
      </w:pPr>
      <w:r>
        <w:rPr>
          <w:sz w:val="21"/>
          <w:szCs w:val="21"/>
        </w:rPr>
        <w:t xml:space="preserve">Table </w:t>
      </w:r>
      <w:r>
        <w:rPr>
          <w:rFonts w:hint="eastAsia"/>
          <w:sz w:val="21"/>
          <w:szCs w:val="21"/>
        </w:rPr>
        <w:t>4</w:t>
      </w:r>
      <w:r>
        <w:rPr>
          <w:sz w:val="21"/>
          <w:szCs w:val="21"/>
        </w:rPr>
        <w:t>-</w:t>
      </w:r>
      <w:r>
        <w:rPr>
          <w:rFonts w:hint="eastAsia"/>
          <w:sz w:val="21"/>
          <w:szCs w:val="21"/>
        </w:rPr>
        <w:t>7</w:t>
      </w:r>
      <w:r>
        <w:t xml:space="preserve"> </w:t>
      </w:r>
      <w:r>
        <w:rPr>
          <w:sz w:val="21"/>
          <w:szCs w:val="21"/>
        </w:rPr>
        <w:t xml:space="preserve">Network structure for room latitude and longitude </w:t>
      </w:r>
      <w:r w:rsidR="00C573EB">
        <w:rPr>
          <w:sz w:val="21"/>
          <w:szCs w:val="21"/>
        </w:rPr>
        <w:t>localization</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1855"/>
        <w:gridCol w:w="2548"/>
        <w:gridCol w:w="2360"/>
      </w:tblGrid>
      <w:tr w:rsidR="00894302" w14:paraId="2DF1A524" w14:textId="77777777" w:rsidTr="00C753D1">
        <w:trPr>
          <w:trHeight w:val="457"/>
          <w:jc w:val="center"/>
        </w:trPr>
        <w:tc>
          <w:tcPr>
            <w:tcW w:w="1855" w:type="dxa"/>
            <w:tcBorders>
              <w:top w:val="single" w:sz="12" w:space="0" w:color="000000"/>
              <w:left w:val="nil"/>
              <w:bottom w:val="single" w:sz="6" w:space="0" w:color="auto"/>
              <w:right w:val="nil"/>
            </w:tcBorders>
            <w:vAlign w:val="center"/>
          </w:tcPr>
          <w:p w14:paraId="526A09D4" w14:textId="77777777" w:rsidR="00894302" w:rsidRDefault="00894302" w:rsidP="00C753D1">
            <w:pPr>
              <w:spacing w:line="240" w:lineRule="auto"/>
              <w:ind w:firstLineChars="0" w:firstLine="0"/>
              <w:jc w:val="center"/>
              <w:rPr>
                <w:color w:val="FFFFFF"/>
                <w:sz w:val="21"/>
                <w:szCs w:val="21"/>
              </w:rPr>
            </w:pPr>
            <w:r>
              <w:rPr>
                <w:rFonts w:hint="eastAsia"/>
                <w:sz w:val="21"/>
                <w:szCs w:val="21"/>
              </w:rPr>
              <w:t>网络结构</w:t>
            </w:r>
          </w:p>
        </w:tc>
        <w:tc>
          <w:tcPr>
            <w:tcW w:w="2548" w:type="dxa"/>
            <w:tcBorders>
              <w:top w:val="single" w:sz="12" w:space="0" w:color="000000"/>
              <w:left w:val="nil"/>
              <w:bottom w:val="single" w:sz="6" w:space="0" w:color="auto"/>
              <w:right w:val="nil"/>
            </w:tcBorders>
            <w:vAlign w:val="center"/>
          </w:tcPr>
          <w:p w14:paraId="4907E7C0" w14:textId="77777777" w:rsidR="00894302" w:rsidRDefault="00894302" w:rsidP="00C753D1">
            <w:pPr>
              <w:spacing w:line="240" w:lineRule="auto"/>
              <w:ind w:firstLineChars="0" w:firstLine="0"/>
              <w:jc w:val="center"/>
              <w:rPr>
                <w:sz w:val="21"/>
                <w:szCs w:val="21"/>
              </w:rPr>
            </w:pPr>
            <w:r>
              <w:rPr>
                <w:rFonts w:hint="eastAsia"/>
                <w:sz w:val="21"/>
                <w:szCs w:val="21"/>
              </w:rPr>
              <w:t>参数设计</w:t>
            </w:r>
          </w:p>
        </w:tc>
        <w:tc>
          <w:tcPr>
            <w:tcW w:w="2360" w:type="dxa"/>
            <w:tcBorders>
              <w:top w:val="single" w:sz="12" w:space="0" w:color="000000"/>
              <w:left w:val="nil"/>
              <w:bottom w:val="single" w:sz="6" w:space="0" w:color="auto"/>
              <w:right w:val="nil"/>
            </w:tcBorders>
            <w:vAlign w:val="center"/>
          </w:tcPr>
          <w:p w14:paraId="4F529381" w14:textId="77777777" w:rsidR="00894302" w:rsidRDefault="00894302" w:rsidP="00C753D1">
            <w:pPr>
              <w:spacing w:line="240" w:lineRule="auto"/>
              <w:ind w:firstLineChars="0" w:firstLine="0"/>
              <w:jc w:val="center"/>
              <w:rPr>
                <w:sz w:val="21"/>
                <w:szCs w:val="21"/>
              </w:rPr>
            </w:pPr>
            <w:r>
              <w:rPr>
                <w:rFonts w:hint="eastAsia"/>
                <w:sz w:val="21"/>
                <w:szCs w:val="21"/>
              </w:rPr>
              <w:t>定位均方根误差（</w:t>
            </w:r>
            <w:r>
              <w:rPr>
                <w:rFonts w:hint="eastAsia"/>
                <w:sz w:val="21"/>
                <w:szCs w:val="21"/>
              </w:rPr>
              <w:t>m</w:t>
            </w:r>
            <w:r>
              <w:rPr>
                <w:rFonts w:hint="eastAsia"/>
                <w:sz w:val="21"/>
                <w:szCs w:val="21"/>
              </w:rPr>
              <w:t>）</w:t>
            </w:r>
          </w:p>
        </w:tc>
      </w:tr>
      <w:tr w:rsidR="00894302" w14:paraId="1BB840AB" w14:textId="77777777" w:rsidTr="00C753D1">
        <w:trPr>
          <w:trHeight w:hRule="exact" w:val="462"/>
          <w:jc w:val="center"/>
        </w:trPr>
        <w:tc>
          <w:tcPr>
            <w:tcW w:w="1855" w:type="dxa"/>
            <w:tcBorders>
              <w:top w:val="single" w:sz="6" w:space="0" w:color="auto"/>
              <w:left w:val="nil"/>
              <w:bottom w:val="nil"/>
              <w:right w:val="nil"/>
            </w:tcBorders>
            <w:vAlign w:val="center"/>
          </w:tcPr>
          <w:p w14:paraId="2A59116C" w14:textId="77777777" w:rsidR="00894302" w:rsidRDefault="00894302" w:rsidP="00C753D1">
            <w:pPr>
              <w:spacing w:line="240" w:lineRule="auto"/>
              <w:ind w:firstLineChars="0" w:firstLine="0"/>
              <w:jc w:val="center"/>
              <w:rPr>
                <w:sz w:val="21"/>
                <w:szCs w:val="21"/>
              </w:rPr>
            </w:pPr>
            <w:r>
              <w:rPr>
                <w:sz w:val="21"/>
                <w:szCs w:val="21"/>
              </w:rPr>
              <w:t xml:space="preserve"> C</w:t>
            </w:r>
            <w:r>
              <w:rPr>
                <w:rFonts w:hint="eastAsia"/>
                <w:sz w:val="21"/>
                <w:szCs w:val="21"/>
              </w:rPr>
              <w:t>onv1D</w:t>
            </w:r>
            <w:r>
              <w:rPr>
                <w:sz w:val="21"/>
                <w:szCs w:val="21"/>
              </w:rPr>
              <w:t xml:space="preserve"> 3×1</w:t>
            </w:r>
          </w:p>
        </w:tc>
        <w:tc>
          <w:tcPr>
            <w:tcW w:w="2548" w:type="dxa"/>
            <w:tcBorders>
              <w:top w:val="single" w:sz="6" w:space="0" w:color="auto"/>
              <w:left w:val="nil"/>
              <w:bottom w:val="nil"/>
              <w:right w:val="nil"/>
            </w:tcBorders>
            <w:vAlign w:val="center"/>
          </w:tcPr>
          <w:p w14:paraId="35FE30AE" w14:textId="77777777" w:rsidR="00894302" w:rsidRDefault="00894302" w:rsidP="00C753D1">
            <w:pPr>
              <w:spacing w:line="240" w:lineRule="auto"/>
              <w:ind w:firstLineChars="0" w:firstLine="0"/>
              <w:jc w:val="center"/>
              <w:rPr>
                <w:sz w:val="21"/>
                <w:szCs w:val="21"/>
              </w:rPr>
            </w:pPr>
            <w:r>
              <w:rPr>
                <w:sz w:val="21"/>
                <w:szCs w:val="21"/>
              </w:rPr>
              <w:t>1024</w:t>
            </w:r>
          </w:p>
        </w:tc>
        <w:tc>
          <w:tcPr>
            <w:tcW w:w="2360" w:type="dxa"/>
            <w:tcBorders>
              <w:top w:val="single" w:sz="6" w:space="0" w:color="auto"/>
              <w:left w:val="nil"/>
              <w:bottom w:val="nil"/>
              <w:right w:val="nil"/>
            </w:tcBorders>
            <w:vAlign w:val="center"/>
          </w:tcPr>
          <w:p w14:paraId="739E51E2" w14:textId="77777777" w:rsidR="00894302" w:rsidRDefault="00894302" w:rsidP="00C753D1">
            <w:pPr>
              <w:spacing w:line="240" w:lineRule="auto"/>
              <w:ind w:firstLineChars="0" w:firstLine="0"/>
              <w:jc w:val="center"/>
              <w:rPr>
                <w:sz w:val="21"/>
                <w:szCs w:val="21"/>
              </w:rPr>
            </w:pPr>
          </w:p>
        </w:tc>
      </w:tr>
      <w:tr w:rsidR="00894302" w14:paraId="3932AEDF" w14:textId="77777777" w:rsidTr="00C753D1">
        <w:trPr>
          <w:trHeight w:hRule="exact" w:val="462"/>
          <w:jc w:val="center"/>
        </w:trPr>
        <w:tc>
          <w:tcPr>
            <w:tcW w:w="1855" w:type="dxa"/>
            <w:tcBorders>
              <w:top w:val="nil"/>
              <w:left w:val="nil"/>
              <w:bottom w:val="nil"/>
              <w:right w:val="nil"/>
            </w:tcBorders>
            <w:vAlign w:val="center"/>
          </w:tcPr>
          <w:p w14:paraId="06959373" w14:textId="77777777" w:rsidR="00894302" w:rsidRDefault="00894302" w:rsidP="00C753D1">
            <w:pPr>
              <w:spacing w:line="240" w:lineRule="auto"/>
              <w:ind w:firstLineChars="0" w:firstLine="0"/>
              <w:jc w:val="center"/>
              <w:rPr>
                <w:sz w:val="21"/>
                <w:szCs w:val="21"/>
              </w:rPr>
            </w:pPr>
            <w:r>
              <w:rPr>
                <w:sz w:val="21"/>
                <w:szCs w:val="21"/>
              </w:rPr>
              <w:t>ResBlocks</w:t>
            </w:r>
          </w:p>
        </w:tc>
        <w:tc>
          <w:tcPr>
            <w:tcW w:w="2548" w:type="dxa"/>
            <w:tcBorders>
              <w:top w:val="nil"/>
              <w:left w:val="nil"/>
              <w:bottom w:val="nil"/>
              <w:right w:val="nil"/>
            </w:tcBorders>
            <w:vAlign w:val="center"/>
          </w:tcPr>
          <w:p w14:paraId="33466683" w14:textId="21676F0A" w:rsidR="00894302" w:rsidRDefault="00894302" w:rsidP="00C753D1">
            <w:pPr>
              <w:spacing w:line="240" w:lineRule="auto"/>
              <w:ind w:firstLineChars="0" w:firstLine="0"/>
              <w:jc w:val="center"/>
              <w:rPr>
                <w:sz w:val="21"/>
                <w:szCs w:val="21"/>
              </w:rPr>
            </w:pPr>
            <w:r>
              <w:rPr>
                <w:rFonts w:hint="eastAsia"/>
                <w:sz w:val="21"/>
                <w:szCs w:val="21"/>
              </w:rPr>
              <w:t>(512,256</w:t>
            </w:r>
            <w:r>
              <w:rPr>
                <w:sz w:val="21"/>
                <w:szCs w:val="21"/>
              </w:rPr>
              <w:t>,</w:t>
            </w:r>
            <w:r w:rsidR="00226B99">
              <w:rPr>
                <w:rFonts w:hint="eastAsia"/>
                <w:sz w:val="21"/>
                <w:szCs w:val="21"/>
              </w:rPr>
              <w:t>128</w:t>
            </w:r>
            <w:r>
              <w:rPr>
                <w:sz w:val="21"/>
                <w:szCs w:val="21"/>
              </w:rPr>
              <w:t>,64)</w:t>
            </w:r>
          </w:p>
        </w:tc>
        <w:tc>
          <w:tcPr>
            <w:tcW w:w="2360" w:type="dxa"/>
            <w:tcBorders>
              <w:top w:val="nil"/>
              <w:left w:val="nil"/>
              <w:bottom w:val="nil"/>
              <w:right w:val="nil"/>
            </w:tcBorders>
            <w:vAlign w:val="center"/>
          </w:tcPr>
          <w:p w14:paraId="2ED79139" w14:textId="77777777" w:rsidR="00894302" w:rsidRDefault="00894302" w:rsidP="00C753D1">
            <w:pPr>
              <w:spacing w:line="240" w:lineRule="auto"/>
              <w:ind w:firstLineChars="0" w:firstLine="0"/>
              <w:rPr>
                <w:sz w:val="21"/>
                <w:szCs w:val="21"/>
              </w:rPr>
            </w:pPr>
          </w:p>
          <w:p w14:paraId="1EEB052F" w14:textId="597921C1" w:rsidR="00894302" w:rsidRDefault="00894302" w:rsidP="00C753D1">
            <w:pPr>
              <w:spacing w:line="240" w:lineRule="auto"/>
              <w:ind w:firstLineChars="0" w:firstLine="0"/>
              <w:jc w:val="center"/>
              <w:rPr>
                <w:sz w:val="21"/>
                <w:szCs w:val="21"/>
              </w:rPr>
            </w:pPr>
            <w:r>
              <w:rPr>
                <w:rFonts w:hint="eastAsia"/>
                <w:sz w:val="21"/>
                <w:szCs w:val="21"/>
              </w:rPr>
              <w:t>3.</w:t>
            </w:r>
            <w:r w:rsidR="00103221">
              <w:rPr>
                <w:rFonts w:hint="eastAsia"/>
                <w:sz w:val="21"/>
                <w:szCs w:val="21"/>
              </w:rPr>
              <w:t>45</w:t>
            </w:r>
          </w:p>
        </w:tc>
      </w:tr>
      <w:tr w:rsidR="00894302" w14:paraId="6D1CE433" w14:textId="77777777" w:rsidTr="00C753D1">
        <w:trPr>
          <w:trHeight w:hRule="exact" w:val="462"/>
          <w:jc w:val="center"/>
        </w:trPr>
        <w:tc>
          <w:tcPr>
            <w:tcW w:w="1855" w:type="dxa"/>
            <w:tcBorders>
              <w:top w:val="nil"/>
              <w:left w:val="nil"/>
              <w:bottom w:val="nil"/>
              <w:right w:val="nil"/>
            </w:tcBorders>
            <w:vAlign w:val="center"/>
          </w:tcPr>
          <w:p w14:paraId="686B6FD6" w14:textId="77777777" w:rsidR="00894302" w:rsidRDefault="00894302" w:rsidP="00C753D1">
            <w:pPr>
              <w:spacing w:line="240" w:lineRule="auto"/>
              <w:ind w:firstLineChars="0" w:firstLine="0"/>
              <w:jc w:val="center"/>
              <w:rPr>
                <w:sz w:val="21"/>
                <w:szCs w:val="21"/>
              </w:rPr>
            </w:pPr>
            <w:r>
              <w:rPr>
                <w:rFonts w:hint="eastAsia"/>
                <w:sz w:val="21"/>
                <w:szCs w:val="21"/>
              </w:rPr>
              <w:t>FC</w:t>
            </w:r>
            <w:r>
              <w:rPr>
                <w:sz w:val="21"/>
                <w:szCs w:val="21"/>
              </w:rPr>
              <w:t xml:space="preserve"> </w:t>
            </w:r>
            <w:r>
              <w:rPr>
                <w:rFonts w:hint="eastAsia"/>
                <w:sz w:val="21"/>
                <w:szCs w:val="21"/>
              </w:rPr>
              <w:t>Layers</w:t>
            </w:r>
          </w:p>
        </w:tc>
        <w:tc>
          <w:tcPr>
            <w:tcW w:w="2548" w:type="dxa"/>
            <w:tcBorders>
              <w:top w:val="nil"/>
              <w:left w:val="nil"/>
              <w:bottom w:val="nil"/>
              <w:right w:val="nil"/>
            </w:tcBorders>
            <w:vAlign w:val="center"/>
          </w:tcPr>
          <w:p w14:paraId="7CAE41E0" w14:textId="23F398D6" w:rsidR="00894302" w:rsidRDefault="00894302" w:rsidP="00C753D1">
            <w:pPr>
              <w:spacing w:line="240" w:lineRule="auto"/>
              <w:ind w:firstLineChars="0" w:firstLine="0"/>
              <w:jc w:val="center"/>
              <w:rPr>
                <w:sz w:val="21"/>
                <w:szCs w:val="21"/>
              </w:rPr>
            </w:pPr>
            <w:r>
              <w:rPr>
                <w:rFonts w:hint="eastAsia"/>
                <w:sz w:val="21"/>
                <w:szCs w:val="21"/>
              </w:rPr>
              <w:t>(</w:t>
            </w:r>
            <w:r w:rsidR="00226B99">
              <w:rPr>
                <w:rFonts w:hint="eastAsia"/>
                <w:sz w:val="21"/>
                <w:szCs w:val="21"/>
              </w:rPr>
              <w:t>256</w:t>
            </w:r>
            <w:r>
              <w:rPr>
                <w:sz w:val="21"/>
                <w:szCs w:val="21"/>
              </w:rPr>
              <w:t>-</w:t>
            </w:r>
            <w:r w:rsidR="008E6E6C">
              <w:rPr>
                <w:rFonts w:hint="eastAsia"/>
                <w:sz w:val="21"/>
                <w:szCs w:val="21"/>
              </w:rPr>
              <w:t>128</w:t>
            </w:r>
            <w:r w:rsidR="00226B99">
              <w:rPr>
                <w:rFonts w:hint="eastAsia"/>
                <w:sz w:val="21"/>
                <w:szCs w:val="21"/>
              </w:rPr>
              <w:t>-2</w:t>
            </w:r>
            <w:r>
              <w:rPr>
                <w:sz w:val="21"/>
                <w:szCs w:val="21"/>
              </w:rPr>
              <w:t>)</w:t>
            </w:r>
          </w:p>
        </w:tc>
        <w:tc>
          <w:tcPr>
            <w:tcW w:w="2360" w:type="dxa"/>
            <w:tcBorders>
              <w:top w:val="nil"/>
              <w:left w:val="nil"/>
              <w:bottom w:val="nil"/>
              <w:right w:val="nil"/>
            </w:tcBorders>
            <w:vAlign w:val="center"/>
          </w:tcPr>
          <w:p w14:paraId="4422261C" w14:textId="77777777" w:rsidR="00894302" w:rsidRDefault="00894302" w:rsidP="00C753D1">
            <w:pPr>
              <w:spacing w:line="240" w:lineRule="auto"/>
              <w:ind w:firstLineChars="0" w:firstLine="0"/>
              <w:jc w:val="center"/>
              <w:rPr>
                <w:sz w:val="21"/>
                <w:szCs w:val="21"/>
              </w:rPr>
            </w:pPr>
          </w:p>
        </w:tc>
      </w:tr>
      <w:tr w:rsidR="00894302" w14:paraId="3C78BE1D" w14:textId="77777777" w:rsidTr="00C753D1">
        <w:trPr>
          <w:trHeight w:hRule="exact" w:val="462"/>
          <w:jc w:val="center"/>
        </w:trPr>
        <w:tc>
          <w:tcPr>
            <w:tcW w:w="1855" w:type="dxa"/>
            <w:tcBorders>
              <w:top w:val="nil"/>
              <w:left w:val="nil"/>
              <w:bottom w:val="single" w:sz="12" w:space="0" w:color="000000"/>
              <w:right w:val="nil"/>
            </w:tcBorders>
            <w:vAlign w:val="center"/>
          </w:tcPr>
          <w:p w14:paraId="086B652D" w14:textId="77777777" w:rsidR="00894302" w:rsidRDefault="00894302" w:rsidP="00C753D1">
            <w:pPr>
              <w:spacing w:line="240" w:lineRule="auto"/>
              <w:ind w:firstLineChars="0" w:firstLine="0"/>
              <w:jc w:val="center"/>
              <w:rPr>
                <w:sz w:val="21"/>
                <w:szCs w:val="21"/>
              </w:rPr>
            </w:pPr>
            <w:r>
              <w:rPr>
                <w:sz w:val="21"/>
                <w:szCs w:val="21"/>
              </w:rPr>
              <w:t>B</w:t>
            </w:r>
            <w:r>
              <w:rPr>
                <w:rFonts w:hint="eastAsia"/>
                <w:sz w:val="21"/>
                <w:szCs w:val="21"/>
              </w:rPr>
              <w:t>atch</w:t>
            </w:r>
            <w:r>
              <w:rPr>
                <w:sz w:val="21"/>
                <w:szCs w:val="21"/>
              </w:rPr>
              <w:t xml:space="preserve"> </w:t>
            </w:r>
            <w:r>
              <w:rPr>
                <w:rFonts w:hint="eastAsia"/>
                <w:sz w:val="21"/>
                <w:szCs w:val="21"/>
              </w:rPr>
              <w:t>size</w:t>
            </w:r>
          </w:p>
        </w:tc>
        <w:tc>
          <w:tcPr>
            <w:tcW w:w="2548" w:type="dxa"/>
            <w:tcBorders>
              <w:top w:val="nil"/>
              <w:left w:val="nil"/>
              <w:bottom w:val="single" w:sz="12" w:space="0" w:color="000000"/>
              <w:right w:val="nil"/>
            </w:tcBorders>
            <w:vAlign w:val="center"/>
          </w:tcPr>
          <w:p w14:paraId="1B153183" w14:textId="77777777" w:rsidR="00894302" w:rsidRDefault="00894302" w:rsidP="00C753D1">
            <w:pPr>
              <w:spacing w:line="240" w:lineRule="auto"/>
              <w:ind w:firstLineChars="0" w:firstLine="0"/>
              <w:jc w:val="center"/>
              <w:rPr>
                <w:sz w:val="21"/>
                <w:szCs w:val="21"/>
              </w:rPr>
            </w:pPr>
            <w:r>
              <w:rPr>
                <w:sz w:val="21"/>
                <w:szCs w:val="21"/>
              </w:rPr>
              <w:t>128</w:t>
            </w:r>
          </w:p>
        </w:tc>
        <w:tc>
          <w:tcPr>
            <w:tcW w:w="2360" w:type="dxa"/>
            <w:tcBorders>
              <w:top w:val="nil"/>
              <w:left w:val="nil"/>
              <w:bottom w:val="single" w:sz="12" w:space="0" w:color="000000"/>
              <w:right w:val="nil"/>
            </w:tcBorders>
            <w:vAlign w:val="center"/>
          </w:tcPr>
          <w:p w14:paraId="171930FB" w14:textId="77777777" w:rsidR="00894302" w:rsidRDefault="00894302" w:rsidP="00C753D1">
            <w:pPr>
              <w:spacing w:line="240" w:lineRule="auto"/>
              <w:ind w:firstLineChars="0" w:firstLine="0"/>
              <w:rPr>
                <w:sz w:val="21"/>
                <w:szCs w:val="21"/>
              </w:rPr>
            </w:pPr>
          </w:p>
        </w:tc>
      </w:tr>
    </w:tbl>
    <w:p w14:paraId="7F222976" w14:textId="77777777" w:rsidR="00894302" w:rsidRDefault="00894302" w:rsidP="00894302">
      <w:pPr>
        <w:pStyle w:val="33"/>
        <w:ind w:firstLineChars="200" w:firstLine="480"/>
        <w:rPr>
          <w:rFonts w:eastAsia="宋体"/>
          <w:sz w:val="24"/>
        </w:rPr>
      </w:pPr>
    </w:p>
    <w:p w14:paraId="5C9D8648" w14:textId="4B222C69" w:rsidR="00894302" w:rsidRDefault="00894302" w:rsidP="00894302">
      <w:pPr>
        <w:pStyle w:val="33"/>
        <w:ind w:firstLineChars="200" w:firstLine="480"/>
        <w:rPr>
          <w:rFonts w:eastAsia="宋体"/>
          <w:sz w:val="24"/>
        </w:rPr>
      </w:pPr>
      <w:r>
        <w:rPr>
          <w:rFonts w:eastAsia="宋体" w:hint="eastAsia"/>
          <w:sz w:val="24"/>
        </w:rPr>
        <w:t>实验发现，第一层负责预处理的</w:t>
      </w:r>
      <w:r>
        <w:rPr>
          <w:rFonts w:eastAsia="宋体" w:hint="eastAsia"/>
          <w:sz w:val="24"/>
        </w:rPr>
        <w:t>Conv1D</w:t>
      </w:r>
      <w:r>
        <w:rPr>
          <w:rFonts w:eastAsia="宋体" w:hint="eastAsia"/>
          <w:sz w:val="24"/>
        </w:rPr>
        <w:t>输出通道数过小时，会影响定位精度，但如果增加全连接层层数，仍然可以达到不错的定位精度。如表</w:t>
      </w:r>
      <w:r>
        <w:rPr>
          <w:rFonts w:eastAsia="宋体" w:hint="eastAsia"/>
          <w:sz w:val="24"/>
        </w:rPr>
        <w:t>4-8</w:t>
      </w:r>
      <w:r>
        <w:rPr>
          <w:rFonts w:eastAsia="宋体" w:hint="eastAsia"/>
          <w:sz w:val="24"/>
        </w:rPr>
        <w:t>所示，在第一层输出通道数为</w:t>
      </w:r>
      <w:r>
        <w:rPr>
          <w:rFonts w:eastAsia="宋体" w:hint="eastAsia"/>
          <w:sz w:val="24"/>
        </w:rPr>
        <w:t>256</w:t>
      </w:r>
      <w:r>
        <w:rPr>
          <w:rFonts w:eastAsia="宋体" w:hint="eastAsia"/>
          <w:sz w:val="24"/>
        </w:rPr>
        <w:t>的</w:t>
      </w:r>
      <w:r>
        <w:rPr>
          <w:rFonts w:eastAsia="宋体" w:hint="eastAsia"/>
          <w:sz w:val="24"/>
        </w:rPr>
        <w:t>Conv1D</w:t>
      </w:r>
      <w:r>
        <w:rPr>
          <w:rFonts w:eastAsia="宋体" w:hint="eastAsia"/>
          <w:sz w:val="24"/>
        </w:rPr>
        <w:t>，输出通道分别为</w:t>
      </w:r>
      <w:r w:rsidR="00226B99">
        <w:rPr>
          <w:rFonts w:eastAsia="宋体" w:hint="eastAsia"/>
          <w:sz w:val="24"/>
        </w:rPr>
        <w:t>128</w:t>
      </w:r>
      <w:r>
        <w:rPr>
          <w:rFonts w:eastAsia="宋体"/>
          <w:sz w:val="24"/>
        </w:rPr>
        <w:t>,</w:t>
      </w:r>
      <w:r w:rsidR="00226B99">
        <w:rPr>
          <w:rFonts w:eastAsia="宋体" w:hint="eastAsia"/>
          <w:sz w:val="24"/>
        </w:rPr>
        <w:t>128</w:t>
      </w:r>
      <w:r>
        <w:rPr>
          <w:rFonts w:eastAsia="宋体"/>
          <w:sz w:val="24"/>
        </w:rPr>
        <w:t>,64,64</w:t>
      </w:r>
      <w:r>
        <w:rPr>
          <w:rFonts w:eastAsia="宋体" w:hint="eastAsia"/>
          <w:sz w:val="24"/>
        </w:rPr>
        <w:t>的四层残差块条件下，改变全连接层的层数进行定位实验</w:t>
      </w:r>
      <w:r w:rsidR="00663A6E">
        <w:rPr>
          <w:rFonts w:eastAsia="宋体" w:hint="eastAsia"/>
          <w:sz w:val="24"/>
        </w:rPr>
        <w:t>。</w:t>
      </w:r>
      <w:r>
        <w:rPr>
          <w:rFonts w:eastAsia="宋体" w:hint="eastAsia"/>
          <w:sz w:val="24"/>
        </w:rPr>
        <w:t>全连接层节点数为</w:t>
      </w:r>
      <w:r>
        <w:rPr>
          <w:rFonts w:eastAsia="宋体" w:hint="eastAsia"/>
          <w:sz w:val="24"/>
        </w:rPr>
        <w:t xml:space="preserve"> (</w:t>
      </w:r>
      <w:r>
        <w:rPr>
          <w:rFonts w:eastAsia="宋体"/>
          <w:sz w:val="24"/>
        </w:rPr>
        <w:t xml:space="preserve">256-2) </w:t>
      </w:r>
      <w:r>
        <w:rPr>
          <w:rFonts w:eastAsia="宋体" w:hint="eastAsia"/>
          <w:sz w:val="24"/>
        </w:rPr>
        <w:t>时的定位精度为</w:t>
      </w:r>
      <w:r>
        <w:rPr>
          <w:rFonts w:eastAsia="宋体" w:hint="eastAsia"/>
          <w:sz w:val="24"/>
        </w:rPr>
        <w:t>7.59</w:t>
      </w:r>
      <w:r>
        <w:rPr>
          <w:rFonts w:eastAsia="宋体"/>
          <w:sz w:val="24"/>
        </w:rPr>
        <w:t xml:space="preserve"> </w:t>
      </w:r>
      <w:r>
        <w:rPr>
          <w:rFonts w:eastAsia="宋体" w:hint="eastAsia"/>
          <w:sz w:val="24"/>
        </w:rPr>
        <w:t>m</w:t>
      </w:r>
      <w:r>
        <w:rPr>
          <w:rFonts w:eastAsia="宋体" w:hint="eastAsia"/>
          <w:sz w:val="24"/>
        </w:rPr>
        <w:t>，增加一层全连接层，定位精度明显提高，误差减小</w:t>
      </w:r>
      <w:r>
        <w:rPr>
          <w:rFonts w:eastAsia="宋体" w:hint="eastAsia"/>
          <w:sz w:val="24"/>
        </w:rPr>
        <w:t>2.5</w:t>
      </w:r>
      <w:r>
        <w:rPr>
          <w:rFonts w:eastAsia="宋体"/>
          <w:sz w:val="24"/>
        </w:rPr>
        <w:t xml:space="preserve"> </w:t>
      </w:r>
      <w:r>
        <w:rPr>
          <w:rFonts w:eastAsia="宋体" w:hint="eastAsia"/>
          <w:sz w:val="24"/>
        </w:rPr>
        <w:t>m</w:t>
      </w:r>
      <w:r>
        <w:rPr>
          <w:rFonts w:eastAsia="宋体" w:hint="eastAsia"/>
          <w:sz w:val="24"/>
        </w:rPr>
        <w:t>左右。不同全连接层对定位性能影响的累积分布函数如图</w:t>
      </w:r>
      <w:r>
        <w:rPr>
          <w:rFonts w:eastAsia="宋体" w:hint="eastAsia"/>
          <w:sz w:val="24"/>
        </w:rPr>
        <w:t>4-11</w:t>
      </w:r>
      <w:r>
        <w:rPr>
          <w:rFonts w:eastAsia="宋体" w:hint="eastAsia"/>
          <w:sz w:val="24"/>
        </w:rPr>
        <w:t>所示</w:t>
      </w:r>
      <w:r w:rsidR="00892A7D">
        <w:rPr>
          <w:rFonts w:eastAsia="宋体" w:hint="eastAsia"/>
          <w:sz w:val="24"/>
        </w:rPr>
        <w:t>，</w:t>
      </w:r>
      <w:r w:rsidR="00892A7D" w:rsidRPr="00892A7D">
        <w:rPr>
          <w:rFonts w:eastAsia="宋体"/>
          <w:sz w:val="24"/>
        </w:rPr>
        <w:t>为了更清晰地比较结果</w:t>
      </w:r>
      <w:r w:rsidR="00892A7D">
        <w:rPr>
          <w:rFonts w:eastAsia="宋体" w:hint="eastAsia"/>
          <w:sz w:val="24"/>
        </w:rPr>
        <w:t>，此处仅展示定位误差在</w:t>
      </w:r>
      <w:r w:rsidR="00892A7D">
        <w:rPr>
          <w:rFonts w:eastAsia="宋体" w:hint="eastAsia"/>
          <w:sz w:val="24"/>
        </w:rPr>
        <w:t>10</w:t>
      </w:r>
      <w:r w:rsidR="00892A7D">
        <w:rPr>
          <w:rFonts w:eastAsia="宋体"/>
          <w:sz w:val="24"/>
        </w:rPr>
        <w:t xml:space="preserve"> </w:t>
      </w:r>
      <w:r w:rsidR="00892A7D">
        <w:rPr>
          <w:rFonts w:eastAsia="宋体" w:hint="eastAsia"/>
          <w:sz w:val="24"/>
        </w:rPr>
        <w:t>m</w:t>
      </w:r>
      <w:r w:rsidR="00892A7D">
        <w:rPr>
          <w:rFonts w:eastAsia="宋体" w:hint="eastAsia"/>
          <w:sz w:val="24"/>
        </w:rPr>
        <w:t>范围内的部分累积分布函数曲线。</w:t>
      </w:r>
      <w:r>
        <w:rPr>
          <w:rFonts w:eastAsia="宋体" w:hint="eastAsia"/>
          <w:sz w:val="24"/>
        </w:rPr>
        <w:t>增加全连接层后曲线收敛速度明显加快，全连接节点数为</w:t>
      </w:r>
      <w:r>
        <w:rPr>
          <w:rFonts w:eastAsia="宋体" w:hint="eastAsia"/>
          <w:sz w:val="24"/>
        </w:rPr>
        <w:t>(</w:t>
      </w:r>
      <w:r>
        <w:rPr>
          <w:rFonts w:eastAsia="宋体"/>
          <w:sz w:val="24"/>
        </w:rPr>
        <w:t>2</w:t>
      </w:r>
      <w:r>
        <w:rPr>
          <w:rFonts w:eastAsia="宋体" w:hint="eastAsia"/>
          <w:sz w:val="24"/>
        </w:rPr>
        <w:t>5</w:t>
      </w:r>
      <w:r>
        <w:rPr>
          <w:rFonts w:eastAsia="宋体"/>
          <w:sz w:val="24"/>
        </w:rPr>
        <w:t>6-128-2)</w:t>
      </w:r>
      <w:r>
        <w:rPr>
          <w:rFonts w:eastAsia="宋体" w:hint="eastAsia"/>
          <w:sz w:val="24"/>
        </w:rPr>
        <w:t>与</w:t>
      </w:r>
      <w:r>
        <w:rPr>
          <w:rFonts w:eastAsia="宋体" w:hint="eastAsia"/>
          <w:sz w:val="24"/>
        </w:rPr>
        <w:t>(</w:t>
      </w:r>
      <w:r>
        <w:rPr>
          <w:rFonts w:eastAsia="宋体"/>
          <w:sz w:val="24"/>
        </w:rPr>
        <w:t>256-64-2)</w:t>
      </w:r>
      <w:r>
        <w:rPr>
          <w:rFonts w:eastAsia="宋体" w:hint="eastAsia"/>
          <w:sz w:val="24"/>
        </w:rPr>
        <w:t>时，性能相</w:t>
      </w:r>
      <w:r>
        <w:rPr>
          <w:rFonts w:eastAsia="宋体" w:hint="eastAsia"/>
          <w:sz w:val="24"/>
        </w:rPr>
        <w:lastRenderedPageBreak/>
        <w:t>近，</w:t>
      </w:r>
      <w:r>
        <w:rPr>
          <w:rFonts w:eastAsia="宋体" w:hint="eastAsia"/>
          <w:sz w:val="24"/>
        </w:rPr>
        <w:t>70%</w:t>
      </w:r>
      <w:r>
        <w:rPr>
          <w:rFonts w:eastAsia="宋体" w:hint="eastAsia"/>
          <w:sz w:val="24"/>
        </w:rPr>
        <w:t>的数据定位精度在</w:t>
      </w:r>
      <w:r>
        <w:rPr>
          <w:rFonts w:eastAsia="宋体" w:hint="eastAsia"/>
          <w:sz w:val="24"/>
        </w:rPr>
        <w:t>5.2m</w:t>
      </w:r>
      <w:r>
        <w:rPr>
          <w:rFonts w:eastAsia="宋体" w:hint="eastAsia"/>
          <w:sz w:val="24"/>
        </w:rPr>
        <w:t>以内，最终选择</w:t>
      </w:r>
      <w:r>
        <w:rPr>
          <w:rFonts w:eastAsia="宋体" w:hint="eastAsia"/>
          <w:sz w:val="24"/>
        </w:rPr>
        <w:t xml:space="preserve"> (</w:t>
      </w:r>
      <w:r>
        <w:rPr>
          <w:rFonts w:eastAsia="宋体"/>
          <w:sz w:val="24"/>
        </w:rPr>
        <w:t xml:space="preserve">256-128-2) </w:t>
      </w:r>
      <w:r>
        <w:rPr>
          <w:rFonts w:eastAsia="宋体" w:hint="eastAsia"/>
          <w:sz w:val="24"/>
        </w:rPr>
        <w:t>作为全连接层的节点数，此时的定位精度为</w:t>
      </w:r>
      <w:r>
        <w:rPr>
          <w:rFonts w:eastAsia="宋体" w:hint="eastAsia"/>
          <w:sz w:val="24"/>
        </w:rPr>
        <w:t>4.93</w:t>
      </w:r>
      <w:r>
        <w:rPr>
          <w:rFonts w:eastAsia="宋体"/>
          <w:sz w:val="24"/>
        </w:rPr>
        <w:t xml:space="preserve"> </w:t>
      </w:r>
      <w:r>
        <w:rPr>
          <w:rFonts w:eastAsia="宋体" w:hint="eastAsia"/>
          <w:sz w:val="24"/>
        </w:rPr>
        <w:t>m</w:t>
      </w:r>
      <w:r>
        <w:rPr>
          <w:rFonts w:eastAsia="宋体" w:hint="eastAsia"/>
          <w:sz w:val="24"/>
        </w:rPr>
        <w:t>。</w:t>
      </w:r>
    </w:p>
    <w:p w14:paraId="22356015" w14:textId="77777777" w:rsidR="00894302" w:rsidRDefault="00894302" w:rsidP="00894302">
      <w:pPr>
        <w:pStyle w:val="33"/>
        <w:ind w:firstLineChars="200" w:firstLine="480"/>
        <w:rPr>
          <w:rFonts w:eastAsia="宋体"/>
          <w:sz w:val="24"/>
        </w:rPr>
      </w:pPr>
    </w:p>
    <w:p w14:paraId="74B3DCFE"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4</w:t>
      </w:r>
      <w:r>
        <w:rPr>
          <w:sz w:val="21"/>
          <w:szCs w:val="21"/>
        </w:rPr>
        <w:t>-</w:t>
      </w:r>
      <w:r>
        <w:rPr>
          <w:rFonts w:hint="eastAsia"/>
          <w:sz w:val="21"/>
          <w:szCs w:val="21"/>
        </w:rPr>
        <w:t>8</w:t>
      </w:r>
      <w:r>
        <w:rPr>
          <w:sz w:val="21"/>
          <w:szCs w:val="21"/>
        </w:rPr>
        <w:t xml:space="preserve"> </w:t>
      </w:r>
      <w:r>
        <w:rPr>
          <w:rFonts w:hint="eastAsia"/>
          <w:sz w:val="21"/>
          <w:szCs w:val="21"/>
        </w:rPr>
        <w:t>全连接层优化过程</w:t>
      </w:r>
    </w:p>
    <w:p w14:paraId="3331F489" w14:textId="77777777" w:rsidR="00894302" w:rsidRDefault="00894302" w:rsidP="00894302">
      <w:pPr>
        <w:ind w:firstLineChars="0" w:firstLine="0"/>
        <w:jc w:val="center"/>
        <w:rPr>
          <w:sz w:val="21"/>
          <w:szCs w:val="21"/>
        </w:rPr>
      </w:pPr>
      <w:r>
        <w:rPr>
          <w:sz w:val="21"/>
          <w:szCs w:val="21"/>
        </w:rPr>
        <w:t xml:space="preserve">Table </w:t>
      </w:r>
      <w:r>
        <w:rPr>
          <w:rFonts w:hint="eastAsia"/>
          <w:sz w:val="21"/>
          <w:szCs w:val="21"/>
        </w:rPr>
        <w:t>4</w:t>
      </w:r>
      <w:r>
        <w:rPr>
          <w:sz w:val="21"/>
          <w:szCs w:val="21"/>
        </w:rPr>
        <w:t>-</w:t>
      </w:r>
      <w:r>
        <w:rPr>
          <w:rFonts w:hint="eastAsia"/>
          <w:sz w:val="21"/>
          <w:szCs w:val="21"/>
        </w:rPr>
        <w:t>8</w:t>
      </w:r>
      <w:r>
        <w:rPr>
          <w:sz w:val="21"/>
          <w:szCs w:val="21"/>
        </w:rPr>
        <w:t xml:space="preserve"> Fully connected layer optimization process</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2540"/>
        <w:gridCol w:w="2671"/>
      </w:tblGrid>
      <w:tr w:rsidR="00894302" w14:paraId="44A1AE61" w14:textId="77777777" w:rsidTr="00C753D1">
        <w:trPr>
          <w:trHeight w:val="499"/>
          <w:jc w:val="center"/>
        </w:trPr>
        <w:tc>
          <w:tcPr>
            <w:tcW w:w="2540" w:type="dxa"/>
            <w:tcBorders>
              <w:top w:val="single" w:sz="12" w:space="0" w:color="000000"/>
              <w:left w:val="nil"/>
              <w:bottom w:val="single" w:sz="6" w:space="0" w:color="auto"/>
              <w:right w:val="nil"/>
            </w:tcBorders>
            <w:vAlign w:val="center"/>
          </w:tcPr>
          <w:p w14:paraId="1E7EF3C7" w14:textId="77777777" w:rsidR="00894302" w:rsidRDefault="00894302" w:rsidP="00C753D1">
            <w:pPr>
              <w:spacing w:line="240" w:lineRule="auto"/>
              <w:ind w:firstLineChars="0" w:firstLine="0"/>
              <w:jc w:val="center"/>
              <w:rPr>
                <w:color w:val="FFFFFF"/>
                <w:sz w:val="21"/>
                <w:szCs w:val="21"/>
              </w:rPr>
            </w:pPr>
            <w:r>
              <w:rPr>
                <w:rFonts w:hint="eastAsia"/>
                <w:sz w:val="21"/>
                <w:szCs w:val="21"/>
              </w:rPr>
              <w:t>全连接层节点数</w:t>
            </w:r>
          </w:p>
        </w:tc>
        <w:tc>
          <w:tcPr>
            <w:tcW w:w="2671" w:type="dxa"/>
            <w:tcBorders>
              <w:top w:val="single" w:sz="12" w:space="0" w:color="000000"/>
              <w:left w:val="nil"/>
              <w:bottom w:val="single" w:sz="6" w:space="0" w:color="auto"/>
              <w:right w:val="nil"/>
            </w:tcBorders>
            <w:vAlign w:val="center"/>
          </w:tcPr>
          <w:p w14:paraId="075AE221" w14:textId="77777777" w:rsidR="00894302" w:rsidRDefault="00894302" w:rsidP="00C753D1">
            <w:pPr>
              <w:spacing w:line="240" w:lineRule="auto"/>
              <w:ind w:firstLineChars="0" w:firstLine="0"/>
              <w:jc w:val="center"/>
              <w:rPr>
                <w:sz w:val="21"/>
                <w:szCs w:val="21"/>
              </w:rPr>
            </w:pPr>
            <w:r>
              <w:rPr>
                <w:rFonts w:hint="eastAsia"/>
                <w:sz w:val="21"/>
                <w:szCs w:val="21"/>
              </w:rPr>
              <w:t>定位均方根误差（</w:t>
            </w:r>
            <w:r>
              <w:rPr>
                <w:sz w:val="21"/>
                <w:szCs w:val="21"/>
              </w:rPr>
              <w:t>m</w:t>
            </w:r>
            <w:r>
              <w:rPr>
                <w:rFonts w:hint="eastAsia"/>
                <w:sz w:val="21"/>
                <w:szCs w:val="21"/>
              </w:rPr>
              <w:t>）</w:t>
            </w:r>
          </w:p>
        </w:tc>
      </w:tr>
      <w:tr w:rsidR="00894302" w14:paraId="7E0882B1" w14:textId="77777777" w:rsidTr="00C753D1">
        <w:trPr>
          <w:trHeight w:hRule="exact" w:val="504"/>
          <w:jc w:val="center"/>
        </w:trPr>
        <w:tc>
          <w:tcPr>
            <w:tcW w:w="2540" w:type="dxa"/>
            <w:tcBorders>
              <w:top w:val="single" w:sz="6" w:space="0" w:color="auto"/>
              <w:left w:val="nil"/>
              <w:bottom w:val="nil"/>
              <w:right w:val="nil"/>
            </w:tcBorders>
            <w:vAlign w:val="center"/>
          </w:tcPr>
          <w:p w14:paraId="09ABA764" w14:textId="77777777" w:rsidR="00894302" w:rsidRDefault="00894302" w:rsidP="00C753D1">
            <w:pPr>
              <w:spacing w:line="240" w:lineRule="auto"/>
              <w:ind w:firstLineChars="0" w:firstLine="0"/>
              <w:jc w:val="center"/>
              <w:rPr>
                <w:sz w:val="21"/>
                <w:szCs w:val="21"/>
              </w:rPr>
            </w:pPr>
            <w:r>
              <w:rPr>
                <w:sz w:val="21"/>
                <w:szCs w:val="21"/>
              </w:rPr>
              <w:t>(256-2)</w:t>
            </w:r>
          </w:p>
        </w:tc>
        <w:tc>
          <w:tcPr>
            <w:tcW w:w="2671" w:type="dxa"/>
            <w:tcBorders>
              <w:top w:val="single" w:sz="6" w:space="0" w:color="auto"/>
              <w:left w:val="nil"/>
              <w:bottom w:val="nil"/>
              <w:right w:val="nil"/>
            </w:tcBorders>
            <w:vAlign w:val="center"/>
          </w:tcPr>
          <w:p w14:paraId="19416D3D" w14:textId="77777777" w:rsidR="00894302" w:rsidRDefault="00894302" w:rsidP="00C753D1">
            <w:pPr>
              <w:spacing w:line="240" w:lineRule="auto"/>
              <w:ind w:firstLineChars="0" w:firstLine="0"/>
              <w:jc w:val="center"/>
              <w:rPr>
                <w:sz w:val="21"/>
                <w:szCs w:val="21"/>
              </w:rPr>
            </w:pPr>
            <w:r>
              <w:rPr>
                <w:sz w:val="21"/>
                <w:szCs w:val="21"/>
              </w:rPr>
              <w:t>7.59</w:t>
            </w:r>
          </w:p>
        </w:tc>
      </w:tr>
      <w:tr w:rsidR="00894302" w14:paraId="798A2785" w14:textId="77777777" w:rsidTr="00C753D1">
        <w:trPr>
          <w:trHeight w:hRule="exact" w:val="504"/>
          <w:jc w:val="center"/>
        </w:trPr>
        <w:tc>
          <w:tcPr>
            <w:tcW w:w="2540" w:type="dxa"/>
            <w:tcBorders>
              <w:top w:val="nil"/>
              <w:left w:val="nil"/>
              <w:bottom w:val="nil"/>
              <w:right w:val="nil"/>
            </w:tcBorders>
            <w:vAlign w:val="center"/>
          </w:tcPr>
          <w:p w14:paraId="278AAFB9" w14:textId="77777777" w:rsidR="00894302" w:rsidRDefault="00894302" w:rsidP="00C753D1">
            <w:pPr>
              <w:spacing w:line="240" w:lineRule="auto"/>
              <w:ind w:firstLineChars="0" w:firstLine="0"/>
              <w:jc w:val="center"/>
              <w:rPr>
                <w:sz w:val="21"/>
                <w:szCs w:val="21"/>
              </w:rPr>
            </w:pPr>
            <w:r>
              <w:rPr>
                <w:sz w:val="21"/>
                <w:szCs w:val="21"/>
              </w:rPr>
              <w:t>(256-64-2)</w:t>
            </w:r>
          </w:p>
        </w:tc>
        <w:tc>
          <w:tcPr>
            <w:tcW w:w="2671" w:type="dxa"/>
            <w:tcBorders>
              <w:top w:val="nil"/>
              <w:left w:val="nil"/>
              <w:bottom w:val="nil"/>
              <w:right w:val="nil"/>
            </w:tcBorders>
            <w:vAlign w:val="center"/>
          </w:tcPr>
          <w:p w14:paraId="0E840395" w14:textId="77777777" w:rsidR="00894302" w:rsidRDefault="00894302" w:rsidP="00C753D1">
            <w:pPr>
              <w:spacing w:line="240" w:lineRule="auto"/>
              <w:ind w:firstLineChars="0" w:firstLine="0"/>
              <w:jc w:val="center"/>
              <w:rPr>
                <w:sz w:val="21"/>
                <w:szCs w:val="21"/>
              </w:rPr>
            </w:pPr>
            <w:r>
              <w:rPr>
                <w:sz w:val="21"/>
                <w:szCs w:val="21"/>
              </w:rPr>
              <w:t>5.16</w:t>
            </w:r>
          </w:p>
        </w:tc>
      </w:tr>
      <w:tr w:rsidR="00894302" w14:paraId="240614A1" w14:textId="77777777" w:rsidTr="00C753D1">
        <w:trPr>
          <w:trHeight w:hRule="exact" w:val="504"/>
          <w:jc w:val="center"/>
        </w:trPr>
        <w:tc>
          <w:tcPr>
            <w:tcW w:w="2540" w:type="dxa"/>
            <w:tcBorders>
              <w:top w:val="nil"/>
              <w:left w:val="nil"/>
              <w:bottom w:val="single" w:sz="12" w:space="0" w:color="000000"/>
              <w:right w:val="nil"/>
            </w:tcBorders>
            <w:vAlign w:val="center"/>
          </w:tcPr>
          <w:p w14:paraId="441B0297" w14:textId="77777777" w:rsidR="00894302" w:rsidRDefault="00894302" w:rsidP="00C753D1">
            <w:pPr>
              <w:spacing w:line="240" w:lineRule="auto"/>
              <w:ind w:firstLineChars="0" w:firstLine="0"/>
              <w:jc w:val="center"/>
              <w:rPr>
                <w:sz w:val="21"/>
                <w:szCs w:val="21"/>
              </w:rPr>
            </w:pPr>
            <w:r>
              <w:rPr>
                <w:sz w:val="21"/>
                <w:szCs w:val="21"/>
              </w:rPr>
              <w:t>(</w:t>
            </w:r>
            <w:r>
              <w:rPr>
                <w:rFonts w:hint="eastAsia"/>
                <w:sz w:val="21"/>
                <w:szCs w:val="21"/>
              </w:rPr>
              <w:t>256-128-2)</w:t>
            </w:r>
          </w:p>
        </w:tc>
        <w:tc>
          <w:tcPr>
            <w:tcW w:w="2671" w:type="dxa"/>
            <w:tcBorders>
              <w:top w:val="nil"/>
              <w:left w:val="nil"/>
              <w:bottom w:val="single" w:sz="12" w:space="0" w:color="000000"/>
              <w:right w:val="nil"/>
            </w:tcBorders>
            <w:vAlign w:val="center"/>
          </w:tcPr>
          <w:p w14:paraId="5B3F3CA3" w14:textId="77777777" w:rsidR="00894302" w:rsidRDefault="00894302" w:rsidP="00C753D1">
            <w:pPr>
              <w:spacing w:line="240" w:lineRule="auto"/>
              <w:ind w:firstLineChars="0" w:firstLine="0"/>
              <w:jc w:val="center"/>
              <w:rPr>
                <w:sz w:val="21"/>
                <w:szCs w:val="21"/>
              </w:rPr>
            </w:pPr>
            <w:r>
              <w:rPr>
                <w:rFonts w:hint="eastAsia"/>
                <w:sz w:val="21"/>
                <w:szCs w:val="21"/>
              </w:rPr>
              <w:t>4</w:t>
            </w:r>
            <w:r>
              <w:rPr>
                <w:sz w:val="21"/>
                <w:szCs w:val="21"/>
              </w:rPr>
              <w:t>.93</w:t>
            </w:r>
          </w:p>
        </w:tc>
      </w:tr>
    </w:tbl>
    <w:p w14:paraId="18522F0B" w14:textId="77777777" w:rsidR="00894302" w:rsidRDefault="00894302" w:rsidP="00894302">
      <w:pPr>
        <w:spacing w:line="240" w:lineRule="auto"/>
        <w:ind w:firstLineChars="0" w:firstLine="0"/>
      </w:pPr>
    </w:p>
    <w:p w14:paraId="23E38892" w14:textId="77777777" w:rsidR="00663A6E" w:rsidRDefault="00663A6E" w:rsidP="00894302">
      <w:pPr>
        <w:spacing w:line="240" w:lineRule="auto"/>
        <w:ind w:firstLineChars="0" w:firstLine="0"/>
      </w:pPr>
    </w:p>
    <w:p w14:paraId="6AFB1F21" w14:textId="77777777" w:rsidR="00894302" w:rsidRDefault="00894302" w:rsidP="00894302">
      <w:pPr>
        <w:spacing w:line="240" w:lineRule="auto"/>
        <w:ind w:firstLineChars="0" w:firstLine="0"/>
        <w:jc w:val="center"/>
      </w:pPr>
      <w:r>
        <w:rPr>
          <w:noProof/>
        </w:rPr>
        <w:drawing>
          <wp:inline distT="0" distB="0" distL="0" distR="0" wp14:anchorId="3FE3A166" wp14:editId="1AB39EFF">
            <wp:extent cx="3755745" cy="30937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34"/>
                    <a:stretch>
                      <a:fillRect/>
                    </a:stretch>
                  </pic:blipFill>
                  <pic:spPr>
                    <a:xfrm>
                      <a:off x="0" y="0"/>
                      <a:ext cx="3780258" cy="3113912"/>
                    </a:xfrm>
                    <a:prstGeom prst="rect">
                      <a:avLst/>
                    </a:prstGeom>
                  </pic:spPr>
                </pic:pic>
              </a:graphicData>
            </a:graphic>
          </wp:inline>
        </w:drawing>
      </w:r>
    </w:p>
    <w:p w14:paraId="3EE629E0" w14:textId="77777777" w:rsidR="00894302" w:rsidRDefault="00894302" w:rsidP="00894302">
      <w:pPr>
        <w:ind w:firstLineChars="0" w:firstLine="0"/>
        <w:jc w:val="center"/>
        <w:rPr>
          <w:sz w:val="21"/>
          <w:szCs w:val="21"/>
        </w:rPr>
      </w:pPr>
      <w:r>
        <w:rPr>
          <w:rFonts w:hint="eastAsia"/>
          <w:sz w:val="21"/>
          <w:szCs w:val="21"/>
        </w:rPr>
        <w:t>图</w:t>
      </w:r>
      <w:r>
        <w:rPr>
          <w:rFonts w:hint="eastAsia"/>
          <w:sz w:val="21"/>
          <w:szCs w:val="21"/>
        </w:rPr>
        <w:t>4</w:t>
      </w:r>
      <w:r>
        <w:rPr>
          <w:sz w:val="21"/>
          <w:szCs w:val="21"/>
        </w:rPr>
        <w:t>-</w:t>
      </w:r>
      <w:r>
        <w:rPr>
          <w:rFonts w:hint="eastAsia"/>
          <w:sz w:val="21"/>
          <w:szCs w:val="21"/>
        </w:rPr>
        <w:t>11</w:t>
      </w:r>
      <w:r>
        <w:rPr>
          <w:sz w:val="21"/>
          <w:szCs w:val="21"/>
        </w:rPr>
        <w:t xml:space="preserve"> </w:t>
      </w:r>
      <w:r>
        <w:rPr>
          <w:rFonts w:hint="eastAsia"/>
          <w:sz w:val="21"/>
          <w:szCs w:val="21"/>
        </w:rPr>
        <w:t>不同全连接层的定位性能</w:t>
      </w:r>
    </w:p>
    <w:p w14:paraId="1EE15E01" w14:textId="77777777" w:rsidR="00894302" w:rsidRDefault="00894302" w:rsidP="00894302">
      <w:pPr>
        <w:ind w:firstLineChars="0" w:firstLine="0"/>
        <w:jc w:val="center"/>
        <w:rPr>
          <w:sz w:val="21"/>
          <w:szCs w:val="21"/>
        </w:rPr>
      </w:pPr>
      <w:r>
        <w:rPr>
          <w:rFonts w:hint="eastAsia"/>
          <w:sz w:val="21"/>
          <w:szCs w:val="21"/>
        </w:rPr>
        <w:t>Fig.4</w:t>
      </w:r>
      <w:r>
        <w:rPr>
          <w:sz w:val="21"/>
          <w:szCs w:val="21"/>
        </w:rPr>
        <w:t>-</w:t>
      </w:r>
      <w:r>
        <w:rPr>
          <w:rFonts w:hint="eastAsia"/>
          <w:sz w:val="21"/>
          <w:szCs w:val="21"/>
        </w:rPr>
        <w:t>10</w:t>
      </w:r>
      <w:r>
        <w:rPr>
          <w:sz w:val="21"/>
          <w:szCs w:val="21"/>
        </w:rPr>
        <w:t xml:space="preserve"> </w:t>
      </w:r>
      <w:r w:rsidR="00C573EB">
        <w:rPr>
          <w:sz w:val="21"/>
          <w:szCs w:val="21"/>
        </w:rPr>
        <w:t>Localization</w:t>
      </w:r>
      <w:r>
        <w:rPr>
          <w:sz w:val="21"/>
          <w:szCs w:val="21"/>
        </w:rPr>
        <w:t xml:space="preserve"> performance of different fully connected layers</w:t>
      </w:r>
    </w:p>
    <w:p w14:paraId="46E007DB" w14:textId="77777777" w:rsidR="00894302" w:rsidRDefault="00894302" w:rsidP="00894302">
      <w:pPr>
        <w:ind w:firstLineChars="0" w:firstLine="0"/>
        <w:jc w:val="center"/>
        <w:rPr>
          <w:sz w:val="21"/>
          <w:szCs w:val="21"/>
        </w:rPr>
      </w:pPr>
    </w:p>
    <w:p w14:paraId="0B87B880" w14:textId="3501C801" w:rsidR="00894302" w:rsidRDefault="00894302" w:rsidP="00E654AF">
      <w:pPr>
        <w:pStyle w:val="33"/>
        <w:ind w:firstLineChars="200" w:firstLine="480"/>
        <w:rPr>
          <w:rFonts w:eastAsia="宋体"/>
          <w:sz w:val="24"/>
        </w:rPr>
      </w:pPr>
      <w:r>
        <w:rPr>
          <w:rFonts w:eastAsia="宋体" w:hint="eastAsia"/>
          <w:sz w:val="24"/>
        </w:rPr>
        <w:t>在此全连接层</w:t>
      </w:r>
      <w:r w:rsidR="00DB3BFA">
        <w:rPr>
          <w:rFonts w:eastAsia="宋体" w:hint="eastAsia"/>
          <w:sz w:val="24"/>
        </w:rPr>
        <w:t>设置</w:t>
      </w:r>
      <w:r>
        <w:rPr>
          <w:rFonts w:eastAsia="宋体" w:hint="eastAsia"/>
          <w:sz w:val="24"/>
        </w:rPr>
        <w:t>条件下，对各层的输出通道数进行参数调整。表</w:t>
      </w:r>
      <w:r>
        <w:rPr>
          <w:rFonts w:eastAsia="宋体"/>
          <w:sz w:val="24"/>
        </w:rPr>
        <w:t>4</w:t>
      </w:r>
      <w:r>
        <w:rPr>
          <w:rFonts w:eastAsia="宋体" w:hint="eastAsia"/>
          <w:sz w:val="24"/>
        </w:rPr>
        <w:t>-9</w:t>
      </w:r>
      <w:r>
        <w:rPr>
          <w:rFonts w:eastAsia="宋体" w:hint="eastAsia"/>
          <w:sz w:val="24"/>
        </w:rPr>
        <w:t>为不同输出通道数下的定位性能，例如</w:t>
      </w:r>
      <w:r>
        <w:rPr>
          <w:rFonts w:eastAsia="宋体" w:hint="eastAsia"/>
          <w:sz w:val="24"/>
        </w:rPr>
        <w:t xml:space="preserve"> 256,(</w:t>
      </w:r>
      <w:r>
        <w:rPr>
          <w:rFonts w:eastAsia="宋体"/>
          <w:sz w:val="24"/>
        </w:rPr>
        <w:t xml:space="preserve">128, 128, 64, 64) </w:t>
      </w:r>
      <w:r>
        <w:rPr>
          <w:rFonts w:eastAsia="宋体" w:hint="eastAsia"/>
          <w:sz w:val="24"/>
        </w:rPr>
        <w:t>代表定位模型的第一层卷积输出通道数为</w:t>
      </w:r>
      <w:r>
        <w:rPr>
          <w:rFonts w:eastAsia="宋体" w:hint="eastAsia"/>
          <w:sz w:val="24"/>
        </w:rPr>
        <w:t>256</w:t>
      </w:r>
      <w:r>
        <w:rPr>
          <w:rFonts w:eastAsia="宋体" w:hint="eastAsia"/>
          <w:sz w:val="24"/>
        </w:rPr>
        <w:t>，四层残差块的输出通道数分别为</w:t>
      </w:r>
      <w:r>
        <w:rPr>
          <w:rFonts w:eastAsia="宋体" w:hint="eastAsia"/>
          <w:sz w:val="24"/>
        </w:rPr>
        <w:t>128</w:t>
      </w:r>
      <w:r>
        <w:rPr>
          <w:rFonts w:eastAsia="宋体" w:hint="eastAsia"/>
          <w:sz w:val="24"/>
        </w:rPr>
        <w:t>、</w:t>
      </w:r>
      <w:r>
        <w:rPr>
          <w:rFonts w:eastAsia="宋体" w:hint="eastAsia"/>
          <w:sz w:val="24"/>
        </w:rPr>
        <w:t>128</w:t>
      </w:r>
      <w:r>
        <w:rPr>
          <w:rFonts w:eastAsia="宋体" w:hint="eastAsia"/>
          <w:sz w:val="24"/>
        </w:rPr>
        <w:t>、</w:t>
      </w:r>
      <w:r>
        <w:rPr>
          <w:rFonts w:eastAsia="宋体" w:hint="eastAsia"/>
          <w:sz w:val="24"/>
        </w:rPr>
        <w:t>64</w:t>
      </w:r>
      <w:r>
        <w:rPr>
          <w:rFonts w:eastAsia="宋体" w:hint="eastAsia"/>
          <w:sz w:val="24"/>
        </w:rPr>
        <w:t>、</w:t>
      </w:r>
      <w:r>
        <w:rPr>
          <w:rFonts w:eastAsia="宋体" w:hint="eastAsia"/>
          <w:sz w:val="24"/>
        </w:rPr>
        <w:t>64</w:t>
      </w:r>
      <w:r>
        <w:rPr>
          <w:rFonts w:eastAsia="宋体" w:hint="eastAsia"/>
          <w:sz w:val="24"/>
        </w:rPr>
        <w:t>。不同通道数对定位性能影响的累计分布函数如图</w:t>
      </w:r>
      <w:r>
        <w:rPr>
          <w:rFonts w:eastAsia="宋体" w:hint="eastAsia"/>
          <w:sz w:val="24"/>
        </w:rPr>
        <w:t>4-12</w:t>
      </w:r>
      <w:r>
        <w:rPr>
          <w:rFonts w:eastAsia="宋体" w:hint="eastAsia"/>
          <w:sz w:val="24"/>
        </w:rPr>
        <w:t>所示，</w:t>
      </w:r>
      <w:r w:rsidR="00892A7D" w:rsidRPr="00892A7D">
        <w:rPr>
          <w:rFonts w:eastAsia="宋体"/>
          <w:sz w:val="24"/>
        </w:rPr>
        <w:t>为了更清晰地比较结果</w:t>
      </w:r>
      <w:r w:rsidR="00892A7D">
        <w:rPr>
          <w:rFonts w:eastAsia="宋体" w:hint="eastAsia"/>
          <w:sz w:val="24"/>
        </w:rPr>
        <w:t>，此处仅展示定位误差在</w:t>
      </w:r>
      <w:r w:rsidR="00892A7D">
        <w:rPr>
          <w:rFonts w:eastAsia="宋体" w:hint="eastAsia"/>
          <w:sz w:val="24"/>
        </w:rPr>
        <w:t>10</w:t>
      </w:r>
      <w:r w:rsidR="00892A7D">
        <w:rPr>
          <w:rFonts w:eastAsia="宋体"/>
          <w:sz w:val="24"/>
        </w:rPr>
        <w:t xml:space="preserve"> </w:t>
      </w:r>
      <w:r w:rsidR="00892A7D">
        <w:rPr>
          <w:rFonts w:eastAsia="宋体" w:hint="eastAsia"/>
          <w:sz w:val="24"/>
        </w:rPr>
        <w:t>m</w:t>
      </w:r>
      <w:r w:rsidR="00892A7D">
        <w:rPr>
          <w:rFonts w:eastAsia="宋体" w:hint="eastAsia"/>
          <w:sz w:val="24"/>
        </w:rPr>
        <w:t>范围内的部分累积分布函数曲线。</w:t>
      </w:r>
      <w:r>
        <w:rPr>
          <w:rFonts w:eastAsia="宋体" w:hint="eastAsia"/>
          <w:sz w:val="24"/>
        </w:rPr>
        <w:t>通道数设置为</w:t>
      </w:r>
      <w:r>
        <w:rPr>
          <w:rFonts w:eastAsia="宋体" w:hint="eastAsia"/>
          <w:sz w:val="24"/>
        </w:rPr>
        <w:t>1024</w:t>
      </w:r>
      <w:r>
        <w:rPr>
          <w:rFonts w:eastAsia="宋体" w:hint="eastAsia"/>
          <w:sz w:val="24"/>
        </w:rPr>
        <w:t>，</w:t>
      </w:r>
      <w:r>
        <w:rPr>
          <w:rFonts w:eastAsia="宋体" w:hint="eastAsia"/>
          <w:sz w:val="24"/>
        </w:rPr>
        <w:t>(512</w:t>
      </w:r>
      <w:r>
        <w:rPr>
          <w:rFonts w:eastAsia="宋体"/>
          <w:sz w:val="24"/>
        </w:rPr>
        <w:t>,</w:t>
      </w:r>
      <w:r>
        <w:rPr>
          <w:rFonts w:eastAsia="宋体" w:hint="eastAsia"/>
          <w:sz w:val="24"/>
        </w:rPr>
        <w:t>256</w:t>
      </w:r>
      <w:r>
        <w:rPr>
          <w:rFonts w:eastAsia="宋体"/>
          <w:sz w:val="24"/>
        </w:rPr>
        <w:t>,</w:t>
      </w:r>
      <w:r w:rsidR="008E6E6C">
        <w:rPr>
          <w:rFonts w:eastAsia="宋体" w:hint="eastAsia"/>
          <w:sz w:val="24"/>
        </w:rPr>
        <w:t>128</w:t>
      </w:r>
      <w:r>
        <w:rPr>
          <w:rFonts w:eastAsia="宋体"/>
          <w:sz w:val="24"/>
        </w:rPr>
        <w:t xml:space="preserve">,64) </w:t>
      </w:r>
      <w:r>
        <w:rPr>
          <w:rFonts w:eastAsia="宋体" w:hint="eastAsia"/>
          <w:sz w:val="24"/>
        </w:rPr>
        <w:t>时，曲线收敛速度较快，</w:t>
      </w:r>
      <w:r>
        <w:rPr>
          <w:rFonts w:eastAsia="宋体" w:hint="eastAsia"/>
          <w:sz w:val="24"/>
        </w:rPr>
        <w:t>70%</w:t>
      </w:r>
      <w:r>
        <w:rPr>
          <w:rFonts w:eastAsia="宋体" w:hint="eastAsia"/>
          <w:sz w:val="24"/>
        </w:rPr>
        <w:t>的数据定位误差小于</w:t>
      </w:r>
      <w:r w:rsidR="0059001A">
        <w:rPr>
          <w:rFonts w:eastAsia="宋体" w:hint="eastAsia"/>
          <w:sz w:val="24"/>
        </w:rPr>
        <w:t>3.5</w:t>
      </w:r>
      <w:r>
        <w:rPr>
          <w:rFonts w:eastAsia="宋体" w:hint="eastAsia"/>
          <w:sz w:val="24"/>
        </w:rPr>
        <w:t>m</w:t>
      </w:r>
      <w:r>
        <w:rPr>
          <w:rFonts w:eastAsia="宋体" w:hint="eastAsia"/>
          <w:sz w:val="24"/>
        </w:rPr>
        <w:t>，该网络结构对房间经纬度的</w:t>
      </w:r>
      <w:r w:rsidR="0081391D">
        <w:rPr>
          <w:rFonts w:eastAsia="宋体" w:hint="eastAsia"/>
          <w:sz w:val="24"/>
        </w:rPr>
        <w:t>预测</w:t>
      </w:r>
      <w:r>
        <w:rPr>
          <w:rFonts w:eastAsia="宋体" w:hint="eastAsia"/>
          <w:sz w:val="24"/>
        </w:rPr>
        <w:t>效果最佳，定位精度为</w:t>
      </w:r>
      <w:r>
        <w:rPr>
          <w:rFonts w:eastAsia="宋体" w:hint="eastAsia"/>
          <w:sz w:val="24"/>
        </w:rPr>
        <w:t>3.</w:t>
      </w:r>
      <w:r w:rsidR="008E6E6C">
        <w:rPr>
          <w:rFonts w:eastAsia="宋体" w:hint="eastAsia"/>
          <w:sz w:val="24"/>
        </w:rPr>
        <w:t>4</w:t>
      </w:r>
      <w:r w:rsidR="0059001A">
        <w:rPr>
          <w:rFonts w:eastAsia="宋体" w:hint="eastAsia"/>
          <w:sz w:val="24"/>
        </w:rPr>
        <w:t>5</w:t>
      </w:r>
      <w:r>
        <w:rPr>
          <w:rFonts w:eastAsia="宋体"/>
          <w:sz w:val="24"/>
        </w:rPr>
        <w:t xml:space="preserve"> </w:t>
      </w:r>
      <w:r>
        <w:rPr>
          <w:rFonts w:eastAsia="宋体" w:hint="eastAsia"/>
          <w:sz w:val="24"/>
        </w:rPr>
        <w:t>m</w:t>
      </w:r>
      <w:r>
        <w:rPr>
          <w:rFonts w:eastAsia="宋体" w:hint="eastAsia"/>
          <w:sz w:val="24"/>
        </w:rPr>
        <w:t>。</w:t>
      </w:r>
    </w:p>
    <w:p w14:paraId="70BDB2B4" w14:textId="77777777" w:rsidR="00894302" w:rsidRDefault="00894302" w:rsidP="00894302">
      <w:pPr>
        <w:ind w:firstLineChars="0" w:firstLine="0"/>
        <w:jc w:val="center"/>
        <w:rPr>
          <w:sz w:val="21"/>
          <w:szCs w:val="21"/>
        </w:rPr>
      </w:pPr>
      <w:r>
        <w:rPr>
          <w:rFonts w:hint="eastAsia"/>
          <w:sz w:val="21"/>
          <w:szCs w:val="21"/>
        </w:rPr>
        <w:lastRenderedPageBreak/>
        <w:t>表</w:t>
      </w:r>
      <w:r>
        <w:rPr>
          <w:rFonts w:hint="eastAsia"/>
          <w:sz w:val="21"/>
          <w:szCs w:val="21"/>
        </w:rPr>
        <w:t>4</w:t>
      </w:r>
      <w:r>
        <w:rPr>
          <w:sz w:val="21"/>
          <w:szCs w:val="21"/>
        </w:rPr>
        <w:t>-</w:t>
      </w:r>
      <w:r>
        <w:rPr>
          <w:rFonts w:hint="eastAsia"/>
          <w:sz w:val="21"/>
          <w:szCs w:val="21"/>
        </w:rPr>
        <w:t>9</w:t>
      </w:r>
      <w:r>
        <w:rPr>
          <w:sz w:val="21"/>
          <w:szCs w:val="21"/>
        </w:rPr>
        <w:t xml:space="preserve"> </w:t>
      </w:r>
      <w:r>
        <w:rPr>
          <w:rFonts w:hint="eastAsia"/>
          <w:sz w:val="21"/>
          <w:szCs w:val="21"/>
        </w:rPr>
        <w:t>通道数优化过程</w:t>
      </w:r>
    </w:p>
    <w:p w14:paraId="387DAA0A" w14:textId="77777777" w:rsidR="00894302" w:rsidRDefault="00894302" w:rsidP="00894302">
      <w:pPr>
        <w:ind w:firstLineChars="0" w:firstLine="0"/>
        <w:jc w:val="center"/>
        <w:rPr>
          <w:sz w:val="21"/>
          <w:szCs w:val="21"/>
        </w:rPr>
      </w:pPr>
      <w:r>
        <w:rPr>
          <w:sz w:val="21"/>
          <w:szCs w:val="21"/>
        </w:rPr>
        <w:t xml:space="preserve">Table </w:t>
      </w:r>
      <w:r>
        <w:rPr>
          <w:rFonts w:hint="eastAsia"/>
          <w:sz w:val="21"/>
          <w:szCs w:val="21"/>
        </w:rPr>
        <w:t>4</w:t>
      </w:r>
      <w:r>
        <w:rPr>
          <w:sz w:val="21"/>
          <w:szCs w:val="21"/>
        </w:rPr>
        <w:t>-</w:t>
      </w:r>
      <w:r>
        <w:rPr>
          <w:rFonts w:hint="eastAsia"/>
          <w:sz w:val="21"/>
          <w:szCs w:val="21"/>
        </w:rPr>
        <w:t>9</w:t>
      </w:r>
      <w:r>
        <w:rPr>
          <w:sz w:val="21"/>
          <w:szCs w:val="21"/>
        </w:rPr>
        <w:t xml:space="preserve"> Channel number optimization process</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2571"/>
        <w:gridCol w:w="2704"/>
      </w:tblGrid>
      <w:tr w:rsidR="00894302" w14:paraId="18A188E6" w14:textId="77777777" w:rsidTr="00C753D1">
        <w:trPr>
          <w:trHeight w:val="526"/>
          <w:jc w:val="center"/>
        </w:trPr>
        <w:tc>
          <w:tcPr>
            <w:tcW w:w="2571" w:type="dxa"/>
            <w:tcBorders>
              <w:top w:val="single" w:sz="12" w:space="0" w:color="000000"/>
              <w:left w:val="nil"/>
              <w:bottom w:val="single" w:sz="6" w:space="0" w:color="auto"/>
              <w:right w:val="nil"/>
            </w:tcBorders>
            <w:vAlign w:val="center"/>
          </w:tcPr>
          <w:p w14:paraId="47F104D8" w14:textId="77777777" w:rsidR="00894302" w:rsidRDefault="00894302" w:rsidP="00C753D1">
            <w:pPr>
              <w:spacing w:line="240" w:lineRule="auto"/>
              <w:ind w:firstLineChars="0" w:firstLine="0"/>
              <w:jc w:val="center"/>
              <w:rPr>
                <w:color w:val="FFFFFF"/>
                <w:sz w:val="21"/>
                <w:szCs w:val="21"/>
              </w:rPr>
            </w:pPr>
            <w:r>
              <w:rPr>
                <w:rFonts w:hint="eastAsia"/>
                <w:sz w:val="21"/>
                <w:szCs w:val="21"/>
              </w:rPr>
              <w:t>输出通道数</w:t>
            </w:r>
          </w:p>
        </w:tc>
        <w:tc>
          <w:tcPr>
            <w:tcW w:w="2704" w:type="dxa"/>
            <w:tcBorders>
              <w:top w:val="single" w:sz="12" w:space="0" w:color="000000"/>
              <w:left w:val="nil"/>
              <w:bottom w:val="single" w:sz="6" w:space="0" w:color="auto"/>
              <w:right w:val="nil"/>
            </w:tcBorders>
            <w:vAlign w:val="center"/>
          </w:tcPr>
          <w:p w14:paraId="0453A9B0" w14:textId="77777777" w:rsidR="00894302" w:rsidRDefault="00894302" w:rsidP="00C753D1">
            <w:pPr>
              <w:spacing w:line="240" w:lineRule="auto"/>
              <w:ind w:firstLineChars="0" w:firstLine="0"/>
              <w:jc w:val="center"/>
              <w:rPr>
                <w:sz w:val="21"/>
                <w:szCs w:val="21"/>
              </w:rPr>
            </w:pPr>
            <w:r>
              <w:rPr>
                <w:rFonts w:hint="eastAsia"/>
                <w:sz w:val="21"/>
                <w:szCs w:val="21"/>
              </w:rPr>
              <w:t>定位均方根误差（</w:t>
            </w:r>
            <w:r>
              <w:rPr>
                <w:rFonts w:hint="eastAsia"/>
                <w:sz w:val="21"/>
                <w:szCs w:val="21"/>
              </w:rPr>
              <w:t>m</w:t>
            </w:r>
            <w:r>
              <w:rPr>
                <w:rFonts w:hint="eastAsia"/>
                <w:sz w:val="21"/>
                <w:szCs w:val="21"/>
              </w:rPr>
              <w:t>）</w:t>
            </w:r>
          </w:p>
        </w:tc>
      </w:tr>
      <w:tr w:rsidR="00894302" w14:paraId="045A5248" w14:textId="77777777" w:rsidTr="00C753D1">
        <w:trPr>
          <w:trHeight w:hRule="exact" w:val="531"/>
          <w:jc w:val="center"/>
        </w:trPr>
        <w:tc>
          <w:tcPr>
            <w:tcW w:w="2571" w:type="dxa"/>
            <w:tcBorders>
              <w:top w:val="single" w:sz="6" w:space="0" w:color="auto"/>
              <w:left w:val="nil"/>
              <w:bottom w:val="nil"/>
              <w:right w:val="nil"/>
            </w:tcBorders>
            <w:vAlign w:val="center"/>
          </w:tcPr>
          <w:p w14:paraId="080DAFBB" w14:textId="77777777" w:rsidR="00894302" w:rsidRDefault="00894302" w:rsidP="00C753D1">
            <w:pPr>
              <w:spacing w:line="240" w:lineRule="auto"/>
              <w:ind w:firstLineChars="0" w:firstLine="0"/>
              <w:jc w:val="center"/>
              <w:rPr>
                <w:sz w:val="21"/>
                <w:szCs w:val="21"/>
              </w:rPr>
            </w:pPr>
            <w:r>
              <w:rPr>
                <w:rFonts w:hint="eastAsia"/>
                <w:sz w:val="21"/>
                <w:szCs w:val="21"/>
              </w:rPr>
              <w:t>256</w:t>
            </w:r>
            <w:r>
              <w:rPr>
                <w:rFonts w:hint="eastAsia"/>
                <w:sz w:val="21"/>
                <w:szCs w:val="21"/>
              </w:rPr>
              <w:t>，</w:t>
            </w:r>
            <w:r>
              <w:rPr>
                <w:rFonts w:hint="eastAsia"/>
                <w:sz w:val="21"/>
                <w:szCs w:val="21"/>
              </w:rPr>
              <w:t>(</w:t>
            </w:r>
            <w:r>
              <w:rPr>
                <w:sz w:val="21"/>
                <w:szCs w:val="21"/>
              </w:rPr>
              <w:t>128,128,64,64)</w:t>
            </w:r>
          </w:p>
        </w:tc>
        <w:tc>
          <w:tcPr>
            <w:tcW w:w="2704" w:type="dxa"/>
            <w:tcBorders>
              <w:top w:val="single" w:sz="6" w:space="0" w:color="auto"/>
              <w:left w:val="nil"/>
              <w:bottom w:val="nil"/>
              <w:right w:val="nil"/>
            </w:tcBorders>
            <w:vAlign w:val="center"/>
          </w:tcPr>
          <w:p w14:paraId="101B5A0D" w14:textId="3729CE6C" w:rsidR="00894302" w:rsidRDefault="00894302" w:rsidP="00C753D1">
            <w:pPr>
              <w:spacing w:line="240" w:lineRule="auto"/>
              <w:ind w:firstLineChars="0" w:firstLine="0"/>
              <w:jc w:val="center"/>
              <w:rPr>
                <w:sz w:val="21"/>
                <w:szCs w:val="21"/>
              </w:rPr>
            </w:pPr>
            <w:r>
              <w:rPr>
                <w:rFonts w:hint="eastAsia"/>
                <w:sz w:val="21"/>
                <w:szCs w:val="21"/>
              </w:rPr>
              <w:t>4.</w:t>
            </w:r>
            <w:r w:rsidR="008E6E6C">
              <w:rPr>
                <w:rFonts w:hint="eastAsia"/>
                <w:sz w:val="21"/>
                <w:szCs w:val="21"/>
              </w:rPr>
              <w:t>93</w:t>
            </w:r>
          </w:p>
        </w:tc>
      </w:tr>
      <w:tr w:rsidR="00894302" w14:paraId="12550C95" w14:textId="77777777" w:rsidTr="00C753D1">
        <w:trPr>
          <w:trHeight w:hRule="exact" w:val="531"/>
          <w:jc w:val="center"/>
        </w:trPr>
        <w:tc>
          <w:tcPr>
            <w:tcW w:w="2571" w:type="dxa"/>
            <w:tcBorders>
              <w:top w:val="nil"/>
              <w:left w:val="nil"/>
              <w:bottom w:val="nil"/>
              <w:right w:val="nil"/>
            </w:tcBorders>
            <w:vAlign w:val="center"/>
          </w:tcPr>
          <w:p w14:paraId="1813586B" w14:textId="38687CE9" w:rsidR="00894302" w:rsidRDefault="00894302" w:rsidP="00C753D1">
            <w:pPr>
              <w:spacing w:line="240" w:lineRule="auto"/>
              <w:ind w:firstLineChars="0" w:firstLine="0"/>
              <w:jc w:val="center"/>
              <w:rPr>
                <w:sz w:val="21"/>
                <w:szCs w:val="21"/>
              </w:rPr>
            </w:pPr>
            <w:r>
              <w:rPr>
                <w:rFonts w:hint="eastAsia"/>
                <w:sz w:val="21"/>
                <w:szCs w:val="21"/>
              </w:rPr>
              <w:t>1024</w:t>
            </w:r>
            <w:r>
              <w:rPr>
                <w:rFonts w:hint="eastAsia"/>
                <w:sz w:val="21"/>
                <w:szCs w:val="21"/>
              </w:rPr>
              <w:t>，</w:t>
            </w:r>
            <w:r>
              <w:rPr>
                <w:rFonts w:hint="eastAsia"/>
                <w:sz w:val="21"/>
                <w:szCs w:val="21"/>
              </w:rPr>
              <w:t>(512</w:t>
            </w:r>
            <w:r>
              <w:rPr>
                <w:sz w:val="21"/>
                <w:szCs w:val="21"/>
              </w:rPr>
              <w:t>,</w:t>
            </w:r>
            <w:r>
              <w:rPr>
                <w:rFonts w:hint="eastAsia"/>
                <w:sz w:val="21"/>
                <w:szCs w:val="21"/>
              </w:rPr>
              <w:t>256</w:t>
            </w:r>
            <w:r>
              <w:rPr>
                <w:sz w:val="21"/>
                <w:szCs w:val="21"/>
              </w:rPr>
              <w:t>,</w:t>
            </w:r>
            <w:r w:rsidR="008E6E6C">
              <w:rPr>
                <w:rFonts w:hint="eastAsia"/>
                <w:sz w:val="21"/>
                <w:szCs w:val="21"/>
              </w:rPr>
              <w:t>64</w:t>
            </w:r>
            <w:r>
              <w:rPr>
                <w:sz w:val="21"/>
                <w:szCs w:val="21"/>
              </w:rPr>
              <w:t>,64)</w:t>
            </w:r>
          </w:p>
        </w:tc>
        <w:tc>
          <w:tcPr>
            <w:tcW w:w="2704" w:type="dxa"/>
            <w:tcBorders>
              <w:top w:val="nil"/>
              <w:left w:val="nil"/>
              <w:bottom w:val="nil"/>
              <w:right w:val="nil"/>
            </w:tcBorders>
            <w:vAlign w:val="center"/>
          </w:tcPr>
          <w:p w14:paraId="3933C68E" w14:textId="51878D9C" w:rsidR="00894302" w:rsidRDefault="008E6E6C" w:rsidP="00C753D1">
            <w:pPr>
              <w:spacing w:line="240" w:lineRule="auto"/>
              <w:ind w:firstLineChars="0" w:firstLine="0"/>
              <w:jc w:val="center"/>
              <w:rPr>
                <w:sz w:val="21"/>
                <w:szCs w:val="21"/>
              </w:rPr>
            </w:pPr>
            <w:r>
              <w:rPr>
                <w:rFonts w:hint="eastAsia"/>
                <w:sz w:val="21"/>
                <w:szCs w:val="21"/>
              </w:rPr>
              <w:t>3.</w:t>
            </w:r>
            <w:r w:rsidR="00D36228">
              <w:rPr>
                <w:rFonts w:hint="eastAsia"/>
                <w:sz w:val="21"/>
                <w:szCs w:val="21"/>
              </w:rPr>
              <w:t>66</w:t>
            </w:r>
          </w:p>
        </w:tc>
      </w:tr>
      <w:tr w:rsidR="00894302" w14:paraId="7B66C905" w14:textId="77777777" w:rsidTr="00C753D1">
        <w:trPr>
          <w:trHeight w:hRule="exact" w:val="531"/>
          <w:jc w:val="center"/>
        </w:trPr>
        <w:tc>
          <w:tcPr>
            <w:tcW w:w="2571" w:type="dxa"/>
            <w:tcBorders>
              <w:top w:val="nil"/>
              <w:left w:val="nil"/>
              <w:bottom w:val="single" w:sz="12" w:space="0" w:color="000000"/>
              <w:right w:val="nil"/>
            </w:tcBorders>
            <w:vAlign w:val="center"/>
          </w:tcPr>
          <w:p w14:paraId="63D05F2F" w14:textId="3A2364DE" w:rsidR="00894302" w:rsidRDefault="00894302" w:rsidP="00C753D1">
            <w:pPr>
              <w:spacing w:line="240" w:lineRule="auto"/>
              <w:ind w:firstLineChars="0" w:firstLine="0"/>
              <w:jc w:val="center"/>
              <w:rPr>
                <w:sz w:val="21"/>
                <w:szCs w:val="21"/>
              </w:rPr>
            </w:pPr>
            <w:r>
              <w:rPr>
                <w:rFonts w:hint="eastAsia"/>
                <w:sz w:val="21"/>
                <w:szCs w:val="21"/>
              </w:rPr>
              <w:t>1024</w:t>
            </w:r>
            <w:r>
              <w:rPr>
                <w:rFonts w:hint="eastAsia"/>
                <w:sz w:val="21"/>
                <w:szCs w:val="21"/>
              </w:rPr>
              <w:t>，</w:t>
            </w:r>
            <w:r>
              <w:rPr>
                <w:rFonts w:hint="eastAsia"/>
                <w:sz w:val="21"/>
                <w:szCs w:val="21"/>
              </w:rPr>
              <w:t>(512</w:t>
            </w:r>
            <w:r>
              <w:rPr>
                <w:sz w:val="21"/>
                <w:szCs w:val="21"/>
              </w:rPr>
              <w:t>,</w:t>
            </w:r>
            <w:r>
              <w:rPr>
                <w:rFonts w:hint="eastAsia"/>
                <w:sz w:val="21"/>
                <w:szCs w:val="21"/>
              </w:rPr>
              <w:t>256</w:t>
            </w:r>
            <w:r>
              <w:rPr>
                <w:sz w:val="21"/>
                <w:szCs w:val="21"/>
              </w:rPr>
              <w:t>,</w:t>
            </w:r>
            <w:r w:rsidR="008E6E6C">
              <w:rPr>
                <w:rFonts w:hint="eastAsia"/>
                <w:sz w:val="21"/>
                <w:szCs w:val="21"/>
              </w:rPr>
              <w:t>128</w:t>
            </w:r>
            <w:r>
              <w:rPr>
                <w:sz w:val="21"/>
                <w:szCs w:val="21"/>
              </w:rPr>
              <w:t>,64)</w:t>
            </w:r>
          </w:p>
        </w:tc>
        <w:tc>
          <w:tcPr>
            <w:tcW w:w="2704" w:type="dxa"/>
            <w:tcBorders>
              <w:top w:val="nil"/>
              <w:left w:val="nil"/>
              <w:bottom w:val="single" w:sz="12" w:space="0" w:color="000000"/>
              <w:right w:val="nil"/>
            </w:tcBorders>
            <w:vAlign w:val="center"/>
          </w:tcPr>
          <w:p w14:paraId="4BE06A9C" w14:textId="0131F6D4" w:rsidR="00894302" w:rsidRDefault="00894302" w:rsidP="00C753D1">
            <w:pPr>
              <w:spacing w:line="240" w:lineRule="auto"/>
              <w:ind w:firstLineChars="0" w:firstLine="0"/>
              <w:jc w:val="center"/>
              <w:rPr>
                <w:sz w:val="21"/>
                <w:szCs w:val="21"/>
              </w:rPr>
            </w:pPr>
            <w:r>
              <w:rPr>
                <w:rFonts w:hint="eastAsia"/>
                <w:sz w:val="21"/>
                <w:szCs w:val="21"/>
              </w:rPr>
              <w:t>3.</w:t>
            </w:r>
            <w:r w:rsidR="008E6E6C">
              <w:rPr>
                <w:rFonts w:hint="eastAsia"/>
                <w:sz w:val="21"/>
                <w:szCs w:val="21"/>
              </w:rPr>
              <w:t>45</w:t>
            </w:r>
          </w:p>
        </w:tc>
      </w:tr>
    </w:tbl>
    <w:p w14:paraId="313AC9AA" w14:textId="77777777" w:rsidR="00894302" w:rsidRDefault="00894302" w:rsidP="00894302">
      <w:pPr>
        <w:spacing w:line="240" w:lineRule="auto"/>
        <w:ind w:firstLineChars="0" w:firstLine="0"/>
        <w:rPr>
          <w:sz w:val="21"/>
          <w:szCs w:val="21"/>
        </w:rPr>
      </w:pPr>
    </w:p>
    <w:p w14:paraId="37575A8C" w14:textId="77777777" w:rsidR="00894302" w:rsidRDefault="00894302" w:rsidP="00894302">
      <w:pPr>
        <w:spacing w:line="240" w:lineRule="auto"/>
        <w:ind w:firstLineChars="0" w:firstLine="0"/>
        <w:rPr>
          <w:sz w:val="21"/>
          <w:szCs w:val="21"/>
        </w:rPr>
      </w:pPr>
    </w:p>
    <w:p w14:paraId="2D3973E5" w14:textId="64E2C601" w:rsidR="00894302" w:rsidRDefault="0059001A" w:rsidP="00894302">
      <w:pPr>
        <w:spacing w:line="240" w:lineRule="auto"/>
        <w:ind w:firstLineChars="0" w:firstLine="0"/>
        <w:jc w:val="center"/>
        <w:rPr>
          <w:sz w:val="21"/>
          <w:szCs w:val="21"/>
        </w:rPr>
      </w:pPr>
      <w:r>
        <w:rPr>
          <w:noProof/>
        </w:rPr>
        <w:drawing>
          <wp:inline distT="0" distB="0" distL="0" distR="0" wp14:anchorId="6AD302E1" wp14:editId="7CAA6997">
            <wp:extent cx="3945890" cy="32661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3947623" cy="3267559"/>
                    </a:xfrm>
                    <a:prstGeom prst="rect">
                      <a:avLst/>
                    </a:prstGeom>
                  </pic:spPr>
                </pic:pic>
              </a:graphicData>
            </a:graphic>
          </wp:inline>
        </w:drawing>
      </w:r>
    </w:p>
    <w:p w14:paraId="101FD32A" w14:textId="77777777" w:rsidR="00894302" w:rsidRDefault="00894302" w:rsidP="00894302">
      <w:pPr>
        <w:ind w:firstLineChars="0" w:firstLine="0"/>
        <w:jc w:val="center"/>
        <w:rPr>
          <w:sz w:val="21"/>
          <w:szCs w:val="21"/>
        </w:rPr>
      </w:pPr>
      <w:r>
        <w:rPr>
          <w:rFonts w:hint="eastAsia"/>
          <w:sz w:val="21"/>
          <w:szCs w:val="21"/>
        </w:rPr>
        <w:t>图</w:t>
      </w:r>
      <w:r>
        <w:rPr>
          <w:sz w:val="21"/>
          <w:szCs w:val="21"/>
        </w:rPr>
        <w:t>4-1</w:t>
      </w:r>
      <w:r>
        <w:rPr>
          <w:rFonts w:hint="eastAsia"/>
          <w:sz w:val="21"/>
          <w:szCs w:val="21"/>
        </w:rPr>
        <w:t>2</w:t>
      </w:r>
      <w:r>
        <w:rPr>
          <w:sz w:val="21"/>
          <w:szCs w:val="21"/>
        </w:rPr>
        <w:t xml:space="preserve"> </w:t>
      </w:r>
      <w:r>
        <w:rPr>
          <w:rFonts w:hint="eastAsia"/>
          <w:sz w:val="21"/>
          <w:szCs w:val="21"/>
        </w:rPr>
        <w:t>不同通道数的定位性能</w:t>
      </w:r>
    </w:p>
    <w:p w14:paraId="2FF4A3DD" w14:textId="77777777" w:rsidR="00894302" w:rsidRDefault="00894302" w:rsidP="00894302">
      <w:pPr>
        <w:ind w:firstLineChars="0" w:firstLine="0"/>
        <w:jc w:val="center"/>
        <w:rPr>
          <w:sz w:val="21"/>
          <w:szCs w:val="21"/>
        </w:rPr>
      </w:pPr>
      <w:r>
        <w:rPr>
          <w:sz w:val="21"/>
          <w:szCs w:val="21"/>
        </w:rPr>
        <w:t xml:space="preserve"> </w:t>
      </w:r>
      <w:r>
        <w:rPr>
          <w:rFonts w:hint="eastAsia"/>
          <w:sz w:val="21"/>
          <w:szCs w:val="21"/>
        </w:rPr>
        <w:t>Fig.4</w:t>
      </w:r>
      <w:r>
        <w:rPr>
          <w:sz w:val="21"/>
          <w:szCs w:val="21"/>
        </w:rPr>
        <w:t>-</w:t>
      </w:r>
      <w:r>
        <w:rPr>
          <w:rFonts w:hint="eastAsia"/>
          <w:sz w:val="21"/>
          <w:szCs w:val="21"/>
        </w:rPr>
        <w:t>12</w:t>
      </w:r>
      <w:r>
        <w:rPr>
          <w:sz w:val="21"/>
          <w:szCs w:val="21"/>
        </w:rPr>
        <w:t xml:space="preserve"> </w:t>
      </w:r>
      <w:r w:rsidR="00C573EB">
        <w:rPr>
          <w:rFonts w:hint="eastAsia"/>
          <w:sz w:val="21"/>
          <w:szCs w:val="21"/>
        </w:rPr>
        <w:t>Localization</w:t>
      </w:r>
      <w:r>
        <w:rPr>
          <w:sz w:val="21"/>
          <w:szCs w:val="21"/>
        </w:rPr>
        <w:t xml:space="preserve"> performance </w:t>
      </w:r>
      <w:r>
        <w:rPr>
          <w:rFonts w:hint="eastAsia"/>
          <w:sz w:val="21"/>
          <w:szCs w:val="21"/>
        </w:rPr>
        <w:t>of</w:t>
      </w:r>
      <w:r>
        <w:rPr>
          <w:sz w:val="21"/>
          <w:szCs w:val="21"/>
        </w:rPr>
        <w:t xml:space="preserve"> Different channel number</w:t>
      </w:r>
      <w:r>
        <w:rPr>
          <w:rFonts w:hint="eastAsia"/>
          <w:sz w:val="21"/>
          <w:szCs w:val="21"/>
        </w:rPr>
        <w:t>s</w:t>
      </w:r>
    </w:p>
    <w:p w14:paraId="573F1233" w14:textId="77777777" w:rsidR="00894302" w:rsidRDefault="00894302" w:rsidP="00894302">
      <w:pPr>
        <w:ind w:firstLineChars="0" w:firstLine="0"/>
        <w:jc w:val="center"/>
        <w:rPr>
          <w:sz w:val="21"/>
          <w:szCs w:val="21"/>
        </w:rPr>
      </w:pPr>
    </w:p>
    <w:p w14:paraId="29AA2238" w14:textId="77777777" w:rsidR="00894302" w:rsidRDefault="00894302" w:rsidP="00894302">
      <w:pPr>
        <w:ind w:firstLine="480"/>
      </w:pPr>
      <w:r>
        <w:rPr>
          <w:rFonts w:hint="eastAsia"/>
        </w:rPr>
        <w:t>（</w:t>
      </w:r>
      <w:r>
        <w:rPr>
          <w:rFonts w:hint="eastAsia"/>
        </w:rPr>
        <w:t>2</w:t>
      </w:r>
      <w:r>
        <w:rPr>
          <w:rFonts w:hint="eastAsia"/>
        </w:rPr>
        <w:t>）定位性能比较</w:t>
      </w:r>
    </w:p>
    <w:p w14:paraId="458938F5" w14:textId="15FACF1F" w:rsidR="00894302" w:rsidRDefault="00894302" w:rsidP="008E1FEE">
      <w:pPr>
        <w:pStyle w:val="33"/>
        <w:ind w:firstLineChars="200" w:firstLine="480"/>
        <w:rPr>
          <w:rFonts w:eastAsia="宋体"/>
          <w:sz w:val="24"/>
        </w:rPr>
      </w:pPr>
      <w:r>
        <w:rPr>
          <w:rFonts w:eastAsia="宋体" w:hint="eastAsia"/>
          <w:sz w:val="24"/>
        </w:rPr>
        <w:t>本节列出了</w:t>
      </w:r>
      <w:r w:rsidR="008E1FEE">
        <w:rPr>
          <w:rFonts w:eastAsia="宋体" w:hint="eastAsia"/>
          <w:sz w:val="24"/>
        </w:rPr>
        <w:t>2015-2019</w:t>
      </w:r>
      <w:r w:rsidR="008E1FEE">
        <w:rPr>
          <w:rFonts w:eastAsia="宋体" w:hint="eastAsia"/>
          <w:sz w:val="24"/>
        </w:rPr>
        <w:t>年</w:t>
      </w:r>
      <w:r>
        <w:rPr>
          <w:rFonts w:eastAsia="宋体" w:hint="eastAsia"/>
          <w:sz w:val="24"/>
        </w:rPr>
        <w:t>研究工作中的几种定位方案，按照发表时间排序，</w:t>
      </w:r>
      <w:r>
        <w:rPr>
          <w:rFonts w:eastAsia="宋体"/>
          <w:sz w:val="24"/>
        </w:rPr>
        <w:t>包括</w:t>
      </w:r>
      <w:r>
        <w:rPr>
          <w:rFonts w:hint="eastAsia"/>
          <w:sz w:val="24"/>
        </w:rPr>
        <w:t>ICSL</w:t>
      </w:r>
      <w:r>
        <w:rPr>
          <w:rFonts w:eastAsia="宋体" w:hint="eastAsia"/>
          <w:sz w:val="24"/>
        </w:rPr>
        <w:t>、</w:t>
      </w:r>
      <w:r>
        <w:rPr>
          <w:sz w:val="24"/>
        </w:rPr>
        <w:t>RTLS</w:t>
      </w:r>
      <w:r>
        <w:rPr>
          <w:sz w:val="24"/>
          <w:vertAlign w:val="superscript"/>
        </w:rPr>
        <w:fldChar w:fldCharType="begin"/>
      </w:r>
      <w:r>
        <w:rPr>
          <w:sz w:val="24"/>
          <w:vertAlign w:val="superscript"/>
        </w:rPr>
        <w:instrText xml:space="preserve"> REF _Ref39588420 \r \h  \* MERGEFORMAT </w:instrText>
      </w:r>
      <w:r>
        <w:rPr>
          <w:sz w:val="24"/>
          <w:vertAlign w:val="superscript"/>
        </w:rPr>
      </w:r>
      <w:r>
        <w:rPr>
          <w:sz w:val="24"/>
          <w:vertAlign w:val="superscript"/>
        </w:rPr>
        <w:fldChar w:fldCharType="separate"/>
      </w:r>
      <w:r w:rsidR="00835F82">
        <w:rPr>
          <w:sz w:val="24"/>
          <w:vertAlign w:val="superscript"/>
        </w:rPr>
        <w:t>[51]</w:t>
      </w:r>
      <w:r>
        <w:rPr>
          <w:sz w:val="24"/>
          <w:vertAlign w:val="superscript"/>
        </w:rPr>
        <w:fldChar w:fldCharType="end"/>
      </w:r>
      <w:r>
        <w:rPr>
          <w:rFonts w:eastAsia="宋体" w:hint="eastAsia"/>
          <w:sz w:val="24"/>
        </w:rPr>
        <w:t>、</w:t>
      </w:r>
      <w:r>
        <w:rPr>
          <w:rFonts w:eastAsia="宋体" w:hint="eastAsia"/>
          <w:sz w:val="24"/>
        </w:rPr>
        <w:t>Scalable</w:t>
      </w:r>
      <w:r>
        <w:rPr>
          <w:rFonts w:eastAsia="宋体"/>
          <w:sz w:val="24"/>
        </w:rPr>
        <w:t xml:space="preserve"> </w:t>
      </w:r>
      <w:r>
        <w:rPr>
          <w:rFonts w:eastAsia="宋体" w:hint="eastAsia"/>
          <w:sz w:val="24"/>
        </w:rPr>
        <w:t>DNN</w:t>
      </w:r>
      <w:r>
        <w:rPr>
          <w:rFonts w:eastAsia="宋体" w:hint="eastAsia"/>
          <w:sz w:val="24"/>
        </w:rPr>
        <w:t>、</w:t>
      </w:r>
      <w:r>
        <w:rPr>
          <w:rFonts w:eastAsia="宋体" w:hint="eastAsia"/>
          <w:sz w:val="24"/>
        </w:rPr>
        <w:t>CNNLoc</w:t>
      </w:r>
      <w:r>
        <w:rPr>
          <w:rFonts w:eastAsia="宋体" w:hint="eastAsia"/>
          <w:sz w:val="24"/>
        </w:rPr>
        <w:t>等，同时加入本文提出的</w:t>
      </w:r>
      <w:r>
        <w:rPr>
          <w:rFonts w:eastAsia="宋体" w:hint="eastAsia"/>
          <w:sz w:val="24"/>
        </w:rPr>
        <w:t>CNN-IMG</w:t>
      </w:r>
      <w:r>
        <w:rPr>
          <w:rFonts w:eastAsia="宋体" w:hint="eastAsia"/>
          <w:sz w:val="24"/>
        </w:rPr>
        <w:t>定位及</w:t>
      </w:r>
      <w:r>
        <w:rPr>
          <w:rFonts w:eastAsia="宋体" w:hint="eastAsia"/>
          <w:sz w:val="24"/>
        </w:rPr>
        <w:t>1D-ResNet</w:t>
      </w:r>
      <w:r>
        <w:rPr>
          <w:rFonts w:eastAsia="宋体" w:hint="eastAsia"/>
          <w:sz w:val="24"/>
        </w:rPr>
        <w:t>的定位结果，表</w:t>
      </w:r>
      <w:r>
        <w:rPr>
          <w:rFonts w:eastAsia="宋体" w:hint="eastAsia"/>
          <w:sz w:val="24"/>
        </w:rPr>
        <w:t>4-10</w:t>
      </w:r>
      <w:r>
        <w:rPr>
          <w:rFonts w:eastAsia="宋体"/>
          <w:sz w:val="24"/>
        </w:rPr>
        <w:t>中</w:t>
      </w:r>
      <w:r>
        <w:rPr>
          <w:rFonts w:eastAsia="宋体" w:hint="eastAsia"/>
          <w:sz w:val="24"/>
        </w:rPr>
        <w:t>展示了</w:t>
      </w:r>
      <w:r>
        <w:rPr>
          <w:rFonts w:eastAsia="宋体"/>
          <w:sz w:val="24"/>
        </w:rPr>
        <w:t>比较结果。</w:t>
      </w:r>
      <w:r>
        <w:rPr>
          <w:rFonts w:eastAsia="宋体" w:hint="eastAsia"/>
          <w:sz w:val="24"/>
        </w:rPr>
        <w:t>其中</w:t>
      </w:r>
      <w:r>
        <w:rPr>
          <w:rFonts w:eastAsia="宋体" w:hint="eastAsia"/>
          <w:sz w:val="24"/>
        </w:rPr>
        <w:t>DNN</w:t>
      </w:r>
      <w:r>
        <w:rPr>
          <w:rFonts w:eastAsia="宋体" w:hint="eastAsia"/>
          <w:sz w:val="24"/>
        </w:rPr>
        <w:t>与</w:t>
      </w:r>
      <w:r>
        <w:rPr>
          <w:rFonts w:eastAsia="宋体" w:hint="eastAsia"/>
          <w:sz w:val="24"/>
        </w:rPr>
        <w:t>CNN-2D</w:t>
      </w:r>
      <w:r>
        <w:rPr>
          <w:rFonts w:eastAsia="宋体" w:hint="eastAsia"/>
          <w:sz w:val="24"/>
        </w:rPr>
        <w:t>合并了建筑物及楼层的标签，准确率为合并准确率，其中未涉及房间经纬度的定位。就建筑物及楼层分类准确率而言，</w:t>
      </w:r>
      <w:r>
        <w:rPr>
          <w:rFonts w:eastAsia="宋体" w:hint="eastAsia"/>
          <w:sz w:val="24"/>
        </w:rPr>
        <w:t>1D-ResNet</w:t>
      </w:r>
      <w:r>
        <w:rPr>
          <w:rFonts w:eastAsia="宋体"/>
          <w:sz w:val="24"/>
        </w:rPr>
        <w:t>和</w:t>
      </w:r>
      <w:r>
        <w:rPr>
          <w:rFonts w:eastAsia="宋体" w:hint="eastAsia"/>
          <w:sz w:val="24"/>
        </w:rPr>
        <w:t>其他</w:t>
      </w:r>
      <w:r>
        <w:rPr>
          <w:rFonts w:eastAsia="宋体"/>
          <w:sz w:val="24"/>
        </w:rPr>
        <w:t>基准测试方法在建筑物</w:t>
      </w:r>
      <w:r>
        <w:rPr>
          <w:rFonts w:eastAsia="宋体" w:hint="eastAsia"/>
          <w:sz w:val="24"/>
        </w:rPr>
        <w:t>定位</w:t>
      </w:r>
      <w:r>
        <w:rPr>
          <w:rFonts w:eastAsia="宋体"/>
          <w:sz w:val="24"/>
        </w:rPr>
        <w:t>均取得了</w:t>
      </w:r>
      <w:r>
        <w:rPr>
          <w:rFonts w:eastAsia="宋体"/>
          <w:sz w:val="24"/>
        </w:rPr>
        <w:t>100</w:t>
      </w:r>
      <w:r>
        <w:rPr>
          <w:rFonts w:eastAsia="宋体"/>
          <w:sz w:val="24"/>
        </w:rPr>
        <w:t>％的成功率</w:t>
      </w:r>
      <w:r>
        <w:rPr>
          <w:rFonts w:eastAsia="宋体" w:hint="eastAsia"/>
          <w:sz w:val="24"/>
        </w:rPr>
        <w:t>；</w:t>
      </w:r>
      <w:r>
        <w:rPr>
          <w:rFonts w:eastAsia="宋体"/>
          <w:sz w:val="24"/>
        </w:rPr>
        <w:t>同时，</w:t>
      </w:r>
      <w:r>
        <w:rPr>
          <w:rFonts w:eastAsia="宋体" w:hint="eastAsia"/>
          <w:sz w:val="24"/>
        </w:rPr>
        <w:t>1D-ResNet</w:t>
      </w:r>
      <w:r>
        <w:rPr>
          <w:rFonts w:eastAsia="宋体"/>
          <w:sz w:val="24"/>
        </w:rPr>
        <w:t>的</w:t>
      </w:r>
      <w:r>
        <w:rPr>
          <w:rFonts w:eastAsia="宋体" w:hint="eastAsia"/>
          <w:sz w:val="24"/>
        </w:rPr>
        <w:t>楼层定位准确率</w:t>
      </w:r>
      <w:r>
        <w:rPr>
          <w:rFonts w:eastAsia="宋体"/>
          <w:sz w:val="24"/>
        </w:rPr>
        <w:t>为</w:t>
      </w:r>
      <w:r>
        <w:rPr>
          <w:rFonts w:eastAsia="宋体" w:hint="eastAsia"/>
          <w:sz w:val="24"/>
        </w:rPr>
        <w:t>100</w:t>
      </w:r>
      <w:r>
        <w:rPr>
          <w:rFonts w:eastAsia="宋体"/>
          <w:sz w:val="24"/>
        </w:rPr>
        <w:t>％，优于其他基准</w:t>
      </w:r>
      <w:r>
        <w:rPr>
          <w:rFonts w:eastAsia="宋体" w:hint="eastAsia"/>
          <w:sz w:val="24"/>
        </w:rPr>
        <w:t>，</w:t>
      </w:r>
      <w:r>
        <w:rPr>
          <w:rFonts w:eastAsia="宋体"/>
          <w:sz w:val="24"/>
        </w:rPr>
        <w:t>表明所提出的</w:t>
      </w:r>
      <w:r w:rsidR="008E1FEE">
        <w:rPr>
          <w:rFonts w:eastAsia="宋体" w:hint="eastAsia"/>
          <w:sz w:val="24"/>
        </w:rPr>
        <w:t>1D-ResNet</w:t>
      </w:r>
      <w:r>
        <w:rPr>
          <w:rFonts w:eastAsia="宋体" w:hint="eastAsia"/>
          <w:sz w:val="24"/>
        </w:rPr>
        <w:t>模型</w:t>
      </w:r>
      <w:r>
        <w:rPr>
          <w:rFonts w:eastAsia="宋体"/>
          <w:sz w:val="24"/>
        </w:rPr>
        <w:t>可以有效地处理</w:t>
      </w:r>
      <w:r>
        <w:rPr>
          <w:rFonts w:eastAsia="宋体" w:hint="eastAsia"/>
          <w:sz w:val="24"/>
        </w:rPr>
        <w:t>楼层</w:t>
      </w:r>
      <w:r>
        <w:rPr>
          <w:rFonts w:eastAsia="宋体"/>
          <w:sz w:val="24"/>
        </w:rPr>
        <w:t>分类</w:t>
      </w:r>
      <w:r>
        <w:rPr>
          <w:rFonts w:eastAsia="宋体" w:hint="eastAsia"/>
          <w:sz w:val="24"/>
        </w:rPr>
        <w:t>；经纬度的定位在几种模型中表现最佳，定位精度在</w:t>
      </w:r>
      <w:r>
        <w:rPr>
          <w:rFonts w:eastAsia="宋体" w:hint="eastAsia"/>
          <w:sz w:val="24"/>
        </w:rPr>
        <w:t>3.</w:t>
      </w:r>
      <w:r w:rsidR="000F5DD5">
        <w:rPr>
          <w:rFonts w:eastAsia="宋体" w:hint="eastAsia"/>
          <w:sz w:val="24"/>
        </w:rPr>
        <w:t>45</w:t>
      </w:r>
      <w:r>
        <w:rPr>
          <w:rFonts w:eastAsia="宋体"/>
          <w:sz w:val="24"/>
        </w:rPr>
        <w:t xml:space="preserve"> </w:t>
      </w:r>
      <w:r>
        <w:rPr>
          <w:rFonts w:eastAsia="宋体" w:hint="eastAsia"/>
          <w:sz w:val="24"/>
        </w:rPr>
        <w:t>m</w:t>
      </w:r>
      <w:r w:rsidR="00DE7410">
        <w:rPr>
          <w:rFonts w:eastAsia="宋体" w:hint="eastAsia"/>
          <w:sz w:val="24"/>
        </w:rPr>
        <w:t>，进一步说明了连续</w:t>
      </w:r>
      <w:r w:rsidR="00DE7410">
        <w:rPr>
          <w:rFonts w:eastAsia="宋体" w:hint="eastAsia"/>
          <w:sz w:val="24"/>
        </w:rPr>
        <w:t>RSSI</w:t>
      </w:r>
      <w:r w:rsidR="00DE7410">
        <w:rPr>
          <w:rFonts w:eastAsia="宋体" w:hint="eastAsia"/>
          <w:sz w:val="24"/>
        </w:rPr>
        <w:t>读数的优越性</w:t>
      </w:r>
      <w:r>
        <w:rPr>
          <w:rFonts w:eastAsia="宋体" w:hint="eastAsia"/>
          <w:sz w:val="24"/>
        </w:rPr>
        <w:t>。</w:t>
      </w:r>
    </w:p>
    <w:p w14:paraId="3C5AEB8A" w14:textId="77777777" w:rsidR="00894302" w:rsidRDefault="00894302" w:rsidP="00894302">
      <w:pPr>
        <w:ind w:firstLineChars="0" w:firstLine="0"/>
        <w:jc w:val="center"/>
        <w:rPr>
          <w:sz w:val="21"/>
          <w:szCs w:val="21"/>
        </w:rPr>
      </w:pPr>
      <w:r>
        <w:rPr>
          <w:rFonts w:hint="eastAsia"/>
          <w:sz w:val="21"/>
          <w:szCs w:val="21"/>
        </w:rPr>
        <w:lastRenderedPageBreak/>
        <w:t>表</w:t>
      </w:r>
      <w:r>
        <w:rPr>
          <w:rFonts w:hint="eastAsia"/>
          <w:sz w:val="21"/>
          <w:szCs w:val="21"/>
        </w:rPr>
        <w:t>4</w:t>
      </w:r>
      <w:r>
        <w:rPr>
          <w:sz w:val="21"/>
          <w:szCs w:val="21"/>
        </w:rPr>
        <w:t>-</w:t>
      </w:r>
      <w:r>
        <w:rPr>
          <w:rFonts w:hint="eastAsia"/>
          <w:sz w:val="21"/>
          <w:szCs w:val="21"/>
        </w:rPr>
        <w:t>10</w:t>
      </w:r>
      <w:r>
        <w:rPr>
          <w:sz w:val="21"/>
          <w:szCs w:val="21"/>
        </w:rPr>
        <w:t xml:space="preserve"> </w:t>
      </w:r>
      <w:r>
        <w:rPr>
          <w:rFonts w:hint="eastAsia"/>
          <w:sz w:val="21"/>
          <w:szCs w:val="21"/>
        </w:rPr>
        <w:t>不同模型的定位性能比较</w:t>
      </w:r>
    </w:p>
    <w:p w14:paraId="070AF37D" w14:textId="77777777" w:rsidR="00894302" w:rsidRDefault="00894302" w:rsidP="00894302">
      <w:pPr>
        <w:ind w:firstLineChars="0" w:firstLine="0"/>
        <w:jc w:val="center"/>
        <w:rPr>
          <w:sz w:val="21"/>
          <w:szCs w:val="21"/>
        </w:rPr>
      </w:pPr>
      <w:r>
        <w:rPr>
          <w:sz w:val="21"/>
          <w:szCs w:val="21"/>
        </w:rPr>
        <w:t xml:space="preserve">Table 4-10 Comparison of </w:t>
      </w:r>
      <w:r w:rsidR="00C573EB">
        <w:rPr>
          <w:sz w:val="21"/>
          <w:szCs w:val="21"/>
        </w:rPr>
        <w:t>localization</w:t>
      </w:r>
      <w:r>
        <w:rPr>
          <w:sz w:val="21"/>
          <w:szCs w:val="21"/>
        </w:rPr>
        <w:t xml:space="preserve"> performance of different models</w:t>
      </w:r>
    </w:p>
    <w:tbl>
      <w:tblPr>
        <w:tblW w:w="8506" w:type="dxa"/>
        <w:jc w:val="center"/>
        <w:tblBorders>
          <w:top w:val="single" w:sz="12" w:space="0" w:color="000000"/>
          <w:bottom w:val="single" w:sz="12" w:space="0" w:color="000000"/>
        </w:tblBorders>
        <w:tblLayout w:type="fixed"/>
        <w:tblLook w:val="04A0" w:firstRow="1" w:lastRow="0" w:firstColumn="1" w:lastColumn="0" w:noHBand="0" w:noVBand="1"/>
      </w:tblPr>
      <w:tblGrid>
        <w:gridCol w:w="1772"/>
        <w:gridCol w:w="2815"/>
        <w:gridCol w:w="1184"/>
        <w:gridCol w:w="2735"/>
      </w:tblGrid>
      <w:tr w:rsidR="00894302" w14:paraId="55064AE6" w14:textId="77777777" w:rsidTr="0081391D">
        <w:trPr>
          <w:trHeight w:val="543"/>
          <w:jc w:val="center"/>
        </w:trPr>
        <w:tc>
          <w:tcPr>
            <w:tcW w:w="1772" w:type="dxa"/>
            <w:tcBorders>
              <w:top w:val="single" w:sz="12" w:space="0" w:color="auto"/>
              <w:left w:val="nil"/>
              <w:bottom w:val="single" w:sz="6" w:space="0" w:color="auto"/>
              <w:right w:val="nil"/>
            </w:tcBorders>
            <w:vAlign w:val="center"/>
          </w:tcPr>
          <w:p w14:paraId="4A2BBA88" w14:textId="77777777" w:rsidR="00894302" w:rsidRDefault="00894302" w:rsidP="00C753D1">
            <w:pPr>
              <w:spacing w:line="240" w:lineRule="auto"/>
              <w:ind w:firstLineChars="0" w:firstLine="0"/>
              <w:jc w:val="center"/>
              <w:rPr>
                <w:color w:val="FFFFFF"/>
                <w:sz w:val="21"/>
                <w:szCs w:val="21"/>
              </w:rPr>
            </w:pPr>
            <w:bookmarkStart w:id="69" w:name="_Hlk41382186"/>
            <w:r>
              <w:rPr>
                <w:rFonts w:hint="eastAsia"/>
                <w:sz w:val="21"/>
                <w:szCs w:val="21"/>
              </w:rPr>
              <w:t>模型</w:t>
            </w:r>
          </w:p>
        </w:tc>
        <w:tc>
          <w:tcPr>
            <w:tcW w:w="2815" w:type="dxa"/>
            <w:tcBorders>
              <w:top w:val="single" w:sz="12" w:space="0" w:color="auto"/>
              <w:left w:val="nil"/>
              <w:bottom w:val="single" w:sz="6" w:space="0" w:color="auto"/>
              <w:right w:val="nil"/>
            </w:tcBorders>
            <w:vAlign w:val="center"/>
          </w:tcPr>
          <w:p w14:paraId="0A9FCF1F" w14:textId="77777777" w:rsidR="00894302" w:rsidRDefault="00894302" w:rsidP="00C753D1">
            <w:pPr>
              <w:spacing w:line="240" w:lineRule="auto"/>
              <w:ind w:firstLineChars="0" w:firstLine="0"/>
              <w:jc w:val="center"/>
              <w:rPr>
                <w:sz w:val="21"/>
                <w:szCs w:val="21"/>
              </w:rPr>
            </w:pPr>
            <w:r>
              <w:rPr>
                <w:rFonts w:hint="eastAsia"/>
                <w:sz w:val="21"/>
                <w:szCs w:val="21"/>
              </w:rPr>
              <w:t>建筑物</w:t>
            </w:r>
          </w:p>
        </w:tc>
        <w:tc>
          <w:tcPr>
            <w:tcW w:w="1183" w:type="dxa"/>
            <w:tcBorders>
              <w:top w:val="single" w:sz="12" w:space="0" w:color="auto"/>
              <w:left w:val="nil"/>
              <w:bottom w:val="single" w:sz="6" w:space="0" w:color="auto"/>
              <w:right w:val="nil"/>
            </w:tcBorders>
            <w:vAlign w:val="center"/>
          </w:tcPr>
          <w:p w14:paraId="2FD99854" w14:textId="77777777" w:rsidR="00894302" w:rsidRDefault="00894302" w:rsidP="00C753D1">
            <w:pPr>
              <w:spacing w:line="240" w:lineRule="auto"/>
              <w:ind w:firstLineChars="50" w:firstLine="105"/>
              <w:rPr>
                <w:sz w:val="21"/>
                <w:szCs w:val="21"/>
              </w:rPr>
            </w:pPr>
            <w:r>
              <w:rPr>
                <w:rFonts w:hint="eastAsia"/>
                <w:sz w:val="21"/>
                <w:szCs w:val="21"/>
              </w:rPr>
              <w:t>楼层</w:t>
            </w:r>
          </w:p>
        </w:tc>
        <w:tc>
          <w:tcPr>
            <w:tcW w:w="2735" w:type="dxa"/>
            <w:tcBorders>
              <w:top w:val="single" w:sz="12" w:space="0" w:color="auto"/>
              <w:left w:val="nil"/>
              <w:bottom w:val="single" w:sz="6" w:space="0" w:color="auto"/>
              <w:right w:val="nil"/>
            </w:tcBorders>
            <w:vAlign w:val="center"/>
          </w:tcPr>
          <w:p w14:paraId="49B58D9B" w14:textId="77777777" w:rsidR="00894302" w:rsidRDefault="00894302" w:rsidP="00C753D1">
            <w:pPr>
              <w:spacing w:line="240" w:lineRule="auto"/>
              <w:ind w:firstLineChars="0" w:firstLine="0"/>
              <w:jc w:val="center"/>
              <w:rPr>
                <w:sz w:val="21"/>
                <w:szCs w:val="21"/>
              </w:rPr>
            </w:pPr>
            <w:r>
              <w:rPr>
                <w:rFonts w:hint="eastAsia"/>
                <w:sz w:val="21"/>
                <w:szCs w:val="21"/>
              </w:rPr>
              <w:t>房间经纬度误差（</w:t>
            </w:r>
            <w:r>
              <w:rPr>
                <w:rFonts w:hint="eastAsia"/>
                <w:sz w:val="21"/>
                <w:szCs w:val="21"/>
              </w:rPr>
              <w:t>m</w:t>
            </w:r>
            <w:r>
              <w:rPr>
                <w:rFonts w:hint="eastAsia"/>
                <w:sz w:val="21"/>
                <w:szCs w:val="21"/>
              </w:rPr>
              <w:t>）</w:t>
            </w:r>
          </w:p>
        </w:tc>
      </w:tr>
      <w:tr w:rsidR="00894302" w14:paraId="3CF7DBE2" w14:textId="77777777" w:rsidTr="0081391D">
        <w:trPr>
          <w:trHeight w:hRule="exact" w:val="547"/>
          <w:jc w:val="center"/>
        </w:trPr>
        <w:tc>
          <w:tcPr>
            <w:tcW w:w="1772" w:type="dxa"/>
            <w:tcBorders>
              <w:top w:val="single" w:sz="6" w:space="0" w:color="auto"/>
              <w:left w:val="nil"/>
              <w:bottom w:val="nil"/>
              <w:right w:val="nil"/>
            </w:tcBorders>
            <w:vAlign w:val="center"/>
          </w:tcPr>
          <w:p w14:paraId="6D74405B" w14:textId="77777777" w:rsidR="00894302" w:rsidRDefault="00894302" w:rsidP="00C753D1">
            <w:pPr>
              <w:spacing w:line="240" w:lineRule="auto"/>
              <w:ind w:firstLineChars="0" w:firstLine="0"/>
              <w:jc w:val="center"/>
              <w:rPr>
                <w:sz w:val="21"/>
                <w:szCs w:val="21"/>
              </w:rPr>
            </w:pPr>
            <w:r>
              <w:rPr>
                <w:rFonts w:hint="eastAsia"/>
                <w:sz w:val="21"/>
                <w:szCs w:val="21"/>
              </w:rPr>
              <w:t>ICSL</w:t>
            </w:r>
          </w:p>
        </w:tc>
        <w:tc>
          <w:tcPr>
            <w:tcW w:w="2815" w:type="dxa"/>
            <w:tcBorders>
              <w:top w:val="single" w:sz="6" w:space="0" w:color="auto"/>
              <w:left w:val="nil"/>
              <w:bottom w:val="nil"/>
              <w:right w:val="nil"/>
            </w:tcBorders>
            <w:vAlign w:val="center"/>
          </w:tcPr>
          <w:p w14:paraId="1FD5C4FE" w14:textId="77777777" w:rsidR="00894302" w:rsidRDefault="00894302" w:rsidP="00C753D1">
            <w:pPr>
              <w:spacing w:line="240" w:lineRule="auto"/>
              <w:ind w:firstLineChars="0" w:firstLine="0"/>
              <w:jc w:val="center"/>
              <w:rPr>
                <w:sz w:val="21"/>
                <w:szCs w:val="21"/>
              </w:rPr>
            </w:pPr>
            <w:r>
              <w:rPr>
                <w:rFonts w:hint="eastAsia"/>
                <w:sz w:val="21"/>
                <w:szCs w:val="21"/>
              </w:rPr>
              <w:t>100%</w:t>
            </w:r>
          </w:p>
        </w:tc>
        <w:tc>
          <w:tcPr>
            <w:tcW w:w="1183" w:type="dxa"/>
            <w:tcBorders>
              <w:top w:val="single" w:sz="6" w:space="0" w:color="auto"/>
              <w:left w:val="nil"/>
              <w:bottom w:val="nil"/>
              <w:right w:val="nil"/>
            </w:tcBorders>
            <w:vAlign w:val="center"/>
          </w:tcPr>
          <w:p w14:paraId="66F30755" w14:textId="77777777" w:rsidR="00894302" w:rsidRDefault="00894302" w:rsidP="00C753D1">
            <w:pPr>
              <w:spacing w:line="240" w:lineRule="auto"/>
              <w:ind w:firstLineChars="0" w:firstLine="0"/>
              <w:rPr>
                <w:sz w:val="21"/>
                <w:szCs w:val="21"/>
              </w:rPr>
            </w:pPr>
            <w:r>
              <w:rPr>
                <w:sz w:val="21"/>
                <w:szCs w:val="21"/>
              </w:rPr>
              <w:t>86.93</w:t>
            </w:r>
            <w:r>
              <w:rPr>
                <w:rFonts w:hint="eastAsia"/>
                <w:sz w:val="21"/>
                <w:szCs w:val="21"/>
              </w:rPr>
              <w:t>%</w:t>
            </w:r>
            <w:r>
              <w:rPr>
                <w:sz w:val="21"/>
                <w:szCs w:val="21"/>
              </w:rPr>
              <w:t xml:space="preserve">               </w:t>
            </w:r>
          </w:p>
        </w:tc>
        <w:tc>
          <w:tcPr>
            <w:tcW w:w="2735" w:type="dxa"/>
            <w:tcBorders>
              <w:top w:val="single" w:sz="6" w:space="0" w:color="auto"/>
              <w:left w:val="nil"/>
              <w:bottom w:val="nil"/>
              <w:right w:val="nil"/>
            </w:tcBorders>
            <w:vAlign w:val="center"/>
          </w:tcPr>
          <w:p w14:paraId="146D3786" w14:textId="77777777" w:rsidR="00894302" w:rsidRDefault="00894302" w:rsidP="00C753D1">
            <w:pPr>
              <w:spacing w:line="240" w:lineRule="auto"/>
              <w:ind w:firstLineChars="0" w:firstLine="0"/>
              <w:jc w:val="center"/>
              <w:rPr>
                <w:sz w:val="21"/>
                <w:szCs w:val="21"/>
              </w:rPr>
            </w:pPr>
            <w:r>
              <w:rPr>
                <w:rFonts w:hAnsi="宋体" w:hint="eastAsia"/>
                <w:sz w:val="21"/>
                <w:szCs w:val="21"/>
              </w:rPr>
              <w:t>7.67</w:t>
            </w:r>
          </w:p>
        </w:tc>
      </w:tr>
      <w:tr w:rsidR="00894302" w14:paraId="630F4029" w14:textId="77777777" w:rsidTr="0081391D">
        <w:trPr>
          <w:trHeight w:hRule="exact" w:val="547"/>
          <w:jc w:val="center"/>
        </w:trPr>
        <w:tc>
          <w:tcPr>
            <w:tcW w:w="1772" w:type="dxa"/>
            <w:tcBorders>
              <w:top w:val="nil"/>
              <w:left w:val="nil"/>
              <w:bottom w:val="nil"/>
              <w:right w:val="nil"/>
            </w:tcBorders>
            <w:vAlign w:val="center"/>
          </w:tcPr>
          <w:p w14:paraId="0BBB3C87" w14:textId="77777777" w:rsidR="00894302" w:rsidRDefault="00894302" w:rsidP="00C753D1">
            <w:pPr>
              <w:spacing w:line="240" w:lineRule="auto"/>
              <w:ind w:firstLineChars="0" w:firstLine="0"/>
              <w:jc w:val="center"/>
              <w:rPr>
                <w:sz w:val="21"/>
                <w:szCs w:val="21"/>
              </w:rPr>
            </w:pPr>
            <w:r>
              <w:rPr>
                <w:sz w:val="21"/>
                <w:szCs w:val="21"/>
              </w:rPr>
              <w:t>RTLS</w:t>
            </w:r>
          </w:p>
        </w:tc>
        <w:tc>
          <w:tcPr>
            <w:tcW w:w="2815" w:type="dxa"/>
            <w:tcBorders>
              <w:top w:val="nil"/>
              <w:left w:val="nil"/>
              <w:bottom w:val="nil"/>
              <w:right w:val="nil"/>
            </w:tcBorders>
            <w:vAlign w:val="center"/>
          </w:tcPr>
          <w:p w14:paraId="290DCF33" w14:textId="77777777" w:rsidR="00894302" w:rsidRDefault="00894302" w:rsidP="00C753D1">
            <w:pPr>
              <w:spacing w:line="240" w:lineRule="auto"/>
              <w:ind w:firstLineChars="0" w:firstLine="0"/>
              <w:jc w:val="center"/>
              <w:rPr>
                <w:sz w:val="21"/>
                <w:szCs w:val="21"/>
              </w:rPr>
            </w:pPr>
            <w:r>
              <w:rPr>
                <w:sz w:val="21"/>
                <w:szCs w:val="21"/>
              </w:rPr>
              <w:t>100%</w:t>
            </w:r>
          </w:p>
        </w:tc>
        <w:tc>
          <w:tcPr>
            <w:tcW w:w="1183" w:type="dxa"/>
            <w:tcBorders>
              <w:top w:val="nil"/>
              <w:left w:val="nil"/>
              <w:bottom w:val="nil"/>
              <w:right w:val="nil"/>
            </w:tcBorders>
            <w:vAlign w:val="center"/>
          </w:tcPr>
          <w:p w14:paraId="11D2AE4C" w14:textId="77777777" w:rsidR="00894302" w:rsidRDefault="00894302" w:rsidP="00C753D1">
            <w:pPr>
              <w:spacing w:line="240" w:lineRule="auto"/>
              <w:ind w:firstLineChars="0" w:firstLine="0"/>
              <w:rPr>
                <w:sz w:val="21"/>
                <w:szCs w:val="21"/>
              </w:rPr>
            </w:pPr>
            <w:r>
              <w:rPr>
                <w:rFonts w:hint="eastAsia"/>
                <w:sz w:val="21"/>
                <w:szCs w:val="21"/>
              </w:rPr>
              <w:t>9</w:t>
            </w:r>
            <w:r>
              <w:rPr>
                <w:sz w:val="21"/>
                <w:szCs w:val="21"/>
              </w:rPr>
              <w:t>3</w:t>
            </w:r>
            <w:r>
              <w:rPr>
                <w:rFonts w:hint="eastAsia"/>
                <w:sz w:val="21"/>
                <w:szCs w:val="21"/>
              </w:rPr>
              <w:t>.</w:t>
            </w:r>
            <w:r>
              <w:rPr>
                <w:sz w:val="21"/>
                <w:szCs w:val="21"/>
              </w:rPr>
              <w:t>74</w:t>
            </w:r>
            <w:r>
              <w:rPr>
                <w:rFonts w:hint="eastAsia"/>
                <w:sz w:val="21"/>
                <w:szCs w:val="21"/>
              </w:rPr>
              <w:t>%</w:t>
            </w:r>
          </w:p>
        </w:tc>
        <w:tc>
          <w:tcPr>
            <w:tcW w:w="2735" w:type="dxa"/>
            <w:tcBorders>
              <w:top w:val="nil"/>
              <w:left w:val="nil"/>
              <w:bottom w:val="nil"/>
              <w:right w:val="nil"/>
            </w:tcBorders>
            <w:vAlign w:val="center"/>
          </w:tcPr>
          <w:p w14:paraId="5A755A1F" w14:textId="77777777" w:rsidR="00894302" w:rsidRDefault="00894302" w:rsidP="00C753D1">
            <w:pPr>
              <w:spacing w:line="240" w:lineRule="auto"/>
              <w:ind w:firstLineChars="0" w:firstLine="0"/>
              <w:jc w:val="center"/>
              <w:rPr>
                <w:sz w:val="21"/>
                <w:szCs w:val="21"/>
              </w:rPr>
            </w:pPr>
            <w:r>
              <w:rPr>
                <w:sz w:val="21"/>
                <w:szCs w:val="21"/>
              </w:rPr>
              <w:t>6.20</w:t>
            </w:r>
          </w:p>
        </w:tc>
      </w:tr>
      <w:tr w:rsidR="00894302" w14:paraId="7105F417" w14:textId="77777777" w:rsidTr="0081391D">
        <w:trPr>
          <w:trHeight w:hRule="exact" w:val="547"/>
          <w:jc w:val="center"/>
        </w:trPr>
        <w:tc>
          <w:tcPr>
            <w:tcW w:w="1772" w:type="dxa"/>
            <w:tcBorders>
              <w:top w:val="nil"/>
              <w:left w:val="nil"/>
              <w:bottom w:val="nil"/>
              <w:right w:val="nil"/>
            </w:tcBorders>
            <w:vAlign w:val="center"/>
          </w:tcPr>
          <w:p w14:paraId="5B1D4A1F" w14:textId="77777777" w:rsidR="00894302" w:rsidRDefault="00894302" w:rsidP="00C753D1">
            <w:pPr>
              <w:spacing w:line="240" w:lineRule="auto"/>
              <w:ind w:firstLineChars="0" w:firstLine="0"/>
              <w:jc w:val="center"/>
              <w:rPr>
                <w:sz w:val="21"/>
                <w:szCs w:val="21"/>
              </w:rPr>
            </w:pPr>
            <w:r>
              <w:rPr>
                <w:rFonts w:hint="eastAsia"/>
                <w:sz w:val="21"/>
                <w:szCs w:val="21"/>
              </w:rPr>
              <w:t>DNN</w:t>
            </w:r>
          </w:p>
        </w:tc>
        <w:tc>
          <w:tcPr>
            <w:tcW w:w="3999" w:type="dxa"/>
            <w:gridSpan w:val="2"/>
            <w:tcBorders>
              <w:top w:val="nil"/>
              <w:left w:val="nil"/>
              <w:bottom w:val="nil"/>
              <w:right w:val="nil"/>
            </w:tcBorders>
            <w:vAlign w:val="center"/>
          </w:tcPr>
          <w:p w14:paraId="0DB17051" w14:textId="77777777" w:rsidR="00894302" w:rsidRDefault="00894302" w:rsidP="00C753D1">
            <w:pPr>
              <w:spacing w:line="240" w:lineRule="auto"/>
              <w:ind w:firstLineChars="100" w:firstLine="210"/>
              <w:rPr>
                <w:sz w:val="21"/>
                <w:szCs w:val="21"/>
              </w:rPr>
            </w:pPr>
            <w:r>
              <w:rPr>
                <w:rFonts w:hint="eastAsia"/>
                <w:sz w:val="21"/>
                <w:szCs w:val="21"/>
              </w:rPr>
              <w:t>（建筑物与楼层合并</w:t>
            </w:r>
            <w:r>
              <w:rPr>
                <w:rFonts w:hint="eastAsia"/>
                <w:sz w:val="21"/>
                <w:szCs w:val="21"/>
              </w:rPr>
              <w:t>ID</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91.1%</w:t>
            </w:r>
          </w:p>
        </w:tc>
        <w:tc>
          <w:tcPr>
            <w:tcW w:w="2735" w:type="dxa"/>
            <w:tcBorders>
              <w:top w:val="nil"/>
              <w:left w:val="nil"/>
              <w:bottom w:val="nil"/>
              <w:right w:val="nil"/>
            </w:tcBorders>
            <w:vAlign w:val="center"/>
          </w:tcPr>
          <w:p w14:paraId="6B2E79DD" w14:textId="77777777" w:rsidR="00894302" w:rsidRDefault="00894302" w:rsidP="00C753D1">
            <w:pPr>
              <w:spacing w:line="240" w:lineRule="auto"/>
              <w:ind w:firstLineChars="0" w:firstLine="0"/>
              <w:jc w:val="center"/>
              <w:rPr>
                <w:sz w:val="21"/>
                <w:szCs w:val="21"/>
              </w:rPr>
            </w:pPr>
            <w:r>
              <w:rPr>
                <w:rFonts w:hAnsi="宋体"/>
              </w:rPr>
              <w:t>－</w:t>
            </w:r>
          </w:p>
        </w:tc>
      </w:tr>
      <w:tr w:rsidR="00894302" w14:paraId="762E9A21" w14:textId="77777777" w:rsidTr="0081391D">
        <w:trPr>
          <w:trHeight w:hRule="exact" w:val="547"/>
          <w:jc w:val="center"/>
        </w:trPr>
        <w:tc>
          <w:tcPr>
            <w:tcW w:w="1772" w:type="dxa"/>
            <w:tcBorders>
              <w:top w:val="nil"/>
              <w:left w:val="nil"/>
              <w:bottom w:val="nil"/>
              <w:right w:val="nil"/>
            </w:tcBorders>
            <w:vAlign w:val="center"/>
          </w:tcPr>
          <w:p w14:paraId="0C720A46" w14:textId="77777777" w:rsidR="00894302" w:rsidRDefault="00894302" w:rsidP="00C753D1">
            <w:pPr>
              <w:spacing w:line="240" w:lineRule="auto"/>
              <w:ind w:firstLineChars="0" w:firstLine="0"/>
              <w:jc w:val="center"/>
              <w:rPr>
                <w:sz w:val="21"/>
                <w:szCs w:val="21"/>
              </w:rPr>
            </w:pPr>
            <w:r>
              <w:rPr>
                <w:rFonts w:hint="eastAsia"/>
                <w:sz w:val="21"/>
                <w:szCs w:val="21"/>
              </w:rPr>
              <w:t>Scalable</w:t>
            </w:r>
            <w:r>
              <w:rPr>
                <w:sz w:val="21"/>
                <w:szCs w:val="21"/>
              </w:rPr>
              <w:t xml:space="preserve"> </w:t>
            </w:r>
            <w:r>
              <w:rPr>
                <w:rFonts w:hint="eastAsia"/>
                <w:sz w:val="21"/>
                <w:szCs w:val="21"/>
              </w:rPr>
              <w:t>DNN</w:t>
            </w:r>
          </w:p>
        </w:tc>
        <w:tc>
          <w:tcPr>
            <w:tcW w:w="2815" w:type="dxa"/>
            <w:tcBorders>
              <w:top w:val="nil"/>
              <w:left w:val="nil"/>
              <w:bottom w:val="nil"/>
              <w:right w:val="nil"/>
            </w:tcBorders>
            <w:vAlign w:val="center"/>
          </w:tcPr>
          <w:p w14:paraId="0E00D2E9" w14:textId="77777777" w:rsidR="00894302" w:rsidRDefault="00894302" w:rsidP="00C753D1">
            <w:pPr>
              <w:spacing w:line="240" w:lineRule="auto"/>
              <w:ind w:firstLineChars="0" w:firstLine="0"/>
              <w:jc w:val="center"/>
              <w:rPr>
                <w:sz w:val="21"/>
                <w:szCs w:val="21"/>
              </w:rPr>
            </w:pPr>
            <w:r>
              <w:rPr>
                <w:rFonts w:hint="eastAsia"/>
                <w:sz w:val="21"/>
                <w:szCs w:val="21"/>
              </w:rPr>
              <w:t>99.82%</w:t>
            </w:r>
          </w:p>
        </w:tc>
        <w:tc>
          <w:tcPr>
            <w:tcW w:w="1183" w:type="dxa"/>
            <w:tcBorders>
              <w:top w:val="nil"/>
              <w:left w:val="nil"/>
              <w:bottom w:val="nil"/>
              <w:right w:val="nil"/>
            </w:tcBorders>
            <w:vAlign w:val="center"/>
          </w:tcPr>
          <w:p w14:paraId="50A7DFF4" w14:textId="77777777" w:rsidR="00894302" w:rsidRDefault="00894302" w:rsidP="00C753D1">
            <w:pPr>
              <w:spacing w:line="240" w:lineRule="auto"/>
              <w:ind w:firstLineChars="0" w:firstLine="0"/>
              <w:rPr>
                <w:sz w:val="21"/>
                <w:szCs w:val="21"/>
              </w:rPr>
            </w:pPr>
            <w:r>
              <w:rPr>
                <w:rFonts w:hint="eastAsia"/>
                <w:sz w:val="21"/>
                <w:szCs w:val="21"/>
              </w:rPr>
              <w:t>91.27%</w:t>
            </w:r>
            <w:r>
              <w:rPr>
                <w:sz w:val="21"/>
                <w:szCs w:val="21"/>
              </w:rPr>
              <w:t xml:space="preserve"> </w:t>
            </w:r>
          </w:p>
        </w:tc>
        <w:tc>
          <w:tcPr>
            <w:tcW w:w="2735" w:type="dxa"/>
            <w:tcBorders>
              <w:top w:val="nil"/>
              <w:left w:val="nil"/>
              <w:bottom w:val="nil"/>
              <w:right w:val="nil"/>
            </w:tcBorders>
            <w:vAlign w:val="center"/>
          </w:tcPr>
          <w:p w14:paraId="53476D07" w14:textId="77777777" w:rsidR="00894302" w:rsidRDefault="00894302" w:rsidP="00C753D1">
            <w:pPr>
              <w:spacing w:line="240" w:lineRule="auto"/>
              <w:ind w:firstLineChars="0" w:firstLine="0"/>
              <w:jc w:val="center"/>
              <w:rPr>
                <w:sz w:val="21"/>
                <w:szCs w:val="21"/>
              </w:rPr>
            </w:pPr>
            <w:r>
              <w:rPr>
                <w:rFonts w:hint="eastAsia"/>
                <w:sz w:val="21"/>
                <w:szCs w:val="21"/>
              </w:rPr>
              <w:t>9</w:t>
            </w:r>
            <w:r>
              <w:rPr>
                <w:sz w:val="21"/>
                <w:szCs w:val="21"/>
              </w:rPr>
              <w:t>.12</w:t>
            </w:r>
          </w:p>
        </w:tc>
      </w:tr>
      <w:tr w:rsidR="00894302" w14:paraId="4B605C33" w14:textId="77777777" w:rsidTr="0081391D">
        <w:trPr>
          <w:trHeight w:hRule="exact" w:val="547"/>
          <w:jc w:val="center"/>
        </w:trPr>
        <w:tc>
          <w:tcPr>
            <w:tcW w:w="1772" w:type="dxa"/>
            <w:tcBorders>
              <w:top w:val="nil"/>
              <w:left w:val="nil"/>
              <w:bottom w:val="nil"/>
              <w:right w:val="nil"/>
            </w:tcBorders>
            <w:vAlign w:val="center"/>
          </w:tcPr>
          <w:p w14:paraId="74DBD61A" w14:textId="77777777" w:rsidR="00894302" w:rsidRDefault="00894302" w:rsidP="00C753D1">
            <w:pPr>
              <w:spacing w:line="240" w:lineRule="auto"/>
              <w:ind w:firstLineChars="0" w:firstLine="0"/>
              <w:jc w:val="center"/>
              <w:rPr>
                <w:sz w:val="21"/>
                <w:szCs w:val="21"/>
              </w:rPr>
            </w:pPr>
            <w:r>
              <w:rPr>
                <w:rFonts w:hint="eastAsia"/>
                <w:sz w:val="21"/>
                <w:szCs w:val="21"/>
              </w:rPr>
              <w:t>CNN-2D</w:t>
            </w:r>
          </w:p>
        </w:tc>
        <w:tc>
          <w:tcPr>
            <w:tcW w:w="3999" w:type="dxa"/>
            <w:gridSpan w:val="2"/>
            <w:tcBorders>
              <w:top w:val="nil"/>
              <w:left w:val="nil"/>
              <w:bottom w:val="nil"/>
              <w:right w:val="nil"/>
            </w:tcBorders>
            <w:vAlign w:val="center"/>
          </w:tcPr>
          <w:p w14:paraId="30B195DD" w14:textId="77777777" w:rsidR="00894302" w:rsidRDefault="00894302" w:rsidP="00C753D1">
            <w:pPr>
              <w:spacing w:line="240" w:lineRule="auto"/>
              <w:ind w:firstLineChars="100" w:firstLine="210"/>
              <w:rPr>
                <w:sz w:val="21"/>
                <w:szCs w:val="21"/>
              </w:rPr>
            </w:pPr>
            <w:r>
              <w:rPr>
                <w:rFonts w:hint="eastAsia"/>
                <w:sz w:val="21"/>
                <w:szCs w:val="21"/>
              </w:rPr>
              <w:t>（建筑物与楼层合并</w:t>
            </w:r>
            <w:r>
              <w:rPr>
                <w:rFonts w:hint="eastAsia"/>
                <w:sz w:val="21"/>
                <w:szCs w:val="21"/>
              </w:rPr>
              <w:t>ID</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95.67%</w:t>
            </w:r>
          </w:p>
        </w:tc>
        <w:tc>
          <w:tcPr>
            <w:tcW w:w="2735" w:type="dxa"/>
            <w:tcBorders>
              <w:top w:val="nil"/>
              <w:left w:val="nil"/>
              <w:bottom w:val="nil"/>
              <w:right w:val="nil"/>
            </w:tcBorders>
            <w:vAlign w:val="center"/>
          </w:tcPr>
          <w:p w14:paraId="27CF00D9" w14:textId="77777777" w:rsidR="00894302" w:rsidRDefault="00894302" w:rsidP="00C753D1">
            <w:pPr>
              <w:spacing w:line="240" w:lineRule="auto"/>
              <w:ind w:firstLineChars="0" w:firstLine="0"/>
              <w:jc w:val="center"/>
              <w:rPr>
                <w:sz w:val="21"/>
                <w:szCs w:val="21"/>
              </w:rPr>
            </w:pPr>
            <w:r>
              <w:rPr>
                <w:rFonts w:hAnsi="宋体"/>
              </w:rPr>
              <w:t>－</w:t>
            </w:r>
          </w:p>
        </w:tc>
      </w:tr>
      <w:tr w:rsidR="00894302" w14:paraId="1AD62A33" w14:textId="77777777" w:rsidTr="0081391D">
        <w:trPr>
          <w:trHeight w:hRule="exact" w:val="547"/>
          <w:jc w:val="center"/>
        </w:trPr>
        <w:tc>
          <w:tcPr>
            <w:tcW w:w="1772" w:type="dxa"/>
            <w:tcBorders>
              <w:top w:val="nil"/>
              <w:left w:val="nil"/>
              <w:bottom w:val="nil"/>
              <w:right w:val="nil"/>
            </w:tcBorders>
            <w:vAlign w:val="center"/>
          </w:tcPr>
          <w:p w14:paraId="4ABDE26C" w14:textId="77777777" w:rsidR="00894302" w:rsidRDefault="00894302" w:rsidP="00C753D1">
            <w:pPr>
              <w:spacing w:line="240" w:lineRule="auto"/>
              <w:ind w:firstLineChars="0" w:firstLine="0"/>
              <w:jc w:val="center"/>
              <w:rPr>
                <w:sz w:val="21"/>
                <w:szCs w:val="21"/>
              </w:rPr>
            </w:pPr>
            <w:r>
              <w:rPr>
                <w:rFonts w:hint="eastAsia"/>
                <w:sz w:val="21"/>
                <w:szCs w:val="21"/>
              </w:rPr>
              <w:t>CNNLoc</w:t>
            </w:r>
          </w:p>
        </w:tc>
        <w:tc>
          <w:tcPr>
            <w:tcW w:w="2815" w:type="dxa"/>
            <w:tcBorders>
              <w:top w:val="nil"/>
              <w:left w:val="nil"/>
              <w:bottom w:val="nil"/>
              <w:right w:val="nil"/>
            </w:tcBorders>
            <w:vAlign w:val="center"/>
          </w:tcPr>
          <w:p w14:paraId="71A43787" w14:textId="77777777" w:rsidR="00894302" w:rsidRDefault="00894302" w:rsidP="00C753D1">
            <w:pPr>
              <w:spacing w:line="240" w:lineRule="auto"/>
              <w:ind w:firstLineChars="0" w:firstLine="0"/>
              <w:jc w:val="center"/>
              <w:rPr>
                <w:sz w:val="21"/>
                <w:szCs w:val="21"/>
              </w:rPr>
            </w:pPr>
            <w:r>
              <w:rPr>
                <w:rFonts w:hint="eastAsia"/>
                <w:sz w:val="21"/>
                <w:szCs w:val="21"/>
              </w:rPr>
              <w:t>100%</w:t>
            </w:r>
          </w:p>
        </w:tc>
        <w:tc>
          <w:tcPr>
            <w:tcW w:w="1183" w:type="dxa"/>
            <w:tcBorders>
              <w:top w:val="nil"/>
              <w:left w:val="nil"/>
              <w:bottom w:val="nil"/>
              <w:right w:val="nil"/>
            </w:tcBorders>
            <w:vAlign w:val="center"/>
          </w:tcPr>
          <w:p w14:paraId="43F31E45" w14:textId="77777777" w:rsidR="00894302" w:rsidRDefault="00894302" w:rsidP="00C753D1">
            <w:pPr>
              <w:spacing w:line="240" w:lineRule="auto"/>
              <w:ind w:firstLineChars="0" w:firstLine="0"/>
              <w:rPr>
                <w:sz w:val="21"/>
                <w:szCs w:val="21"/>
              </w:rPr>
            </w:pPr>
            <w:r>
              <w:rPr>
                <w:rFonts w:hint="eastAsia"/>
                <w:sz w:val="21"/>
                <w:szCs w:val="21"/>
              </w:rPr>
              <w:t>96.03%</w:t>
            </w:r>
          </w:p>
        </w:tc>
        <w:tc>
          <w:tcPr>
            <w:tcW w:w="2735" w:type="dxa"/>
            <w:tcBorders>
              <w:top w:val="nil"/>
              <w:left w:val="nil"/>
              <w:bottom w:val="nil"/>
              <w:right w:val="nil"/>
            </w:tcBorders>
            <w:vAlign w:val="center"/>
          </w:tcPr>
          <w:p w14:paraId="60DD0A04" w14:textId="77777777" w:rsidR="00894302" w:rsidRDefault="00894302" w:rsidP="00C753D1">
            <w:pPr>
              <w:spacing w:line="240" w:lineRule="auto"/>
              <w:ind w:firstLineChars="0" w:firstLine="0"/>
              <w:jc w:val="center"/>
              <w:rPr>
                <w:sz w:val="21"/>
                <w:szCs w:val="21"/>
              </w:rPr>
            </w:pPr>
            <w:r>
              <w:rPr>
                <w:rFonts w:hint="eastAsia"/>
                <w:sz w:val="21"/>
                <w:szCs w:val="21"/>
              </w:rPr>
              <w:t>11.78</w:t>
            </w:r>
          </w:p>
        </w:tc>
      </w:tr>
      <w:tr w:rsidR="00894302" w14:paraId="58A08A34" w14:textId="77777777" w:rsidTr="0081391D">
        <w:trPr>
          <w:trHeight w:hRule="exact" w:val="547"/>
          <w:jc w:val="center"/>
        </w:trPr>
        <w:tc>
          <w:tcPr>
            <w:tcW w:w="1772" w:type="dxa"/>
            <w:tcBorders>
              <w:top w:val="nil"/>
              <w:left w:val="nil"/>
              <w:bottom w:val="nil"/>
              <w:right w:val="nil"/>
            </w:tcBorders>
            <w:vAlign w:val="center"/>
          </w:tcPr>
          <w:p w14:paraId="251DABD7" w14:textId="77777777" w:rsidR="00894302" w:rsidRDefault="00894302" w:rsidP="00C753D1">
            <w:pPr>
              <w:spacing w:line="240" w:lineRule="auto"/>
              <w:ind w:firstLineChars="0" w:firstLine="0"/>
              <w:jc w:val="center"/>
              <w:rPr>
                <w:sz w:val="21"/>
                <w:szCs w:val="21"/>
              </w:rPr>
            </w:pPr>
            <w:r>
              <w:rPr>
                <w:rFonts w:hint="eastAsia"/>
                <w:sz w:val="21"/>
                <w:szCs w:val="21"/>
              </w:rPr>
              <w:t>CNN-IMG</w:t>
            </w:r>
          </w:p>
        </w:tc>
        <w:tc>
          <w:tcPr>
            <w:tcW w:w="2815" w:type="dxa"/>
            <w:tcBorders>
              <w:top w:val="nil"/>
              <w:left w:val="nil"/>
              <w:bottom w:val="nil"/>
              <w:right w:val="nil"/>
            </w:tcBorders>
            <w:vAlign w:val="center"/>
          </w:tcPr>
          <w:p w14:paraId="7E560B41" w14:textId="77777777" w:rsidR="00894302" w:rsidRDefault="00894302" w:rsidP="00C753D1">
            <w:pPr>
              <w:spacing w:line="240" w:lineRule="auto"/>
              <w:ind w:firstLineChars="0" w:firstLine="0"/>
              <w:jc w:val="center"/>
              <w:rPr>
                <w:sz w:val="21"/>
                <w:szCs w:val="21"/>
              </w:rPr>
            </w:pPr>
            <w:r>
              <w:rPr>
                <w:rFonts w:hint="eastAsia"/>
                <w:sz w:val="21"/>
                <w:szCs w:val="21"/>
              </w:rPr>
              <w:t>95%</w:t>
            </w:r>
          </w:p>
        </w:tc>
        <w:tc>
          <w:tcPr>
            <w:tcW w:w="1183" w:type="dxa"/>
            <w:tcBorders>
              <w:top w:val="nil"/>
              <w:left w:val="nil"/>
              <w:bottom w:val="nil"/>
              <w:right w:val="nil"/>
            </w:tcBorders>
            <w:vAlign w:val="center"/>
          </w:tcPr>
          <w:p w14:paraId="45FAA6A3" w14:textId="77777777" w:rsidR="00894302" w:rsidRDefault="00894302" w:rsidP="00C753D1">
            <w:pPr>
              <w:spacing w:line="240" w:lineRule="auto"/>
              <w:ind w:firstLineChars="0" w:firstLine="0"/>
              <w:rPr>
                <w:sz w:val="21"/>
                <w:szCs w:val="21"/>
              </w:rPr>
            </w:pPr>
            <w:r>
              <w:rPr>
                <w:rFonts w:hint="eastAsia"/>
                <w:sz w:val="21"/>
                <w:szCs w:val="21"/>
              </w:rPr>
              <w:t>87%</w:t>
            </w:r>
          </w:p>
        </w:tc>
        <w:tc>
          <w:tcPr>
            <w:tcW w:w="2735" w:type="dxa"/>
            <w:tcBorders>
              <w:top w:val="nil"/>
              <w:left w:val="nil"/>
              <w:bottom w:val="nil"/>
              <w:right w:val="nil"/>
            </w:tcBorders>
            <w:vAlign w:val="center"/>
          </w:tcPr>
          <w:p w14:paraId="3BD795F4" w14:textId="77777777" w:rsidR="00894302" w:rsidRDefault="00894302" w:rsidP="00C753D1">
            <w:pPr>
              <w:spacing w:line="240" w:lineRule="auto"/>
              <w:ind w:firstLineChars="0" w:firstLine="0"/>
              <w:jc w:val="center"/>
              <w:rPr>
                <w:sz w:val="21"/>
                <w:szCs w:val="21"/>
              </w:rPr>
            </w:pPr>
            <w:r>
              <w:rPr>
                <w:rFonts w:hint="eastAsia"/>
                <w:sz w:val="21"/>
                <w:szCs w:val="21"/>
              </w:rPr>
              <w:t>8.6</w:t>
            </w:r>
            <w:r>
              <w:rPr>
                <w:sz w:val="21"/>
                <w:szCs w:val="21"/>
              </w:rPr>
              <w:t>0</w:t>
            </w:r>
          </w:p>
        </w:tc>
      </w:tr>
      <w:tr w:rsidR="00894302" w14:paraId="0A3AF879" w14:textId="77777777" w:rsidTr="0081391D">
        <w:trPr>
          <w:trHeight w:hRule="exact" w:val="547"/>
          <w:jc w:val="center"/>
        </w:trPr>
        <w:tc>
          <w:tcPr>
            <w:tcW w:w="1772" w:type="dxa"/>
            <w:tcBorders>
              <w:top w:val="nil"/>
              <w:left w:val="nil"/>
              <w:bottom w:val="single" w:sz="12" w:space="0" w:color="auto"/>
              <w:right w:val="nil"/>
            </w:tcBorders>
            <w:vAlign w:val="center"/>
          </w:tcPr>
          <w:p w14:paraId="21E2E18E" w14:textId="77777777" w:rsidR="00894302" w:rsidRDefault="00894302" w:rsidP="00C753D1">
            <w:pPr>
              <w:spacing w:line="240" w:lineRule="auto"/>
              <w:ind w:firstLineChars="0" w:firstLine="0"/>
              <w:jc w:val="center"/>
              <w:rPr>
                <w:sz w:val="21"/>
                <w:szCs w:val="21"/>
              </w:rPr>
            </w:pPr>
            <w:r>
              <w:rPr>
                <w:rFonts w:hint="eastAsia"/>
                <w:sz w:val="21"/>
                <w:szCs w:val="21"/>
              </w:rPr>
              <w:t>1D-ResNet</w:t>
            </w:r>
          </w:p>
        </w:tc>
        <w:tc>
          <w:tcPr>
            <w:tcW w:w="2815" w:type="dxa"/>
            <w:tcBorders>
              <w:top w:val="nil"/>
              <w:left w:val="nil"/>
              <w:bottom w:val="single" w:sz="12" w:space="0" w:color="auto"/>
              <w:right w:val="nil"/>
            </w:tcBorders>
            <w:vAlign w:val="center"/>
          </w:tcPr>
          <w:p w14:paraId="17F3D74F" w14:textId="77777777" w:rsidR="00894302" w:rsidRDefault="00894302" w:rsidP="00C753D1">
            <w:pPr>
              <w:spacing w:line="240" w:lineRule="auto"/>
              <w:ind w:firstLineChars="0" w:firstLine="0"/>
              <w:jc w:val="center"/>
              <w:rPr>
                <w:sz w:val="21"/>
                <w:szCs w:val="21"/>
              </w:rPr>
            </w:pPr>
            <w:r>
              <w:rPr>
                <w:rFonts w:hint="eastAsia"/>
                <w:sz w:val="21"/>
                <w:szCs w:val="21"/>
              </w:rPr>
              <w:t>100%</w:t>
            </w:r>
          </w:p>
        </w:tc>
        <w:tc>
          <w:tcPr>
            <w:tcW w:w="1183" w:type="dxa"/>
            <w:tcBorders>
              <w:top w:val="nil"/>
              <w:left w:val="nil"/>
              <w:bottom w:val="single" w:sz="12" w:space="0" w:color="auto"/>
              <w:right w:val="nil"/>
            </w:tcBorders>
            <w:vAlign w:val="center"/>
          </w:tcPr>
          <w:p w14:paraId="0097B98F" w14:textId="77777777" w:rsidR="00894302" w:rsidRDefault="00894302" w:rsidP="00C753D1">
            <w:pPr>
              <w:spacing w:line="240" w:lineRule="auto"/>
              <w:ind w:firstLineChars="0" w:firstLine="0"/>
              <w:rPr>
                <w:sz w:val="21"/>
                <w:szCs w:val="21"/>
              </w:rPr>
            </w:pPr>
            <w:r>
              <w:rPr>
                <w:rFonts w:hint="eastAsia"/>
                <w:sz w:val="21"/>
                <w:szCs w:val="21"/>
              </w:rPr>
              <w:t>100%</w:t>
            </w:r>
          </w:p>
        </w:tc>
        <w:tc>
          <w:tcPr>
            <w:tcW w:w="2735" w:type="dxa"/>
            <w:tcBorders>
              <w:top w:val="nil"/>
              <w:left w:val="nil"/>
              <w:bottom w:val="single" w:sz="12" w:space="0" w:color="auto"/>
              <w:right w:val="nil"/>
            </w:tcBorders>
            <w:vAlign w:val="center"/>
          </w:tcPr>
          <w:p w14:paraId="57B65DD7" w14:textId="6A1D97AE" w:rsidR="00894302" w:rsidRDefault="00894302" w:rsidP="00C753D1">
            <w:pPr>
              <w:spacing w:line="240" w:lineRule="auto"/>
              <w:ind w:firstLineChars="0" w:firstLine="0"/>
              <w:jc w:val="center"/>
              <w:rPr>
                <w:sz w:val="21"/>
                <w:szCs w:val="21"/>
              </w:rPr>
            </w:pPr>
            <w:r>
              <w:rPr>
                <w:rFonts w:hint="eastAsia"/>
                <w:sz w:val="21"/>
                <w:szCs w:val="21"/>
              </w:rPr>
              <w:t>3.</w:t>
            </w:r>
            <w:r w:rsidR="000F5DD5">
              <w:rPr>
                <w:rFonts w:hint="eastAsia"/>
                <w:sz w:val="21"/>
                <w:szCs w:val="21"/>
              </w:rPr>
              <w:t>45</w:t>
            </w:r>
          </w:p>
        </w:tc>
      </w:tr>
    </w:tbl>
    <w:p w14:paraId="135AE019" w14:textId="77777777" w:rsidR="00894302" w:rsidRDefault="00894302" w:rsidP="00894302">
      <w:pPr>
        <w:spacing w:before="480" w:after="360" w:line="240" w:lineRule="auto"/>
        <w:ind w:firstLineChars="0" w:firstLine="0"/>
        <w:outlineLvl w:val="1"/>
        <w:rPr>
          <w:rFonts w:eastAsia="黑体"/>
          <w:sz w:val="30"/>
        </w:rPr>
      </w:pPr>
      <w:bookmarkStart w:id="70" w:name="_Toc40095333"/>
      <w:bookmarkEnd w:id="69"/>
      <w:r>
        <w:rPr>
          <w:rFonts w:eastAsia="黑体" w:hint="eastAsia"/>
          <w:sz w:val="30"/>
        </w:rPr>
        <w:t>4.3</w:t>
      </w:r>
      <w:r>
        <w:rPr>
          <w:rFonts w:eastAsia="黑体"/>
          <w:sz w:val="30"/>
        </w:rPr>
        <w:t xml:space="preserve">  </w:t>
      </w:r>
      <w:r>
        <w:rPr>
          <w:rFonts w:eastAsia="黑体" w:hint="eastAsia"/>
          <w:sz w:val="30"/>
        </w:rPr>
        <w:t>实测数据集模型应用</w:t>
      </w:r>
      <w:bookmarkEnd w:id="70"/>
    </w:p>
    <w:p w14:paraId="2053E405" w14:textId="77777777" w:rsidR="00894302" w:rsidRDefault="00894302" w:rsidP="00894302">
      <w:pPr>
        <w:spacing w:before="480" w:after="360" w:line="240" w:lineRule="auto"/>
        <w:ind w:firstLineChars="0" w:firstLine="0"/>
        <w:outlineLvl w:val="2"/>
        <w:rPr>
          <w:rFonts w:eastAsia="黑体"/>
          <w:sz w:val="30"/>
        </w:rPr>
      </w:pPr>
      <w:bookmarkStart w:id="71" w:name="_Toc40095334"/>
      <w:r>
        <w:rPr>
          <w:rFonts w:eastAsia="黑体" w:hint="eastAsia"/>
          <w:sz w:val="30"/>
        </w:rPr>
        <w:t>4.3.</w:t>
      </w:r>
      <w:r>
        <w:rPr>
          <w:rFonts w:eastAsia="黑体"/>
          <w:sz w:val="30"/>
        </w:rPr>
        <w:t xml:space="preserve">1  </w:t>
      </w:r>
      <w:r>
        <w:rPr>
          <w:rFonts w:eastAsia="黑体" w:hint="eastAsia"/>
          <w:sz w:val="28"/>
          <w:szCs w:val="22"/>
        </w:rPr>
        <w:t>数据增强</w:t>
      </w:r>
      <w:bookmarkEnd w:id="71"/>
    </w:p>
    <w:p w14:paraId="4D5F4B7D" w14:textId="77777777" w:rsidR="00894302" w:rsidRDefault="00894302" w:rsidP="00894302">
      <w:pPr>
        <w:pStyle w:val="33"/>
        <w:ind w:firstLineChars="200" w:firstLine="480"/>
        <w:rPr>
          <w:rFonts w:eastAsia="宋体"/>
          <w:sz w:val="24"/>
        </w:rPr>
      </w:pPr>
      <w:r>
        <w:rPr>
          <w:rFonts w:eastAsia="宋体" w:hint="eastAsia"/>
          <w:sz w:val="24"/>
        </w:rPr>
        <w:t>在</w:t>
      </w:r>
      <w:r>
        <w:rPr>
          <w:rFonts w:eastAsia="宋体" w:hint="eastAsia"/>
          <w:sz w:val="24"/>
        </w:rPr>
        <w:t>2.3</w:t>
      </w:r>
      <w:r>
        <w:rPr>
          <w:rFonts w:eastAsia="宋体" w:hint="eastAsia"/>
          <w:sz w:val="24"/>
        </w:rPr>
        <w:t>节中对实测数据集的介绍中，为了消除</w:t>
      </w:r>
      <w:r>
        <w:rPr>
          <w:rFonts w:eastAsia="宋体" w:hint="eastAsia"/>
          <w:sz w:val="24"/>
        </w:rPr>
        <w:t>RSSI</w:t>
      </w:r>
      <w:r>
        <w:rPr>
          <w:rFonts w:eastAsia="宋体" w:hint="eastAsia"/>
          <w:sz w:val="24"/>
        </w:rPr>
        <w:t>指纹的噪声影响，每个参考点的收集时间为</w:t>
      </w:r>
      <w:r>
        <w:rPr>
          <w:rFonts w:eastAsia="宋体"/>
          <w:sz w:val="24"/>
        </w:rPr>
        <w:t>30</w:t>
      </w:r>
      <w:r>
        <w:rPr>
          <w:rFonts w:eastAsia="宋体" w:hint="eastAsia"/>
          <w:sz w:val="24"/>
        </w:rPr>
        <w:t>秒，在利用机器学习方法的实验中对</w:t>
      </w:r>
      <w:r>
        <w:rPr>
          <w:rFonts w:eastAsia="宋体" w:hint="eastAsia"/>
          <w:sz w:val="24"/>
        </w:rPr>
        <w:t>30</w:t>
      </w:r>
      <w:r>
        <w:rPr>
          <w:rFonts w:eastAsia="宋体" w:hint="eastAsia"/>
          <w:sz w:val="24"/>
        </w:rPr>
        <w:t>秒的</w:t>
      </w:r>
      <w:r>
        <w:rPr>
          <w:rFonts w:eastAsia="宋体" w:hint="eastAsia"/>
          <w:sz w:val="24"/>
        </w:rPr>
        <w:t>RSSI</w:t>
      </w:r>
      <w:r>
        <w:rPr>
          <w:rFonts w:eastAsia="宋体" w:hint="eastAsia"/>
          <w:sz w:val="24"/>
        </w:rPr>
        <w:t>进行平均处理，并展示了各自的定位性能。深度学习需要大量的样本进行训练，才能得到较好的泛化，实测数据集中共</w:t>
      </w:r>
      <w:r>
        <w:rPr>
          <w:rFonts w:eastAsia="宋体" w:hint="eastAsia"/>
          <w:sz w:val="24"/>
        </w:rPr>
        <w:t>224</w:t>
      </w:r>
      <w:r>
        <w:rPr>
          <w:rFonts w:eastAsia="宋体" w:hint="eastAsia"/>
          <w:sz w:val="24"/>
        </w:rPr>
        <w:t>个参考点，共计</w:t>
      </w:r>
      <w:r>
        <w:rPr>
          <w:rFonts w:eastAsia="宋体" w:hint="eastAsia"/>
          <w:sz w:val="24"/>
        </w:rPr>
        <w:t>6</w:t>
      </w:r>
      <w:r>
        <w:rPr>
          <w:rFonts w:eastAsia="宋体"/>
          <w:sz w:val="24"/>
        </w:rPr>
        <w:t>,</w:t>
      </w:r>
      <w:r>
        <w:rPr>
          <w:rFonts w:eastAsia="宋体" w:hint="eastAsia"/>
          <w:sz w:val="24"/>
        </w:rPr>
        <w:t>720</w:t>
      </w:r>
      <w:r>
        <w:rPr>
          <w:rFonts w:eastAsia="宋体" w:hint="eastAsia"/>
          <w:sz w:val="24"/>
        </w:rPr>
        <w:t>条数据，因此为了验证提出的</w:t>
      </w:r>
      <w:r>
        <w:rPr>
          <w:rFonts w:eastAsia="宋体" w:hint="eastAsia"/>
          <w:sz w:val="24"/>
        </w:rPr>
        <w:t>1D-</w:t>
      </w:r>
      <w:r>
        <w:rPr>
          <w:rFonts w:eastAsia="宋体"/>
          <w:sz w:val="24"/>
        </w:rPr>
        <w:t>ResNet</w:t>
      </w:r>
      <w:r>
        <w:rPr>
          <w:rFonts w:eastAsia="宋体" w:hint="eastAsia"/>
          <w:sz w:val="24"/>
        </w:rPr>
        <w:t>定位模型在实测数据集中的性能，需要对采集的数据进行数据增强处理。首先将</w:t>
      </w:r>
      <w:r>
        <w:rPr>
          <w:rFonts w:eastAsia="宋体" w:hint="eastAsia"/>
          <w:sz w:val="24"/>
        </w:rPr>
        <w:t>3</w:t>
      </w:r>
      <w:r>
        <w:rPr>
          <w:rFonts w:eastAsia="宋体"/>
          <w:sz w:val="24"/>
        </w:rPr>
        <w:t>0</w:t>
      </w:r>
      <w:r>
        <w:rPr>
          <w:rFonts w:eastAsia="宋体" w:hint="eastAsia"/>
          <w:sz w:val="24"/>
        </w:rPr>
        <w:t>秒的数据进行时间划分，每条数据的测量时间为</w:t>
      </w:r>
      <w:r>
        <w:rPr>
          <w:rFonts w:eastAsia="宋体"/>
          <w:sz w:val="24"/>
        </w:rPr>
        <w:t>6</w:t>
      </w:r>
      <w:r>
        <w:rPr>
          <w:rFonts w:eastAsia="宋体" w:hint="eastAsia"/>
          <w:sz w:val="24"/>
        </w:rPr>
        <w:t>秒，</w:t>
      </w:r>
      <w:r>
        <w:rPr>
          <w:rFonts w:eastAsia="宋体" w:hint="eastAsia"/>
          <w:sz w:val="24"/>
        </w:rPr>
        <w:t>6</w:t>
      </w:r>
      <w:r>
        <w:rPr>
          <w:rFonts w:eastAsia="宋体" w:hint="eastAsia"/>
          <w:sz w:val="24"/>
        </w:rPr>
        <w:t>个</w:t>
      </w:r>
      <w:r>
        <w:rPr>
          <w:rFonts w:eastAsia="宋体" w:hint="eastAsia"/>
          <w:sz w:val="24"/>
        </w:rPr>
        <w:t>AP</w:t>
      </w:r>
      <w:r>
        <w:rPr>
          <w:rFonts w:eastAsia="宋体" w:hint="eastAsia"/>
          <w:sz w:val="24"/>
        </w:rPr>
        <w:t>作为</w:t>
      </w:r>
      <w:r>
        <w:rPr>
          <w:rFonts w:eastAsia="宋体" w:hint="eastAsia"/>
          <w:sz w:val="24"/>
        </w:rPr>
        <w:t>6</w:t>
      </w:r>
      <w:r>
        <w:rPr>
          <w:rFonts w:eastAsia="宋体" w:hint="eastAsia"/>
          <w:sz w:val="24"/>
        </w:rPr>
        <w:t>个通道，此时每条数据的大小为</w:t>
      </w:r>
      <w:r>
        <w:rPr>
          <w:rFonts w:eastAsia="宋体" w:hint="eastAsia"/>
          <w:sz w:val="24"/>
        </w:rPr>
        <w:t>6</w:t>
      </w:r>
      <w:r>
        <w:rPr>
          <w:rFonts w:eastAsia="宋体"/>
          <w:sz w:val="24"/>
        </w:rPr>
        <w:t>×</w:t>
      </w:r>
      <w:r>
        <w:rPr>
          <w:rFonts w:eastAsia="宋体" w:hint="eastAsia"/>
          <w:sz w:val="24"/>
        </w:rPr>
        <w:t>1</w:t>
      </w:r>
      <w:r>
        <w:rPr>
          <w:rFonts w:eastAsia="宋体"/>
          <w:sz w:val="24"/>
        </w:rPr>
        <w:t>×</w:t>
      </w:r>
      <w:r>
        <w:rPr>
          <w:rFonts w:eastAsia="宋体" w:hint="eastAsia"/>
          <w:sz w:val="24"/>
        </w:rPr>
        <w:t>6</w:t>
      </w:r>
      <w:r>
        <w:rPr>
          <w:rFonts w:eastAsia="宋体" w:hint="eastAsia"/>
          <w:sz w:val="24"/>
        </w:rPr>
        <w:t>。在此基础上，对时间轴进行序列翻转，最后数据集构成为</w:t>
      </w:r>
      <w:r>
        <w:rPr>
          <w:rFonts w:eastAsia="宋体" w:hint="eastAsia"/>
          <w:sz w:val="24"/>
        </w:rPr>
        <w:t>2240</w:t>
      </w:r>
      <w:r>
        <w:rPr>
          <w:rFonts w:eastAsia="宋体"/>
          <w:sz w:val="24"/>
        </w:rPr>
        <w:t>×</w:t>
      </w:r>
      <w:r>
        <w:rPr>
          <w:rFonts w:eastAsia="宋体" w:hint="eastAsia"/>
          <w:sz w:val="24"/>
        </w:rPr>
        <w:t>6</w:t>
      </w:r>
      <w:r>
        <w:rPr>
          <w:rFonts w:eastAsia="宋体"/>
          <w:sz w:val="24"/>
        </w:rPr>
        <w:t>×</w:t>
      </w:r>
      <w:r>
        <w:rPr>
          <w:rFonts w:eastAsia="宋体" w:hint="eastAsia"/>
          <w:sz w:val="24"/>
        </w:rPr>
        <w:t>1</w:t>
      </w:r>
      <w:r>
        <w:rPr>
          <w:rFonts w:eastAsia="宋体"/>
          <w:sz w:val="24"/>
        </w:rPr>
        <w:t>×</w:t>
      </w:r>
      <w:r>
        <w:rPr>
          <w:rFonts w:eastAsia="宋体" w:hint="eastAsia"/>
          <w:sz w:val="24"/>
        </w:rPr>
        <w:t>6</w:t>
      </w:r>
      <w:r>
        <w:rPr>
          <w:rFonts w:eastAsia="宋体" w:hint="eastAsia"/>
          <w:sz w:val="24"/>
        </w:rPr>
        <w:t>。</w:t>
      </w:r>
    </w:p>
    <w:p w14:paraId="5BDFD2AD" w14:textId="77777777" w:rsidR="00894302" w:rsidRDefault="00894302" w:rsidP="00894302">
      <w:pPr>
        <w:spacing w:before="480" w:after="360" w:line="240" w:lineRule="auto"/>
        <w:ind w:firstLineChars="0" w:firstLine="0"/>
        <w:outlineLvl w:val="2"/>
        <w:rPr>
          <w:rFonts w:eastAsia="黑体"/>
          <w:sz w:val="28"/>
          <w:szCs w:val="22"/>
        </w:rPr>
      </w:pPr>
      <w:bookmarkStart w:id="72" w:name="_Toc40095335"/>
      <w:r>
        <w:rPr>
          <w:rFonts w:eastAsia="黑体" w:hint="eastAsia"/>
          <w:sz w:val="30"/>
        </w:rPr>
        <w:t>4.3.2</w:t>
      </w:r>
      <w:r>
        <w:rPr>
          <w:rFonts w:eastAsia="黑体"/>
          <w:sz w:val="30"/>
        </w:rPr>
        <w:t xml:space="preserve">  </w:t>
      </w:r>
      <w:r>
        <w:rPr>
          <w:rFonts w:eastAsia="黑体" w:hint="eastAsia"/>
          <w:sz w:val="28"/>
          <w:szCs w:val="22"/>
        </w:rPr>
        <w:t>时间序列模型验证</w:t>
      </w:r>
      <w:bookmarkEnd w:id="72"/>
    </w:p>
    <w:p w14:paraId="34A20FA4" w14:textId="00B8ED63" w:rsidR="00894302" w:rsidRDefault="00894302" w:rsidP="00894302">
      <w:pPr>
        <w:pStyle w:val="33"/>
        <w:ind w:firstLineChars="200" w:firstLine="480"/>
        <w:rPr>
          <w:rFonts w:eastAsia="宋体"/>
          <w:sz w:val="24"/>
        </w:rPr>
      </w:pPr>
      <w:r>
        <w:rPr>
          <w:rFonts w:eastAsia="宋体" w:hint="eastAsia"/>
          <w:sz w:val="24"/>
        </w:rPr>
        <w:t>首先采用本节提出的</w:t>
      </w:r>
      <w:r>
        <w:rPr>
          <w:rFonts w:eastAsia="宋体" w:hint="eastAsia"/>
          <w:sz w:val="24"/>
        </w:rPr>
        <w:t>1D-ResNet</w:t>
      </w:r>
      <w:r>
        <w:rPr>
          <w:rFonts w:eastAsia="宋体" w:hint="eastAsia"/>
          <w:sz w:val="24"/>
        </w:rPr>
        <w:t>模型，出现过拟合现象，因此此处仅采用两层一维卷积层进行实验，输入通道数为</w:t>
      </w:r>
      <w:r>
        <w:rPr>
          <w:rFonts w:eastAsia="宋体" w:hint="eastAsia"/>
          <w:sz w:val="24"/>
        </w:rPr>
        <w:t>6</w:t>
      </w:r>
      <w:r>
        <w:rPr>
          <w:rFonts w:eastAsia="宋体" w:hint="eastAsia"/>
          <w:sz w:val="24"/>
        </w:rPr>
        <w:t>，第一层与第二层卷积层的输出通道数各自为</w:t>
      </w:r>
      <w:r>
        <w:rPr>
          <w:rFonts w:eastAsia="宋体" w:hint="eastAsia"/>
          <w:sz w:val="24"/>
        </w:rPr>
        <w:t>12</w:t>
      </w:r>
      <w:r>
        <w:rPr>
          <w:rFonts w:eastAsia="宋体" w:hint="eastAsia"/>
          <w:sz w:val="24"/>
        </w:rPr>
        <w:t>、</w:t>
      </w:r>
      <w:r>
        <w:rPr>
          <w:rFonts w:eastAsia="宋体" w:hint="eastAsia"/>
          <w:sz w:val="24"/>
        </w:rPr>
        <w:t>3</w:t>
      </w:r>
      <w:r>
        <w:rPr>
          <w:rFonts w:eastAsia="宋体" w:hint="eastAsia"/>
          <w:sz w:val="24"/>
        </w:rPr>
        <w:t>，卷积核大小均为</w:t>
      </w:r>
      <w:r>
        <w:rPr>
          <w:rFonts w:eastAsia="宋体" w:hint="eastAsia"/>
          <w:sz w:val="24"/>
        </w:rPr>
        <w:t>3</w:t>
      </w:r>
      <w:r>
        <w:rPr>
          <w:rFonts w:eastAsia="宋体"/>
          <w:sz w:val="24"/>
        </w:rPr>
        <w:t>×</w:t>
      </w:r>
      <w:r>
        <w:rPr>
          <w:rFonts w:eastAsia="宋体" w:hint="eastAsia"/>
          <w:sz w:val="24"/>
        </w:rPr>
        <w:t>1</w:t>
      </w:r>
      <w:r>
        <w:rPr>
          <w:rFonts w:eastAsia="宋体" w:hint="eastAsia"/>
          <w:sz w:val="24"/>
        </w:rPr>
        <w:t>，最后为输出为</w:t>
      </w:r>
      <w:r>
        <w:rPr>
          <w:rFonts w:eastAsia="宋体" w:hint="eastAsia"/>
          <w:sz w:val="24"/>
        </w:rPr>
        <w:t>2</w:t>
      </w:r>
      <w:r>
        <w:rPr>
          <w:rFonts w:eastAsia="宋体" w:hint="eastAsia"/>
          <w:sz w:val="24"/>
        </w:rPr>
        <w:t>的全连接层。平均定位精度为</w:t>
      </w:r>
      <w:r>
        <w:rPr>
          <w:rFonts w:eastAsia="宋体" w:hint="eastAsia"/>
          <w:sz w:val="24"/>
        </w:rPr>
        <w:lastRenderedPageBreak/>
        <w:t>1.</w:t>
      </w:r>
      <w:r>
        <w:rPr>
          <w:rFonts w:eastAsia="宋体"/>
          <w:sz w:val="24"/>
        </w:rPr>
        <w:t>5</w:t>
      </w:r>
      <w:r>
        <w:rPr>
          <w:rFonts w:eastAsia="宋体" w:hint="eastAsia"/>
          <w:sz w:val="24"/>
        </w:rPr>
        <w:t>3m</w:t>
      </w:r>
      <w:r w:rsidR="00DE7410">
        <w:rPr>
          <w:rFonts w:eastAsia="宋体" w:hint="eastAsia"/>
          <w:sz w:val="24"/>
        </w:rPr>
        <w:t>，</w:t>
      </w:r>
      <w:r>
        <w:rPr>
          <w:rFonts w:eastAsia="宋体" w:hint="eastAsia"/>
          <w:sz w:val="24"/>
        </w:rPr>
        <w:t>较</w:t>
      </w:r>
      <w:r>
        <w:rPr>
          <w:rFonts w:eastAsia="宋体"/>
          <w:sz w:val="24"/>
        </w:rPr>
        <w:t>2</w:t>
      </w:r>
      <w:r>
        <w:rPr>
          <w:rFonts w:eastAsia="宋体" w:hint="eastAsia"/>
          <w:sz w:val="24"/>
        </w:rPr>
        <w:t>.3</w:t>
      </w:r>
      <w:r>
        <w:rPr>
          <w:rFonts w:eastAsia="宋体" w:hint="eastAsia"/>
          <w:sz w:val="24"/>
        </w:rPr>
        <w:t>节实验中的结果相差不大，原因分析为：</w:t>
      </w:r>
    </w:p>
    <w:p w14:paraId="483EC36B" w14:textId="77777777" w:rsidR="00894302" w:rsidRDefault="00894302" w:rsidP="00894302">
      <w:pPr>
        <w:pStyle w:val="33"/>
        <w:ind w:firstLineChars="200" w:firstLine="480"/>
        <w:rPr>
          <w:rFonts w:eastAsia="宋体"/>
          <w:sz w:val="24"/>
        </w:rPr>
      </w:pPr>
      <w:r>
        <w:rPr>
          <w:rFonts w:eastAsia="宋体" w:hint="eastAsia"/>
          <w:sz w:val="24"/>
        </w:rPr>
        <w:t>1</w:t>
      </w:r>
      <w:r>
        <w:rPr>
          <w:rFonts w:eastAsia="宋体" w:hint="eastAsia"/>
          <w:sz w:val="24"/>
        </w:rPr>
        <w:t>）当样本数据集较小时，简单线性模型有可能优于深度学习模型，因此效果不显著的原因有可能是因为实测数据集较小。</w:t>
      </w:r>
    </w:p>
    <w:p w14:paraId="04A1692A" w14:textId="76D37BFA" w:rsidR="00DE7410" w:rsidRDefault="00894302" w:rsidP="00DE7410">
      <w:pPr>
        <w:pStyle w:val="33"/>
        <w:ind w:firstLineChars="200" w:firstLine="480"/>
        <w:rPr>
          <w:rFonts w:eastAsia="宋体"/>
          <w:sz w:val="24"/>
        </w:rPr>
      </w:pPr>
      <w:r>
        <w:rPr>
          <w:rFonts w:eastAsia="宋体" w:hint="eastAsia"/>
          <w:sz w:val="24"/>
        </w:rPr>
        <w:t>2</w:t>
      </w:r>
      <w:r>
        <w:rPr>
          <w:rFonts w:eastAsia="宋体" w:hint="eastAsia"/>
          <w:sz w:val="24"/>
        </w:rPr>
        <w:t>）实测数据集与</w:t>
      </w:r>
      <w:r>
        <w:rPr>
          <w:rFonts w:eastAsia="宋体" w:hint="eastAsia"/>
          <w:sz w:val="24"/>
        </w:rPr>
        <w:t>UJIIndoorLoc</w:t>
      </w:r>
      <w:r>
        <w:rPr>
          <w:rFonts w:eastAsia="宋体" w:hint="eastAsia"/>
          <w:sz w:val="24"/>
        </w:rPr>
        <w:t>公开数据集的数据特点有所差异，实测数据属于房间内密集网格点分布，参考点之间距离小，接收信号强度在相邻参考点的差别较小会造成混淆，而</w:t>
      </w:r>
      <w:r>
        <w:rPr>
          <w:rFonts w:eastAsia="宋体" w:hint="eastAsia"/>
          <w:sz w:val="24"/>
        </w:rPr>
        <w:t>UJ</w:t>
      </w:r>
      <w:r>
        <w:rPr>
          <w:rFonts w:eastAsia="宋体"/>
          <w:sz w:val="24"/>
        </w:rPr>
        <w:t>I</w:t>
      </w:r>
      <w:r>
        <w:rPr>
          <w:rFonts w:eastAsia="宋体" w:hint="eastAsia"/>
          <w:sz w:val="24"/>
        </w:rPr>
        <w:t>IndoorLoc</w:t>
      </w:r>
      <w:r>
        <w:rPr>
          <w:rFonts w:eastAsia="宋体" w:hint="eastAsia"/>
          <w:sz w:val="24"/>
        </w:rPr>
        <w:t>数据集的关注点为大范围建筑群中的房间位置，其房间分布距离较大，不同数据间</w:t>
      </w:r>
      <w:r>
        <w:rPr>
          <w:rFonts w:eastAsia="宋体" w:hint="eastAsia"/>
          <w:sz w:val="24"/>
        </w:rPr>
        <w:t>AP</w:t>
      </w:r>
      <w:r>
        <w:rPr>
          <w:rFonts w:eastAsia="宋体" w:hint="eastAsia"/>
          <w:sz w:val="24"/>
        </w:rPr>
        <w:t>的</w:t>
      </w:r>
      <w:r>
        <w:rPr>
          <w:rFonts w:eastAsia="宋体" w:hint="eastAsia"/>
          <w:sz w:val="24"/>
        </w:rPr>
        <w:t>RSSI</w:t>
      </w:r>
      <w:r>
        <w:rPr>
          <w:rFonts w:eastAsia="宋体" w:hint="eastAsia"/>
          <w:sz w:val="24"/>
        </w:rPr>
        <w:t>组成结构差异较大，因此</w:t>
      </w:r>
      <w:r>
        <w:rPr>
          <w:rFonts w:eastAsia="宋体" w:hint="eastAsia"/>
          <w:sz w:val="24"/>
        </w:rPr>
        <w:t>1D-ResNet</w:t>
      </w:r>
      <w:r>
        <w:rPr>
          <w:rFonts w:eastAsia="宋体" w:hint="eastAsia"/>
          <w:sz w:val="24"/>
        </w:rPr>
        <w:t>在实测数据集上表现一般。</w:t>
      </w:r>
    </w:p>
    <w:p w14:paraId="4D44AC33" w14:textId="77777777" w:rsidR="00894302" w:rsidRDefault="00894302" w:rsidP="00894302">
      <w:pPr>
        <w:spacing w:before="480" w:after="360" w:line="240" w:lineRule="auto"/>
        <w:ind w:firstLineChars="0" w:firstLine="0"/>
        <w:outlineLvl w:val="1"/>
        <w:rPr>
          <w:rFonts w:eastAsia="黑体"/>
          <w:sz w:val="30"/>
        </w:rPr>
      </w:pPr>
      <w:bookmarkStart w:id="73" w:name="_Toc40095336"/>
      <w:r>
        <w:rPr>
          <w:rFonts w:eastAsia="黑体" w:hint="eastAsia"/>
          <w:sz w:val="30"/>
        </w:rPr>
        <w:t xml:space="preserve">4.4  </w:t>
      </w:r>
      <w:r>
        <w:rPr>
          <w:rFonts w:eastAsia="黑体" w:hint="eastAsia"/>
          <w:sz w:val="30"/>
        </w:rPr>
        <w:t>本章小结</w:t>
      </w:r>
      <w:bookmarkEnd w:id="73"/>
    </w:p>
    <w:p w14:paraId="5E8EF738" w14:textId="59BB059F" w:rsidR="00894302" w:rsidRDefault="00894302" w:rsidP="0081391D">
      <w:pPr>
        <w:pStyle w:val="33"/>
        <w:ind w:firstLineChars="200" w:firstLine="480"/>
        <w:rPr>
          <w:rFonts w:eastAsia="宋体"/>
          <w:sz w:val="24"/>
        </w:rPr>
        <w:sectPr w:rsidR="00894302">
          <w:headerReference w:type="default" r:id="rId236"/>
          <w:pgSz w:w="11905" w:h="16838"/>
          <w:pgMar w:top="1701" w:right="1417" w:bottom="1417" w:left="1417" w:header="907" w:footer="850" w:gutter="567"/>
          <w:paperSrc w:first="31096" w:other="31096"/>
          <w:cols w:space="0"/>
          <w:docGrid w:type="lines" w:linePitch="335"/>
        </w:sectPr>
      </w:pPr>
      <w:r>
        <w:rPr>
          <w:rFonts w:eastAsia="宋体" w:hint="eastAsia"/>
          <w:sz w:val="24"/>
        </w:rPr>
        <w:t>本节主要针对二维图像及一维时间序列两种不同的数据处理方法提出了</w:t>
      </w:r>
      <w:r>
        <w:rPr>
          <w:rFonts w:eastAsia="宋体" w:hint="eastAsia"/>
          <w:sz w:val="24"/>
        </w:rPr>
        <w:t>CNN-IMG</w:t>
      </w:r>
      <w:r>
        <w:rPr>
          <w:rFonts w:eastAsia="宋体" w:hint="eastAsia"/>
          <w:sz w:val="24"/>
        </w:rPr>
        <w:t>定位模型及</w:t>
      </w:r>
      <w:r>
        <w:rPr>
          <w:rFonts w:eastAsia="宋体" w:hint="eastAsia"/>
          <w:sz w:val="24"/>
        </w:rPr>
        <w:t>1D-ResNet</w:t>
      </w:r>
      <w:r>
        <w:rPr>
          <w:rFonts w:eastAsia="宋体" w:hint="eastAsia"/>
          <w:sz w:val="24"/>
        </w:rPr>
        <w:t>定位模型。首先介绍了卷积神经网络相关理论，对经典卷积神经网络的特点及结构进行简单分析</w:t>
      </w:r>
      <w:r w:rsidR="0081391D">
        <w:rPr>
          <w:rFonts w:eastAsia="宋体" w:hint="eastAsia"/>
          <w:sz w:val="24"/>
        </w:rPr>
        <w:t>。</w:t>
      </w:r>
      <w:r>
        <w:rPr>
          <w:rFonts w:eastAsia="宋体" w:hint="eastAsia"/>
          <w:sz w:val="24"/>
        </w:rPr>
        <w:t>在公开数据集上对</w:t>
      </w:r>
      <w:r>
        <w:rPr>
          <w:rFonts w:eastAsia="宋体" w:hint="eastAsia"/>
          <w:sz w:val="24"/>
        </w:rPr>
        <w:t>CNN-IMG</w:t>
      </w:r>
      <w:r>
        <w:rPr>
          <w:rFonts w:eastAsia="宋体" w:hint="eastAsia"/>
          <w:sz w:val="24"/>
        </w:rPr>
        <w:t>进行参数设计，针对建筑物、楼层分类及房间经纬度定位任务分别进行了模型优化，实现了建筑物及楼层定位</w:t>
      </w:r>
      <w:r>
        <w:rPr>
          <w:rFonts w:eastAsia="宋体" w:hint="eastAsia"/>
          <w:sz w:val="24"/>
        </w:rPr>
        <w:t>95%</w:t>
      </w:r>
      <w:r>
        <w:rPr>
          <w:rFonts w:eastAsia="宋体" w:hint="eastAsia"/>
          <w:sz w:val="24"/>
        </w:rPr>
        <w:t>和</w:t>
      </w:r>
      <w:r>
        <w:rPr>
          <w:rFonts w:eastAsia="宋体" w:hint="eastAsia"/>
          <w:sz w:val="24"/>
        </w:rPr>
        <w:t>87%</w:t>
      </w:r>
      <w:r>
        <w:rPr>
          <w:rFonts w:eastAsia="宋体" w:hint="eastAsia"/>
          <w:sz w:val="24"/>
        </w:rPr>
        <w:t>，房间经纬度定位精度达到</w:t>
      </w:r>
      <w:r>
        <w:rPr>
          <w:rFonts w:eastAsia="宋体" w:hint="eastAsia"/>
          <w:sz w:val="24"/>
        </w:rPr>
        <w:t>8.60</w:t>
      </w:r>
      <w:r>
        <w:rPr>
          <w:rFonts w:eastAsia="宋体"/>
          <w:sz w:val="24"/>
        </w:rPr>
        <w:t xml:space="preserve"> </w:t>
      </w:r>
      <w:r>
        <w:rPr>
          <w:rFonts w:eastAsia="宋体" w:hint="eastAsia"/>
          <w:sz w:val="24"/>
        </w:rPr>
        <w:t>m</w:t>
      </w:r>
      <w:r>
        <w:rPr>
          <w:rFonts w:eastAsia="宋体" w:hint="eastAsia"/>
          <w:sz w:val="24"/>
        </w:rPr>
        <w:t>。接着对一维卷积及残差网络进行相关知识介绍，详细阐述了时间</w:t>
      </w:r>
      <w:r w:rsidR="0081391D">
        <w:rPr>
          <w:rFonts w:eastAsia="宋体" w:hint="eastAsia"/>
          <w:sz w:val="24"/>
        </w:rPr>
        <w:t>序列</w:t>
      </w:r>
      <w:r>
        <w:rPr>
          <w:rFonts w:eastAsia="宋体" w:hint="eastAsia"/>
          <w:sz w:val="24"/>
        </w:rPr>
        <w:t>的提取过程</w:t>
      </w:r>
      <w:r w:rsidR="0081391D">
        <w:rPr>
          <w:rFonts w:eastAsia="宋体" w:hint="eastAsia"/>
          <w:sz w:val="24"/>
        </w:rPr>
        <w:t>。</w:t>
      </w:r>
      <w:r>
        <w:rPr>
          <w:rFonts w:eastAsia="宋体" w:hint="eastAsia"/>
          <w:sz w:val="24"/>
        </w:rPr>
        <w:t>针对建筑物、楼层分类及房间经纬度定位任务进行了模型优化，对不同参数的定位性能进行了分析。其次比较了现有的室内定位方案，证实了本节所提出的</w:t>
      </w:r>
      <w:r>
        <w:rPr>
          <w:rFonts w:eastAsia="宋体" w:hint="eastAsia"/>
          <w:sz w:val="24"/>
        </w:rPr>
        <w:t>1D-ResNet</w:t>
      </w:r>
      <w:r>
        <w:rPr>
          <w:rFonts w:eastAsia="宋体" w:hint="eastAsia"/>
          <w:sz w:val="24"/>
        </w:rPr>
        <w:t>模型在定位方面的优秀表现，建筑物及楼层分类均达到准确率</w:t>
      </w:r>
      <w:r>
        <w:rPr>
          <w:rFonts w:eastAsia="宋体" w:hint="eastAsia"/>
          <w:sz w:val="24"/>
        </w:rPr>
        <w:t>100%</w:t>
      </w:r>
      <w:r>
        <w:rPr>
          <w:rFonts w:eastAsia="宋体" w:hint="eastAsia"/>
          <w:sz w:val="24"/>
        </w:rPr>
        <w:t>，经纬度均方根误差为</w:t>
      </w:r>
      <w:r>
        <w:rPr>
          <w:rFonts w:eastAsia="宋体" w:hint="eastAsia"/>
          <w:sz w:val="24"/>
        </w:rPr>
        <w:t>3.</w:t>
      </w:r>
      <w:r w:rsidR="000F5DD5">
        <w:rPr>
          <w:rFonts w:eastAsia="宋体" w:hint="eastAsia"/>
          <w:sz w:val="24"/>
        </w:rPr>
        <w:t>45</w:t>
      </w:r>
      <w:r>
        <w:rPr>
          <w:rFonts w:eastAsia="宋体"/>
          <w:sz w:val="24"/>
        </w:rPr>
        <w:t xml:space="preserve"> </w:t>
      </w:r>
      <w:r>
        <w:rPr>
          <w:rFonts w:eastAsia="宋体" w:hint="eastAsia"/>
          <w:sz w:val="24"/>
        </w:rPr>
        <w:t>m</w:t>
      </w:r>
      <w:r>
        <w:rPr>
          <w:rFonts w:eastAsia="宋体" w:hint="eastAsia"/>
          <w:sz w:val="24"/>
        </w:rPr>
        <w:t>。最后在北京交通大学实测数据集上进行了模型验证，定位精度为</w:t>
      </w:r>
      <w:r>
        <w:rPr>
          <w:rFonts w:eastAsia="宋体" w:hint="eastAsia"/>
          <w:sz w:val="24"/>
        </w:rPr>
        <w:t>1.53m</w:t>
      </w:r>
      <w:r>
        <w:rPr>
          <w:rFonts w:eastAsia="宋体" w:hint="eastAsia"/>
          <w:sz w:val="24"/>
        </w:rPr>
        <w:t>，并总结分析了原因及仍然存在的不足</w:t>
      </w:r>
      <w:r w:rsidR="00DE7410">
        <w:rPr>
          <w:rFonts w:eastAsia="宋体" w:hint="eastAsia"/>
          <w:sz w:val="24"/>
        </w:rPr>
        <w:t>。</w:t>
      </w:r>
      <w:r w:rsidR="00DE7410" w:rsidRPr="00DE7410">
        <w:rPr>
          <w:rFonts w:eastAsia="宋体" w:hint="eastAsia"/>
          <w:sz w:val="24"/>
        </w:rPr>
        <w:t>公开数据集与实测数据集的精度差异较大，因为前者属于大范围建筑群的经纬度定位，采集点间隔以房间距离划分；而实测数据集属于房间内的密集点，采集点间隔以</w:t>
      </w:r>
      <w:r w:rsidR="00DE7410" w:rsidRPr="00DE7410">
        <w:rPr>
          <w:rFonts w:eastAsia="宋体" w:hint="eastAsia"/>
          <w:sz w:val="24"/>
        </w:rPr>
        <w:t>0.6</w:t>
      </w:r>
      <w:r w:rsidR="00DE7410">
        <w:rPr>
          <w:rFonts w:eastAsia="宋体"/>
          <w:sz w:val="24"/>
        </w:rPr>
        <w:t xml:space="preserve"> </w:t>
      </w:r>
      <w:r w:rsidR="00DE7410" w:rsidRPr="00DE7410">
        <w:rPr>
          <w:rFonts w:eastAsia="宋体" w:hint="eastAsia"/>
          <w:sz w:val="24"/>
        </w:rPr>
        <w:t>m</w:t>
      </w:r>
      <w:r w:rsidR="00DE7410" w:rsidRPr="00DE7410">
        <w:rPr>
          <w:rFonts w:eastAsia="宋体" w:hint="eastAsia"/>
          <w:sz w:val="24"/>
        </w:rPr>
        <w:t>划分，二者属于不同的定位场景，不能相互比较。另外公开数据集中的坐标以经纬度为单位，而转化为</w:t>
      </w:r>
      <w:r w:rsidR="00DE7410">
        <w:rPr>
          <w:rFonts w:eastAsia="宋体" w:hint="eastAsia"/>
          <w:sz w:val="24"/>
        </w:rPr>
        <w:t>米</w:t>
      </w:r>
      <w:r w:rsidR="00DE7410" w:rsidRPr="00DE7410">
        <w:rPr>
          <w:rFonts w:eastAsia="宋体" w:hint="eastAsia"/>
          <w:sz w:val="24"/>
        </w:rPr>
        <w:t>的单位时，取决于</w:t>
      </w:r>
      <w:r w:rsidR="00DE7410">
        <w:rPr>
          <w:rFonts w:eastAsia="宋体" w:hint="eastAsia"/>
          <w:sz w:val="24"/>
        </w:rPr>
        <w:t>数据测量精确到</w:t>
      </w:r>
      <w:r w:rsidR="00DE7410" w:rsidRPr="00DE7410">
        <w:rPr>
          <w:rFonts w:eastAsia="宋体" w:hint="eastAsia"/>
          <w:sz w:val="24"/>
        </w:rPr>
        <w:t>经纬度后的小数点位数，这也是影响精度的原因之一</w:t>
      </w:r>
      <w:r>
        <w:rPr>
          <w:rFonts w:eastAsia="宋体" w:hint="eastAsia"/>
          <w:sz w:val="24"/>
        </w:rPr>
        <w:t>。</w:t>
      </w:r>
    </w:p>
    <w:p w14:paraId="2DAEFF41" w14:textId="77777777" w:rsidR="00894302" w:rsidRDefault="00894302" w:rsidP="00894302">
      <w:pPr>
        <w:spacing w:before="480" w:after="360" w:line="240" w:lineRule="auto"/>
        <w:ind w:firstLineChars="0" w:firstLine="0"/>
        <w:jc w:val="center"/>
        <w:outlineLvl w:val="0"/>
        <w:rPr>
          <w:rFonts w:eastAsia="黑体"/>
          <w:sz w:val="32"/>
          <w:szCs w:val="32"/>
        </w:rPr>
      </w:pPr>
      <w:bookmarkStart w:id="74" w:name="_Toc40095337"/>
      <w:bookmarkStart w:id="75" w:name="_Toc385763033"/>
      <w:bookmarkStart w:id="76" w:name="_Toc385763065"/>
      <w:bookmarkStart w:id="77" w:name="_Toc385763105"/>
      <w:bookmarkStart w:id="78" w:name="_Toc385763163"/>
      <w:r>
        <w:rPr>
          <w:rFonts w:eastAsia="黑体" w:hint="eastAsia"/>
          <w:sz w:val="32"/>
          <w:szCs w:val="32"/>
        </w:rPr>
        <w:lastRenderedPageBreak/>
        <w:t>5</w:t>
      </w:r>
      <w:r>
        <w:rPr>
          <w:rFonts w:eastAsia="黑体"/>
          <w:sz w:val="32"/>
          <w:szCs w:val="32"/>
        </w:rPr>
        <w:t xml:space="preserve">  </w:t>
      </w:r>
      <w:r>
        <w:rPr>
          <w:rFonts w:eastAsia="黑体" w:hint="eastAsia"/>
          <w:sz w:val="32"/>
          <w:szCs w:val="32"/>
        </w:rPr>
        <w:t>部分</w:t>
      </w:r>
      <w:r>
        <w:rPr>
          <w:rFonts w:eastAsia="黑体" w:hint="eastAsia"/>
          <w:sz w:val="32"/>
          <w:szCs w:val="32"/>
        </w:rPr>
        <w:t>AP</w:t>
      </w:r>
      <w:r w:rsidR="008B27AA">
        <w:rPr>
          <w:rFonts w:eastAsia="黑体" w:hint="eastAsia"/>
          <w:sz w:val="32"/>
          <w:szCs w:val="32"/>
        </w:rPr>
        <w:t>数据</w:t>
      </w:r>
      <w:r>
        <w:rPr>
          <w:rFonts w:eastAsia="黑体" w:hint="eastAsia"/>
          <w:sz w:val="32"/>
          <w:szCs w:val="32"/>
        </w:rPr>
        <w:t>缺失下的指纹定位</w:t>
      </w:r>
      <w:bookmarkEnd w:id="74"/>
    </w:p>
    <w:p w14:paraId="2D832746" w14:textId="642B41F7" w:rsidR="00894302" w:rsidRDefault="008B27AA" w:rsidP="00A32DD6">
      <w:pPr>
        <w:ind w:firstLine="480"/>
      </w:pPr>
      <w:r>
        <w:rPr>
          <w:rFonts w:hint="eastAsia"/>
        </w:rPr>
        <w:t>目前对于室内指纹定位的研究，均是基于</w:t>
      </w:r>
      <w:r>
        <w:rPr>
          <w:rFonts w:hint="eastAsia"/>
        </w:rPr>
        <w:t>Wi-Fi</w:t>
      </w:r>
      <w:r>
        <w:rPr>
          <w:rFonts w:hint="eastAsia"/>
        </w:rPr>
        <w:t>数据完整的情况下</w:t>
      </w:r>
      <w:r w:rsidR="00CA450F">
        <w:rPr>
          <w:rFonts w:hint="eastAsia"/>
        </w:rPr>
        <w:t>开展的。然而</w:t>
      </w:r>
      <w:r>
        <w:rPr>
          <w:rFonts w:hint="eastAsia"/>
        </w:rPr>
        <w:t>RSSI</w:t>
      </w:r>
      <w:r>
        <w:rPr>
          <w:rFonts w:hint="eastAsia"/>
        </w:rPr>
        <w:t>具有时变性，</w:t>
      </w:r>
      <w:r>
        <w:rPr>
          <w:color w:val="000000"/>
        </w:rPr>
        <w:t>同一位置</w:t>
      </w:r>
      <w:r>
        <w:rPr>
          <w:rFonts w:hint="eastAsia"/>
          <w:color w:val="000000"/>
        </w:rPr>
        <w:t>信号</w:t>
      </w:r>
      <w:r>
        <w:rPr>
          <w:color w:val="000000"/>
        </w:rPr>
        <w:t>随时间变化较大</w:t>
      </w:r>
      <w:r>
        <w:rPr>
          <w:rFonts w:hint="eastAsia"/>
          <w:color w:val="000000"/>
        </w:rPr>
        <w:t>。</w:t>
      </w:r>
      <w:r>
        <w:rPr>
          <w:color w:val="000000"/>
        </w:rPr>
        <w:t>环境</w:t>
      </w:r>
      <w:r>
        <w:rPr>
          <w:rFonts w:hint="eastAsia"/>
          <w:color w:val="000000"/>
        </w:rPr>
        <w:t>的</w:t>
      </w:r>
      <w:r>
        <w:rPr>
          <w:color w:val="000000"/>
        </w:rPr>
        <w:t>频繁</w:t>
      </w:r>
      <w:r>
        <w:rPr>
          <w:rFonts w:hint="eastAsia"/>
          <w:color w:val="000000"/>
        </w:rPr>
        <w:t>改变，比如</w:t>
      </w:r>
      <w:r>
        <w:rPr>
          <w:rFonts w:hint="eastAsia"/>
          <w:color w:val="000000"/>
        </w:rPr>
        <w:t>AP</w:t>
      </w:r>
      <w:r>
        <w:rPr>
          <w:rFonts w:hint="eastAsia"/>
          <w:color w:val="000000"/>
        </w:rPr>
        <w:t>故障等因素，</w:t>
      </w:r>
      <w:r w:rsidR="00CA450F">
        <w:rPr>
          <w:rFonts w:hint="eastAsia"/>
          <w:color w:val="000000"/>
        </w:rPr>
        <w:t>会</w:t>
      </w:r>
      <w:r>
        <w:rPr>
          <w:rFonts w:hint="eastAsia"/>
          <w:color w:val="000000"/>
        </w:rPr>
        <w:t>导致</w:t>
      </w:r>
      <w:r>
        <w:rPr>
          <w:rFonts w:hint="eastAsia"/>
        </w:rPr>
        <w:t>新采集的指纹数据</w:t>
      </w:r>
      <w:r w:rsidR="00CA450F">
        <w:rPr>
          <w:rFonts w:hint="eastAsia"/>
        </w:rPr>
        <w:t>缺失</w:t>
      </w:r>
      <w:r>
        <w:rPr>
          <w:rFonts w:hint="eastAsia"/>
        </w:rPr>
        <w:t>部分</w:t>
      </w:r>
      <w:r>
        <w:rPr>
          <w:rFonts w:hint="eastAsia"/>
        </w:rPr>
        <w:t>AP</w:t>
      </w:r>
      <w:r>
        <w:rPr>
          <w:rFonts w:hint="eastAsia"/>
        </w:rPr>
        <w:t>数据，与离线阶段收集的指纹库产生失配问题，</w:t>
      </w:r>
      <w:r w:rsidR="00CA450F">
        <w:rPr>
          <w:rFonts w:hint="eastAsia"/>
          <w:color w:val="000000"/>
        </w:rPr>
        <w:t>先前</w:t>
      </w:r>
      <w:r>
        <w:rPr>
          <w:rFonts w:hint="eastAsia"/>
          <w:color w:val="000000"/>
        </w:rPr>
        <w:t>训练好</w:t>
      </w:r>
      <w:r>
        <w:rPr>
          <w:rFonts w:hint="eastAsia"/>
        </w:rPr>
        <w:t>的模型将不再适用于新收集的指纹，定位精度必然下降。通常的解决方法是不断重复进行数据采集工作，持续更新指纹库，并训练新的定位模型</w:t>
      </w:r>
      <w:r w:rsidR="00CA450F">
        <w:rPr>
          <w:rFonts w:hint="eastAsia"/>
        </w:rPr>
        <w:t>，但</w:t>
      </w:r>
      <w:r>
        <w:rPr>
          <w:rFonts w:hint="eastAsia"/>
        </w:rPr>
        <w:t>这样做会耗费大量的人力物力。为了使部署在手机端的定位模型使用年限更久，</w:t>
      </w:r>
      <w:r w:rsidR="00894302">
        <w:rPr>
          <w:rFonts w:hint="eastAsia"/>
        </w:rPr>
        <w:t>本章提出在</w:t>
      </w:r>
      <w:r w:rsidR="00894302">
        <w:rPr>
          <w:rFonts w:hint="eastAsia"/>
        </w:rPr>
        <w:t>AP</w:t>
      </w:r>
      <w:r w:rsidR="00894302">
        <w:rPr>
          <w:rFonts w:hint="eastAsia"/>
        </w:rPr>
        <w:t>故障</w:t>
      </w:r>
      <w:r w:rsidR="0081391D">
        <w:rPr>
          <w:rFonts w:hint="eastAsia"/>
        </w:rPr>
        <w:t>导致的数据缺失</w:t>
      </w:r>
      <w:r w:rsidR="00894302">
        <w:rPr>
          <w:rFonts w:hint="eastAsia"/>
        </w:rPr>
        <w:t>场景下进行指纹定位研究</w:t>
      </w:r>
      <w:r w:rsidR="003F65AC">
        <w:rPr>
          <w:rFonts w:hint="eastAsia"/>
        </w:rPr>
        <w:t>，</w:t>
      </w:r>
      <w:r>
        <w:rPr>
          <w:rFonts w:hint="eastAsia"/>
        </w:rPr>
        <w:t>解决数据缺失带来的模型准确度下降的问题</w:t>
      </w:r>
      <w:r w:rsidR="00894302">
        <w:rPr>
          <w:rFonts w:hint="eastAsia"/>
        </w:rPr>
        <w:t>。首先基于</w:t>
      </w:r>
      <w:r>
        <w:rPr>
          <w:rFonts w:hint="eastAsia"/>
        </w:rPr>
        <w:t>非时间</w:t>
      </w:r>
      <w:r w:rsidR="003F65AC">
        <w:rPr>
          <w:rFonts w:hint="eastAsia"/>
        </w:rPr>
        <w:t>序列</w:t>
      </w:r>
      <w:r w:rsidR="00894302">
        <w:rPr>
          <w:rFonts w:hint="eastAsia"/>
        </w:rPr>
        <w:t>及时间序列两种输入结构，</w:t>
      </w:r>
      <w:r>
        <w:rPr>
          <w:rFonts w:hint="eastAsia"/>
        </w:rPr>
        <w:t>分别构造</w:t>
      </w:r>
      <w:r>
        <w:rPr>
          <w:rFonts w:hint="eastAsia"/>
        </w:rPr>
        <w:t>AP</w:t>
      </w:r>
      <w:r>
        <w:rPr>
          <w:rFonts w:hint="eastAsia"/>
        </w:rPr>
        <w:t>数据缺失的训练集</w:t>
      </w:r>
      <w:r w:rsidR="00894302">
        <w:rPr>
          <w:rFonts w:hint="eastAsia"/>
        </w:rPr>
        <w:t>，提出了基于</w:t>
      </w:r>
      <w:r w:rsidR="00894302">
        <w:rPr>
          <w:rFonts w:hint="eastAsia"/>
        </w:rPr>
        <w:t>ShufflenetV1</w:t>
      </w:r>
      <w:r w:rsidR="00894302">
        <w:rPr>
          <w:vertAlign w:val="superscript"/>
        </w:rPr>
        <w:fldChar w:fldCharType="begin"/>
      </w:r>
      <w:r w:rsidR="00894302">
        <w:rPr>
          <w:vertAlign w:val="superscript"/>
        </w:rPr>
        <w:instrText xml:space="preserve"> </w:instrText>
      </w:r>
      <w:r w:rsidR="00894302">
        <w:rPr>
          <w:rFonts w:hint="eastAsia"/>
          <w:vertAlign w:val="superscript"/>
        </w:rPr>
        <w:instrText>REF _Ref39589074 \r \h</w:instrText>
      </w:r>
      <w:r w:rsidR="00894302">
        <w:rPr>
          <w:vertAlign w:val="superscript"/>
        </w:rPr>
        <w:instrText xml:space="preserve">  \* MERGEFORMAT </w:instrText>
      </w:r>
      <w:r w:rsidR="00894302">
        <w:rPr>
          <w:vertAlign w:val="superscript"/>
        </w:rPr>
      </w:r>
      <w:r w:rsidR="00894302">
        <w:rPr>
          <w:vertAlign w:val="superscript"/>
        </w:rPr>
        <w:fldChar w:fldCharType="separate"/>
      </w:r>
      <w:r w:rsidR="00835F82">
        <w:rPr>
          <w:vertAlign w:val="superscript"/>
        </w:rPr>
        <w:t>[52]</w:t>
      </w:r>
      <w:r w:rsidR="00894302">
        <w:rPr>
          <w:vertAlign w:val="superscript"/>
        </w:rPr>
        <w:fldChar w:fldCharType="end"/>
      </w:r>
      <w:r w:rsidR="00894302">
        <w:rPr>
          <w:rFonts w:hint="eastAsia"/>
        </w:rPr>
        <w:t>的故障</w:t>
      </w:r>
      <w:r w:rsidR="00894302">
        <w:rPr>
          <w:rFonts w:hint="eastAsia"/>
        </w:rPr>
        <w:t>AP</w:t>
      </w:r>
      <w:r w:rsidR="00894302">
        <w:rPr>
          <w:rFonts w:hint="eastAsia"/>
        </w:rPr>
        <w:t>检测网络。选择不同的缺失数据修补手段，</w:t>
      </w:r>
      <w:r>
        <w:rPr>
          <w:rFonts w:hint="eastAsia"/>
        </w:rPr>
        <w:t>设计了两种</w:t>
      </w:r>
      <w:r w:rsidR="00894302">
        <w:rPr>
          <w:rFonts w:hint="eastAsia"/>
        </w:rPr>
        <w:t>ResNet</w:t>
      </w:r>
      <w:r w:rsidR="00894302">
        <w:rPr>
          <w:rFonts w:hint="eastAsia"/>
        </w:rPr>
        <w:t>定位模型，</w:t>
      </w:r>
      <w:r>
        <w:rPr>
          <w:rFonts w:hint="eastAsia"/>
        </w:rPr>
        <w:t>实现了</w:t>
      </w:r>
      <w:r>
        <w:rPr>
          <w:rFonts w:hint="eastAsia"/>
        </w:rPr>
        <w:t>AP</w:t>
      </w:r>
      <w:r>
        <w:rPr>
          <w:rFonts w:hint="eastAsia"/>
        </w:rPr>
        <w:t>数据缺失场景下的准确定位</w:t>
      </w:r>
      <w:r w:rsidR="00894302">
        <w:rPr>
          <w:rFonts w:hint="eastAsia"/>
        </w:rPr>
        <w:t>。</w:t>
      </w:r>
    </w:p>
    <w:p w14:paraId="1B8666EC" w14:textId="77777777" w:rsidR="00894302" w:rsidRDefault="00894302" w:rsidP="00894302">
      <w:pPr>
        <w:spacing w:before="480" w:after="360" w:line="240" w:lineRule="auto"/>
        <w:ind w:firstLineChars="0" w:firstLine="0"/>
        <w:jc w:val="left"/>
        <w:outlineLvl w:val="1"/>
        <w:rPr>
          <w:rFonts w:eastAsia="黑体"/>
          <w:sz w:val="30"/>
        </w:rPr>
      </w:pPr>
      <w:bookmarkStart w:id="79" w:name="_Toc40095338"/>
      <w:r>
        <w:rPr>
          <w:rFonts w:eastAsia="黑体"/>
          <w:sz w:val="30"/>
        </w:rPr>
        <w:t>5</w:t>
      </w:r>
      <w:r>
        <w:rPr>
          <w:rFonts w:eastAsia="黑体" w:hint="eastAsia"/>
          <w:sz w:val="30"/>
        </w:rPr>
        <w:t>.1</w:t>
      </w:r>
      <w:r>
        <w:rPr>
          <w:rFonts w:eastAsia="黑体"/>
          <w:sz w:val="30"/>
        </w:rPr>
        <w:t xml:space="preserve">  </w:t>
      </w:r>
      <w:r w:rsidR="00A57CE9">
        <w:rPr>
          <w:rFonts w:eastAsia="黑体" w:hint="eastAsia"/>
          <w:sz w:val="30"/>
        </w:rPr>
        <w:t>整体方案阐述</w:t>
      </w:r>
      <w:bookmarkEnd w:id="79"/>
    </w:p>
    <w:p w14:paraId="0E2731F2" w14:textId="6EA0D7B9" w:rsidR="008B27AA" w:rsidRDefault="008B27AA" w:rsidP="008B27AA">
      <w:pPr>
        <w:ind w:firstLine="480"/>
      </w:pPr>
      <w:r>
        <w:rPr>
          <w:rFonts w:hint="eastAsia"/>
        </w:rPr>
        <w:t>传统室内定位模型不对数据的完整性进行判断，直接将采集的指纹数据输入模型并获得预测结果。当数据存在缺失时，模型定位精度会</w:t>
      </w:r>
      <w:r w:rsidR="00CA450F">
        <w:rPr>
          <w:rFonts w:hint="eastAsia"/>
        </w:rPr>
        <w:t>降低</w:t>
      </w:r>
      <w:r>
        <w:rPr>
          <w:rFonts w:hint="eastAsia"/>
        </w:rPr>
        <w:t>。本章意在设计一种模型，</w:t>
      </w:r>
      <w:r w:rsidR="00CA450F">
        <w:rPr>
          <w:rFonts w:hint="eastAsia"/>
        </w:rPr>
        <w:t>实现对故障</w:t>
      </w:r>
      <w:r w:rsidR="00CA450F">
        <w:rPr>
          <w:rFonts w:hint="eastAsia"/>
        </w:rPr>
        <w:t>AP</w:t>
      </w:r>
      <w:r w:rsidR="00CA450F">
        <w:rPr>
          <w:rFonts w:hint="eastAsia"/>
        </w:rPr>
        <w:t>的检测</w:t>
      </w:r>
      <w:r>
        <w:rPr>
          <w:rFonts w:hint="eastAsia"/>
        </w:rPr>
        <w:t>，并对缺失数据进行补全，以降低数据缺失对模型定位精度</w:t>
      </w:r>
      <w:r w:rsidR="0081391D">
        <w:rPr>
          <w:rFonts w:hint="eastAsia"/>
        </w:rPr>
        <w:t>产生</w:t>
      </w:r>
      <w:r>
        <w:rPr>
          <w:rFonts w:hint="eastAsia"/>
        </w:rPr>
        <w:t>的不良影响。因此，本章首先</w:t>
      </w:r>
      <w:r w:rsidR="00DD36D4">
        <w:rPr>
          <w:rFonts w:hint="eastAsia"/>
        </w:rPr>
        <w:t>对缺失数据的数据集进行了构造，将缺失数据与完整数据同时输入</w:t>
      </w:r>
      <w:r>
        <w:rPr>
          <w:rFonts w:hint="eastAsia"/>
        </w:rPr>
        <w:t>AP</w:t>
      </w:r>
      <w:r>
        <w:rPr>
          <w:rFonts w:hint="eastAsia"/>
        </w:rPr>
        <w:t>故障检测模型，判断指纹数据的完整性。若</w:t>
      </w:r>
      <w:r>
        <w:rPr>
          <w:rFonts w:hint="eastAsia"/>
        </w:rPr>
        <w:t>AP</w:t>
      </w:r>
      <w:r>
        <w:rPr>
          <w:rFonts w:hint="eastAsia"/>
        </w:rPr>
        <w:t>数据缺失，则对缺失数据进行补全。最后比较数据补全后与</w:t>
      </w:r>
      <w:r w:rsidR="00DD36D4">
        <w:rPr>
          <w:rFonts w:hint="eastAsia"/>
        </w:rPr>
        <w:t>未补全</w:t>
      </w:r>
      <w:r>
        <w:rPr>
          <w:rFonts w:hint="eastAsia"/>
        </w:rPr>
        <w:t>的定位精度，验证本方案的合理性。</w:t>
      </w:r>
    </w:p>
    <w:p w14:paraId="10B3CBF6" w14:textId="77777777" w:rsidR="00894302" w:rsidRDefault="00894302" w:rsidP="00894302">
      <w:pPr>
        <w:spacing w:before="480" w:after="360" w:line="240" w:lineRule="auto"/>
        <w:ind w:firstLineChars="0" w:firstLine="0"/>
        <w:outlineLvl w:val="1"/>
        <w:rPr>
          <w:rFonts w:eastAsia="黑体"/>
          <w:sz w:val="30"/>
        </w:rPr>
      </w:pPr>
      <w:bookmarkStart w:id="80" w:name="_Toc40095339"/>
      <w:r>
        <w:rPr>
          <w:rFonts w:eastAsia="黑体" w:hint="eastAsia"/>
          <w:sz w:val="30"/>
        </w:rPr>
        <w:t>5.2</w:t>
      </w:r>
      <w:r>
        <w:rPr>
          <w:rFonts w:eastAsia="黑体"/>
          <w:sz w:val="30"/>
        </w:rPr>
        <w:t xml:space="preserve">  </w:t>
      </w:r>
      <w:r>
        <w:rPr>
          <w:rFonts w:eastAsia="黑体" w:hint="eastAsia"/>
          <w:sz w:val="30"/>
        </w:rPr>
        <w:t>故障</w:t>
      </w:r>
      <w:r>
        <w:rPr>
          <w:rFonts w:eastAsia="黑体" w:hint="eastAsia"/>
          <w:sz w:val="30"/>
        </w:rPr>
        <w:t>AP</w:t>
      </w:r>
      <w:r w:rsidR="00051E4A">
        <w:rPr>
          <w:rFonts w:eastAsia="黑体" w:hint="eastAsia"/>
          <w:sz w:val="30"/>
        </w:rPr>
        <w:t>检测模型</w:t>
      </w:r>
      <w:r>
        <w:rPr>
          <w:rFonts w:eastAsia="黑体" w:hint="eastAsia"/>
          <w:sz w:val="30"/>
        </w:rPr>
        <w:t>的</w:t>
      </w:r>
      <w:r w:rsidR="00051E4A">
        <w:rPr>
          <w:rFonts w:eastAsia="黑体" w:hint="eastAsia"/>
          <w:sz w:val="30"/>
        </w:rPr>
        <w:t>数据集构建</w:t>
      </w:r>
      <w:bookmarkEnd w:id="80"/>
    </w:p>
    <w:p w14:paraId="5CA454F0" w14:textId="77777777" w:rsidR="008B27AA" w:rsidRDefault="00CA450F" w:rsidP="008B27AA">
      <w:pPr>
        <w:ind w:firstLine="480"/>
        <w:rPr>
          <w:lang w:bidi="ar"/>
        </w:rPr>
      </w:pPr>
      <w:r>
        <w:rPr>
          <w:rFonts w:hint="eastAsia"/>
          <w:lang w:bidi="ar"/>
        </w:rPr>
        <w:t>在构造故障</w:t>
      </w:r>
      <w:r>
        <w:rPr>
          <w:rFonts w:hint="eastAsia"/>
          <w:lang w:bidi="ar"/>
        </w:rPr>
        <w:t>AP</w:t>
      </w:r>
      <w:r>
        <w:rPr>
          <w:rFonts w:hint="eastAsia"/>
          <w:lang w:bidi="ar"/>
        </w:rPr>
        <w:t>数据集时，</w:t>
      </w:r>
      <w:r w:rsidR="008B27AA">
        <w:rPr>
          <w:rFonts w:hint="eastAsia"/>
          <w:lang w:bidi="ar"/>
        </w:rPr>
        <w:t>首先需要随机选取</w:t>
      </w:r>
      <w:r>
        <w:rPr>
          <w:rFonts w:hint="eastAsia"/>
          <w:lang w:bidi="ar"/>
        </w:rPr>
        <w:t>原始</w:t>
      </w:r>
      <w:r w:rsidR="008B27AA">
        <w:rPr>
          <w:rFonts w:hint="eastAsia"/>
          <w:lang w:bidi="ar"/>
        </w:rPr>
        <w:t>数据集中一个</w:t>
      </w:r>
      <w:r w:rsidR="008B27AA">
        <w:rPr>
          <w:rFonts w:hint="eastAsia"/>
          <w:lang w:bidi="ar"/>
        </w:rPr>
        <w:t>AP</w:t>
      </w:r>
      <w:r w:rsidR="008B27AA">
        <w:rPr>
          <w:rFonts w:hint="eastAsia"/>
          <w:lang w:bidi="ar"/>
        </w:rPr>
        <w:t>，抹掉指纹中该</w:t>
      </w:r>
      <w:r w:rsidR="008B27AA">
        <w:rPr>
          <w:rFonts w:hint="eastAsia"/>
          <w:lang w:bidi="ar"/>
        </w:rPr>
        <w:t>AP</w:t>
      </w:r>
      <w:r w:rsidR="008B27AA">
        <w:rPr>
          <w:rFonts w:hint="eastAsia"/>
          <w:lang w:bidi="ar"/>
        </w:rPr>
        <w:t>下的</w:t>
      </w:r>
      <w:r w:rsidR="008B27AA">
        <w:rPr>
          <w:rFonts w:hint="eastAsia"/>
          <w:lang w:bidi="ar"/>
        </w:rPr>
        <w:t>RSSI</w:t>
      </w:r>
      <w:r w:rsidR="008B27AA">
        <w:rPr>
          <w:rFonts w:hint="eastAsia"/>
          <w:lang w:bidi="ar"/>
        </w:rPr>
        <w:t>值，构建出训练数据集。因为在实际中，多个</w:t>
      </w:r>
      <w:r w:rsidR="008B27AA">
        <w:rPr>
          <w:rFonts w:hint="eastAsia"/>
          <w:lang w:bidi="ar"/>
        </w:rPr>
        <w:t>AP</w:t>
      </w:r>
      <w:r w:rsidR="008B27AA">
        <w:rPr>
          <w:rFonts w:hint="eastAsia"/>
          <w:lang w:bidi="ar"/>
        </w:rPr>
        <w:t>数据同时发生缺失的概率较低，且会使得传统的定位模型性能变得更低，因此本节仅考虑</w:t>
      </w:r>
      <w:r w:rsidR="00611D1A">
        <w:rPr>
          <w:rFonts w:hint="eastAsia"/>
          <w:lang w:bidi="ar"/>
        </w:rPr>
        <w:t>每条</w:t>
      </w:r>
      <w:r w:rsidR="008B27AA">
        <w:rPr>
          <w:rFonts w:hint="eastAsia"/>
          <w:lang w:bidi="ar"/>
        </w:rPr>
        <w:t>指纹数据只有一个</w:t>
      </w:r>
      <w:r w:rsidR="008B27AA">
        <w:rPr>
          <w:rFonts w:hint="eastAsia"/>
          <w:lang w:bidi="ar"/>
        </w:rPr>
        <w:t>AP</w:t>
      </w:r>
      <w:r w:rsidR="00611D1A">
        <w:rPr>
          <w:rFonts w:hint="eastAsia"/>
          <w:lang w:bidi="ar"/>
        </w:rPr>
        <w:t>发生</w:t>
      </w:r>
      <w:r w:rsidR="00051E4A">
        <w:rPr>
          <w:rFonts w:hint="eastAsia"/>
          <w:lang w:bidi="ar"/>
        </w:rPr>
        <w:t>故障</w:t>
      </w:r>
      <w:r w:rsidR="008B27AA">
        <w:rPr>
          <w:rFonts w:hint="eastAsia"/>
          <w:lang w:bidi="ar"/>
        </w:rPr>
        <w:t>的情况</w:t>
      </w:r>
      <w:r w:rsidR="00611D1A">
        <w:rPr>
          <w:rFonts w:hint="eastAsia"/>
          <w:lang w:bidi="ar"/>
        </w:rPr>
        <w:t>，但每个</w:t>
      </w:r>
      <w:r w:rsidR="00611D1A">
        <w:rPr>
          <w:rFonts w:hint="eastAsia"/>
          <w:lang w:bidi="ar"/>
        </w:rPr>
        <w:t>AP</w:t>
      </w:r>
      <w:r w:rsidR="00611D1A">
        <w:rPr>
          <w:rFonts w:hint="eastAsia"/>
          <w:lang w:bidi="ar"/>
        </w:rPr>
        <w:t>均有发生故障的可能</w:t>
      </w:r>
      <w:r w:rsidR="008B27AA">
        <w:rPr>
          <w:rFonts w:hint="eastAsia"/>
          <w:lang w:bidi="ar"/>
        </w:rPr>
        <w:t>。在数据集中，未接收到某个</w:t>
      </w:r>
      <w:r w:rsidR="008B27AA">
        <w:rPr>
          <w:rFonts w:hint="eastAsia"/>
          <w:lang w:bidi="ar"/>
        </w:rPr>
        <w:t>AP</w:t>
      </w:r>
      <w:r w:rsidR="008B27AA">
        <w:rPr>
          <w:rFonts w:hint="eastAsia"/>
          <w:lang w:bidi="ar"/>
        </w:rPr>
        <w:t>的信号时，其对应的</w:t>
      </w:r>
      <w:r w:rsidR="008B27AA">
        <w:rPr>
          <w:rFonts w:hint="eastAsia"/>
          <w:lang w:bidi="ar"/>
        </w:rPr>
        <w:t>RSSI</w:t>
      </w:r>
      <w:r w:rsidR="008B27AA">
        <w:rPr>
          <w:rFonts w:hint="eastAsia"/>
          <w:lang w:bidi="ar"/>
        </w:rPr>
        <w:t>值会设置为</w:t>
      </w:r>
      <w:r w:rsidR="008B27AA">
        <w:rPr>
          <w:rFonts w:hint="eastAsia"/>
          <w:lang w:bidi="ar"/>
        </w:rPr>
        <w:t>-110</w:t>
      </w:r>
      <w:r w:rsidR="008B27AA">
        <w:rPr>
          <w:lang w:bidi="ar"/>
        </w:rPr>
        <w:t xml:space="preserve"> </w:t>
      </w:r>
      <w:r w:rsidR="008B27AA">
        <w:rPr>
          <w:rFonts w:hint="eastAsia"/>
          <w:lang w:bidi="ar"/>
        </w:rPr>
        <w:t>dBm</w:t>
      </w:r>
      <w:r w:rsidR="008B27AA">
        <w:rPr>
          <w:rFonts w:hint="eastAsia"/>
          <w:lang w:bidi="ar"/>
        </w:rPr>
        <w:t>，收到</w:t>
      </w:r>
      <w:r w:rsidR="008B27AA">
        <w:rPr>
          <w:rFonts w:hint="eastAsia"/>
          <w:lang w:bidi="ar"/>
        </w:rPr>
        <w:t>AP</w:t>
      </w:r>
      <w:r w:rsidR="008B27AA">
        <w:rPr>
          <w:rFonts w:hint="eastAsia"/>
          <w:lang w:bidi="ar"/>
        </w:rPr>
        <w:t>信号的</w:t>
      </w:r>
      <w:r w:rsidR="008B27AA">
        <w:rPr>
          <w:rFonts w:hint="eastAsia"/>
          <w:lang w:bidi="ar"/>
        </w:rPr>
        <w:t>RSSI</w:t>
      </w:r>
      <w:r w:rsidR="008B27AA">
        <w:rPr>
          <w:rFonts w:hint="eastAsia"/>
          <w:lang w:bidi="ar"/>
        </w:rPr>
        <w:t>值一定大于</w:t>
      </w:r>
      <w:r w:rsidR="008B27AA">
        <w:rPr>
          <w:rFonts w:hint="eastAsia"/>
          <w:lang w:bidi="ar"/>
        </w:rPr>
        <w:t>-110dBm</w:t>
      </w:r>
      <w:r w:rsidR="008B27AA">
        <w:rPr>
          <w:rFonts w:hint="eastAsia"/>
          <w:lang w:bidi="ar"/>
        </w:rPr>
        <w:t>，因此在构造训练集时，随机选取指纹数据中一个不为</w:t>
      </w:r>
      <w:r w:rsidR="008B27AA">
        <w:rPr>
          <w:rFonts w:hint="eastAsia"/>
          <w:lang w:bidi="ar"/>
        </w:rPr>
        <w:t>-110</w:t>
      </w:r>
      <w:r w:rsidR="002101CA">
        <w:rPr>
          <w:lang w:bidi="ar"/>
        </w:rPr>
        <w:t xml:space="preserve"> </w:t>
      </w:r>
      <w:r w:rsidR="008B27AA">
        <w:rPr>
          <w:rFonts w:hint="eastAsia"/>
          <w:lang w:bidi="ar"/>
        </w:rPr>
        <w:t>dBm</w:t>
      </w:r>
      <w:r w:rsidR="008B27AA">
        <w:rPr>
          <w:rFonts w:hint="eastAsia"/>
          <w:lang w:bidi="ar"/>
        </w:rPr>
        <w:t>的</w:t>
      </w:r>
      <w:r w:rsidR="008B27AA">
        <w:rPr>
          <w:rFonts w:hint="eastAsia"/>
          <w:lang w:bidi="ar"/>
        </w:rPr>
        <w:t>RSSI</w:t>
      </w:r>
      <w:r w:rsidR="008B27AA">
        <w:rPr>
          <w:rFonts w:hint="eastAsia"/>
          <w:lang w:bidi="ar"/>
        </w:rPr>
        <w:t>，</w:t>
      </w:r>
      <w:r>
        <w:rPr>
          <w:rFonts w:hint="eastAsia"/>
          <w:lang w:bidi="ar"/>
        </w:rPr>
        <w:t>将其设置为</w:t>
      </w:r>
      <w:r>
        <w:rPr>
          <w:rFonts w:hint="eastAsia"/>
          <w:lang w:bidi="ar"/>
        </w:rPr>
        <w:t>-</w:t>
      </w:r>
      <w:r>
        <w:rPr>
          <w:lang w:bidi="ar"/>
        </w:rPr>
        <w:t>110dBm</w:t>
      </w:r>
      <w:r>
        <w:rPr>
          <w:rFonts w:hint="eastAsia"/>
          <w:lang w:bidi="ar"/>
        </w:rPr>
        <w:t>，</w:t>
      </w:r>
      <w:r>
        <w:rPr>
          <w:lang w:bidi="ar"/>
        </w:rPr>
        <w:t>同时</w:t>
      </w:r>
      <w:r w:rsidR="008B27AA">
        <w:rPr>
          <w:rFonts w:hint="eastAsia"/>
          <w:lang w:bidi="ar"/>
        </w:rPr>
        <w:t>将其</w:t>
      </w:r>
      <w:r w:rsidR="00051E4A">
        <w:rPr>
          <w:rFonts w:hint="eastAsia"/>
          <w:lang w:bidi="ar"/>
        </w:rPr>
        <w:t>标签</w:t>
      </w:r>
      <w:r w:rsidR="008B27AA">
        <w:rPr>
          <w:rFonts w:hint="eastAsia"/>
          <w:lang w:bidi="ar"/>
        </w:rPr>
        <w:t>设置为选取</w:t>
      </w:r>
      <w:r w:rsidR="008B27AA">
        <w:rPr>
          <w:rFonts w:hint="eastAsia"/>
          <w:lang w:bidi="ar"/>
        </w:rPr>
        <w:t>AP</w:t>
      </w:r>
      <w:r w:rsidR="008B27AA">
        <w:rPr>
          <w:rFonts w:hint="eastAsia"/>
          <w:lang w:bidi="ar"/>
        </w:rPr>
        <w:t>的</w:t>
      </w:r>
      <w:r w:rsidR="008B27AA">
        <w:rPr>
          <w:rFonts w:hint="eastAsia"/>
          <w:lang w:bidi="ar"/>
        </w:rPr>
        <w:lastRenderedPageBreak/>
        <w:t>索引。本节基于</w:t>
      </w:r>
      <w:r w:rsidR="008B27AA">
        <w:rPr>
          <w:rFonts w:hint="eastAsia"/>
          <w:lang w:bidi="ar"/>
        </w:rPr>
        <w:t>UJIIndoorLoc</w:t>
      </w:r>
      <w:r w:rsidR="008B27AA">
        <w:rPr>
          <w:rFonts w:hint="eastAsia"/>
          <w:lang w:bidi="ar"/>
        </w:rPr>
        <w:t>数据集构造训练样本。该数据集共包含</w:t>
      </w:r>
      <w:r w:rsidR="008B27AA">
        <w:rPr>
          <w:rFonts w:hint="eastAsia"/>
          <w:lang w:bidi="ar"/>
        </w:rPr>
        <w:t>21,049</w:t>
      </w:r>
      <w:r w:rsidR="008B27AA">
        <w:rPr>
          <w:rFonts w:hint="eastAsia"/>
          <w:lang w:bidi="ar"/>
        </w:rPr>
        <w:t>条指纹数据。</w:t>
      </w:r>
    </w:p>
    <w:p w14:paraId="275B5A59" w14:textId="77777777" w:rsidR="008B27AA" w:rsidRPr="00CE41D6" w:rsidRDefault="008B27AA" w:rsidP="008B27AA">
      <w:pPr>
        <w:ind w:firstLine="480"/>
        <w:rPr>
          <w:lang w:bidi="ar"/>
        </w:rPr>
      </w:pPr>
      <w:r>
        <w:rPr>
          <w:rFonts w:hint="eastAsia"/>
          <w:lang w:bidi="ar"/>
        </w:rPr>
        <w:t>针对时间序列和非时间序列，分别进行了</w:t>
      </w:r>
      <w:r>
        <w:rPr>
          <w:rFonts w:hint="eastAsia"/>
          <w:lang w:bidi="ar"/>
        </w:rPr>
        <w:t>AP</w:t>
      </w:r>
      <w:r w:rsidR="00051E4A">
        <w:rPr>
          <w:rFonts w:hint="eastAsia"/>
          <w:lang w:bidi="ar"/>
        </w:rPr>
        <w:t>故障</w:t>
      </w:r>
      <w:r>
        <w:rPr>
          <w:rFonts w:hint="eastAsia"/>
          <w:lang w:bidi="ar"/>
        </w:rPr>
        <w:t>数据集的构建，对应的缺失数据补全方式及定位模型也有所区别，接下来将分别进行介绍。</w:t>
      </w:r>
    </w:p>
    <w:p w14:paraId="76A5D608" w14:textId="77777777" w:rsidR="00894302" w:rsidRDefault="00894302" w:rsidP="00894302">
      <w:pPr>
        <w:spacing w:before="480" w:after="360" w:line="240" w:lineRule="auto"/>
        <w:ind w:firstLineChars="0" w:firstLine="0"/>
        <w:outlineLvl w:val="2"/>
        <w:rPr>
          <w:rFonts w:eastAsia="黑体"/>
          <w:sz w:val="30"/>
        </w:rPr>
      </w:pPr>
      <w:bookmarkStart w:id="81" w:name="_Toc40095340"/>
      <w:r>
        <w:rPr>
          <w:rFonts w:eastAsia="黑体" w:hint="eastAsia"/>
          <w:sz w:val="30"/>
        </w:rPr>
        <w:t>5.2</w:t>
      </w:r>
      <w:r>
        <w:rPr>
          <w:rFonts w:eastAsia="黑体"/>
          <w:sz w:val="30"/>
        </w:rPr>
        <w:t xml:space="preserve">.1  </w:t>
      </w:r>
      <w:r>
        <w:rPr>
          <w:rFonts w:eastAsia="黑体" w:hint="eastAsia"/>
          <w:sz w:val="28"/>
          <w:szCs w:val="22"/>
        </w:rPr>
        <w:t>基于</w:t>
      </w:r>
      <w:r w:rsidR="006B4BBC">
        <w:rPr>
          <w:rFonts w:eastAsia="黑体" w:hint="eastAsia"/>
          <w:sz w:val="28"/>
          <w:szCs w:val="22"/>
        </w:rPr>
        <w:t>非时间</w:t>
      </w:r>
      <w:r w:rsidR="00CE41D6">
        <w:rPr>
          <w:rFonts w:eastAsia="黑体" w:hint="eastAsia"/>
          <w:sz w:val="28"/>
          <w:szCs w:val="22"/>
        </w:rPr>
        <w:t>序列</w:t>
      </w:r>
      <w:r>
        <w:rPr>
          <w:rFonts w:eastAsia="黑体" w:hint="eastAsia"/>
          <w:sz w:val="28"/>
          <w:szCs w:val="22"/>
        </w:rPr>
        <w:t>的</w:t>
      </w:r>
      <w:r w:rsidR="00DD4650">
        <w:rPr>
          <w:rFonts w:eastAsia="黑体" w:hint="eastAsia"/>
          <w:sz w:val="28"/>
          <w:szCs w:val="22"/>
        </w:rPr>
        <w:t>故障</w:t>
      </w:r>
      <w:r w:rsidR="00DD4650">
        <w:rPr>
          <w:rFonts w:eastAsia="黑体" w:hint="eastAsia"/>
          <w:sz w:val="28"/>
          <w:szCs w:val="22"/>
        </w:rPr>
        <w:t>AP</w:t>
      </w:r>
      <w:r w:rsidR="00DD4650">
        <w:rPr>
          <w:rFonts w:eastAsia="黑体" w:hint="eastAsia"/>
          <w:sz w:val="28"/>
          <w:szCs w:val="22"/>
        </w:rPr>
        <w:t>数据构建</w:t>
      </w:r>
      <w:bookmarkEnd w:id="81"/>
    </w:p>
    <w:p w14:paraId="5310D89B" w14:textId="2571F4D8" w:rsidR="00A946F5" w:rsidRDefault="00BE14F2" w:rsidP="00A946F5">
      <w:pPr>
        <w:ind w:firstLine="480"/>
        <w:rPr>
          <w:lang w:bidi="ar"/>
        </w:rPr>
      </w:pPr>
      <w:r>
        <w:rPr>
          <w:rFonts w:hint="eastAsia"/>
          <w:lang w:bidi="ar"/>
        </w:rPr>
        <w:t>表</w:t>
      </w:r>
      <w:r>
        <w:rPr>
          <w:rFonts w:hint="eastAsia"/>
          <w:lang w:bidi="ar"/>
        </w:rPr>
        <w:t>5-1</w:t>
      </w:r>
      <w:r>
        <w:rPr>
          <w:rFonts w:hint="eastAsia"/>
          <w:lang w:bidi="ar"/>
        </w:rPr>
        <w:t>为故障</w:t>
      </w:r>
      <w:r>
        <w:rPr>
          <w:rFonts w:hint="eastAsia"/>
          <w:lang w:bidi="ar"/>
        </w:rPr>
        <w:t>AP</w:t>
      </w:r>
      <w:r>
        <w:rPr>
          <w:rFonts w:hint="eastAsia"/>
          <w:lang w:bidi="ar"/>
        </w:rPr>
        <w:t>数据构造的处理过程。</w:t>
      </w:r>
      <w:r w:rsidR="00051E4A">
        <w:rPr>
          <w:rFonts w:hint="eastAsia"/>
          <w:lang w:bidi="ar"/>
        </w:rPr>
        <w:t>基于非时间</w:t>
      </w:r>
      <w:r w:rsidR="006D720E">
        <w:rPr>
          <w:rFonts w:hint="eastAsia"/>
          <w:lang w:bidi="ar"/>
        </w:rPr>
        <w:t>序列</w:t>
      </w:r>
      <w:r w:rsidR="00894302">
        <w:rPr>
          <w:rFonts w:hint="eastAsia"/>
          <w:lang w:bidi="ar"/>
        </w:rPr>
        <w:t>，进行故障</w:t>
      </w:r>
      <w:r w:rsidR="00894302">
        <w:rPr>
          <w:rFonts w:hint="eastAsia"/>
          <w:lang w:bidi="ar"/>
        </w:rPr>
        <w:t>AP</w:t>
      </w:r>
      <w:r w:rsidR="00DD4650">
        <w:rPr>
          <w:rFonts w:hint="eastAsia"/>
          <w:lang w:bidi="ar"/>
        </w:rPr>
        <w:t>数据</w:t>
      </w:r>
      <w:r w:rsidR="00894302">
        <w:rPr>
          <w:rFonts w:hint="eastAsia"/>
          <w:lang w:bidi="ar"/>
        </w:rPr>
        <w:t>构建的操作如图</w:t>
      </w:r>
      <w:r w:rsidR="00894302">
        <w:rPr>
          <w:rFonts w:hint="eastAsia"/>
          <w:lang w:bidi="ar"/>
        </w:rPr>
        <w:t>5-</w:t>
      </w:r>
      <w:r w:rsidR="001D69C1">
        <w:rPr>
          <w:rFonts w:hint="eastAsia"/>
          <w:lang w:bidi="ar"/>
        </w:rPr>
        <w:t>1</w:t>
      </w:r>
      <w:r w:rsidR="00894302">
        <w:rPr>
          <w:rFonts w:hint="eastAsia"/>
          <w:lang w:bidi="ar"/>
        </w:rPr>
        <w:t>所示。</w:t>
      </w:r>
      <w:r w:rsidR="00611D1A">
        <w:rPr>
          <w:rFonts w:hint="eastAsia"/>
        </w:rPr>
        <w:t>虚线框中为选定的故障</w:t>
      </w:r>
      <w:r w:rsidR="00611D1A">
        <w:rPr>
          <w:rFonts w:hint="eastAsia"/>
        </w:rPr>
        <w:t>AP</w:t>
      </w:r>
      <w:r w:rsidR="00611D1A">
        <w:rPr>
          <w:rFonts w:hint="eastAsia"/>
        </w:rPr>
        <w:t>，经过故障</w:t>
      </w:r>
      <w:r w:rsidR="00A946F5">
        <w:rPr>
          <w:rFonts w:hint="eastAsia"/>
        </w:rPr>
        <w:t>数据</w:t>
      </w:r>
      <w:r w:rsidR="00611D1A">
        <w:rPr>
          <w:rFonts w:hint="eastAsia"/>
        </w:rPr>
        <w:t>构造后，</w:t>
      </w:r>
      <w:r w:rsidR="00611D1A" w:rsidRPr="00F035D8">
        <w:rPr>
          <w:position w:val="-12"/>
        </w:rPr>
        <w:object w:dxaOrig="400" w:dyaOrig="360" w14:anchorId="0EC580B8">
          <v:shape id="_x0000_i1115" type="#_x0000_t75" style="width:20.15pt;height:18pt" o:ole="">
            <v:imagedata r:id="rId237" o:title=""/>
          </v:shape>
          <o:OLEObject Type="Embed" ProgID="Equation.DSMT4" ShapeID="_x0000_i1115" DrawAspect="Content" ObjectID="_1653477695" r:id="rId238"/>
        </w:object>
      </w:r>
      <w:r w:rsidR="00611D1A">
        <w:rPr>
          <w:rFonts w:hint="eastAsia"/>
        </w:rPr>
        <w:t>对应的</w:t>
      </w:r>
      <w:r w:rsidR="00611D1A">
        <w:rPr>
          <w:rFonts w:hint="eastAsia"/>
        </w:rPr>
        <w:t>RSSI</w:t>
      </w:r>
      <w:r w:rsidR="00611D1A">
        <w:rPr>
          <w:rFonts w:hint="eastAsia"/>
        </w:rPr>
        <w:t>值由</w:t>
      </w:r>
      <w:r w:rsidR="00611D1A">
        <w:rPr>
          <w:rFonts w:hint="eastAsia"/>
        </w:rPr>
        <w:t>-60</w:t>
      </w:r>
      <w:r w:rsidR="00611D1A">
        <w:rPr>
          <w:rFonts w:hint="eastAsia"/>
        </w:rPr>
        <w:t>变为</w:t>
      </w:r>
      <w:r w:rsidR="00611D1A">
        <w:rPr>
          <w:rFonts w:hint="eastAsia"/>
        </w:rPr>
        <w:t>-110</w:t>
      </w:r>
      <w:r w:rsidR="00611D1A">
        <w:rPr>
          <w:rFonts w:hint="eastAsia"/>
        </w:rPr>
        <w:t>，代表未接收到</w:t>
      </w:r>
      <w:r w:rsidR="00611D1A" w:rsidRPr="00F035D8">
        <w:rPr>
          <w:position w:val="-12"/>
        </w:rPr>
        <w:object w:dxaOrig="400" w:dyaOrig="360" w14:anchorId="49E7C319">
          <v:shape id="_x0000_i1116" type="#_x0000_t75" style="width:20.15pt;height:18pt" o:ole="">
            <v:imagedata r:id="rId239" o:title=""/>
          </v:shape>
          <o:OLEObject Type="Embed" ProgID="Equation.DSMT4" ShapeID="_x0000_i1116" DrawAspect="Content" ObjectID="_1653477696" r:id="rId240"/>
        </w:object>
      </w:r>
      <w:r w:rsidR="00611D1A">
        <w:rPr>
          <w:rFonts w:hint="eastAsia"/>
        </w:rPr>
        <w:t>的信息，对应的位置标签中加入</w:t>
      </w:r>
      <w:r w:rsidR="00611D1A" w:rsidRPr="00F035D8">
        <w:rPr>
          <w:position w:val="-12"/>
        </w:rPr>
        <w:object w:dxaOrig="400" w:dyaOrig="360" w14:anchorId="5B346F05">
          <v:shape id="_x0000_i1117" type="#_x0000_t75" style="width:20.15pt;height:18pt" o:ole="">
            <v:imagedata r:id="rId241" o:title=""/>
          </v:shape>
          <o:OLEObject Type="Embed" ProgID="Equation.DSMT4" ShapeID="_x0000_i1117" DrawAspect="Content" ObjectID="_1653477697" r:id="rId242"/>
        </w:object>
      </w:r>
      <w:r w:rsidR="00611D1A">
        <w:rPr>
          <w:rFonts w:hint="eastAsia"/>
        </w:rPr>
        <w:t>的索引值</w:t>
      </w:r>
      <w:r w:rsidR="00611D1A">
        <w:rPr>
          <w:rFonts w:hint="eastAsia"/>
        </w:rPr>
        <w:t>1</w:t>
      </w:r>
      <w:r w:rsidR="00611D1A">
        <w:rPr>
          <w:rFonts w:hint="eastAsia"/>
        </w:rPr>
        <w:t>。</w:t>
      </w:r>
      <w:r w:rsidR="00611D1A">
        <w:rPr>
          <w:rFonts w:hint="eastAsia"/>
          <w:lang w:bidi="ar"/>
        </w:rPr>
        <w:t>经过故障构造后共得到</w:t>
      </w:r>
      <w:r w:rsidR="00611D1A">
        <w:rPr>
          <w:rFonts w:hint="eastAsia"/>
          <w:lang w:bidi="ar"/>
        </w:rPr>
        <w:t>3</w:t>
      </w:r>
      <w:r w:rsidR="00611D1A">
        <w:rPr>
          <w:lang w:bidi="ar"/>
        </w:rPr>
        <w:t>76,527</w:t>
      </w:r>
      <w:r w:rsidR="00611D1A">
        <w:rPr>
          <w:rFonts w:hint="eastAsia"/>
          <w:lang w:bidi="ar"/>
        </w:rPr>
        <w:t>条指纹数据。</w:t>
      </w:r>
      <w:r w:rsidR="00DD4650">
        <w:rPr>
          <w:rFonts w:hint="eastAsia"/>
          <w:lang w:bidi="ar"/>
        </w:rPr>
        <w:t>故障</w:t>
      </w:r>
      <w:r w:rsidR="00DD4650">
        <w:rPr>
          <w:rFonts w:hint="eastAsia"/>
          <w:lang w:bidi="ar"/>
        </w:rPr>
        <w:t>AP</w:t>
      </w:r>
      <w:r w:rsidR="00DD4650">
        <w:rPr>
          <w:rFonts w:hint="eastAsia"/>
          <w:lang w:bidi="ar"/>
        </w:rPr>
        <w:t>的种类为</w:t>
      </w:r>
      <w:r w:rsidR="00DD4650">
        <w:rPr>
          <w:rFonts w:hint="eastAsia"/>
          <w:lang w:bidi="ar"/>
        </w:rPr>
        <w:t>520</w:t>
      </w:r>
      <w:r w:rsidR="00DD4650">
        <w:rPr>
          <w:rFonts w:hint="eastAsia"/>
          <w:lang w:bidi="ar"/>
        </w:rPr>
        <w:t>类，标签范围为</w:t>
      </w:r>
      <w:r w:rsidR="00DD4650">
        <w:rPr>
          <w:rFonts w:hint="eastAsia"/>
          <w:lang w:bidi="ar"/>
        </w:rPr>
        <w:t>0~519</w:t>
      </w:r>
      <w:r w:rsidR="00DD4650">
        <w:rPr>
          <w:rFonts w:hint="eastAsia"/>
          <w:lang w:bidi="ar"/>
        </w:rPr>
        <w:t>。</w:t>
      </w:r>
      <w:r w:rsidR="00BA0BD9">
        <w:rPr>
          <w:rFonts w:hint="eastAsia"/>
          <w:lang w:bidi="ar"/>
        </w:rPr>
        <w:t>在后续的故障</w:t>
      </w:r>
      <w:r w:rsidR="00BA0BD9">
        <w:rPr>
          <w:lang w:bidi="ar"/>
        </w:rPr>
        <w:t>AP</w:t>
      </w:r>
      <w:r w:rsidR="00BA0BD9">
        <w:rPr>
          <w:rFonts w:hint="eastAsia"/>
          <w:lang w:bidi="ar"/>
        </w:rPr>
        <w:t>检测实验中，将</w:t>
      </w:r>
      <w:r w:rsidR="00051E4A">
        <w:rPr>
          <w:rFonts w:hint="eastAsia"/>
          <w:lang w:bidi="ar"/>
        </w:rPr>
        <w:t>无缺失的数据与存在</w:t>
      </w:r>
      <w:r w:rsidR="00DD4650">
        <w:rPr>
          <w:rFonts w:hint="eastAsia"/>
          <w:lang w:bidi="ar"/>
        </w:rPr>
        <w:t>故障</w:t>
      </w:r>
      <w:r w:rsidR="00051E4A">
        <w:rPr>
          <w:rFonts w:hint="eastAsia"/>
          <w:lang w:bidi="ar"/>
        </w:rPr>
        <w:t>AP</w:t>
      </w:r>
      <w:r w:rsidR="00051E4A">
        <w:rPr>
          <w:rFonts w:hint="eastAsia"/>
          <w:lang w:bidi="ar"/>
        </w:rPr>
        <w:t>的</w:t>
      </w:r>
      <w:r w:rsidR="00DD4650">
        <w:rPr>
          <w:rFonts w:hint="eastAsia"/>
          <w:lang w:bidi="ar"/>
        </w:rPr>
        <w:t>缺失</w:t>
      </w:r>
      <w:r w:rsidR="00051E4A">
        <w:rPr>
          <w:rFonts w:hint="eastAsia"/>
          <w:lang w:bidi="ar"/>
        </w:rPr>
        <w:t>数据</w:t>
      </w:r>
      <w:r w:rsidR="00BA0BD9">
        <w:rPr>
          <w:rFonts w:hint="eastAsia"/>
          <w:lang w:bidi="ar"/>
        </w:rPr>
        <w:t>同时作为模型输入，</w:t>
      </w:r>
      <w:r w:rsidR="00051E4A">
        <w:rPr>
          <w:rFonts w:hint="eastAsia"/>
          <w:lang w:bidi="ar"/>
        </w:rPr>
        <w:t>无缺失</w:t>
      </w:r>
      <w:r w:rsidR="00BA0BD9">
        <w:rPr>
          <w:rFonts w:hint="eastAsia"/>
          <w:lang w:bidi="ar"/>
        </w:rPr>
        <w:t>数据的标签均设为</w:t>
      </w:r>
      <w:r w:rsidR="002235B4">
        <w:rPr>
          <w:rFonts w:hint="eastAsia"/>
          <w:lang w:bidi="ar"/>
        </w:rPr>
        <w:t>52</w:t>
      </w:r>
      <w:r w:rsidR="00051E4A">
        <w:rPr>
          <w:rFonts w:hint="eastAsia"/>
          <w:lang w:bidi="ar"/>
        </w:rPr>
        <w:t>0</w:t>
      </w:r>
      <w:r w:rsidR="00A946F5">
        <w:rPr>
          <w:rFonts w:hint="eastAsia"/>
          <w:lang w:bidi="ar"/>
        </w:rPr>
        <w:t>，以此检测指纹是否存在数据缺失</w:t>
      </w:r>
      <w:r w:rsidR="00DC1907">
        <w:rPr>
          <w:rFonts w:hint="eastAsia"/>
          <w:lang w:bidi="ar"/>
        </w:rPr>
        <w:t>。</w:t>
      </w:r>
    </w:p>
    <w:p w14:paraId="2CFE579C" w14:textId="77777777" w:rsidR="00BE14F2" w:rsidRDefault="00BE14F2" w:rsidP="00A946F5">
      <w:pPr>
        <w:ind w:firstLine="480"/>
        <w:rPr>
          <w:lang w:bidi="ar"/>
        </w:rPr>
      </w:pPr>
    </w:p>
    <w:p w14:paraId="27A2CFF5" w14:textId="05BE9E0A" w:rsidR="00BE14F2" w:rsidRPr="00BE14F2" w:rsidRDefault="00BE14F2" w:rsidP="00BE14F2">
      <w:pPr>
        <w:ind w:firstLineChars="0" w:firstLine="0"/>
        <w:jc w:val="center"/>
        <w:rPr>
          <w:sz w:val="21"/>
          <w:szCs w:val="21"/>
        </w:rPr>
      </w:pPr>
      <w:r>
        <w:rPr>
          <w:rFonts w:hint="eastAsia"/>
          <w:sz w:val="21"/>
          <w:szCs w:val="21"/>
        </w:rPr>
        <w:t>表</w:t>
      </w:r>
      <w:r>
        <w:rPr>
          <w:sz w:val="21"/>
          <w:szCs w:val="21"/>
        </w:rPr>
        <w:t>5</w:t>
      </w:r>
      <w:r>
        <w:rPr>
          <w:rFonts w:hint="eastAsia"/>
          <w:sz w:val="21"/>
          <w:szCs w:val="21"/>
        </w:rPr>
        <w:t>-1</w:t>
      </w:r>
      <w:r>
        <w:rPr>
          <w:sz w:val="21"/>
          <w:szCs w:val="21"/>
        </w:rPr>
        <w:t xml:space="preserve"> </w:t>
      </w:r>
      <w:r>
        <w:rPr>
          <w:rFonts w:hint="eastAsia"/>
          <w:sz w:val="21"/>
          <w:szCs w:val="21"/>
        </w:rPr>
        <w:t>故障</w:t>
      </w:r>
      <w:r>
        <w:rPr>
          <w:rFonts w:hint="eastAsia"/>
          <w:sz w:val="21"/>
          <w:szCs w:val="21"/>
        </w:rPr>
        <w:t>AP</w:t>
      </w:r>
      <w:r>
        <w:rPr>
          <w:rFonts w:hint="eastAsia"/>
          <w:sz w:val="21"/>
          <w:szCs w:val="21"/>
        </w:rPr>
        <w:t>的数据处理过程</w:t>
      </w:r>
      <w:r>
        <w:rPr>
          <w:rFonts w:hint="eastAsia"/>
          <w:sz w:val="21"/>
          <w:szCs w:val="21"/>
        </w:rPr>
        <w:t xml:space="preserve"> </w:t>
      </w:r>
    </w:p>
    <w:p w14:paraId="37844585" w14:textId="77777777" w:rsidR="00F65971" w:rsidRDefault="00F65971" w:rsidP="00F65971">
      <w:pPr>
        <w:ind w:firstLineChars="0" w:firstLine="0"/>
        <w:jc w:val="center"/>
        <w:rPr>
          <w:sz w:val="21"/>
          <w:szCs w:val="21"/>
        </w:rPr>
      </w:pPr>
      <w:r>
        <w:rPr>
          <w:rFonts w:hint="eastAsia"/>
          <w:sz w:val="21"/>
          <w:szCs w:val="21"/>
        </w:rPr>
        <w:t xml:space="preserve">Table </w:t>
      </w:r>
      <w:r>
        <w:rPr>
          <w:sz w:val="21"/>
          <w:szCs w:val="21"/>
        </w:rPr>
        <w:t>5</w:t>
      </w:r>
      <w:r>
        <w:rPr>
          <w:rFonts w:hint="eastAsia"/>
          <w:sz w:val="21"/>
          <w:szCs w:val="21"/>
        </w:rPr>
        <w:t xml:space="preserve">-1 </w:t>
      </w:r>
      <w:r>
        <w:rPr>
          <w:sz w:val="21"/>
          <w:szCs w:val="21"/>
        </w:rPr>
        <w:t>Data processing of faulty AP</w:t>
      </w:r>
    </w:p>
    <w:tbl>
      <w:tblPr>
        <w:tblW w:w="7675" w:type="dxa"/>
        <w:jc w:val="center"/>
        <w:tblBorders>
          <w:top w:val="single" w:sz="4" w:space="0" w:color="auto"/>
          <w:bottom w:val="single" w:sz="4" w:space="0" w:color="auto"/>
        </w:tblBorders>
        <w:tblLayout w:type="fixed"/>
        <w:tblLook w:val="04A0" w:firstRow="1" w:lastRow="0" w:firstColumn="1" w:lastColumn="0" w:noHBand="0" w:noVBand="1"/>
      </w:tblPr>
      <w:tblGrid>
        <w:gridCol w:w="7675"/>
      </w:tblGrid>
      <w:tr w:rsidR="00F65971" w14:paraId="0DB5B6DA" w14:textId="77777777" w:rsidTr="00BE14F2">
        <w:trPr>
          <w:trHeight w:val="218"/>
          <w:jc w:val="center"/>
        </w:trPr>
        <w:tc>
          <w:tcPr>
            <w:tcW w:w="7675" w:type="dxa"/>
            <w:tcBorders>
              <w:top w:val="single" w:sz="12" w:space="0" w:color="auto"/>
              <w:bottom w:val="single" w:sz="6" w:space="0" w:color="auto"/>
            </w:tcBorders>
            <w:shd w:val="clear" w:color="auto" w:fill="auto"/>
            <w:vAlign w:val="center"/>
          </w:tcPr>
          <w:p w14:paraId="686BE178" w14:textId="77777777" w:rsidR="00F65971" w:rsidRDefault="00F65971" w:rsidP="00DD3E09">
            <w:pPr>
              <w:ind w:firstLine="422"/>
              <w:rPr>
                <w:rFonts w:ascii="宋体" w:hAnsi="宋体"/>
                <w:b/>
                <w:sz w:val="21"/>
                <w:szCs w:val="21"/>
              </w:rPr>
            </w:pPr>
            <w:r>
              <w:rPr>
                <w:rFonts w:ascii="宋体" w:hAnsi="宋体" w:hint="eastAsia"/>
                <w:b/>
                <w:sz w:val="21"/>
                <w:szCs w:val="21"/>
              </w:rPr>
              <w:t>算法</w:t>
            </w:r>
            <w:r>
              <w:rPr>
                <w:rFonts w:ascii="宋体" w:hAnsi="宋体"/>
                <w:b/>
                <w:sz w:val="21"/>
                <w:szCs w:val="21"/>
              </w:rPr>
              <w:t xml:space="preserve">: </w:t>
            </w:r>
            <w:r>
              <w:rPr>
                <w:rFonts w:ascii="宋体" w:hAnsi="宋体" w:hint="eastAsia"/>
                <w:b/>
                <w:sz w:val="21"/>
                <w:szCs w:val="21"/>
              </w:rPr>
              <w:t>故障AP的</w:t>
            </w:r>
            <w:r w:rsidR="00A946F5">
              <w:rPr>
                <w:rFonts w:ascii="宋体" w:hAnsi="宋体" w:hint="eastAsia"/>
                <w:b/>
                <w:sz w:val="21"/>
                <w:szCs w:val="21"/>
              </w:rPr>
              <w:t>缺失</w:t>
            </w:r>
            <w:r>
              <w:rPr>
                <w:rFonts w:ascii="宋体" w:hAnsi="宋体" w:hint="eastAsia"/>
                <w:b/>
                <w:sz w:val="21"/>
                <w:szCs w:val="21"/>
              </w:rPr>
              <w:t>数据</w:t>
            </w:r>
            <w:r w:rsidR="00A946F5">
              <w:rPr>
                <w:rFonts w:ascii="宋体" w:hAnsi="宋体" w:hint="eastAsia"/>
                <w:b/>
                <w:sz w:val="21"/>
                <w:szCs w:val="21"/>
              </w:rPr>
              <w:t>集</w:t>
            </w:r>
            <w:r>
              <w:rPr>
                <w:rFonts w:ascii="宋体" w:hAnsi="宋体" w:hint="eastAsia"/>
                <w:b/>
                <w:sz w:val="21"/>
                <w:szCs w:val="21"/>
              </w:rPr>
              <w:t xml:space="preserve">构造 </w:t>
            </w:r>
          </w:p>
        </w:tc>
      </w:tr>
      <w:tr w:rsidR="00F65971" w14:paraId="6BFE7FE3" w14:textId="77777777" w:rsidTr="00BE14F2">
        <w:trPr>
          <w:trHeight w:val="90"/>
          <w:jc w:val="center"/>
        </w:trPr>
        <w:tc>
          <w:tcPr>
            <w:tcW w:w="7675" w:type="dxa"/>
            <w:tcBorders>
              <w:top w:val="single" w:sz="6" w:space="0" w:color="auto"/>
            </w:tcBorders>
            <w:shd w:val="clear" w:color="auto" w:fill="auto"/>
            <w:vAlign w:val="center"/>
          </w:tcPr>
          <w:p w14:paraId="0F347F26" w14:textId="77777777" w:rsidR="00F65971" w:rsidRDefault="00F65971" w:rsidP="00DD3E09">
            <w:pPr>
              <w:ind w:firstLine="422"/>
              <w:rPr>
                <w:sz w:val="21"/>
                <w:szCs w:val="21"/>
              </w:rPr>
            </w:pPr>
            <w:r>
              <w:rPr>
                <w:b/>
                <w:sz w:val="21"/>
                <w:szCs w:val="21"/>
              </w:rPr>
              <w:t>输入</w:t>
            </w:r>
            <w:r>
              <w:rPr>
                <w:b/>
                <w:sz w:val="21"/>
                <w:szCs w:val="21"/>
              </w:rPr>
              <w:t xml:space="preserve">: </w:t>
            </w:r>
            <w:r>
              <w:rPr>
                <w:sz w:val="21"/>
                <w:szCs w:val="21"/>
              </w:rPr>
              <w:t>拥有完整</w:t>
            </w:r>
            <w:r>
              <w:rPr>
                <w:sz w:val="21"/>
                <w:szCs w:val="21"/>
              </w:rPr>
              <w:t>AP</w:t>
            </w:r>
            <w:r>
              <w:rPr>
                <w:sz w:val="21"/>
                <w:szCs w:val="21"/>
              </w:rPr>
              <w:t>的原始</w:t>
            </w:r>
            <w:r>
              <w:rPr>
                <w:sz w:val="21"/>
                <w:szCs w:val="21"/>
              </w:rPr>
              <w:t>N</w:t>
            </w:r>
            <w:r>
              <w:rPr>
                <w:sz w:val="21"/>
                <w:szCs w:val="21"/>
              </w:rPr>
              <w:t>条数据</w:t>
            </w:r>
            <w:r>
              <w:rPr>
                <w:i/>
                <w:sz w:val="21"/>
                <w:szCs w:val="21"/>
              </w:rPr>
              <w:t xml:space="preserve"> </w:t>
            </w:r>
            <w:r>
              <w:rPr>
                <w:sz w:val="21"/>
                <w:szCs w:val="21"/>
              </w:rPr>
              <w:t>；</w:t>
            </w:r>
          </w:p>
        </w:tc>
      </w:tr>
      <w:tr w:rsidR="00F65971" w14:paraId="623461CD" w14:textId="77777777" w:rsidTr="00BE14F2">
        <w:trPr>
          <w:trHeight w:val="372"/>
          <w:jc w:val="center"/>
        </w:trPr>
        <w:tc>
          <w:tcPr>
            <w:tcW w:w="7675" w:type="dxa"/>
            <w:shd w:val="clear" w:color="auto" w:fill="auto"/>
            <w:vAlign w:val="center"/>
          </w:tcPr>
          <w:p w14:paraId="1D7D1251" w14:textId="77777777" w:rsidR="00F65971" w:rsidRDefault="00F65971" w:rsidP="00DD3E09">
            <w:pPr>
              <w:ind w:firstLine="422"/>
              <w:rPr>
                <w:b/>
                <w:sz w:val="21"/>
                <w:szCs w:val="21"/>
              </w:rPr>
            </w:pPr>
            <w:r>
              <w:rPr>
                <w:b/>
                <w:sz w:val="21"/>
                <w:szCs w:val="21"/>
              </w:rPr>
              <w:t>输出：</w:t>
            </w:r>
            <w:r>
              <w:rPr>
                <w:sz w:val="21"/>
                <w:szCs w:val="21"/>
              </w:rPr>
              <w:t>所有</w:t>
            </w:r>
            <w:r>
              <w:rPr>
                <w:sz w:val="21"/>
                <w:szCs w:val="21"/>
              </w:rPr>
              <w:t>AP</w:t>
            </w:r>
            <w:r>
              <w:rPr>
                <w:sz w:val="21"/>
                <w:szCs w:val="21"/>
              </w:rPr>
              <w:t>均可能发生故障的累计数据样本；</w:t>
            </w:r>
            <w:r>
              <w:rPr>
                <w:sz w:val="21"/>
                <w:szCs w:val="21"/>
              </w:rPr>
              <w:t xml:space="preserve"> </w:t>
            </w:r>
          </w:p>
        </w:tc>
      </w:tr>
      <w:tr w:rsidR="00F65971" w14:paraId="172523F0" w14:textId="77777777" w:rsidTr="00BE14F2">
        <w:trPr>
          <w:trHeight w:val="382"/>
          <w:jc w:val="center"/>
        </w:trPr>
        <w:tc>
          <w:tcPr>
            <w:tcW w:w="7675" w:type="dxa"/>
            <w:shd w:val="clear" w:color="auto" w:fill="auto"/>
            <w:vAlign w:val="center"/>
          </w:tcPr>
          <w:p w14:paraId="0E98CE0B" w14:textId="77777777" w:rsidR="00F65971" w:rsidRDefault="00F65971" w:rsidP="00DD3E09">
            <w:pPr>
              <w:ind w:firstLine="422"/>
              <w:rPr>
                <w:b/>
                <w:sz w:val="21"/>
                <w:szCs w:val="21"/>
              </w:rPr>
            </w:pPr>
            <w:r>
              <w:rPr>
                <w:b/>
                <w:sz w:val="21"/>
                <w:szCs w:val="21"/>
              </w:rPr>
              <w:t>开始：</w:t>
            </w:r>
          </w:p>
        </w:tc>
      </w:tr>
      <w:tr w:rsidR="00F65971" w14:paraId="67FE74B7" w14:textId="77777777" w:rsidTr="00BE14F2">
        <w:trPr>
          <w:trHeight w:val="50"/>
          <w:jc w:val="center"/>
        </w:trPr>
        <w:tc>
          <w:tcPr>
            <w:tcW w:w="7675" w:type="dxa"/>
            <w:shd w:val="clear" w:color="auto" w:fill="auto"/>
            <w:vAlign w:val="center"/>
          </w:tcPr>
          <w:p w14:paraId="06E05A8D" w14:textId="77777777" w:rsidR="00F65971" w:rsidRDefault="00F65971" w:rsidP="002235B4">
            <w:pPr>
              <w:ind w:firstLine="420"/>
              <w:rPr>
                <w:sz w:val="21"/>
                <w:szCs w:val="21"/>
              </w:rPr>
            </w:pPr>
            <w:r>
              <w:rPr>
                <w:sz w:val="21"/>
                <w:szCs w:val="21"/>
              </w:rPr>
              <w:t xml:space="preserve">1. </w:t>
            </w:r>
            <w:r>
              <w:rPr>
                <w:sz w:val="21"/>
                <w:szCs w:val="21"/>
              </w:rPr>
              <w:t>将</w:t>
            </w:r>
            <w:r>
              <w:rPr>
                <w:sz w:val="21"/>
                <w:szCs w:val="21"/>
              </w:rPr>
              <w:t>RSSI</w:t>
            </w:r>
            <w:r>
              <w:rPr>
                <w:sz w:val="21"/>
                <w:szCs w:val="21"/>
              </w:rPr>
              <w:t>值为</w:t>
            </w:r>
            <w:r>
              <w:rPr>
                <w:sz w:val="21"/>
                <w:szCs w:val="21"/>
              </w:rPr>
              <w:t>+100</w:t>
            </w:r>
            <w:r>
              <w:rPr>
                <w:sz w:val="21"/>
                <w:szCs w:val="21"/>
              </w:rPr>
              <w:t>的数据替换成</w:t>
            </w:r>
            <w:r>
              <w:rPr>
                <w:sz w:val="21"/>
                <w:szCs w:val="21"/>
              </w:rPr>
              <w:t>-1</w:t>
            </w:r>
            <w:r w:rsidR="002235B4">
              <w:rPr>
                <w:rFonts w:hint="eastAsia"/>
                <w:sz w:val="21"/>
                <w:szCs w:val="21"/>
              </w:rPr>
              <w:t>1</w:t>
            </w:r>
            <w:r>
              <w:rPr>
                <w:sz w:val="21"/>
                <w:szCs w:val="21"/>
              </w:rPr>
              <w:t>0</w:t>
            </w:r>
            <w:r>
              <w:rPr>
                <w:sz w:val="21"/>
                <w:szCs w:val="21"/>
              </w:rPr>
              <w:t>；</w:t>
            </w:r>
          </w:p>
        </w:tc>
      </w:tr>
      <w:tr w:rsidR="00F65971" w14:paraId="30686347" w14:textId="77777777" w:rsidTr="00BE14F2">
        <w:trPr>
          <w:trHeight w:val="1314"/>
          <w:jc w:val="center"/>
        </w:trPr>
        <w:tc>
          <w:tcPr>
            <w:tcW w:w="7675" w:type="dxa"/>
            <w:shd w:val="clear" w:color="auto" w:fill="auto"/>
            <w:vAlign w:val="center"/>
          </w:tcPr>
          <w:p w14:paraId="27D071BD" w14:textId="77777777" w:rsidR="00F65971" w:rsidRDefault="002235B4" w:rsidP="00DD3E09">
            <w:pPr>
              <w:ind w:firstLine="420"/>
              <w:rPr>
                <w:b/>
                <w:sz w:val="21"/>
                <w:szCs w:val="21"/>
              </w:rPr>
            </w:pPr>
            <w:r>
              <w:rPr>
                <w:rFonts w:hint="eastAsia"/>
                <w:sz w:val="21"/>
                <w:szCs w:val="21"/>
              </w:rPr>
              <w:t>2</w:t>
            </w:r>
            <w:r w:rsidR="00F65971">
              <w:rPr>
                <w:sz w:val="21"/>
                <w:szCs w:val="21"/>
              </w:rPr>
              <w:t>.</w:t>
            </w:r>
            <w:r w:rsidR="00F65971">
              <w:rPr>
                <w:b/>
                <w:sz w:val="21"/>
                <w:szCs w:val="21"/>
              </w:rPr>
              <w:t xml:space="preserve"> </w:t>
            </w:r>
            <w:r w:rsidR="00F65971">
              <w:rPr>
                <w:sz w:val="21"/>
                <w:szCs w:val="21"/>
              </w:rPr>
              <w:t>循环迭代</w:t>
            </w:r>
            <w:r w:rsidR="00F65971">
              <w:rPr>
                <w:b/>
                <w:sz w:val="21"/>
                <w:szCs w:val="21"/>
              </w:rPr>
              <w:t xml:space="preserve"> (</w:t>
            </w:r>
            <m:oMath>
              <m:r>
                <w:rPr>
                  <w:rFonts w:ascii="Cambria Math" w:hAnsi="Cambria Math"/>
                  <w:sz w:val="21"/>
                  <w:szCs w:val="21"/>
                </w:rPr>
                <m:t>i≤N</m:t>
              </m:r>
            </m:oMath>
            <w:r w:rsidR="00F65971">
              <w:rPr>
                <w:b/>
                <w:sz w:val="21"/>
                <w:szCs w:val="21"/>
              </w:rPr>
              <w:t>)</w:t>
            </w:r>
          </w:p>
          <w:p w14:paraId="02A830A9" w14:textId="77777777" w:rsidR="00F65971" w:rsidRDefault="00F65971" w:rsidP="00DD3E09">
            <w:pPr>
              <w:ind w:firstLineChars="600" w:firstLine="1260"/>
              <w:rPr>
                <w:bCs/>
                <w:sz w:val="21"/>
                <w:szCs w:val="21"/>
              </w:rPr>
            </w:pPr>
            <m:oMath>
              <m:r>
                <w:rPr>
                  <w:rFonts w:ascii="Cambria Math" w:hAnsi="Cambria Math"/>
                  <w:sz w:val="21"/>
                  <w:szCs w:val="21"/>
                </w:rPr>
                <m:t>ind</m:t>
              </m:r>
            </m:oMath>
            <w:r>
              <w:rPr>
                <w:bCs/>
                <w:sz w:val="21"/>
                <w:szCs w:val="21"/>
              </w:rPr>
              <w:t xml:space="preserve"> = </w:t>
            </w:r>
            <w:r>
              <w:rPr>
                <w:bCs/>
                <w:sz w:val="21"/>
                <w:szCs w:val="21"/>
              </w:rPr>
              <w:t>第</w:t>
            </w:r>
            <m:oMath>
              <m:r>
                <w:rPr>
                  <w:rFonts w:ascii="Cambria Math" w:hAnsi="Cambria Math"/>
                  <w:sz w:val="21"/>
                  <w:szCs w:val="21"/>
                </w:rPr>
                <m:t>i</m:t>
              </m:r>
            </m:oMath>
            <w:r>
              <w:rPr>
                <w:bCs/>
                <w:sz w:val="21"/>
                <w:szCs w:val="21"/>
              </w:rPr>
              <w:t>条数据中</w:t>
            </w:r>
            <w:r>
              <w:rPr>
                <w:bCs/>
                <w:sz w:val="21"/>
                <w:szCs w:val="21"/>
              </w:rPr>
              <w:t>RSSI</w:t>
            </w:r>
            <w:r>
              <w:rPr>
                <w:bCs/>
                <w:sz w:val="21"/>
                <w:szCs w:val="21"/>
              </w:rPr>
              <w:t>值不等于</w:t>
            </w:r>
            <w:r>
              <w:rPr>
                <w:bCs/>
                <w:sz w:val="21"/>
                <w:szCs w:val="21"/>
              </w:rPr>
              <w:t>-1</w:t>
            </w:r>
            <w:r w:rsidR="002235B4">
              <w:rPr>
                <w:rFonts w:hint="eastAsia"/>
                <w:bCs/>
                <w:sz w:val="21"/>
                <w:szCs w:val="21"/>
              </w:rPr>
              <w:t>1</w:t>
            </w:r>
            <w:r>
              <w:rPr>
                <w:bCs/>
                <w:sz w:val="21"/>
                <w:szCs w:val="21"/>
              </w:rPr>
              <w:t>0</w:t>
            </w:r>
            <w:r>
              <w:rPr>
                <w:bCs/>
                <w:sz w:val="21"/>
                <w:szCs w:val="21"/>
              </w:rPr>
              <w:t>的</w:t>
            </w:r>
            <w:r>
              <w:rPr>
                <w:bCs/>
                <w:sz w:val="21"/>
                <w:szCs w:val="21"/>
              </w:rPr>
              <w:t>AP</w:t>
            </w:r>
            <w:r>
              <w:rPr>
                <w:bCs/>
                <w:sz w:val="21"/>
                <w:szCs w:val="21"/>
              </w:rPr>
              <w:t>的索引；</w:t>
            </w:r>
          </w:p>
          <w:p w14:paraId="095F8470" w14:textId="77777777" w:rsidR="00D307D8" w:rsidRDefault="002235B4" w:rsidP="00D307D8">
            <w:pPr>
              <w:ind w:firstLine="420"/>
              <w:rPr>
                <w:bCs/>
                <w:sz w:val="21"/>
                <w:szCs w:val="21"/>
              </w:rPr>
            </w:pPr>
            <w:r>
              <w:rPr>
                <w:rFonts w:hint="eastAsia"/>
                <w:bCs/>
                <w:sz w:val="21"/>
                <w:szCs w:val="21"/>
              </w:rPr>
              <w:t>3</w:t>
            </w:r>
            <w:r w:rsidR="00F65971">
              <w:rPr>
                <w:bCs/>
                <w:sz w:val="21"/>
                <w:szCs w:val="21"/>
              </w:rPr>
              <w:t xml:space="preserve">.      </w:t>
            </w:r>
            <w:r w:rsidR="00F65971">
              <w:rPr>
                <w:bCs/>
                <w:sz w:val="21"/>
                <w:szCs w:val="21"/>
              </w:rPr>
              <w:t>循环迭代（</w:t>
            </w:r>
            <m:oMath>
              <m:r>
                <w:rPr>
                  <w:rFonts w:ascii="Cambria Math" w:hAnsi="Cambria Math"/>
                  <w:sz w:val="21"/>
                  <w:szCs w:val="21"/>
                </w:rPr>
                <m:t>j</m:t>
              </m:r>
            </m:oMath>
            <w:r w:rsidR="00F65971">
              <w:rPr>
                <w:bCs/>
                <w:sz w:val="21"/>
                <w:szCs w:val="21"/>
              </w:rPr>
              <w:t xml:space="preserve"> in </w:t>
            </w:r>
            <m:oMath>
              <m:r>
                <w:rPr>
                  <w:rFonts w:ascii="Cambria Math" w:hAnsi="Cambria Math"/>
                  <w:sz w:val="21"/>
                  <w:szCs w:val="21"/>
                </w:rPr>
                <m:t>ind</m:t>
              </m:r>
            </m:oMath>
            <w:r w:rsidR="00F65971">
              <w:rPr>
                <w:bCs/>
                <w:sz w:val="21"/>
                <w:szCs w:val="21"/>
              </w:rPr>
              <w:t>）</w:t>
            </w:r>
          </w:p>
        </w:tc>
      </w:tr>
      <w:tr w:rsidR="00F65971" w14:paraId="601C96FA" w14:textId="77777777" w:rsidTr="00BE14F2">
        <w:trPr>
          <w:trHeight w:val="316"/>
          <w:jc w:val="center"/>
        </w:trPr>
        <w:tc>
          <w:tcPr>
            <w:tcW w:w="7675" w:type="dxa"/>
            <w:shd w:val="clear" w:color="auto" w:fill="auto"/>
            <w:vAlign w:val="center"/>
          </w:tcPr>
          <w:p w14:paraId="2FB57A2B" w14:textId="77777777" w:rsidR="00F65971" w:rsidRDefault="00F65971" w:rsidP="00DD3E09">
            <w:pPr>
              <w:adjustRightInd/>
              <w:snapToGrid/>
              <w:spacing w:line="240" w:lineRule="auto"/>
              <w:ind w:left="1129" w:firstLineChars="0" w:firstLine="0"/>
              <w:jc w:val="left"/>
              <w:rPr>
                <w:sz w:val="21"/>
                <w:szCs w:val="21"/>
              </w:rPr>
            </w:pPr>
            <w:r>
              <w:rPr>
                <w:sz w:val="21"/>
                <w:szCs w:val="21"/>
              </w:rPr>
              <w:t xml:space="preserve">      </w:t>
            </w:r>
            <m:oMath>
              <m:r>
                <w:rPr>
                  <w:rFonts w:ascii="Cambria Math" w:hAnsi="Cambria Math"/>
                  <w:sz w:val="21"/>
                  <w:szCs w:val="21"/>
                </w:rPr>
                <m:t>tmp</m:t>
              </m:r>
            </m:oMath>
            <w:r>
              <w:rPr>
                <w:sz w:val="21"/>
                <w:szCs w:val="21"/>
              </w:rPr>
              <w:t xml:space="preserve"> = </w:t>
            </w:r>
            <w:r>
              <w:rPr>
                <w:sz w:val="21"/>
                <w:szCs w:val="21"/>
              </w:rPr>
              <w:t>第</w:t>
            </w:r>
            <m:oMath>
              <m:r>
                <w:rPr>
                  <w:rFonts w:ascii="Cambria Math" w:hAnsi="Cambria Math"/>
                  <w:sz w:val="21"/>
                  <w:szCs w:val="21"/>
                </w:rPr>
                <m:t>i</m:t>
              </m:r>
            </m:oMath>
            <w:r>
              <w:rPr>
                <w:sz w:val="21"/>
                <w:szCs w:val="21"/>
              </w:rPr>
              <w:t>条数据，同时将</w:t>
            </w:r>
            <m:oMath>
              <m:r>
                <w:rPr>
                  <w:rFonts w:ascii="Cambria Math" w:hAnsi="Cambria Math"/>
                  <w:sz w:val="21"/>
                  <w:szCs w:val="21"/>
                </w:rPr>
                <m:t>tmp[ j ]</m:t>
              </m:r>
            </m:oMath>
            <w:r>
              <w:rPr>
                <w:sz w:val="21"/>
                <w:szCs w:val="21"/>
              </w:rPr>
              <w:t>赋值为</w:t>
            </w:r>
            <w:r>
              <w:rPr>
                <w:sz w:val="21"/>
                <w:szCs w:val="21"/>
              </w:rPr>
              <w:t>-110</w:t>
            </w:r>
            <w:r>
              <w:rPr>
                <w:sz w:val="21"/>
                <w:szCs w:val="21"/>
              </w:rPr>
              <w:t>；</w:t>
            </w:r>
          </w:p>
        </w:tc>
      </w:tr>
      <w:tr w:rsidR="00F65971" w14:paraId="04B7F56F" w14:textId="77777777" w:rsidTr="00BE14F2">
        <w:trPr>
          <w:trHeight w:val="765"/>
          <w:jc w:val="center"/>
        </w:trPr>
        <w:tc>
          <w:tcPr>
            <w:tcW w:w="7675" w:type="dxa"/>
            <w:shd w:val="clear" w:color="auto" w:fill="auto"/>
            <w:vAlign w:val="center"/>
          </w:tcPr>
          <w:p w14:paraId="43D8E4BA" w14:textId="77777777" w:rsidR="00F65971" w:rsidRDefault="002235B4" w:rsidP="00DD3E09">
            <w:pPr>
              <w:ind w:firstLine="420"/>
              <w:rPr>
                <w:sz w:val="21"/>
                <w:szCs w:val="21"/>
              </w:rPr>
            </w:pPr>
            <w:r>
              <w:rPr>
                <w:rFonts w:hint="eastAsia"/>
                <w:sz w:val="21"/>
                <w:szCs w:val="21"/>
              </w:rPr>
              <w:t>4</w:t>
            </w:r>
            <w:r w:rsidR="00F65971">
              <w:rPr>
                <w:sz w:val="21"/>
                <w:szCs w:val="21"/>
              </w:rPr>
              <w:t xml:space="preserve">.           </w:t>
            </w:r>
            <m:oMath>
              <m:r>
                <w:rPr>
                  <w:rFonts w:ascii="Cambria Math" w:hAnsi="Cambria Math"/>
                  <w:sz w:val="21"/>
                  <w:szCs w:val="21"/>
                </w:rPr>
                <m:t>tmp</m:t>
              </m:r>
            </m:oMath>
            <w:r w:rsidR="00F65971">
              <w:rPr>
                <w:sz w:val="21"/>
                <w:szCs w:val="21"/>
              </w:rPr>
              <w:t>→</w:t>
            </w:r>
            <w:r w:rsidR="00F65971">
              <w:rPr>
                <w:sz w:val="21"/>
                <w:szCs w:val="21"/>
              </w:rPr>
              <w:t>故障数据样本</w:t>
            </w:r>
          </w:p>
          <w:p w14:paraId="72CB84F1" w14:textId="77777777" w:rsidR="00F65971" w:rsidRDefault="00F65971" w:rsidP="00DD3E09">
            <w:pPr>
              <w:ind w:firstLine="420"/>
              <w:rPr>
                <w:sz w:val="21"/>
                <w:szCs w:val="21"/>
              </w:rPr>
            </w:pPr>
            <w:r>
              <w:rPr>
                <w:sz w:val="21"/>
                <w:szCs w:val="21"/>
              </w:rPr>
              <w:t xml:space="preserve">             </w:t>
            </w:r>
            <m:oMath>
              <m:r>
                <w:rPr>
                  <w:rFonts w:ascii="Cambria Math" w:hAnsi="Cambria Math"/>
                  <w:sz w:val="21"/>
                  <w:szCs w:val="21"/>
                </w:rPr>
                <m:t>j</m:t>
              </m:r>
            </m:oMath>
            <w:r>
              <w:rPr>
                <w:sz w:val="21"/>
                <w:szCs w:val="21"/>
              </w:rPr>
              <w:t>→</w:t>
            </w:r>
            <w:r>
              <w:rPr>
                <w:sz w:val="21"/>
                <w:szCs w:val="21"/>
              </w:rPr>
              <w:t>故障</w:t>
            </w:r>
            <w:r>
              <w:rPr>
                <w:sz w:val="21"/>
                <w:szCs w:val="21"/>
              </w:rPr>
              <w:t>AP</w:t>
            </w:r>
            <w:r>
              <w:rPr>
                <w:sz w:val="21"/>
                <w:szCs w:val="21"/>
              </w:rPr>
              <w:t>标签</w:t>
            </w:r>
          </w:p>
        </w:tc>
      </w:tr>
      <w:tr w:rsidR="00F65971" w14:paraId="1F7F7F9C" w14:textId="77777777" w:rsidTr="00BE14F2">
        <w:trPr>
          <w:trHeight w:val="372"/>
          <w:jc w:val="center"/>
        </w:trPr>
        <w:tc>
          <w:tcPr>
            <w:tcW w:w="7675" w:type="dxa"/>
            <w:tcBorders>
              <w:bottom w:val="single" w:sz="12" w:space="0" w:color="auto"/>
            </w:tcBorders>
            <w:shd w:val="clear" w:color="auto" w:fill="auto"/>
            <w:vAlign w:val="center"/>
          </w:tcPr>
          <w:p w14:paraId="204F5BBF" w14:textId="77777777" w:rsidR="00F65971" w:rsidRDefault="00F65971" w:rsidP="00DD3E09">
            <w:pPr>
              <w:ind w:firstLine="422"/>
              <w:rPr>
                <w:rFonts w:ascii="宋体" w:hAnsi="宋体"/>
                <w:b/>
                <w:sz w:val="21"/>
                <w:szCs w:val="21"/>
              </w:rPr>
            </w:pPr>
            <w:r>
              <w:rPr>
                <w:rFonts w:ascii="宋体" w:hAnsi="宋体" w:hint="eastAsia"/>
                <w:b/>
                <w:sz w:val="21"/>
                <w:szCs w:val="21"/>
              </w:rPr>
              <w:t>结束</w:t>
            </w:r>
          </w:p>
        </w:tc>
      </w:tr>
    </w:tbl>
    <w:p w14:paraId="7513D488" w14:textId="3A122950" w:rsidR="00BE14F2" w:rsidRPr="00817906" w:rsidRDefault="00BE14F2" w:rsidP="00BE14F2">
      <w:pPr>
        <w:ind w:firstLineChars="0" w:firstLine="0"/>
        <w:rPr>
          <w:rFonts w:eastAsia="黑体"/>
          <w:szCs w:val="21"/>
        </w:rPr>
      </w:pPr>
      <w:bookmarkStart w:id="82" w:name="_Toc40095341"/>
    </w:p>
    <w:p w14:paraId="3673C1FB" w14:textId="5021D2E2" w:rsidR="00BE14F2" w:rsidRDefault="00BE14F2" w:rsidP="00BE14F2">
      <w:pPr>
        <w:spacing w:line="240" w:lineRule="auto"/>
        <w:ind w:firstLine="480"/>
        <w:jc w:val="center"/>
      </w:pPr>
      <w:r>
        <w:object w:dxaOrig="6761" w:dyaOrig="2639" w14:anchorId="3AF0798C">
          <v:shape id="_x0000_i1118" type="#_x0000_t75" style="width:281.15pt;height:118.3pt" o:ole="">
            <v:imagedata r:id="rId243" o:title="" cropbottom="-746f" cropright="4277f"/>
          </v:shape>
          <o:OLEObject Type="Embed" ProgID="Visio.Drawing.11" ShapeID="_x0000_i1118" DrawAspect="Content" ObjectID="_1653477698" r:id="rId244"/>
        </w:object>
      </w:r>
    </w:p>
    <w:p w14:paraId="11E59706" w14:textId="77777777" w:rsidR="00BE14F2" w:rsidRDefault="00BE14F2" w:rsidP="00BE14F2">
      <w:pPr>
        <w:ind w:firstLineChars="0" w:firstLine="0"/>
        <w:jc w:val="center"/>
        <w:rPr>
          <w:sz w:val="21"/>
          <w:szCs w:val="21"/>
        </w:rPr>
      </w:pPr>
      <w:r>
        <w:rPr>
          <w:rFonts w:hint="eastAsia"/>
          <w:sz w:val="21"/>
          <w:szCs w:val="21"/>
        </w:rPr>
        <w:t>图</w:t>
      </w:r>
      <w:r>
        <w:rPr>
          <w:rFonts w:hint="eastAsia"/>
          <w:sz w:val="21"/>
          <w:szCs w:val="21"/>
        </w:rPr>
        <w:t xml:space="preserve">5-1 </w:t>
      </w:r>
      <w:r>
        <w:rPr>
          <w:rFonts w:hint="eastAsia"/>
          <w:sz w:val="21"/>
          <w:szCs w:val="21"/>
        </w:rPr>
        <w:t>故障</w:t>
      </w:r>
      <w:r>
        <w:rPr>
          <w:rFonts w:hint="eastAsia"/>
          <w:sz w:val="21"/>
          <w:szCs w:val="21"/>
        </w:rPr>
        <w:t>AP</w:t>
      </w:r>
      <w:r>
        <w:rPr>
          <w:rFonts w:hint="eastAsia"/>
          <w:sz w:val="21"/>
          <w:szCs w:val="21"/>
        </w:rPr>
        <w:t>构造</w:t>
      </w:r>
    </w:p>
    <w:p w14:paraId="79D53C45" w14:textId="76E21192" w:rsidR="00BE14F2" w:rsidRPr="00BE14F2" w:rsidRDefault="00BE14F2" w:rsidP="00BE14F2">
      <w:pPr>
        <w:ind w:firstLineChars="0" w:firstLine="0"/>
        <w:jc w:val="center"/>
        <w:rPr>
          <w:sz w:val="21"/>
          <w:szCs w:val="21"/>
        </w:rPr>
      </w:pPr>
      <w:r>
        <w:rPr>
          <w:rFonts w:hint="eastAsia"/>
          <w:sz w:val="21"/>
          <w:szCs w:val="21"/>
        </w:rPr>
        <w:t>F</w:t>
      </w:r>
      <w:r>
        <w:rPr>
          <w:sz w:val="21"/>
          <w:szCs w:val="21"/>
        </w:rPr>
        <w:t>ig.5</w:t>
      </w:r>
      <w:r>
        <w:rPr>
          <w:rFonts w:hint="eastAsia"/>
          <w:sz w:val="21"/>
          <w:szCs w:val="21"/>
        </w:rPr>
        <w:t xml:space="preserve">-1 </w:t>
      </w:r>
      <w:r>
        <w:rPr>
          <w:sz w:val="21"/>
          <w:szCs w:val="21"/>
        </w:rPr>
        <w:t xml:space="preserve">Construction of fault </w:t>
      </w:r>
      <w:r>
        <w:rPr>
          <w:rFonts w:hint="eastAsia"/>
          <w:sz w:val="21"/>
          <w:szCs w:val="21"/>
        </w:rPr>
        <w:t>AP</w:t>
      </w:r>
    </w:p>
    <w:p w14:paraId="794F599D" w14:textId="61C8F2B4" w:rsidR="00894302" w:rsidRDefault="00894302" w:rsidP="00894302">
      <w:pPr>
        <w:spacing w:before="480" w:after="360" w:line="240" w:lineRule="auto"/>
        <w:ind w:firstLineChars="0" w:firstLine="0"/>
        <w:outlineLvl w:val="2"/>
        <w:rPr>
          <w:rFonts w:eastAsia="黑体"/>
          <w:sz w:val="30"/>
        </w:rPr>
      </w:pPr>
      <w:r>
        <w:rPr>
          <w:rFonts w:eastAsia="黑体" w:hint="eastAsia"/>
          <w:sz w:val="30"/>
        </w:rPr>
        <w:t>5.2</w:t>
      </w:r>
      <w:r>
        <w:rPr>
          <w:rFonts w:eastAsia="黑体"/>
          <w:sz w:val="30"/>
        </w:rPr>
        <w:t>.</w:t>
      </w:r>
      <w:r>
        <w:rPr>
          <w:rFonts w:eastAsia="黑体" w:hint="eastAsia"/>
          <w:sz w:val="30"/>
        </w:rPr>
        <w:t>2</w:t>
      </w:r>
      <w:r>
        <w:rPr>
          <w:rFonts w:eastAsia="黑体"/>
          <w:sz w:val="30"/>
        </w:rPr>
        <w:t xml:space="preserve">  </w:t>
      </w:r>
      <w:r>
        <w:rPr>
          <w:rFonts w:eastAsia="黑体" w:hint="eastAsia"/>
          <w:sz w:val="28"/>
          <w:szCs w:val="22"/>
        </w:rPr>
        <w:t>基</w:t>
      </w:r>
      <w:r w:rsidR="006D720E">
        <w:rPr>
          <w:rFonts w:eastAsia="黑体" w:hint="eastAsia"/>
          <w:sz w:val="28"/>
          <w:szCs w:val="22"/>
        </w:rPr>
        <w:t>于</w:t>
      </w:r>
      <w:r>
        <w:rPr>
          <w:rFonts w:eastAsia="黑体" w:hint="eastAsia"/>
          <w:sz w:val="28"/>
          <w:szCs w:val="22"/>
        </w:rPr>
        <w:t>时间序列的故障</w:t>
      </w:r>
      <w:r w:rsidR="00DD4650">
        <w:rPr>
          <w:rFonts w:eastAsia="黑体" w:hint="eastAsia"/>
          <w:sz w:val="28"/>
          <w:szCs w:val="22"/>
        </w:rPr>
        <w:t>AP</w:t>
      </w:r>
      <w:r w:rsidR="00DD4650">
        <w:rPr>
          <w:rFonts w:eastAsia="黑体" w:hint="eastAsia"/>
          <w:sz w:val="28"/>
          <w:szCs w:val="22"/>
        </w:rPr>
        <w:t>数据构建</w:t>
      </w:r>
      <w:bookmarkEnd w:id="82"/>
    </w:p>
    <w:p w14:paraId="30751CF9" w14:textId="1A7332A2" w:rsidR="00BE14F2" w:rsidRPr="00BE14F2" w:rsidRDefault="00894302" w:rsidP="00B14539">
      <w:pPr>
        <w:ind w:firstLine="480"/>
      </w:pPr>
      <w:r>
        <w:rPr>
          <w:rFonts w:hint="eastAsia"/>
          <w:lang w:bidi="ar"/>
        </w:rPr>
        <w:t>为了定位实验中可以应用</w:t>
      </w:r>
      <w:r>
        <w:rPr>
          <w:rFonts w:hint="eastAsia"/>
          <w:lang w:bidi="ar"/>
        </w:rPr>
        <w:t>1D-ResNet</w:t>
      </w:r>
      <w:r>
        <w:rPr>
          <w:rFonts w:hint="eastAsia"/>
          <w:lang w:bidi="ar"/>
        </w:rPr>
        <w:t>模型，因此首先将</w:t>
      </w:r>
      <w:r w:rsidR="0091228F">
        <w:rPr>
          <w:rFonts w:hint="eastAsia"/>
          <w:lang w:bidi="ar"/>
        </w:rPr>
        <w:t>数据</w:t>
      </w:r>
      <w:r>
        <w:rPr>
          <w:rFonts w:hint="eastAsia"/>
          <w:lang w:bidi="ar"/>
        </w:rPr>
        <w:t>处理成</w:t>
      </w:r>
      <w:r>
        <w:rPr>
          <w:rFonts w:hint="eastAsia"/>
          <w:lang w:bidi="ar"/>
        </w:rPr>
        <w:t>4.2</w:t>
      </w:r>
      <w:r>
        <w:rPr>
          <w:rFonts w:hint="eastAsia"/>
          <w:lang w:bidi="ar"/>
        </w:rPr>
        <w:t>节中的</w:t>
      </w:r>
      <w:r>
        <w:rPr>
          <w:rFonts w:hint="eastAsia"/>
          <w:lang w:bidi="ar"/>
        </w:rPr>
        <w:t>RSSI</w:t>
      </w:r>
      <w:r>
        <w:rPr>
          <w:rFonts w:hint="eastAsia"/>
          <w:lang w:bidi="ar"/>
        </w:rPr>
        <w:t>时间序列。</w:t>
      </w:r>
      <w:r>
        <w:rPr>
          <w:rFonts w:hint="eastAsia"/>
        </w:rPr>
        <w:t>520</w:t>
      </w:r>
      <w:r>
        <w:t xml:space="preserve"> ×</w:t>
      </w:r>
      <w:r>
        <w:rPr>
          <w:rFonts w:hint="eastAsia"/>
        </w:rPr>
        <w:t>1</w:t>
      </w:r>
      <w:r>
        <w:t xml:space="preserve"> × </w:t>
      </w:r>
      <w:r>
        <w:rPr>
          <w:rFonts w:hint="eastAsia"/>
        </w:rPr>
        <w:t>10</w:t>
      </w:r>
      <w:r>
        <w:rPr>
          <w:rFonts w:hint="eastAsia"/>
        </w:rPr>
        <w:t>的数据在构造故障数据时，会遍历</w:t>
      </w:r>
      <w:r>
        <w:rPr>
          <w:rFonts w:hint="eastAsia"/>
        </w:rPr>
        <w:t>520</w:t>
      </w:r>
      <w:r>
        <w:rPr>
          <w:rFonts w:hint="eastAsia"/>
        </w:rPr>
        <w:t>个通道中非</w:t>
      </w:r>
      <w:r w:rsidR="00B14539">
        <w:rPr>
          <w:rFonts w:hint="eastAsia"/>
        </w:rPr>
        <w:t>-</w:t>
      </w:r>
      <w:r>
        <w:rPr>
          <w:rFonts w:hint="eastAsia"/>
        </w:rPr>
        <w:t>110</w:t>
      </w:r>
      <w:r>
        <w:rPr>
          <w:rFonts w:hint="eastAsia"/>
        </w:rPr>
        <w:t>的通道</w:t>
      </w:r>
      <w:r w:rsidR="00A946F5">
        <w:rPr>
          <w:rFonts w:hint="eastAsia"/>
        </w:rPr>
        <w:t>。</w:t>
      </w:r>
      <w:r>
        <w:rPr>
          <w:rFonts w:hint="eastAsia"/>
        </w:rPr>
        <w:t>进行</w:t>
      </w:r>
      <w:r>
        <w:rPr>
          <w:rFonts w:hint="eastAsia"/>
        </w:rPr>
        <w:t>-110</w:t>
      </w:r>
      <w:r>
        <w:rPr>
          <w:rFonts w:hint="eastAsia"/>
        </w:rPr>
        <w:t>替换时，会将一整个通道的数值均替换成</w:t>
      </w:r>
      <w:r>
        <w:rPr>
          <w:rFonts w:hint="eastAsia"/>
        </w:rPr>
        <w:t>-110</w:t>
      </w:r>
      <w:r>
        <w:rPr>
          <w:rFonts w:hint="eastAsia"/>
        </w:rPr>
        <w:t>，故障</w:t>
      </w:r>
      <w:r>
        <w:rPr>
          <w:rFonts w:hint="eastAsia"/>
        </w:rPr>
        <w:t>AP</w:t>
      </w:r>
      <w:r>
        <w:rPr>
          <w:rFonts w:hint="eastAsia"/>
        </w:rPr>
        <w:t>的标签即为通道索引值。</w:t>
      </w:r>
      <w:r w:rsidR="00BE14F2">
        <w:rPr>
          <w:rFonts w:hint="eastAsia"/>
          <w:lang w:bidi="ar"/>
        </w:rPr>
        <w:t>表</w:t>
      </w:r>
      <w:r w:rsidR="00BE14F2">
        <w:rPr>
          <w:rFonts w:hint="eastAsia"/>
          <w:lang w:bidi="ar"/>
        </w:rPr>
        <w:t>5-2</w:t>
      </w:r>
      <w:r w:rsidR="00BE14F2">
        <w:rPr>
          <w:rFonts w:hint="eastAsia"/>
          <w:lang w:bidi="ar"/>
        </w:rPr>
        <w:t>为故障数据构造的处理过程。</w:t>
      </w:r>
      <w:r w:rsidR="00DD4650">
        <w:rPr>
          <w:rFonts w:hint="eastAsia"/>
        </w:rPr>
        <w:t>故障构造操作如图</w:t>
      </w:r>
      <w:r w:rsidR="00DD4650">
        <w:rPr>
          <w:rFonts w:hint="eastAsia"/>
        </w:rPr>
        <w:t>5-2</w:t>
      </w:r>
      <w:r w:rsidR="00DD4650">
        <w:rPr>
          <w:rFonts w:hint="eastAsia"/>
        </w:rPr>
        <w:t>所示</w:t>
      </w:r>
      <w:r w:rsidR="006465DD">
        <w:rPr>
          <w:rFonts w:hint="eastAsia"/>
        </w:rPr>
        <w:t>。</w:t>
      </w:r>
      <w:r w:rsidR="00DD4650">
        <w:rPr>
          <w:rFonts w:hint="eastAsia"/>
        </w:rPr>
        <w:t>其中虚线框中为选定的故障</w:t>
      </w:r>
      <w:r w:rsidR="00DD4650">
        <w:rPr>
          <w:rFonts w:hint="eastAsia"/>
        </w:rPr>
        <w:t>AP</w:t>
      </w:r>
      <w:r w:rsidR="00DD4650">
        <w:rPr>
          <w:rFonts w:hint="eastAsia"/>
        </w:rPr>
        <w:t>对应数据，经过故障构造后，变为白色图示，代表未接收到该</w:t>
      </w:r>
      <w:r w:rsidR="00DD4650">
        <w:rPr>
          <w:rFonts w:hint="eastAsia"/>
        </w:rPr>
        <w:t>AP</w:t>
      </w:r>
      <w:r w:rsidR="00DD4650">
        <w:rPr>
          <w:rFonts w:hint="eastAsia"/>
        </w:rPr>
        <w:t>的信息</w:t>
      </w:r>
      <w:r w:rsidR="0091228F">
        <w:rPr>
          <w:rFonts w:hint="eastAsia"/>
        </w:rPr>
        <w:t>，同时位置标签中加入</w:t>
      </w:r>
      <w:r w:rsidR="0091228F" w:rsidRPr="00F035D8">
        <w:rPr>
          <w:position w:val="-12"/>
        </w:rPr>
        <w:object w:dxaOrig="420" w:dyaOrig="360" w14:anchorId="1A68B27C">
          <v:shape id="_x0000_i1119" type="#_x0000_t75" style="width:21pt;height:18pt" o:ole="">
            <v:imagedata r:id="rId245" o:title=""/>
          </v:shape>
          <o:OLEObject Type="Embed" ProgID="Equation.DSMT4" ShapeID="_x0000_i1119" DrawAspect="Content" ObjectID="_1653477699" r:id="rId246"/>
        </w:object>
      </w:r>
      <w:r w:rsidR="0091228F">
        <w:rPr>
          <w:rFonts w:hint="eastAsia"/>
        </w:rPr>
        <w:t>的索引</w:t>
      </w:r>
      <w:r w:rsidR="0091228F">
        <w:rPr>
          <w:rFonts w:hint="eastAsia"/>
        </w:rPr>
        <w:t>0</w:t>
      </w:r>
      <w:r w:rsidR="0091228F">
        <w:rPr>
          <w:rFonts w:hint="eastAsia"/>
        </w:rPr>
        <w:t>。</w:t>
      </w:r>
      <w:r w:rsidR="00DD4650">
        <w:rPr>
          <w:rFonts w:hint="eastAsia"/>
          <w:lang w:bidi="ar"/>
        </w:rPr>
        <w:t>经过故障构造后共</w:t>
      </w:r>
      <w:r w:rsidR="00DD4650">
        <w:rPr>
          <w:rFonts w:hint="eastAsia"/>
          <w:lang w:bidi="ar"/>
        </w:rPr>
        <w:t>42</w:t>
      </w:r>
      <w:r w:rsidR="00DD4650">
        <w:rPr>
          <w:lang w:bidi="ar"/>
        </w:rPr>
        <w:t>,</w:t>
      </w:r>
      <w:r w:rsidR="00DD4650">
        <w:rPr>
          <w:rFonts w:hint="eastAsia"/>
          <w:lang w:bidi="ar"/>
        </w:rPr>
        <w:t>369</w:t>
      </w:r>
      <w:r w:rsidR="00DD4650">
        <w:rPr>
          <w:rFonts w:hint="eastAsia"/>
          <w:lang w:bidi="ar"/>
        </w:rPr>
        <w:t>条指纹数据。</w:t>
      </w:r>
      <w:r w:rsidR="006465DD">
        <w:rPr>
          <w:rFonts w:hint="eastAsia"/>
          <w:lang w:bidi="ar"/>
        </w:rPr>
        <w:t>故障</w:t>
      </w:r>
      <w:r w:rsidR="006465DD">
        <w:rPr>
          <w:rFonts w:hint="eastAsia"/>
          <w:lang w:bidi="ar"/>
        </w:rPr>
        <w:t>AP</w:t>
      </w:r>
      <w:r w:rsidR="006465DD">
        <w:rPr>
          <w:rFonts w:hint="eastAsia"/>
          <w:lang w:bidi="ar"/>
        </w:rPr>
        <w:t>的种类为</w:t>
      </w:r>
      <w:r w:rsidR="006465DD">
        <w:rPr>
          <w:rFonts w:hint="eastAsia"/>
          <w:lang w:bidi="ar"/>
        </w:rPr>
        <w:t>520</w:t>
      </w:r>
      <w:r w:rsidR="006465DD">
        <w:rPr>
          <w:rFonts w:hint="eastAsia"/>
          <w:lang w:bidi="ar"/>
        </w:rPr>
        <w:t>类，标签范围为</w:t>
      </w:r>
      <w:r w:rsidR="006465DD">
        <w:rPr>
          <w:rFonts w:hint="eastAsia"/>
          <w:lang w:bidi="ar"/>
        </w:rPr>
        <w:t>0~519</w:t>
      </w:r>
      <w:r w:rsidR="006465DD">
        <w:rPr>
          <w:rFonts w:hint="eastAsia"/>
          <w:lang w:bidi="ar"/>
        </w:rPr>
        <w:t>。</w:t>
      </w:r>
      <w:r w:rsidR="00BA0BD9">
        <w:rPr>
          <w:rFonts w:hint="eastAsia"/>
          <w:lang w:bidi="ar"/>
        </w:rPr>
        <w:t>在后续的故障</w:t>
      </w:r>
      <w:r w:rsidR="00BA0BD9">
        <w:rPr>
          <w:lang w:bidi="ar"/>
        </w:rPr>
        <w:t>AP</w:t>
      </w:r>
      <w:r w:rsidR="00BA0BD9">
        <w:rPr>
          <w:rFonts w:hint="eastAsia"/>
          <w:lang w:bidi="ar"/>
        </w:rPr>
        <w:t>检测实验中，将</w:t>
      </w:r>
      <w:r w:rsidR="006465DD">
        <w:rPr>
          <w:rFonts w:hint="eastAsia"/>
          <w:lang w:bidi="ar"/>
        </w:rPr>
        <w:t>无缺失的</w:t>
      </w:r>
      <w:r w:rsidR="00BA0BD9">
        <w:rPr>
          <w:rFonts w:hint="eastAsia"/>
          <w:lang w:bidi="ar"/>
        </w:rPr>
        <w:t>数据及</w:t>
      </w:r>
      <w:r w:rsidR="006465DD">
        <w:rPr>
          <w:rFonts w:hint="eastAsia"/>
          <w:lang w:bidi="ar"/>
        </w:rPr>
        <w:t>存在</w:t>
      </w:r>
      <w:r w:rsidR="006465DD">
        <w:rPr>
          <w:rFonts w:hint="eastAsia"/>
          <w:lang w:bidi="ar"/>
        </w:rPr>
        <w:t>AP</w:t>
      </w:r>
      <w:r w:rsidR="006465DD">
        <w:rPr>
          <w:rFonts w:hint="eastAsia"/>
          <w:lang w:bidi="ar"/>
        </w:rPr>
        <w:t>缺失的数据</w:t>
      </w:r>
      <w:r w:rsidR="00BA0BD9">
        <w:rPr>
          <w:rFonts w:hint="eastAsia"/>
          <w:lang w:bidi="ar"/>
        </w:rPr>
        <w:t>同时作为模型输入，</w:t>
      </w:r>
      <w:r w:rsidR="006465DD">
        <w:rPr>
          <w:rFonts w:hint="eastAsia"/>
          <w:lang w:bidi="ar"/>
        </w:rPr>
        <w:t>无缺失数据</w:t>
      </w:r>
      <w:r w:rsidR="00BA0BD9">
        <w:rPr>
          <w:rFonts w:hint="eastAsia"/>
          <w:lang w:bidi="ar"/>
        </w:rPr>
        <w:t>的标签均设为</w:t>
      </w:r>
      <w:r w:rsidR="00D307D8">
        <w:rPr>
          <w:rFonts w:hint="eastAsia"/>
          <w:lang w:bidi="ar"/>
        </w:rPr>
        <w:t>52</w:t>
      </w:r>
      <w:r w:rsidR="006465DD">
        <w:rPr>
          <w:rFonts w:hint="eastAsia"/>
          <w:lang w:bidi="ar"/>
        </w:rPr>
        <w:t>0</w:t>
      </w:r>
      <w:r w:rsidR="00DC1907">
        <w:rPr>
          <w:rFonts w:hint="eastAsia"/>
          <w:lang w:bidi="ar"/>
        </w:rPr>
        <w:t>。</w:t>
      </w:r>
    </w:p>
    <w:p w14:paraId="09F390F3" w14:textId="77777777" w:rsidR="00F65971" w:rsidRDefault="00F65971" w:rsidP="00F65971">
      <w:pPr>
        <w:ind w:firstLineChars="0" w:firstLine="0"/>
        <w:jc w:val="center"/>
        <w:rPr>
          <w:sz w:val="21"/>
          <w:szCs w:val="21"/>
        </w:rPr>
      </w:pPr>
      <w:r>
        <w:rPr>
          <w:rFonts w:hint="eastAsia"/>
          <w:sz w:val="21"/>
          <w:szCs w:val="21"/>
        </w:rPr>
        <w:t>表</w:t>
      </w:r>
      <w:r>
        <w:rPr>
          <w:sz w:val="21"/>
          <w:szCs w:val="21"/>
        </w:rPr>
        <w:t>5</w:t>
      </w:r>
      <w:r>
        <w:rPr>
          <w:rFonts w:hint="eastAsia"/>
          <w:sz w:val="21"/>
          <w:szCs w:val="21"/>
        </w:rPr>
        <w:t xml:space="preserve">-2 </w:t>
      </w:r>
      <w:r>
        <w:rPr>
          <w:rFonts w:hint="eastAsia"/>
          <w:sz w:val="21"/>
          <w:szCs w:val="21"/>
        </w:rPr>
        <w:t>故障</w:t>
      </w:r>
      <w:r>
        <w:rPr>
          <w:rFonts w:hint="eastAsia"/>
          <w:sz w:val="21"/>
          <w:szCs w:val="21"/>
        </w:rPr>
        <w:t>AP</w:t>
      </w:r>
      <w:r>
        <w:rPr>
          <w:rFonts w:hint="eastAsia"/>
          <w:sz w:val="21"/>
          <w:szCs w:val="21"/>
        </w:rPr>
        <w:t>的数据处理过程</w:t>
      </w:r>
    </w:p>
    <w:p w14:paraId="600C8355" w14:textId="77777777" w:rsidR="00F65971" w:rsidRDefault="00F65971" w:rsidP="00F65971">
      <w:pPr>
        <w:ind w:firstLineChars="0" w:firstLine="0"/>
        <w:jc w:val="center"/>
        <w:rPr>
          <w:sz w:val="21"/>
          <w:szCs w:val="21"/>
        </w:rPr>
      </w:pPr>
      <w:r>
        <w:rPr>
          <w:rFonts w:hint="eastAsia"/>
          <w:sz w:val="21"/>
          <w:szCs w:val="21"/>
        </w:rPr>
        <w:t xml:space="preserve">Table </w:t>
      </w:r>
      <w:r>
        <w:rPr>
          <w:sz w:val="21"/>
          <w:szCs w:val="21"/>
        </w:rPr>
        <w:t>5</w:t>
      </w:r>
      <w:r>
        <w:rPr>
          <w:rFonts w:hint="eastAsia"/>
          <w:sz w:val="21"/>
          <w:szCs w:val="21"/>
        </w:rPr>
        <w:t xml:space="preserve">-2 </w:t>
      </w:r>
      <w:r>
        <w:rPr>
          <w:sz w:val="21"/>
          <w:szCs w:val="21"/>
        </w:rPr>
        <w:t>Data processing of faulty AP</w:t>
      </w:r>
    </w:p>
    <w:tbl>
      <w:tblPr>
        <w:tblW w:w="8030" w:type="dxa"/>
        <w:jc w:val="center"/>
        <w:tblBorders>
          <w:top w:val="single" w:sz="4" w:space="0" w:color="auto"/>
          <w:bottom w:val="single" w:sz="4" w:space="0" w:color="auto"/>
        </w:tblBorders>
        <w:tblLayout w:type="fixed"/>
        <w:tblLook w:val="04A0" w:firstRow="1" w:lastRow="0" w:firstColumn="1" w:lastColumn="0" w:noHBand="0" w:noVBand="1"/>
      </w:tblPr>
      <w:tblGrid>
        <w:gridCol w:w="8030"/>
      </w:tblGrid>
      <w:tr w:rsidR="00F65971" w14:paraId="23D456EC" w14:textId="77777777" w:rsidTr="00BE14F2">
        <w:trPr>
          <w:trHeight w:val="281"/>
          <w:jc w:val="center"/>
        </w:trPr>
        <w:tc>
          <w:tcPr>
            <w:tcW w:w="8030" w:type="dxa"/>
            <w:tcBorders>
              <w:top w:val="single" w:sz="12" w:space="0" w:color="auto"/>
              <w:bottom w:val="single" w:sz="6" w:space="0" w:color="auto"/>
            </w:tcBorders>
            <w:shd w:val="clear" w:color="auto" w:fill="auto"/>
            <w:vAlign w:val="center"/>
          </w:tcPr>
          <w:p w14:paraId="5B17318A" w14:textId="77777777" w:rsidR="00F65971" w:rsidRDefault="00F65971" w:rsidP="00DD3E09">
            <w:pPr>
              <w:ind w:firstLine="422"/>
              <w:rPr>
                <w:rFonts w:ascii="宋体" w:hAnsi="宋体"/>
                <w:b/>
                <w:sz w:val="21"/>
                <w:szCs w:val="21"/>
              </w:rPr>
            </w:pPr>
            <w:r>
              <w:rPr>
                <w:rFonts w:ascii="宋体" w:hAnsi="宋体" w:hint="eastAsia"/>
                <w:b/>
                <w:sz w:val="21"/>
                <w:szCs w:val="21"/>
              </w:rPr>
              <w:t>算法</w:t>
            </w:r>
            <w:r>
              <w:rPr>
                <w:rFonts w:ascii="宋体" w:hAnsi="宋体"/>
                <w:b/>
                <w:sz w:val="21"/>
                <w:szCs w:val="21"/>
              </w:rPr>
              <w:t xml:space="preserve">: </w:t>
            </w:r>
            <w:r>
              <w:rPr>
                <w:rFonts w:ascii="宋体" w:hAnsi="宋体" w:hint="eastAsia"/>
                <w:b/>
                <w:sz w:val="21"/>
                <w:szCs w:val="21"/>
              </w:rPr>
              <w:t>故障AP的</w:t>
            </w:r>
            <w:r w:rsidR="00A946F5">
              <w:rPr>
                <w:rFonts w:ascii="宋体" w:hAnsi="宋体" w:hint="eastAsia"/>
                <w:b/>
                <w:sz w:val="21"/>
                <w:szCs w:val="21"/>
              </w:rPr>
              <w:t>缺失</w:t>
            </w:r>
            <w:r>
              <w:rPr>
                <w:rFonts w:ascii="宋体" w:hAnsi="宋体" w:hint="eastAsia"/>
                <w:b/>
                <w:sz w:val="21"/>
                <w:szCs w:val="21"/>
              </w:rPr>
              <w:t>数据</w:t>
            </w:r>
            <w:r w:rsidR="00A946F5">
              <w:rPr>
                <w:rFonts w:ascii="宋体" w:hAnsi="宋体" w:hint="eastAsia"/>
                <w:b/>
                <w:sz w:val="21"/>
                <w:szCs w:val="21"/>
              </w:rPr>
              <w:t>集</w:t>
            </w:r>
            <w:r>
              <w:rPr>
                <w:rFonts w:ascii="宋体" w:hAnsi="宋体" w:hint="eastAsia"/>
                <w:b/>
                <w:sz w:val="21"/>
                <w:szCs w:val="21"/>
              </w:rPr>
              <w:t xml:space="preserve">构造 </w:t>
            </w:r>
          </w:p>
        </w:tc>
      </w:tr>
      <w:tr w:rsidR="00F65971" w14:paraId="3034DA89" w14:textId="77777777" w:rsidTr="00BE14F2">
        <w:trPr>
          <w:trHeight w:val="281"/>
          <w:jc w:val="center"/>
        </w:trPr>
        <w:tc>
          <w:tcPr>
            <w:tcW w:w="8030" w:type="dxa"/>
            <w:tcBorders>
              <w:top w:val="single" w:sz="6" w:space="0" w:color="auto"/>
            </w:tcBorders>
            <w:shd w:val="clear" w:color="auto" w:fill="auto"/>
            <w:vAlign w:val="center"/>
          </w:tcPr>
          <w:p w14:paraId="241762C5" w14:textId="77777777" w:rsidR="00F65971" w:rsidRDefault="00F65971" w:rsidP="00DD3E09">
            <w:pPr>
              <w:ind w:firstLine="422"/>
              <w:rPr>
                <w:sz w:val="21"/>
                <w:szCs w:val="21"/>
              </w:rPr>
            </w:pPr>
            <w:r>
              <w:rPr>
                <w:b/>
                <w:sz w:val="21"/>
                <w:szCs w:val="21"/>
              </w:rPr>
              <w:t>输入</w:t>
            </w:r>
            <w:r>
              <w:rPr>
                <w:b/>
                <w:sz w:val="21"/>
                <w:szCs w:val="21"/>
              </w:rPr>
              <w:t xml:space="preserve">: </w:t>
            </w:r>
            <w:r>
              <w:rPr>
                <w:sz w:val="21"/>
                <w:szCs w:val="21"/>
              </w:rPr>
              <w:t>拥有完整</w:t>
            </w:r>
            <w:r>
              <w:rPr>
                <w:sz w:val="21"/>
                <w:szCs w:val="21"/>
              </w:rPr>
              <w:t>AP</w:t>
            </w:r>
            <w:r>
              <w:rPr>
                <w:sz w:val="21"/>
                <w:szCs w:val="21"/>
              </w:rPr>
              <w:t>的原始</w:t>
            </w:r>
            <w:r>
              <w:rPr>
                <w:sz w:val="21"/>
                <w:szCs w:val="21"/>
              </w:rPr>
              <w:t>N</w:t>
            </w:r>
            <w:r>
              <w:rPr>
                <w:sz w:val="21"/>
                <w:szCs w:val="21"/>
              </w:rPr>
              <w:t>条数据</w:t>
            </w:r>
            <w:r>
              <w:rPr>
                <w:i/>
                <w:sz w:val="21"/>
                <w:szCs w:val="21"/>
              </w:rPr>
              <w:t xml:space="preserve"> </w:t>
            </w:r>
            <w:r>
              <w:rPr>
                <w:sz w:val="21"/>
                <w:szCs w:val="21"/>
              </w:rPr>
              <w:t>；</w:t>
            </w:r>
          </w:p>
        </w:tc>
      </w:tr>
      <w:tr w:rsidR="00F65971" w14:paraId="6ED3BC93" w14:textId="77777777" w:rsidTr="00BE14F2">
        <w:trPr>
          <w:trHeight w:val="290"/>
          <w:jc w:val="center"/>
        </w:trPr>
        <w:tc>
          <w:tcPr>
            <w:tcW w:w="8030" w:type="dxa"/>
            <w:shd w:val="clear" w:color="auto" w:fill="auto"/>
            <w:vAlign w:val="center"/>
          </w:tcPr>
          <w:p w14:paraId="76B091BB" w14:textId="77777777" w:rsidR="00F65971" w:rsidRDefault="00F65971" w:rsidP="00DD3E09">
            <w:pPr>
              <w:ind w:firstLine="422"/>
              <w:rPr>
                <w:b/>
                <w:sz w:val="21"/>
                <w:szCs w:val="21"/>
              </w:rPr>
            </w:pPr>
            <w:r>
              <w:rPr>
                <w:b/>
                <w:sz w:val="21"/>
                <w:szCs w:val="21"/>
              </w:rPr>
              <w:t>输出：</w:t>
            </w:r>
            <w:r>
              <w:rPr>
                <w:sz w:val="21"/>
                <w:szCs w:val="21"/>
              </w:rPr>
              <w:t>所有</w:t>
            </w:r>
            <w:r>
              <w:rPr>
                <w:sz w:val="21"/>
                <w:szCs w:val="21"/>
              </w:rPr>
              <w:t>AP</w:t>
            </w:r>
            <w:r>
              <w:rPr>
                <w:sz w:val="21"/>
                <w:szCs w:val="21"/>
              </w:rPr>
              <w:t>均可能发生故障的累计数据样本；</w:t>
            </w:r>
            <w:r>
              <w:rPr>
                <w:sz w:val="21"/>
                <w:szCs w:val="21"/>
              </w:rPr>
              <w:t xml:space="preserve"> </w:t>
            </w:r>
          </w:p>
        </w:tc>
      </w:tr>
      <w:tr w:rsidR="00F65971" w14:paraId="42150886" w14:textId="77777777" w:rsidTr="00BE14F2">
        <w:trPr>
          <w:trHeight w:val="281"/>
          <w:jc w:val="center"/>
        </w:trPr>
        <w:tc>
          <w:tcPr>
            <w:tcW w:w="8030" w:type="dxa"/>
            <w:shd w:val="clear" w:color="auto" w:fill="auto"/>
            <w:vAlign w:val="center"/>
          </w:tcPr>
          <w:p w14:paraId="4BF6472B" w14:textId="77777777" w:rsidR="00F65971" w:rsidRDefault="00F65971" w:rsidP="00DD3E09">
            <w:pPr>
              <w:ind w:firstLine="422"/>
              <w:rPr>
                <w:b/>
                <w:sz w:val="21"/>
                <w:szCs w:val="21"/>
              </w:rPr>
            </w:pPr>
            <w:r>
              <w:rPr>
                <w:b/>
                <w:sz w:val="21"/>
                <w:szCs w:val="21"/>
              </w:rPr>
              <w:t>开始：</w:t>
            </w:r>
          </w:p>
        </w:tc>
      </w:tr>
      <w:tr w:rsidR="00F65971" w14:paraId="3AD95DDC" w14:textId="77777777" w:rsidTr="00BE14F2">
        <w:trPr>
          <w:trHeight w:val="281"/>
          <w:jc w:val="center"/>
        </w:trPr>
        <w:tc>
          <w:tcPr>
            <w:tcW w:w="8030" w:type="dxa"/>
            <w:shd w:val="clear" w:color="auto" w:fill="auto"/>
            <w:vAlign w:val="center"/>
          </w:tcPr>
          <w:p w14:paraId="3BF4D698" w14:textId="77777777" w:rsidR="00F65971" w:rsidRDefault="00F65971" w:rsidP="00D307D8">
            <w:pPr>
              <w:ind w:firstLine="420"/>
              <w:rPr>
                <w:sz w:val="21"/>
                <w:szCs w:val="21"/>
              </w:rPr>
            </w:pPr>
            <w:r>
              <w:rPr>
                <w:sz w:val="21"/>
                <w:szCs w:val="21"/>
              </w:rPr>
              <w:t xml:space="preserve">1. </w:t>
            </w:r>
            <w:r>
              <w:rPr>
                <w:sz w:val="21"/>
                <w:szCs w:val="21"/>
              </w:rPr>
              <w:t>将</w:t>
            </w:r>
            <w:r>
              <w:rPr>
                <w:sz w:val="21"/>
                <w:szCs w:val="21"/>
              </w:rPr>
              <w:t>RSSI</w:t>
            </w:r>
            <w:r>
              <w:rPr>
                <w:sz w:val="21"/>
                <w:szCs w:val="21"/>
              </w:rPr>
              <w:t>值为</w:t>
            </w:r>
            <w:r>
              <w:rPr>
                <w:sz w:val="21"/>
                <w:szCs w:val="21"/>
              </w:rPr>
              <w:t>+100</w:t>
            </w:r>
            <w:r>
              <w:rPr>
                <w:sz w:val="21"/>
                <w:szCs w:val="21"/>
              </w:rPr>
              <w:t>的数据替换成</w:t>
            </w:r>
            <w:r>
              <w:rPr>
                <w:sz w:val="21"/>
                <w:szCs w:val="21"/>
              </w:rPr>
              <w:t>-110</w:t>
            </w:r>
            <w:r>
              <w:rPr>
                <w:sz w:val="21"/>
                <w:szCs w:val="21"/>
              </w:rPr>
              <w:t>；</w:t>
            </w:r>
          </w:p>
        </w:tc>
      </w:tr>
      <w:tr w:rsidR="00F65971" w14:paraId="085C7D0B" w14:textId="77777777" w:rsidTr="00BE14F2">
        <w:trPr>
          <w:trHeight w:val="977"/>
          <w:jc w:val="center"/>
        </w:trPr>
        <w:tc>
          <w:tcPr>
            <w:tcW w:w="8030" w:type="dxa"/>
            <w:shd w:val="clear" w:color="auto" w:fill="auto"/>
            <w:vAlign w:val="center"/>
          </w:tcPr>
          <w:p w14:paraId="3FF29631" w14:textId="77777777" w:rsidR="00F65971" w:rsidRDefault="00D307D8" w:rsidP="00DD3E09">
            <w:pPr>
              <w:ind w:firstLine="420"/>
              <w:rPr>
                <w:b/>
                <w:sz w:val="21"/>
                <w:szCs w:val="21"/>
              </w:rPr>
            </w:pPr>
            <w:r>
              <w:rPr>
                <w:rFonts w:hint="eastAsia"/>
                <w:sz w:val="21"/>
                <w:szCs w:val="21"/>
              </w:rPr>
              <w:t>2</w:t>
            </w:r>
            <w:r w:rsidR="00F65971">
              <w:rPr>
                <w:sz w:val="21"/>
                <w:szCs w:val="21"/>
              </w:rPr>
              <w:t>.</w:t>
            </w:r>
            <w:r w:rsidR="00F65971">
              <w:rPr>
                <w:b/>
                <w:sz w:val="21"/>
                <w:szCs w:val="21"/>
              </w:rPr>
              <w:t xml:space="preserve"> </w:t>
            </w:r>
            <w:r w:rsidR="00F65971">
              <w:rPr>
                <w:sz w:val="21"/>
                <w:szCs w:val="21"/>
              </w:rPr>
              <w:t>循环迭代</w:t>
            </w:r>
            <w:r w:rsidR="00F65971">
              <w:rPr>
                <w:b/>
                <w:sz w:val="21"/>
                <w:szCs w:val="21"/>
              </w:rPr>
              <w:t xml:space="preserve"> (</w:t>
            </w:r>
            <m:oMath>
              <m:r>
                <w:rPr>
                  <w:rFonts w:ascii="Cambria Math" w:hAnsi="Cambria Math"/>
                  <w:sz w:val="21"/>
                  <w:szCs w:val="21"/>
                </w:rPr>
                <m:t>i≤N</m:t>
              </m:r>
            </m:oMath>
            <w:r w:rsidR="00F65971">
              <w:rPr>
                <w:b/>
                <w:sz w:val="21"/>
                <w:szCs w:val="21"/>
              </w:rPr>
              <w:t>)</w:t>
            </w:r>
          </w:p>
          <w:p w14:paraId="5878A466" w14:textId="77777777" w:rsidR="00F65971" w:rsidRDefault="00F65971" w:rsidP="00DD3E09">
            <w:pPr>
              <w:ind w:firstLineChars="600" w:firstLine="1260"/>
              <w:rPr>
                <w:bCs/>
                <w:sz w:val="21"/>
                <w:szCs w:val="21"/>
              </w:rPr>
            </w:pPr>
            <m:oMath>
              <m:r>
                <w:rPr>
                  <w:rFonts w:ascii="Cambria Math" w:hAnsi="Cambria Math"/>
                  <w:sz w:val="21"/>
                  <w:szCs w:val="21"/>
                </w:rPr>
                <m:t>ind</m:t>
              </m:r>
            </m:oMath>
            <w:r>
              <w:rPr>
                <w:bCs/>
                <w:sz w:val="21"/>
                <w:szCs w:val="21"/>
              </w:rPr>
              <w:t xml:space="preserve"> = </w:t>
            </w:r>
            <w:r>
              <w:rPr>
                <w:bCs/>
                <w:sz w:val="21"/>
                <w:szCs w:val="21"/>
              </w:rPr>
              <w:t>第</w:t>
            </w:r>
            <m:oMath>
              <m:r>
                <w:rPr>
                  <w:rFonts w:ascii="Cambria Math" w:hAnsi="Cambria Math"/>
                  <w:sz w:val="21"/>
                  <w:szCs w:val="21"/>
                </w:rPr>
                <m:t>i</m:t>
              </m:r>
            </m:oMath>
            <w:r>
              <w:rPr>
                <w:bCs/>
                <w:sz w:val="21"/>
                <w:szCs w:val="21"/>
              </w:rPr>
              <w:t>条数据中</w:t>
            </w:r>
            <w:r w:rsidR="00D307D8">
              <w:rPr>
                <w:rFonts w:hint="eastAsia"/>
                <w:bCs/>
                <w:sz w:val="21"/>
                <w:szCs w:val="21"/>
              </w:rPr>
              <w:t>520</w:t>
            </w:r>
            <w:r>
              <w:rPr>
                <w:bCs/>
                <w:sz w:val="21"/>
                <w:szCs w:val="21"/>
              </w:rPr>
              <w:t>个通道的首个</w:t>
            </w:r>
            <w:r>
              <w:rPr>
                <w:bCs/>
                <w:sz w:val="21"/>
                <w:szCs w:val="21"/>
              </w:rPr>
              <w:t>RSSI</w:t>
            </w:r>
            <w:r>
              <w:rPr>
                <w:bCs/>
                <w:sz w:val="21"/>
                <w:szCs w:val="21"/>
              </w:rPr>
              <w:t>值不等于</w:t>
            </w:r>
            <w:r>
              <w:rPr>
                <w:bCs/>
                <w:sz w:val="21"/>
                <w:szCs w:val="21"/>
              </w:rPr>
              <w:t>-110</w:t>
            </w:r>
            <w:r>
              <w:rPr>
                <w:bCs/>
                <w:sz w:val="21"/>
                <w:szCs w:val="21"/>
              </w:rPr>
              <w:t>的通道索引；</w:t>
            </w:r>
          </w:p>
          <w:p w14:paraId="2747CBA7" w14:textId="77777777" w:rsidR="00F65971" w:rsidRDefault="00D307D8" w:rsidP="00DD3E09">
            <w:pPr>
              <w:ind w:firstLine="420"/>
              <w:rPr>
                <w:bCs/>
                <w:sz w:val="21"/>
                <w:szCs w:val="21"/>
              </w:rPr>
            </w:pPr>
            <w:r>
              <w:rPr>
                <w:rFonts w:hint="eastAsia"/>
                <w:bCs/>
                <w:sz w:val="21"/>
                <w:szCs w:val="21"/>
              </w:rPr>
              <w:t>3</w:t>
            </w:r>
            <w:r w:rsidR="00F65971">
              <w:rPr>
                <w:bCs/>
                <w:sz w:val="21"/>
                <w:szCs w:val="21"/>
              </w:rPr>
              <w:t xml:space="preserve">.      </w:t>
            </w:r>
            <w:r w:rsidR="00F65971">
              <w:rPr>
                <w:bCs/>
                <w:sz w:val="21"/>
                <w:szCs w:val="21"/>
              </w:rPr>
              <w:t>循环迭代（</w:t>
            </w:r>
            <m:oMath>
              <m:r>
                <w:rPr>
                  <w:rFonts w:ascii="Cambria Math" w:hAnsi="Cambria Math"/>
                  <w:sz w:val="21"/>
                  <w:szCs w:val="21"/>
                </w:rPr>
                <m:t>j</m:t>
              </m:r>
            </m:oMath>
            <w:r w:rsidR="00F65971">
              <w:rPr>
                <w:bCs/>
                <w:sz w:val="21"/>
                <w:szCs w:val="21"/>
              </w:rPr>
              <w:t xml:space="preserve"> in </w:t>
            </w:r>
            <m:oMath>
              <m:r>
                <w:rPr>
                  <w:rFonts w:ascii="Cambria Math" w:hAnsi="Cambria Math"/>
                  <w:sz w:val="21"/>
                  <w:szCs w:val="21"/>
                </w:rPr>
                <m:t>ind</m:t>
              </m:r>
            </m:oMath>
            <w:r w:rsidR="00F65971">
              <w:rPr>
                <w:bCs/>
                <w:sz w:val="21"/>
                <w:szCs w:val="21"/>
              </w:rPr>
              <w:t>）</w:t>
            </w:r>
          </w:p>
        </w:tc>
      </w:tr>
      <w:tr w:rsidR="00F65971" w14:paraId="2DC87E3E" w14:textId="77777777" w:rsidTr="00BE14F2">
        <w:trPr>
          <w:trHeight w:val="238"/>
          <w:jc w:val="center"/>
        </w:trPr>
        <w:tc>
          <w:tcPr>
            <w:tcW w:w="8030" w:type="dxa"/>
            <w:shd w:val="clear" w:color="auto" w:fill="auto"/>
            <w:vAlign w:val="center"/>
          </w:tcPr>
          <w:p w14:paraId="5F35CB63" w14:textId="77777777" w:rsidR="00F65971" w:rsidRDefault="00F65971" w:rsidP="00DD3E09">
            <w:pPr>
              <w:adjustRightInd/>
              <w:snapToGrid/>
              <w:spacing w:line="240" w:lineRule="auto"/>
              <w:ind w:left="1129" w:firstLineChars="0" w:firstLine="0"/>
              <w:jc w:val="left"/>
              <w:rPr>
                <w:sz w:val="21"/>
                <w:szCs w:val="21"/>
              </w:rPr>
            </w:pPr>
            <w:r>
              <w:rPr>
                <w:sz w:val="21"/>
                <w:szCs w:val="21"/>
              </w:rPr>
              <w:t xml:space="preserve">      </w:t>
            </w:r>
            <m:oMath>
              <m:r>
                <w:rPr>
                  <w:rFonts w:ascii="Cambria Math" w:hAnsi="Cambria Math"/>
                  <w:sz w:val="21"/>
                  <w:szCs w:val="21"/>
                </w:rPr>
                <m:t>tmp</m:t>
              </m:r>
            </m:oMath>
            <w:r>
              <w:rPr>
                <w:sz w:val="21"/>
                <w:szCs w:val="21"/>
              </w:rPr>
              <w:t xml:space="preserve"> = </w:t>
            </w:r>
            <w:r>
              <w:rPr>
                <w:sz w:val="21"/>
                <w:szCs w:val="21"/>
              </w:rPr>
              <w:t>第</w:t>
            </w:r>
            <m:oMath>
              <m:r>
                <w:rPr>
                  <w:rFonts w:ascii="Cambria Math" w:hAnsi="Cambria Math"/>
                  <w:sz w:val="21"/>
                  <w:szCs w:val="21"/>
                </w:rPr>
                <m:t>i</m:t>
              </m:r>
            </m:oMath>
            <w:r>
              <w:rPr>
                <w:sz w:val="21"/>
                <w:szCs w:val="21"/>
              </w:rPr>
              <w:t>条数据，同时将</w:t>
            </w:r>
            <m:oMath>
              <m:r>
                <w:rPr>
                  <w:rFonts w:ascii="Cambria Math" w:hAnsi="Cambria Math"/>
                  <w:sz w:val="21"/>
                  <w:szCs w:val="21"/>
                </w:rPr>
                <m:t>tmp</m:t>
              </m:r>
              <m:d>
                <m:dPr>
                  <m:begChr m:val="["/>
                  <m:endChr m:val="]"/>
                  <m:ctrlPr>
                    <w:rPr>
                      <w:rFonts w:ascii="Cambria Math" w:hAnsi="Cambria Math"/>
                      <w:i/>
                      <w:sz w:val="21"/>
                      <w:szCs w:val="21"/>
                    </w:rPr>
                  </m:ctrlPr>
                </m:dPr>
                <m:e>
                  <m:r>
                    <w:rPr>
                      <w:rFonts w:ascii="Cambria Math" w:hAnsi="Cambria Math"/>
                      <w:sz w:val="21"/>
                      <w:szCs w:val="21"/>
                    </w:rPr>
                    <m:t xml:space="preserve"> j </m:t>
                  </m:r>
                </m:e>
              </m:d>
              <m:r>
                <w:rPr>
                  <w:rFonts w:ascii="Cambria Math" w:hAnsi="Cambria Math"/>
                  <w:sz w:val="21"/>
                  <w:szCs w:val="21"/>
                </w:rPr>
                <m:t>[0:11]</m:t>
              </m:r>
            </m:oMath>
            <w:r>
              <w:rPr>
                <w:sz w:val="21"/>
                <w:szCs w:val="21"/>
              </w:rPr>
              <w:t>赋值为</w:t>
            </w:r>
            <w:r>
              <w:rPr>
                <w:sz w:val="21"/>
                <w:szCs w:val="21"/>
              </w:rPr>
              <w:t>-110</w:t>
            </w:r>
            <w:r>
              <w:rPr>
                <w:sz w:val="21"/>
                <w:szCs w:val="21"/>
              </w:rPr>
              <w:t>；</w:t>
            </w:r>
          </w:p>
        </w:tc>
      </w:tr>
      <w:tr w:rsidR="00F65971" w14:paraId="74DADF77" w14:textId="77777777" w:rsidTr="00BE14F2">
        <w:trPr>
          <w:trHeight w:val="574"/>
          <w:jc w:val="center"/>
        </w:trPr>
        <w:tc>
          <w:tcPr>
            <w:tcW w:w="8030" w:type="dxa"/>
            <w:shd w:val="clear" w:color="auto" w:fill="auto"/>
            <w:vAlign w:val="center"/>
          </w:tcPr>
          <w:p w14:paraId="7F9FCBDD" w14:textId="77777777" w:rsidR="00F65971" w:rsidRDefault="00D307D8" w:rsidP="00DD3E09">
            <w:pPr>
              <w:ind w:firstLine="420"/>
              <w:rPr>
                <w:sz w:val="21"/>
                <w:szCs w:val="21"/>
              </w:rPr>
            </w:pPr>
            <w:r>
              <w:rPr>
                <w:rFonts w:hint="eastAsia"/>
                <w:sz w:val="21"/>
                <w:szCs w:val="21"/>
              </w:rPr>
              <w:t>4</w:t>
            </w:r>
            <w:r w:rsidR="00F65971">
              <w:rPr>
                <w:sz w:val="21"/>
                <w:szCs w:val="21"/>
              </w:rPr>
              <w:t xml:space="preserve">.           </w:t>
            </w:r>
            <m:oMath>
              <m:r>
                <w:rPr>
                  <w:rFonts w:ascii="Cambria Math" w:hAnsi="Cambria Math"/>
                  <w:sz w:val="21"/>
                  <w:szCs w:val="21"/>
                </w:rPr>
                <m:t>tmp</m:t>
              </m:r>
            </m:oMath>
            <w:r w:rsidR="00F65971">
              <w:rPr>
                <w:sz w:val="21"/>
                <w:szCs w:val="21"/>
              </w:rPr>
              <w:t>→</w:t>
            </w:r>
            <w:r w:rsidR="00F65971">
              <w:rPr>
                <w:sz w:val="21"/>
                <w:szCs w:val="21"/>
              </w:rPr>
              <w:t>故障数据样本</w:t>
            </w:r>
          </w:p>
          <w:p w14:paraId="305CD818" w14:textId="77777777" w:rsidR="00F65971" w:rsidRDefault="00F65971" w:rsidP="00DD3E09">
            <w:pPr>
              <w:ind w:firstLine="420"/>
              <w:rPr>
                <w:sz w:val="21"/>
                <w:szCs w:val="21"/>
              </w:rPr>
            </w:pPr>
            <w:r>
              <w:rPr>
                <w:sz w:val="21"/>
                <w:szCs w:val="21"/>
              </w:rPr>
              <w:t xml:space="preserve">             </w:t>
            </w:r>
            <m:oMath>
              <m:r>
                <w:rPr>
                  <w:rFonts w:ascii="Cambria Math" w:hAnsi="Cambria Math"/>
                  <w:sz w:val="21"/>
                  <w:szCs w:val="21"/>
                </w:rPr>
                <m:t>j</m:t>
              </m:r>
            </m:oMath>
            <w:r>
              <w:rPr>
                <w:sz w:val="21"/>
                <w:szCs w:val="21"/>
              </w:rPr>
              <w:t>→</w:t>
            </w:r>
            <w:r>
              <w:rPr>
                <w:sz w:val="21"/>
                <w:szCs w:val="21"/>
              </w:rPr>
              <w:t>故障</w:t>
            </w:r>
            <w:r>
              <w:rPr>
                <w:sz w:val="21"/>
                <w:szCs w:val="21"/>
              </w:rPr>
              <w:t>AP</w:t>
            </w:r>
            <w:r>
              <w:rPr>
                <w:sz w:val="21"/>
                <w:szCs w:val="21"/>
              </w:rPr>
              <w:t>标签</w:t>
            </w:r>
          </w:p>
        </w:tc>
      </w:tr>
      <w:tr w:rsidR="00F65971" w14:paraId="3FDE127C" w14:textId="77777777" w:rsidTr="00BE14F2">
        <w:trPr>
          <w:trHeight w:val="281"/>
          <w:jc w:val="center"/>
        </w:trPr>
        <w:tc>
          <w:tcPr>
            <w:tcW w:w="8030" w:type="dxa"/>
            <w:tcBorders>
              <w:bottom w:val="single" w:sz="12" w:space="0" w:color="auto"/>
            </w:tcBorders>
            <w:shd w:val="clear" w:color="auto" w:fill="auto"/>
            <w:vAlign w:val="center"/>
          </w:tcPr>
          <w:p w14:paraId="0BBBD4C4" w14:textId="77777777" w:rsidR="00F65971" w:rsidRDefault="00F65971" w:rsidP="00DD3E09">
            <w:pPr>
              <w:ind w:firstLine="422"/>
              <w:rPr>
                <w:rFonts w:ascii="宋体" w:hAnsi="宋体"/>
                <w:b/>
                <w:sz w:val="21"/>
                <w:szCs w:val="21"/>
              </w:rPr>
            </w:pPr>
            <w:r>
              <w:rPr>
                <w:rFonts w:ascii="宋体" w:hAnsi="宋体" w:hint="eastAsia"/>
                <w:b/>
                <w:sz w:val="21"/>
                <w:szCs w:val="21"/>
              </w:rPr>
              <w:t>结束</w:t>
            </w:r>
          </w:p>
        </w:tc>
      </w:tr>
    </w:tbl>
    <w:p w14:paraId="54D60BA6" w14:textId="3289D219" w:rsidR="00BE14F2" w:rsidRPr="00817906" w:rsidRDefault="00BE14F2" w:rsidP="00BE14F2">
      <w:pPr>
        <w:ind w:firstLineChars="0" w:firstLine="0"/>
        <w:rPr>
          <w:rFonts w:eastAsia="黑体"/>
          <w:szCs w:val="21"/>
        </w:rPr>
      </w:pPr>
      <w:bookmarkStart w:id="83" w:name="_Toc40095342"/>
    </w:p>
    <w:p w14:paraId="32D0B6C7" w14:textId="77777777" w:rsidR="00BE14F2" w:rsidRDefault="00BE14F2" w:rsidP="00BE14F2">
      <w:pPr>
        <w:spacing w:line="240" w:lineRule="auto"/>
        <w:ind w:firstLineChars="0" w:firstLine="0"/>
        <w:jc w:val="center"/>
      </w:pPr>
      <w:r>
        <w:object w:dxaOrig="15247" w:dyaOrig="3984" w14:anchorId="3CCA2A97">
          <v:shape id="_x0000_i1120" type="#_x0000_t75" style="width:435.85pt;height:132pt" o:ole="">
            <v:imagedata r:id="rId247" o:title="" cropbottom="-1944f" cropleft="1359f"/>
          </v:shape>
          <o:OLEObject Type="Embed" ProgID="Visio.Drawing.11" ShapeID="_x0000_i1120" DrawAspect="Content" ObjectID="_1653477700" r:id="rId248"/>
        </w:object>
      </w:r>
    </w:p>
    <w:p w14:paraId="0C00B48E" w14:textId="77777777" w:rsidR="00BE14F2" w:rsidRDefault="00BE14F2" w:rsidP="00BE14F2">
      <w:pPr>
        <w:ind w:firstLineChars="0" w:firstLine="0"/>
        <w:jc w:val="center"/>
        <w:rPr>
          <w:sz w:val="21"/>
          <w:szCs w:val="21"/>
        </w:rPr>
      </w:pPr>
      <w:r>
        <w:rPr>
          <w:rFonts w:hint="eastAsia"/>
          <w:sz w:val="21"/>
          <w:szCs w:val="21"/>
        </w:rPr>
        <w:t>图</w:t>
      </w:r>
      <w:r>
        <w:rPr>
          <w:rFonts w:hint="eastAsia"/>
          <w:sz w:val="21"/>
          <w:szCs w:val="21"/>
        </w:rPr>
        <w:t>5-2</w:t>
      </w:r>
      <w:r>
        <w:rPr>
          <w:sz w:val="21"/>
          <w:szCs w:val="21"/>
        </w:rPr>
        <w:t xml:space="preserve"> </w:t>
      </w:r>
      <w:r>
        <w:rPr>
          <w:rFonts w:hint="eastAsia"/>
          <w:sz w:val="21"/>
          <w:szCs w:val="21"/>
        </w:rPr>
        <w:t>故障数据构造过程</w:t>
      </w:r>
    </w:p>
    <w:p w14:paraId="6C4DC70C" w14:textId="64085F24" w:rsidR="00BE14F2" w:rsidRPr="00BE14F2" w:rsidRDefault="00BE14F2" w:rsidP="00BE14F2">
      <w:pPr>
        <w:ind w:firstLineChars="0" w:firstLine="0"/>
        <w:jc w:val="center"/>
        <w:rPr>
          <w:sz w:val="21"/>
          <w:szCs w:val="21"/>
        </w:rPr>
      </w:pPr>
      <w:r>
        <w:rPr>
          <w:rFonts w:hint="eastAsia"/>
          <w:sz w:val="21"/>
          <w:szCs w:val="21"/>
        </w:rPr>
        <w:t>Fig.5-2</w:t>
      </w:r>
      <w:r>
        <w:t xml:space="preserve"> </w:t>
      </w:r>
      <w:r>
        <w:rPr>
          <w:sz w:val="21"/>
          <w:szCs w:val="21"/>
        </w:rPr>
        <w:t>Construction of fault data</w:t>
      </w:r>
    </w:p>
    <w:p w14:paraId="4577EA20" w14:textId="17E55AB8" w:rsidR="00894302" w:rsidRDefault="00894302" w:rsidP="00BE14F2">
      <w:pPr>
        <w:spacing w:before="480" w:after="360" w:line="240" w:lineRule="auto"/>
        <w:ind w:firstLineChars="0" w:firstLine="0"/>
        <w:outlineLvl w:val="1"/>
        <w:rPr>
          <w:rFonts w:eastAsia="黑体"/>
          <w:sz w:val="30"/>
        </w:rPr>
      </w:pPr>
      <w:r>
        <w:rPr>
          <w:rFonts w:eastAsia="黑体" w:hint="eastAsia"/>
          <w:sz w:val="30"/>
        </w:rPr>
        <w:t>5.3</w:t>
      </w:r>
      <w:r>
        <w:rPr>
          <w:rFonts w:eastAsia="黑体"/>
          <w:sz w:val="30"/>
        </w:rPr>
        <w:t xml:space="preserve">  </w:t>
      </w:r>
      <w:r>
        <w:rPr>
          <w:rFonts w:eastAsia="黑体" w:hint="eastAsia"/>
          <w:sz w:val="30"/>
        </w:rPr>
        <w:t>基于</w:t>
      </w:r>
      <w:r>
        <w:rPr>
          <w:rFonts w:eastAsia="黑体" w:hint="eastAsia"/>
          <w:sz w:val="30"/>
        </w:rPr>
        <w:t>ShuffleNetV1</w:t>
      </w:r>
      <w:r>
        <w:rPr>
          <w:rFonts w:eastAsia="黑体" w:hint="eastAsia"/>
          <w:sz w:val="30"/>
        </w:rPr>
        <w:t>的故障</w:t>
      </w:r>
      <w:r>
        <w:rPr>
          <w:rFonts w:eastAsia="黑体" w:hint="eastAsia"/>
          <w:sz w:val="30"/>
        </w:rPr>
        <w:t>AP</w:t>
      </w:r>
      <w:r>
        <w:rPr>
          <w:rFonts w:eastAsia="黑体" w:hint="eastAsia"/>
          <w:sz w:val="30"/>
        </w:rPr>
        <w:t>检测</w:t>
      </w:r>
      <w:bookmarkEnd w:id="83"/>
    </w:p>
    <w:p w14:paraId="245DA79E" w14:textId="66C98CE9" w:rsidR="00894302" w:rsidRDefault="00894302" w:rsidP="00894302">
      <w:pPr>
        <w:ind w:firstLine="480"/>
        <w:rPr>
          <w:rFonts w:eastAsia="黑体"/>
          <w:sz w:val="30"/>
        </w:rPr>
      </w:pPr>
      <w:r>
        <w:rPr>
          <w:rFonts w:hint="eastAsia"/>
        </w:rPr>
        <w:t>一种较好的故障</w:t>
      </w:r>
      <w:r>
        <w:rPr>
          <w:rFonts w:hint="eastAsia"/>
        </w:rPr>
        <w:t>AP</w:t>
      </w:r>
      <w:r>
        <w:rPr>
          <w:rFonts w:hint="eastAsia"/>
        </w:rPr>
        <w:t>检测算法需要满足两个条件。其一是准确率，能够对故障</w:t>
      </w:r>
      <w:r>
        <w:rPr>
          <w:rFonts w:hint="eastAsia"/>
        </w:rPr>
        <w:t>AP</w:t>
      </w:r>
      <w:r>
        <w:rPr>
          <w:rFonts w:hint="eastAsia"/>
        </w:rPr>
        <w:t>正确进行分类的比率；其二是</w:t>
      </w:r>
      <w:r w:rsidR="006D720E">
        <w:rPr>
          <w:rFonts w:hint="eastAsia"/>
        </w:rPr>
        <w:t>计算</w:t>
      </w:r>
      <w:r>
        <w:rPr>
          <w:rFonts w:hint="eastAsia"/>
        </w:rPr>
        <w:t>时长，在实时定位过程中，需要快速进行室内位置检测，因此故障</w:t>
      </w:r>
      <w:r>
        <w:rPr>
          <w:rFonts w:hint="eastAsia"/>
        </w:rPr>
        <w:t>AP</w:t>
      </w:r>
      <w:r>
        <w:rPr>
          <w:rFonts w:hint="eastAsia"/>
        </w:rPr>
        <w:t>的判断时间应</w:t>
      </w:r>
      <w:r w:rsidR="00CA450F">
        <w:rPr>
          <w:rFonts w:hint="eastAsia"/>
        </w:rPr>
        <w:t>尽量</w:t>
      </w:r>
      <w:r>
        <w:rPr>
          <w:rFonts w:hint="eastAsia"/>
        </w:rPr>
        <w:t>短。近几年出现了很多针对模型小型化的工作，从计算速度方面考虑，可以将模型小型化分为两种，其一是仅对网络尺寸进行压缩，其二不仅要对尺寸进行压缩，还要提高训练速度。研究发现，目前较为流行的网络</w:t>
      </w:r>
      <w:r>
        <w:rPr>
          <w:rFonts w:hint="eastAsia"/>
        </w:rPr>
        <w:t>Xception</w:t>
      </w:r>
      <w:r>
        <w:rPr>
          <w:vertAlign w:val="superscript"/>
        </w:rPr>
        <w:fldChar w:fldCharType="begin"/>
      </w:r>
      <w:r>
        <w:rPr>
          <w:vertAlign w:val="superscript"/>
        </w:rPr>
        <w:instrText xml:space="preserve"> </w:instrText>
      </w:r>
      <w:r>
        <w:rPr>
          <w:rFonts w:hint="eastAsia"/>
          <w:vertAlign w:val="superscript"/>
        </w:rPr>
        <w:instrText>REF _Ref39184051 \r \h</w:instrText>
      </w:r>
      <w:r>
        <w:rPr>
          <w:vertAlign w:val="superscript"/>
        </w:rPr>
        <w:instrText xml:space="preserve">  \* MERGEFORMAT </w:instrText>
      </w:r>
      <w:r>
        <w:rPr>
          <w:vertAlign w:val="superscript"/>
        </w:rPr>
      </w:r>
      <w:r>
        <w:rPr>
          <w:vertAlign w:val="superscript"/>
        </w:rPr>
        <w:fldChar w:fldCharType="separate"/>
      </w:r>
      <w:r w:rsidR="00835F82">
        <w:rPr>
          <w:vertAlign w:val="superscript"/>
        </w:rPr>
        <w:t>[53]</w:t>
      </w:r>
      <w:r>
        <w:rPr>
          <w:vertAlign w:val="superscript"/>
        </w:rPr>
        <w:fldChar w:fldCharType="end"/>
      </w:r>
      <w:r>
        <w:rPr>
          <w:rFonts w:hint="eastAsia"/>
        </w:rPr>
        <w:t>和</w:t>
      </w:r>
      <w:r>
        <w:rPr>
          <w:rFonts w:hint="eastAsia"/>
        </w:rPr>
        <w:t>Res</w:t>
      </w:r>
      <w:r>
        <w:t>NeXt</w:t>
      </w:r>
      <w:r w:rsidR="001B2AE1" w:rsidRPr="001B2AE1">
        <w:rPr>
          <w:vertAlign w:val="superscript"/>
        </w:rPr>
        <w:fldChar w:fldCharType="begin"/>
      </w:r>
      <w:r w:rsidR="001B2AE1" w:rsidRPr="001B2AE1">
        <w:rPr>
          <w:vertAlign w:val="superscript"/>
        </w:rPr>
        <w:instrText xml:space="preserve"> REF _Ref41378225 \r \h  \* MERGEFORMAT </w:instrText>
      </w:r>
      <w:r w:rsidR="001B2AE1" w:rsidRPr="001B2AE1">
        <w:rPr>
          <w:vertAlign w:val="superscript"/>
        </w:rPr>
      </w:r>
      <w:r w:rsidR="001B2AE1" w:rsidRPr="001B2AE1">
        <w:rPr>
          <w:vertAlign w:val="superscript"/>
        </w:rPr>
        <w:fldChar w:fldCharType="separate"/>
      </w:r>
      <w:r w:rsidR="00835F82">
        <w:rPr>
          <w:vertAlign w:val="superscript"/>
        </w:rPr>
        <w:t>[54]</w:t>
      </w:r>
      <w:r w:rsidR="001B2AE1" w:rsidRPr="001B2AE1">
        <w:rPr>
          <w:vertAlign w:val="superscript"/>
        </w:rPr>
        <w:fldChar w:fldCharType="end"/>
      </w:r>
      <w:r>
        <w:rPr>
          <w:rFonts w:hint="eastAsia"/>
        </w:rPr>
        <w:t>由于密集的</w:t>
      </w:r>
      <w:r>
        <w:rPr>
          <w:rFonts w:hint="eastAsia"/>
        </w:rPr>
        <w:t>1</w:t>
      </w:r>
      <w:r>
        <w:t>×</w:t>
      </w:r>
      <w:r>
        <w:rPr>
          <w:rFonts w:hint="eastAsia"/>
        </w:rPr>
        <w:t>1</w:t>
      </w:r>
      <w:r>
        <w:rPr>
          <w:rFonts w:hint="eastAsia"/>
        </w:rPr>
        <w:t>卷积</w:t>
      </w:r>
      <w:r w:rsidR="001823DE">
        <w:rPr>
          <w:rFonts w:hint="eastAsia"/>
        </w:rPr>
        <w:t>，</w:t>
      </w:r>
      <w:r>
        <w:rPr>
          <w:rFonts w:hint="eastAsia"/>
        </w:rPr>
        <w:t>导致在较小的网络中计算效率极低。与其他流行网络相比，</w:t>
      </w:r>
      <w:r>
        <w:rPr>
          <w:rFonts w:hint="eastAsia"/>
        </w:rPr>
        <w:t>ShuffleNet</w:t>
      </w:r>
      <w:r>
        <w:rPr>
          <w:rFonts w:hint="eastAsia"/>
        </w:rPr>
        <w:t>在给定计算复杂度预算下，允许更多的特征通道，有助于编码更多信息量，因为小网络通常没有足够通道数量来进行信息传输，这对于非常小的网络性能尤其重要。该网络</w:t>
      </w:r>
      <w:r w:rsidR="00DD7A93">
        <w:rPr>
          <w:rFonts w:hint="eastAsia"/>
        </w:rPr>
        <w:t>的</w:t>
      </w:r>
      <w:r>
        <w:rPr>
          <w:rFonts w:hint="eastAsia"/>
        </w:rPr>
        <w:t>计算效率极高，在保证运算精度的基础上大大降低计算成本，是专门针对计算能力非常有限的手机、机器人和无人机等移动设备而设计的，室内定位同样依赖于手机设备，</w:t>
      </w:r>
      <w:r w:rsidR="001B2AE1">
        <w:rPr>
          <w:rFonts w:hint="eastAsia"/>
        </w:rPr>
        <w:t>因此本节</w:t>
      </w:r>
      <w:r>
        <w:rPr>
          <w:rFonts w:hint="eastAsia"/>
        </w:rPr>
        <w:t>在故障</w:t>
      </w:r>
      <w:r>
        <w:rPr>
          <w:rFonts w:hint="eastAsia"/>
        </w:rPr>
        <w:t>AP</w:t>
      </w:r>
      <w:r>
        <w:rPr>
          <w:rFonts w:hint="eastAsia"/>
        </w:rPr>
        <w:t>检测实验中采用</w:t>
      </w:r>
      <w:r>
        <w:rPr>
          <w:rFonts w:hint="eastAsia"/>
        </w:rPr>
        <w:t>ShuffleNetV1</w:t>
      </w:r>
      <w:r>
        <w:rPr>
          <w:rFonts w:hint="eastAsia"/>
        </w:rPr>
        <w:t>网络作为基础结构。</w:t>
      </w:r>
    </w:p>
    <w:p w14:paraId="37F411A5" w14:textId="77777777" w:rsidR="00894302" w:rsidRDefault="00894302" w:rsidP="00894302">
      <w:pPr>
        <w:spacing w:before="480" w:after="360" w:line="240" w:lineRule="auto"/>
        <w:ind w:firstLineChars="0" w:firstLine="0"/>
        <w:outlineLvl w:val="2"/>
        <w:rPr>
          <w:rFonts w:eastAsia="黑体"/>
          <w:sz w:val="30"/>
        </w:rPr>
      </w:pPr>
      <w:bookmarkStart w:id="84" w:name="_Toc40095343"/>
      <w:r>
        <w:rPr>
          <w:rFonts w:eastAsia="黑体" w:hint="eastAsia"/>
          <w:sz w:val="30"/>
        </w:rPr>
        <w:t>5.3.</w:t>
      </w:r>
      <w:r>
        <w:rPr>
          <w:rFonts w:eastAsia="黑体"/>
          <w:sz w:val="30"/>
        </w:rPr>
        <w:t xml:space="preserve">1  </w:t>
      </w:r>
      <w:r>
        <w:rPr>
          <w:rFonts w:eastAsia="黑体" w:hint="eastAsia"/>
          <w:sz w:val="28"/>
          <w:szCs w:val="22"/>
        </w:rPr>
        <w:t>轻量级网络</w:t>
      </w:r>
      <w:r>
        <w:rPr>
          <w:rFonts w:eastAsia="黑体" w:hint="eastAsia"/>
          <w:sz w:val="28"/>
          <w:szCs w:val="22"/>
        </w:rPr>
        <w:t>ShuffleNet</w:t>
      </w:r>
      <w:bookmarkEnd w:id="84"/>
    </w:p>
    <w:p w14:paraId="2955B817" w14:textId="77777777" w:rsidR="00894302" w:rsidRDefault="00894302" w:rsidP="00894302">
      <w:pPr>
        <w:ind w:firstLineChars="183" w:firstLine="439"/>
      </w:pPr>
      <w:r>
        <w:t>ShuffleNet</w:t>
      </w:r>
      <w:r>
        <w:rPr>
          <w:rFonts w:hint="eastAsia"/>
        </w:rPr>
        <w:t>是旷视科技在</w:t>
      </w:r>
      <w:r>
        <w:rPr>
          <w:rFonts w:hint="eastAsia"/>
        </w:rPr>
        <w:t>2018</w:t>
      </w:r>
      <w:r>
        <w:rPr>
          <w:rFonts w:hint="eastAsia"/>
        </w:rPr>
        <w:t>年的</w:t>
      </w:r>
      <w:r>
        <w:rPr>
          <w:rFonts w:hint="eastAsia"/>
        </w:rPr>
        <w:t>CVPR</w:t>
      </w:r>
      <w:r>
        <w:rPr>
          <w:rFonts w:hint="eastAsia"/>
        </w:rPr>
        <w:t>中提出的一种轻量级卷积模型，主要是从网络本身的架构上直接进行压缩实现模型小型化。该结构利用了通道重排（</w:t>
      </w:r>
      <w:r>
        <w:rPr>
          <w:rFonts w:hint="eastAsia"/>
        </w:rPr>
        <w:t>channel</w:t>
      </w:r>
      <w:r>
        <w:rPr>
          <w:rFonts w:hint="eastAsia"/>
        </w:rPr>
        <w:t> </w:t>
      </w:r>
      <w:r>
        <w:rPr>
          <w:rFonts w:hint="eastAsia"/>
        </w:rPr>
        <w:t>shuffle</w:t>
      </w:r>
      <w:r>
        <w:rPr>
          <w:rFonts w:hint="eastAsia"/>
        </w:rPr>
        <w:t>）和分组逐点卷积（</w:t>
      </w:r>
      <w:r>
        <w:rPr>
          <w:rFonts w:hint="eastAsia"/>
        </w:rPr>
        <w:t>pointwise</w:t>
      </w:r>
      <w:r>
        <w:rPr>
          <w:rFonts w:hint="eastAsia"/>
        </w:rPr>
        <w:t> </w:t>
      </w:r>
      <w:r>
        <w:rPr>
          <w:rFonts w:hint="eastAsia"/>
        </w:rPr>
        <w:t>group</w:t>
      </w:r>
      <w:r>
        <w:rPr>
          <w:rFonts w:hint="eastAsia"/>
        </w:rPr>
        <w:t> </w:t>
      </w:r>
      <w:r>
        <w:rPr>
          <w:rFonts w:hint="eastAsia"/>
        </w:rPr>
        <w:t>convolution</w:t>
      </w:r>
      <w:r>
        <w:rPr>
          <w:rFonts w:hint="eastAsia"/>
        </w:rPr>
        <w:t>）两种创新的运算方法</w:t>
      </w:r>
      <w:r w:rsidR="001823DE">
        <w:rPr>
          <w:rFonts w:hint="eastAsia"/>
        </w:rPr>
        <w:t>。</w:t>
      </w:r>
      <w:r>
        <w:rPr>
          <w:rFonts w:hint="eastAsia"/>
        </w:rPr>
        <w:t>分组逐点卷积用来降低</w:t>
      </w:r>
      <w:r>
        <w:rPr>
          <w:rFonts w:hint="eastAsia"/>
        </w:rPr>
        <w:t>1</w:t>
      </w:r>
      <w:r>
        <w:t>×</w:t>
      </w:r>
      <w:r>
        <w:rPr>
          <w:rFonts w:hint="eastAsia"/>
        </w:rPr>
        <w:t>1</w:t>
      </w:r>
      <w:r>
        <w:rPr>
          <w:rFonts w:hint="eastAsia"/>
        </w:rPr>
        <w:t>卷积带来的计算复杂度，但是分组卷积只会对分组好的输入通道进行相应处理，这就会阻碍通道之间的信息传流，因此又加入了通道重排算法，帮助信息在特征通道之间流通。下面将介绍</w:t>
      </w:r>
      <w:r>
        <w:rPr>
          <w:rFonts w:hint="eastAsia"/>
        </w:rPr>
        <w:t>ShuffleNet</w:t>
      </w:r>
      <w:r>
        <w:rPr>
          <w:rFonts w:hint="eastAsia"/>
        </w:rPr>
        <w:t>中主要采</w:t>
      </w:r>
      <w:r>
        <w:rPr>
          <w:rFonts w:hint="eastAsia"/>
        </w:rPr>
        <w:lastRenderedPageBreak/>
        <w:t>用的方法：</w:t>
      </w:r>
    </w:p>
    <w:p w14:paraId="58841954" w14:textId="77777777" w:rsidR="00894302" w:rsidRDefault="00894302" w:rsidP="00894302">
      <w:pPr>
        <w:ind w:firstLineChars="183" w:firstLine="439"/>
      </w:pPr>
      <w:r>
        <w:rPr>
          <w:rFonts w:hint="eastAsia"/>
        </w:rPr>
        <w:t>（</w:t>
      </w:r>
      <w:r>
        <w:rPr>
          <w:rFonts w:hint="eastAsia"/>
        </w:rPr>
        <w:t>1</w:t>
      </w:r>
      <w:r>
        <w:rPr>
          <w:rFonts w:hint="eastAsia"/>
        </w:rPr>
        <w:t>）分组卷积</w:t>
      </w:r>
    </w:p>
    <w:p w14:paraId="5ECC9696" w14:textId="13720F91" w:rsidR="00894302" w:rsidRDefault="00894302" w:rsidP="00894302">
      <w:pPr>
        <w:ind w:firstLineChars="183" w:firstLine="439"/>
        <w:rPr>
          <w:sz w:val="21"/>
          <w:szCs w:val="21"/>
        </w:rPr>
      </w:pPr>
      <w:r>
        <w:rPr>
          <w:rFonts w:hint="eastAsia"/>
        </w:rPr>
        <w:t>假设标准卷积操作如图</w:t>
      </w:r>
      <w:r>
        <w:t>5</w:t>
      </w:r>
      <w:r>
        <w:rPr>
          <w:rFonts w:hint="eastAsia"/>
        </w:rPr>
        <w:t>-</w:t>
      </w:r>
      <w:r w:rsidR="001D69C1">
        <w:rPr>
          <w:rFonts w:hint="eastAsia"/>
        </w:rPr>
        <w:t>3</w:t>
      </w:r>
      <w:r>
        <w:t xml:space="preserve"> </w:t>
      </w:r>
      <w:r>
        <w:rPr>
          <w:rFonts w:hint="eastAsia"/>
        </w:rPr>
        <w:t>a)</w:t>
      </w:r>
      <w:r>
        <w:t xml:space="preserve"> </w:t>
      </w:r>
      <w:r>
        <w:rPr>
          <w:rFonts w:hint="eastAsia"/>
        </w:rPr>
        <w:t>所示，输入特征图大小为</w:t>
      </w:r>
      <w:r>
        <w:rPr>
          <w:position w:val="-10"/>
        </w:rPr>
        <w:object w:dxaOrig="1208" w:dyaOrig="336" w14:anchorId="732189F0">
          <v:shape id="_x0000_i1121" type="#_x0000_t75" style="width:60.45pt;height:17.55pt" o:ole="">
            <v:imagedata r:id="rId249" o:title=""/>
          </v:shape>
          <o:OLEObject Type="Embed" ProgID="Equation.DSMT4" ShapeID="_x0000_i1121" DrawAspect="Content" ObjectID="_1653477701" r:id="rId250"/>
        </w:object>
      </w:r>
      <w:r>
        <w:rPr>
          <w:rFonts w:hint="eastAsia"/>
        </w:rPr>
        <w:t>，卷积层共有</w:t>
      </w:r>
      <w:r>
        <w:rPr>
          <w:rFonts w:hint="eastAsia"/>
          <w:i/>
          <w:iCs/>
        </w:rPr>
        <w:t>k</w:t>
      </w:r>
      <w:r>
        <w:rPr>
          <w:rFonts w:hint="eastAsia"/>
        </w:rPr>
        <w:t>个</w:t>
      </w:r>
      <w:r>
        <w:rPr>
          <w:position w:val="-6"/>
        </w:rPr>
        <w:object w:dxaOrig="544" w:dyaOrig="272" w14:anchorId="68B5BF9C">
          <v:shape id="_x0000_i1122" type="#_x0000_t75" style="width:27pt;height:14.15pt" o:ole="">
            <v:imagedata r:id="rId251" o:title=""/>
          </v:shape>
          <o:OLEObject Type="Embed" ProgID="Equation.DSMT4" ShapeID="_x0000_i1122" DrawAspect="Content" ObjectID="_1653477702" r:id="rId252"/>
        </w:object>
      </w:r>
      <w:r>
        <w:rPr>
          <w:rFonts w:hint="eastAsia"/>
        </w:rPr>
        <w:t>的卷积核，则卷积操作时需要</w:t>
      </w:r>
      <w:r>
        <w:rPr>
          <w:rFonts w:hint="eastAsia"/>
          <w:i/>
          <w:iCs/>
        </w:rPr>
        <w:t>k</w:t>
      </w:r>
      <w:r>
        <w:rPr>
          <w:rFonts w:hint="eastAsia"/>
        </w:rPr>
        <w:t>个卷积核分别与输入特征图进行卷积</w:t>
      </w:r>
      <w:r w:rsidR="001823DE">
        <w:rPr>
          <w:rFonts w:hint="eastAsia"/>
        </w:rPr>
        <w:t>。</w:t>
      </w:r>
      <w:r>
        <w:rPr>
          <w:rFonts w:hint="eastAsia"/>
        </w:rPr>
        <w:t>最后对</w:t>
      </w:r>
      <w:r>
        <w:rPr>
          <w:rFonts w:hint="eastAsia"/>
          <w:i/>
          <w:iCs/>
        </w:rPr>
        <w:t>k</w:t>
      </w:r>
      <w:r>
        <w:rPr>
          <w:rFonts w:hint="eastAsia"/>
        </w:rPr>
        <w:t>个卷积结果进行累加得到卷积处理结果，输出特征图的尺寸为</w:t>
      </w:r>
      <w:r>
        <w:rPr>
          <w:position w:val="-10"/>
        </w:rPr>
        <w:object w:dxaOrig="1280" w:dyaOrig="336" w14:anchorId="1F84B497">
          <v:shape id="_x0000_i1123" type="#_x0000_t75" style="width:63.45pt;height:17.55pt" o:ole="">
            <v:imagedata r:id="rId253" o:title=""/>
          </v:shape>
          <o:OLEObject Type="Embed" ProgID="Equation.DSMT4" ShapeID="_x0000_i1123" DrawAspect="Content" ObjectID="_1653477703" r:id="rId254"/>
        </w:object>
      </w:r>
      <w:r>
        <w:rPr>
          <w:rFonts w:hint="eastAsia"/>
        </w:rPr>
        <w:t>。而分组卷积实质上就是将卷积分为</w:t>
      </w:r>
      <w:r>
        <w:rPr>
          <w:rFonts w:hint="eastAsia"/>
          <w:i/>
          <w:iCs/>
        </w:rPr>
        <w:t>g</w:t>
      </w:r>
      <w:r>
        <w:rPr>
          <w:rFonts w:hint="eastAsia"/>
        </w:rPr>
        <w:t>个独立的卷积组进行计算，如图</w:t>
      </w:r>
      <w:r>
        <w:t>5</w:t>
      </w:r>
      <w:r>
        <w:rPr>
          <w:rFonts w:hint="eastAsia"/>
        </w:rPr>
        <w:t>-</w:t>
      </w:r>
      <w:r w:rsidR="001D69C1">
        <w:rPr>
          <w:rFonts w:hint="eastAsia"/>
        </w:rPr>
        <w:t>3</w:t>
      </w:r>
      <w:r>
        <w:t xml:space="preserve"> </w:t>
      </w:r>
      <w:r>
        <w:rPr>
          <w:rFonts w:hint="eastAsia"/>
        </w:rPr>
        <w:t>b)</w:t>
      </w:r>
      <w:r>
        <w:t xml:space="preserve"> </w:t>
      </w:r>
      <w:r>
        <w:rPr>
          <w:rFonts w:hint="eastAsia"/>
        </w:rPr>
        <w:t>所示。输入特征图被划分为</w:t>
      </w:r>
      <w:r>
        <w:rPr>
          <w:rFonts w:hint="eastAsia"/>
          <w:i/>
          <w:iCs/>
        </w:rPr>
        <w:t>g</w:t>
      </w:r>
      <w:r>
        <w:rPr>
          <w:rFonts w:hint="eastAsia"/>
        </w:rPr>
        <w:t>组，每组的大小为</w:t>
      </w:r>
      <w:r>
        <w:rPr>
          <w:position w:val="-10"/>
        </w:rPr>
        <w:object w:dxaOrig="1680" w:dyaOrig="336" w14:anchorId="4110D46E">
          <v:shape id="_x0000_i1124" type="#_x0000_t75" style="width:84pt;height:17.55pt" o:ole="">
            <v:imagedata r:id="rId255" o:title=""/>
          </v:shape>
          <o:OLEObject Type="Embed" ProgID="Equation.DSMT4" ShapeID="_x0000_i1124" DrawAspect="Content" ObjectID="_1653477704" r:id="rId256"/>
        </w:object>
      </w:r>
      <w:r>
        <w:rPr>
          <w:rFonts w:hint="eastAsia"/>
        </w:rPr>
        <w:t>，卷积核也被划分为</w:t>
      </w:r>
      <w:r>
        <w:rPr>
          <w:rFonts w:hint="eastAsia"/>
        </w:rPr>
        <w:t>g</w:t>
      </w:r>
      <w:r>
        <w:rPr>
          <w:rFonts w:hint="eastAsia"/>
        </w:rPr>
        <w:t>组，每组大小为</w:t>
      </w:r>
      <w:r>
        <w:rPr>
          <w:position w:val="-10"/>
        </w:rPr>
        <w:object w:dxaOrig="1504" w:dyaOrig="336" w14:anchorId="3DB2560E">
          <v:shape id="_x0000_i1125" type="#_x0000_t75" style="width:74.55pt;height:17.55pt" o:ole="">
            <v:imagedata r:id="rId257" o:title=""/>
          </v:shape>
          <o:OLEObject Type="Embed" ProgID="Equation.DSMT4" ShapeID="_x0000_i1125" DrawAspect="Content" ObjectID="_1653477705" r:id="rId258"/>
        </w:object>
      </w:r>
      <w:r>
        <w:rPr>
          <w:rFonts w:hint="eastAsia"/>
        </w:rPr>
        <w:t>。进行卷积操作时，首先第一组的卷积核与输入特征进行标准卷积计算，输出大小为</w:t>
      </w:r>
      <w:r>
        <w:rPr>
          <w:position w:val="-10"/>
        </w:rPr>
        <w:object w:dxaOrig="1744" w:dyaOrig="336" w14:anchorId="7D9C259B">
          <v:shape id="_x0000_i1126" type="#_x0000_t75" style="width:87.45pt;height:17.55pt" o:ole="">
            <v:imagedata r:id="rId259" o:title=""/>
          </v:shape>
          <o:OLEObject Type="Embed" ProgID="Equation.DSMT4" ShapeID="_x0000_i1126" DrawAspect="Content" ObjectID="_1653477706" r:id="rId260"/>
        </w:object>
      </w:r>
      <w:r>
        <w:rPr>
          <w:rFonts w:hint="eastAsia"/>
        </w:rPr>
        <w:t>。第二组计算同理，直到最后一组。最后输出共有</w:t>
      </w:r>
      <w:r>
        <w:rPr>
          <w:rFonts w:hint="eastAsia"/>
          <w:i/>
          <w:iCs/>
        </w:rPr>
        <w:t>g</w:t>
      </w:r>
      <w:r>
        <w:rPr>
          <w:rFonts w:hint="eastAsia"/>
        </w:rPr>
        <w:t>组</w:t>
      </w:r>
      <w:r>
        <w:rPr>
          <w:position w:val="-10"/>
        </w:rPr>
        <w:object w:dxaOrig="1744" w:dyaOrig="336" w14:anchorId="6A5BB94C">
          <v:shape id="_x0000_i1127" type="#_x0000_t75" style="width:87.45pt;height:17.55pt" o:ole="">
            <v:imagedata r:id="rId261" o:title=""/>
          </v:shape>
          <o:OLEObject Type="Embed" ProgID="Equation.DSMT4" ShapeID="_x0000_i1127" DrawAspect="Content" ObjectID="_1653477707" r:id="rId262"/>
        </w:object>
      </w:r>
      <w:r>
        <w:rPr>
          <w:rFonts w:hint="eastAsia"/>
        </w:rPr>
        <w:t>，一共</w:t>
      </w:r>
      <w:r>
        <w:rPr>
          <w:position w:val="-10"/>
        </w:rPr>
        <w:object w:dxaOrig="1280" w:dyaOrig="336" w14:anchorId="5BE07A8A">
          <v:shape id="_x0000_i1128" type="#_x0000_t75" style="width:63.45pt;height:17.55pt" o:ole="">
            <v:imagedata r:id="rId263" o:title=""/>
          </v:shape>
          <o:OLEObject Type="Embed" ProgID="Equation.DSMT4" ShapeID="_x0000_i1128" DrawAspect="Content" ObjectID="_1653477708" r:id="rId264"/>
        </w:object>
      </w:r>
      <w:r>
        <w:rPr>
          <w:rFonts w:hint="eastAsia"/>
        </w:rPr>
        <w:t>，与标准卷积计算结果相同。采用这样的计算方法可以减少计算量，对于每个卷积核不再是与所有输入通道进行卷积，而是与其中一组进行计算。设定的组的数量越多，就会编码更多信息量，但是每组中的输入通道数就会变少，这样就会造成单个卷积核退化，到达一定程度后网络的表达能力就会降低。为了解决这个问题，</w:t>
      </w:r>
      <w:r>
        <w:rPr>
          <w:rFonts w:hint="eastAsia"/>
        </w:rPr>
        <w:t>ShuffleNet</w:t>
      </w:r>
      <w:r>
        <w:rPr>
          <w:rFonts w:hint="eastAsia"/>
        </w:rPr>
        <w:t>加入了通道重组方法。</w:t>
      </w:r>
      <w:bookmarkStart w:id="85" w:name="_Hlk37799813"/>
      <w:r>
        <w:rPr>
          <w:sz w:val="21"/>
          <w:szCs w:val="21"/>
        </w:rPr>
        <w:t xml:space="preserve"> </w:t>
      </w:r>
    </w:p>
    <w:p w14:paraId="19CBD670" w14:textId="77777777" w:rsidR="00BE14F2" w:rsidRDefault="00BE14F2" w:rsidP="00894302">
      <w:pPr>
        <w:ind w:firstLineChars="183" w:firstLine="384"/>
        <w:rPr>
          <w:sz w:val="21"/>
          <w:szCs w:val="21"/>
        </w:rPr>
      </w:pPr>
    </w:p>
    <w:p w14:paraId="69B9E7FC" w14:textId="77777777" w:rsidR="00894302" w:rsidRDefault="00894302" w:rsidP="00894302">
      <w:pPr>
        <w:ind w:firstLineChars="695" w:firstLine="1459"/>
        <w:rPr>
          <w:sz w:val="21"/>
          <w:szCs w:val="21"/>
        </w:rPr>
      </w:pPr>
      <w:r>
        <w:rPr>
          <w:noProof/>
          <w:sz w:val="21"/>
          <w:szCs w:val="21"/>
        </w:rPr>
        <w:drawing>
          <wp:anchor distT="0" distB="0" distL="114300" distR="114300" simplePos="0" relativeHeight="251814912" behindDoc="0" locked="0" layoutInCell="1" allowOverlap="1" wp14:anchorId="4DC9E97B" wp14:editId="560EFC5B">
            <wp:simplePos x="0" y="0"/>
            <wp:positionH relativeFrom="column">
              <wp:posOffset>88900</wp:posOffset>
            </wp:positionH>
            <wp:positionV relativeFrom="paragraph">
              <wp:posOffset>109220</wp:posOffset>
            </wp:positionV>
            <wp:extent cx="5389880" cy="926465"/>
            <wp:effectExtent l="0" t="0" r="0" b="0"/>
            <wp:wrapSquare wrapText="bothSides"/>
            <wp:docPr id="4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389880" cy="926465"/>
                    </a:xfrm>
                    <a:prstGeom prst="rect">
                      <a:avLst/>
                    </a:prstGeom>
                    <a:noFill/>
                  </pic:spPr>
                </pic:pic>
              </a:graphicData>
            </a:graphic>
            <wp14:sizeRelH relativeFrom="page">
              <wp14:pctWidth>0</wp14:pctWidth>
            </wp14:sizeRelH>
            <wp14:sizeRelV relativeFrom="page">
              <wp14:pctHeight>0</wp14:pctHeight>
            </wp14:sizeRelV>
          </wp:anchor>
        </w:drawing>
      </w:r>
      <w:r>
        <w:rPr>
          <w:sz w:val="21"/>
          <w:szCs w:val="21"/>
        </w:rPr>
        <w:t xml:space="preserve">   </w:t>
      </w:r>
      <w:r>
        <w:rPr>
          <w:rFonts w:hint="eastAsia"/>
          <w:sz w:val="21"/>
          <w:szCs w:val="21"/>
        </w:rPr>
        <w:t xml:space="preserve"> a)</w:t>
      </w:r>
      <w:r>
        <w:rPr>
          <w:sz w:val="21"/>
          <w:szCs w:val="21"/>
        </w:rPr>
        <w:t xml:space="preserve"> </w:t>
      </w:r>
      <w:r>
        <w:rPr>
          <w:rFonts w:hint="eastAsia"/>
          <w:sz w:val="21"/>
          <w:szCs w:val="21"/>
        </w:rPr>
        <w:t>标准卷积</w:t>
      </w:r>
      <w:r>
        <w:rPr>
          <w:rFonts w:hint="eastAsia"/>
          <w:sz w:val="21"/>
          <w:szCs w:val="21"/>
        </w:rPr>
        <w:t xml:space="preserve"> </w:t>
      </w:r>
      <w:r>
        <w:rPr>
          <w:sz w:val="21"/>
          <w:szCs w:val="21"/>
        </w:rPr>
        <w:t xml:space="preserve">                    </w:t>
      </w:r>
      <w:r>
        <w:rPr>
          <w:rFonts w:hint="eastAsia"/>
          <w:sz w:val="21"/>
          <w:szCs w:val="21"/>
        </w:rPr>
        <w:t xml:space="preserve"> b)</w:t>
      </w:r>
      <w:r>
        <w:rPr>
          <w:sz w:val="21"/>
          <w:szCs w:val="21"/>
        </w:rPr>
        <w:t xml:space="preserve"> </w:t>
      </w:r>
      <w:r>
        <w:rPr>
          <w:rFonts w:hint="eastAsia"/>
          <w:sz w:val="21"/>
          <w:szCs w:val="21"/>
        </w:rPr>
        <w:t>分组卷积</w:t>
      </w:r>
    </w:p>
    <w:p w14:paraId="1C05932E" w14:textId="77777777" w:rsidR="00894302" w:rsidRDefault="00894302" w:rsidP="00894302">
      <w:pPr>
        <w:ind w:firstLineChars="695" w:firstLine="1459"/>
        <w:rPr>
          <w:sz w:val="21"/>
          <w:szCs w:val="21"/>
        </w:rPr>
      </w:pPr>
      <w:r>
        <w:rPr>
          <w:sz w:val="21"/>
          <w:szCs w:val="21"/>
        </w:rPr>
        <w:t>a) Standard convolution              b) Group convolution</w:t>
      </w:r>
    </w:p>
    <w:p w14:paraId="1CEBFD04" w14:textId="77777777" w:rsidR="00894302" w:rsidRDefault="00894302" w:rsidP="00894302">
      <w:pPr>
        <w:ind w:firstLineChars="1495" w:firstLine="3139"/>
        <w:rPr>
          <w:sz w:val="21"/>
          <w:szCs w:val="21"/>
        </w:rPr>
      </w:pPr>
      <w:r>
        <w:rPr>
          <w:rFonts w:hint="eastAsia"/>
          <w:sz w:val="21"/>
          <w:szCs w:val="21"/>
        </w:rPr>
        <w:t>图</w:t>
      </w:r>
      <w:r>
        <w:rPr>
          <w:rFonts w:hint="eastAsia"/>
          <w:sz w:val="21"/>
          <w:szCs w:val="21"/>
        </w:rPr>
        <w:t>5-</w:t>
      </w:r>
      <w:r w:rsidR="001D69C1">
        <w:rPr>
          <w:rFonts w:hint="eastAsia"/>
          <w:sz w:val="21"/>
          <w:szCs w:val="21"/>
        </w:rPr>
        <w:t>3</w:t>
      </w:r>
      <w:r>
        <w:rPr>
          <w:sz w:val="21"/>
          <w:szCs w:val="21"/>
        </w:rPr>
        <w:t xml:space="preserve"> </w:t>
      </w:r>
      <w:r>
        <w:rPr>
          <w:rFonts w:hint="eastAsia"/>
          <w:sz w:val="21"/>
          <w:szCs w:val="21"/>
        </w:rPr>
        <w:t>卷积操作对比</w:t>
      </w:r>
    </w:p>
    <w:p w14:paraId="245649DD" w14:textId="77777777" w:rsidR="00894302" w:rsidRDefault="00894302" w:rsidP="00894302">
      <w:pPr>
        <w:ind w:firstLineChars="0" w:firstLine="0"/>
        <w:jc w:val="center"/>
        <w:rPr>
          <w:sz w:val="21"/>
          <w:szCs w:val="21"/>
        </w:rPr>
      </w:pPr>
      <w:r>
        <w:rPr>
          <w:rFonts w:hint="eastAsia"/>
          <w:sz w:val="21"/>
          <w:szCs w:val="21"/>
        </w:rPr>
        <w:t>Fig.5-</w:t>
      </w:r>
      <w:r w:rsidR="001D69C1">
        <w:rPr>
          <w:rFonts w:hint="eastAsia"/>
          <w:sz w:val="21"/>
          <w:szCs w:val="21"/>
        </w:rPr>
        <w:t>3</w:t>
      </w:r>
      <w:r>
        <w:t xml:space="preserve"> </w:t>
      </w:r>
      <w:r>
        <w:rPr>
          <w:sz w:val="21"/>
          <w:szCs w:val="21"/>
        </w:rPr>
        <w:t>Convolution operation comparison</w:t>
      </w:r>
    </w:p>
    <w:p w14:paraId="1D5C5ABC" w14:textId="77777777" w:rsidR="00894302" w:rsidRDefault="00894302" w:rsidP="00894302">
      <w:pPr>
        <w:ind w:firstLineChars="0" w:firstLine="0"/>
        <w:jc w:val="center"/>
        <w:rPr>
          <w:sz w:val="21"/>
          <w:szCs w:val="21"/>
        </w:rPr>
      </w:pPr>
    </w:p>
    <w:bookmarkEnd w:id="85"/>
    <w:p w14:paraId="7B11A1A7" w14:textId="77777777" w:rsidR="00894302" w:rsidRDefault="00894302" w:rsidP="00894302">
      <w:pPr>
        <w:ind w:firstLineChars="183" w:firstLine="439"/>
      </w:pPr>
      <w:r>
        <w:rPr>
          <w:rFonts w:hint="eastAsia"/>
        </w:rPr>
        <w:t>（</w:t>
      </w:r>
      <w:r>
        <w:rPr>
          <w:rFonts w:hint="eastAsia"/>
        </w:rPr>
        <w:t>2</w:t>
      </w:r>
      <w:r>
        <w:rPr>
          <w:rFonts w:hint="eastAsia"/>
        </w:rPr>
        <w:t>）通道重组</w:t>
      </w:r>
    </w:p>
    <w:p w14:paraId="6248E04E" w14:textId="0D5BCCFC" w:rsidR="00894302" w:rsidRDefault="00894302" w:rsidP="00BE14F2">
      <w:pPr>
        <w:ind w:firstLineChars="183" w:firstLine="439"/>
      </w:pPr>
      <w:r>
        <w:rPr>
          <w:rFonts w:hint="eastAsia"/>
        </w:rPr>
        <w:t>如图</w:t>
      </w:r>
      <w:r>
        <w:rPr>
          <w:rFonts w:hint="eastAsia"/>
        </w:rPr>
        <w:t>5-</w:t>
      </w:r>
      <w:r w:rsidR="001D69C1">
        <w:rPr>
          <w:rFonts w:hint="eastAsia"/>
        </w:rPr>
        <w:t>4</w:t>
      </w:r>
      <w:r>
        <w:t xml:space="preserve"> </w:t>
      </w:r>
      <w:r>
        <w:rPr>
          <w:rFonts w:hint="eastAsia"/>
        </w:rPr>
        <w:t>a)</w:t>
      </w:r>
      <w:r>
        <w:rPr>
          <w:rFonts w:hint="eastAsia"/>
        </w:rPr>
        <w:t>所示为分组卷积操作，</w:t>
      </w:r>
      <w:r>
        <w:rPr>
          <w:rFonts w:hint="eastAsia"/>
        </w:rPr>
        <w:t>b)</w:t>
      </w:r>
      <w:r>
        <w:rPr>
          <w:rFonts w:hint="eastAsia"/>
        </w:rPr>
        <w:t>中所示为对分组卷积之后的特征图进行重组，这样保证接下来采用的分组卷积的输入来自不同的组，实现各组信息交换</w:t>
      </w:r>
      <w:r w:rsidR="001823DE">
        <w:rPr>
          <w:rFonts w:hint="eastAsia"/>
        </w:rPr>
        <w:t>。</w:t>
      </w:r>
      <w:r>
        <w:rPr>
          <w:rFonts w:hint="eastAsia"/>
        </w:rPr>
        <w:t>在</w:t>
      </w:r>
      <w:r>
        <w:rPr>
          <w:rFonts w:hint="eastAsia"/>
        </w:rPr>
        <w:t>c)</w:t>
      </w:r>
      <w:r>
        <w:rPr>
          <w:rFonts w:hint="eastAsia"/>
        </w:rPr>
        <w:t>中进一步展示了该过程，对输入通道进行重组，但不是随机重组，而是均匀打乱。具体实现</w:t>
      </w:r>
      <w:r>
        <w:rPr>
          <w:rFonts w:hint="eastAsia"/>
          <w:color w:val="000000" w:themeColor="text1"/>
        </w:rPr>
        <w:t>操作如图</w:t>
      </w:r>
      <w:r>
        <w:rPr>
          <w:rFonts w:hint="eastAsia"/>
          <w:color w:val="000000" w:themeColor="text1"/>
        </w:rPr>
        <w:t>5-</w:t>
      </w:r>
      <w:r w:rsidR="001D69C1">
        <w:rPr>
          <w:rFonts w:hint="eastAsia"/>
          <w:color w:val="000000" w:themeColor="text1"/>
        </w:rPr>
        <w:t>5</w:t>
      </w:r>
      <w:r>
        <w:rPr>
          <w:rFonts w:hint="eastAsia"/>
          <w:color w:val="000000" w:themeColor="text1"/>
        </w:rPr>
        <w:t>所示，假</w:t>
      </w:r>
      <w:r>
        <w:rPr>
          <w:rFonts w:hint="eastAsia"/>
        </w:rPr>
        <w:t>设分组卷积后的输出通道数分为</w:t>
      </w:r>
      <w:r>
        <w:rPr>
          <w:rFonts w:hint="eastAsia"/>
          <w:i/>
          <w:iCs/>
        </w:rPr>
        <w:t>g</w:t>
      </w:r>
      <w:r>
        <w:rPr>
          <w:rFonts w:hint="eastAsia"/>
        </w:rPr>
        <w:t>组，每组通道数为</w:t>
      </w:r>
      <w:r>
        <w:rPr>
          <w:rFonts w:hint="eastAsia"/>
          <w:i/>
          <w:iCs/>
        </w:rPr>
        <w:t>n</w:t>
      </w:r>
      <w:r>
        <w:rPr>
          <w:rFonts w:hint="eastAsia"/>
        </w:rPr>
        <w:t>，总通道数为</w:t>
      </w:r>
      <w:r>
        <w:rPr>
          <w:position w:val="-10"/>
        </w:rPr>
        <w:object w:dxaOrig="544" w:dyaOrig="272" w14:anchorId="17F425BF">
          <v:shape id="_x0000_i1129" type="#_x0000_t75" style="width:27pt;height:14.15pt" o:ole="">
            <v:imagedata r:id="rId266" o:title=""/>
          </v:shape>
          <o:OLEObject Type="Embed" ProgID="Equation.DSMT4" ShapeID="_x0000_i1129" DrawAspect="Content" ObjectID="_1653477709" r:id="rId267"/>
        </w:object>
      </w:r>
      <w:r>
        <w:rPr>
          <w:rFonts w:hint="eastAsia"/>
        </w:rPr>
        <w:t>，首先将输出通道维度变成</w:t>
      </w:r>
      <w:r>
        <w:rPr>
          <w:position w:val="-10"/>
        </w:rPr>
        <w:object w:dxaOrig="600" w:dyaOrig="336" w14:anchorId="0C58DF71">
          <v:shape id="_x0000_i1130" type="#_x0000_t75" style="width:30pt;height:17.55pt" o:ole="">
            <v:imagedata r:id="rId268" o:title=""/>
          </v:shape>
          <o:OLEObject Type="Embed" ProgID="Equation.DSMT4" ShapeID="_x0000_i1130" DrawAspect="Content" ObjectID="_1653477710" r:id="rId269"/>
        </w:object>
      </w:r>
      <w:r>
        <w:rPr>
          <w:rFonts w:hint="eastAsia"/>
        </w:rPr>
        <w:t>，然后进行转置维度变为</w:t>
      </w:r>
      <w:r>
        <w:rPr>
          <w:position w:val="-10"/>
        </w:rPr>
        <w:object w:dxaOrig="600" w:dyaOrig="336" w14:anchorId="4880975D">
          <v:shape id="_x0000_i1131" type="#_x0000_t75" style="width:30pt;height:17.55pt" o:ole="">
            <v:imagedata r:id="rId270" o:title=""/>
          </v:shape>
          <o:OLEObject Type="Embed" ProgID="Equation.DSMT4" ShapeID="_x0000_i1131" DrawAspect="Content" ObjectID="_1653477711" r:id="rId271"/>
        </w:object>
      </w:r>
      <w:r>
        <w:rPr>
          <w:rFonts w:hint="eastAsia"/>
        </w:rPr>
        <w:t>，最后坦平展开还原为</w:t>
      </w:r>
      <w:r>
        <w:rPr>
          <w:position w:val="-10"/>
        </w:rPr>
        <w:object w:dxaOrig="544" w:dyaOrig="272" w14:anchorId="083BB629">
          <v:shape id="_x0000_i1132" type="#_x0000_t75" style="width:27pt;height:14.15pt" o:ole="">
            <v:imagedata r:id="rId272" o:title=""/>
          </v:shape>
          <o:OLEObject Type="Embed" ProgID="Equation.DSMT4" ShapeID="_x0000_i1132" DrawAspect="Content" ObjectID="_1653477712" r:id="rId273"/>
        </w:object>
      </w:r>
      <w:r>
        <w:rPr>
          <w:rFonts w:hint="eastAsia"/>
        </w:rPr>
        <w:t>个通道，最后将通道重排后的数据作为下一层分组卷积的输入，两层的分组数不要求一致。</w:t>
      </w:r>
    </w:p>
    <w:p w14:paraId="20D1EF46" w14:textId="77777777" w:rsidR="00894302" w:rsidRDefault="00894302" w:rsidP="00894302">
      <w:pPr>
        <w:spacing w:line="240" w:lineRule="auto"/>
        <w:ind w:firstLineChars="83" w:firstLine="174"/>
        <w:jc w:val="center"/>
        <w:rPr>
          <w:sz w:val="21"/>
          <w:szCs w:val="21"/>
        </w:rPr>
      </w:pPr>
      <w:r>
        <w:rPr>
          <w:noProof/>
          <w:sz w:val="21"/>
          <w:szCs w:val="21"/>
        </w:rPr>
        <w:lastRenderedPageBreak/>
        <w:drawing>
          <wp:inline distT="0" distB="0" distL="0" distR="0" wp14:anchorId="75C80188" wp14:editId="6DAB8DA5">
            <wp:extent cx="4494077" cy="1567543"/>
            <wp:effectExtent l="0" t="0" r="1905" b="0"/>
            <wp:docPr id="48"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521070" cy="1576958"/>
                    </a:xfrm>
                    <a:prstGeom prst="rect">
                      <a:avLst/>
                    </a:prstGeom>
                    <a:noFill/>
                    <a:ln>
                      <a:noFill/>
                    </a:ln>
                  </pic:spPr>
                </pic:pic>
              </a:graphicData>
            </a:graphic>
          </wp:inline>
        </w:drawing>
      </w:r>
      <w:r>
        <w:rPr>
          <w:sz w:val="21"/>
          <w:szCs w:val="21"/>
        </w:rPr>
        <w:t xml:space="preserve">         </w:t>
      </w:r>
    </w:p>
    <w:p w14:paraId="30D5093A" w14:textId="77777777" w:rsidR="00894302" w:rsidRDefault="00894302" w:rsidP="00894302">
      <w:pPr>
        <w:spacing w:line="240" w:lineRule="auto"/>
        <w:ind w:firstLineChars="83" w:firstLine="174"/>
        <w:jc w:val="center"/>
        <w:rPr>
          <w:sz w:val="21"/>
          <w:szCs w:val="21"/>
        </w:rPr>
      </w:pPr>
      <w:r>
        <w:rPr>
          <w:rFonts w:hint="eastAsia"/>
          <w:sz w:val="21"/>
          <w:szCs w:val="21"/>
        </w:rPr>
        <w:t>a)</w:t>
      </w:r>
      <w:r>
        <w:rPr>
          <w:sz w:val="21"/>
          <w:szCs w:val="21"/>
        </w:rPr>
        <w:t xml:space="preserve"> </w:t>
      </w:r>
      <w:r>
        <w:rPr>
          <w:rFonts w:hint="eastAsia"/>
          <w:sz w:val="21"/>
          <w:szCs w:val="21"/>
        </w:rPr>
        <w:t>分组卷积</w:t>
      </w:r>
      <w:r>
        <w:rPr>
          <w:rFonts w:hint="eastAsia"/>
          <w:sz w:val="21"/>
          <w:szCs w:val="21"/>
        </w:rPr>
        <w:t xml:space="preserve"> </w:t>
      </w:r>
      <w:r>
        <w:rPr>
          <w:sz w:val="21"/>
          <w:szCs w:val="21"/>
        </w:rPr>
        <w:t xml:space="preserve">          </w:t>
      </w:r>
      <w:r>
        <w:rPr>
          <w:rFonts w:hint="eastAsia"/>
          <w:sz w:val="21"/>
          <w:szCs w:val="21"/>
        </w:rPr>
        <w:t>b)</w:t>
      </w:r>
      <w:r>
        <w:rPr>
          <w:sz w:val="21"/>
          <w:szCs w:val="21"/>
        </w:rPr>
        <w:t xml:space="preserve"> </w:t>
      </w:r>
      <w:r>
        <w:rPr>
          <w:rFonts w:hint="eastAsia"/>
          <w:sz w:val="21"/>
          <w:szCs w:val="21"/>
        </w:rPr>
        <w:t>通道重组</w:t>
      </w:r>
      <w:r>
        <w:rPr>
          <w:rFonts w:hint="eastAsia"/>
          <w:sz w:val="21"/>
          <w:szCs w:val="21"/>
        </w:rPr>
        <w:t xml:space="preserve"> </w:t>
      </w:r>
      <w:r>
        <w:rPr>
          <w:sz w:val="21"/>
          <w:szCs w:val="21"/>
        </w:rPr>
        <w:t xml:space="preserve">           </w:t>
      </w:r>
      <w:r>
        <w:rPr>
          <w:rFonts w:hint="eastAsia"/>
          <w:sz w:val="21"/>
          <w:szCs w:val="21"/>
        </w:rPr>
        <w:t>c)</w:t>
      </w:r>
      <w:r>
        <w:rPr>
          <w:sz w:val="21"/>
          <w:szCs w:val="21"/>
        </w:rPr>
        <w:t xml:space="preserve"> </w:t>
      </w:r>
      <w:r>
        <w:rPr>
          <w:rFonts w:hint="eastAsia"/>
          <w:sz w:val="21"/>
          <w:szCs w:val="21"/>
        </w:rPr>
        <w:t>通道重组</w:t>
      </w:r>
    </w:p>
    <w:p w14:paraId="77CFC3C5" w14:textId="77777777" w:rsidR="00894302" w:rsidRDefault="00894302" w:rsidP="00894302">
      <w:pPr>
        <w:ind w:firstLineChars="495" w:firstLine="1039"/>
        <w:rPr>
          <w:sz w:val="21"/>
          <w:szCs w:val="21"/>
        </w:rPr>
      </w:pPr>
      <w:r>
        <w:rPr>
          <w:sz w:val="21"/>
          <w:szCs w:val="21"/>
        </w:rPr>
        <w:t xml:space="preserve"> a) Group convolution    b) Channel Shuffle        c) Channel Shuffle</w:t>
      </w:r>
    </w:p>
    <w:p w14:paraId="78964444" w14:textId="0CB5A6F7" w:rsidR="00894302" w:rsidRDefault="00894302" w:rsidP="00894302">
      <w:pPr>
        <w:ind w:firstLineChars="95" w:firstLine="199"/>
        <w:jc w:val="center"/>
        <w:rPr>
          <w:sz w:val="21"/>
          <w:szCs w:val="21"/>
          <w:vertAlign w:val="superscript"/>
        </w:rPr>
      </w:pPr>
      <w:r>
        <w:rPr>
          <w:rFonts w:hint="eastAsia"/>
          <w:sz w:val="21"/>
          <w:szCs w:val="21"/>
        </w:rPr>
        <w:t>图</w:t>
      </w:r>
      <w:r>
        <w:rPr>
          <w:rFonts w:hint="eastAsia"/>
          <w:sz w:val="21"/>
          <w:szCs w:val="21"/>
        </w:rPr>
        <w:t>5-</w:t>
      </w:r>
      <w:r w:rsidR="001D69C1">
        <w:rPr>
          <w:rFonts w:hint="eastAsia"/>
          <w:sz w:val="21"/>
          <w:szCs w:val="21"/>
        </w:rPr>
        <w:t>4</w:t>
      </w:r>
      <w:r>
        <w:rPr>
          <w:sz w:val="21"/>
          <w:szCs w:val="21"/>
        </w:rPr>
        <w:t xml:space="preserve"> </w:t>
      </w:r>
      <w:r>
        <w:rPr>
          <w:rFonts w:hint="eastAsia"/>
          <w:sz w:val="21"/>
          <w:szCs w:val="21"/>
        </w:rPr>
        <w:t>分组卷积及通道重组流程图</w:t>
      </w:r>
      <w:r>
        <w:rPr>
          <w:sz w:val="21"/>
          <w:szCs w:val="21"/>
          <w:vertAlign w:val="superscript"/>
        </w:rPr>
        <w:fldChar w:fldCharType="begin"/>
      </w:r>
      <w:r>
        <w:rPr>
          <w:sz w:val="21"/>
          <w:szCs w:val="21"/>
          <w:vertAlign w:val="superscript"/>
        </w:rPr>
        <w:instrText xml:space="preserve"> </w:instrText>
      </w:r>
      <w:r>
        <w:rPr>
          <w:rFonts w:hint="eastAsia"/>
          <w:sz w:val="21"/>
          <w:szCs w:val="21"/>
          <w:vertAlign w:val="superscript"/>
        </w:rPr>
        <w:instrText>REF _Ref39589074 \r \h</w:instrText>
      </w:r>
      <w:r>
        <w:rPr>
          <w:sz w:val="21"/>
          <w:szCs w:val="21"/>
          <w:vertAlign w:val="superscript"/>
        </w:rPr>
        <w:instrText xml:space="preserve">  \* MERGEFORMAT </w:instrText>
      </w:r>
      <w:r>
        <w:rPr>
          <w:sz w:val="21"/>
          <w:szCs w:val="21"/>
          <w:vertAlign w:val="superscript"/>
        </w:rPr>
      </w:r>
      <w:r>
        <w:rPr>
          <w:sz w:val="21"/>
          <w:szCs w:val="21"/>
          <w:vertAlign w:val="superscript"/>
        </w:rPr>
        <w:fldChar w:fldCharType="separate"/>
      </w:r>
      <w:r w:rsidR="00835F82">
        <w:rPr>
          <w:sz w:val="21"/>
          <w:szCs w:val="21"/>
          <w:vertAlign w:val="superscript"/>
        </w:rPr>
        <w:t>[52]</w:t>
      </w:r>
      <w:r>
        <w:rPr>
          <w:sz w:val="21"/>
          <w:szCs w:val="21"/>
          <w:vertAlign w:val="superscript"/>
        </w:rPr>
        <w:fldChar w:fldCharType="end"/>
      </w:r>
    </w:p>
    <w:p w14:paraId="37C5CD87" w14:textId="4DA6B1FC" w:rsidR="00894302" w:rsidRDefault="00894302" w:rsidP="00894302">
      <w:pPr>
        <w:ind w:firstLineChars="95" w:firstLine="199"/>
        <w:jc w:val="center"/>
        <w:rPr>
          <w:sz w:val="21"/>
          <w:szCs w:val="21"/>
          <w:vertAlign w:val="superscript"/>
        </w:rPr>
      </w:pPr>
      <w:r>
        <w:rPr>
          <w:rFonts w:hint="eastAsia"/>
          <w:sz w:val="21"/>
          <w:szCs w:val="21"/>
        </w:rPr>
        <w:t>Fig.5-</w:t>
      </w:r>
      <w:r w:rsidR="001D69C1">
        <w:rPr>
          <w:rFonts w:hint="eastAsia"/>
          <w:sz w:val="21"/>
          <w:szCs w:val="21"/>
        </w:rPr>
        <w:t>4</w:t>
      </w:r>
      <w:r>
        <w:t xml:space="preserve"> </w:t>
      </w:r>
      <w:r>
        <w:rPr>
          <w:sz w:val="21"/>
          <w:szCs w:val="21"/>
        </w:rPr>
        <w:t xml:space="preserve">Flow chart of </w:t>
      </w:r>
      <w:r>
        <w:rPr>
          <w:rFonts w:hint="eastAsia"/>
          <w:sz w:val="21"/>
          <w:szCs w:val="21"/>
        </w:rPr>
        <w:t>grouped</w:t>
      </w:r>
      <w:r>
        <w:rPr>
          <w:sz w:val="21"/>
          <w:szCs w:val="21"/>
        </w:rPr>
        <w:t xml:space="preserve"> convolution and channel </w:t>
      </w:r>
      <w:r>
        <w:rPr>
          <w:rFonts w:hint="eastAsia"/>
          <w:sz w:val="21"/>
          <w:szCs w:val="21"/>
        </w:rPr>
        <w:t>shuffle</w:t>
      </w:r>
      <w:r>
        <w:rPr>
          <w:sz w:val="21"/>
          <w:szCs w:val="21"/>
          <w:vertAlign w:val="superscript"/>
        </w:rPr>
        <w:fldChar w:fldCharType="begin"/>
      </w:r>
      <w:r>
        <w:rPr>
          <w:sz w:val="21"/>
          <w:szCs w:val="21"/>
          <w:vertAlign w:val="superscript"/>
        </w:rPr>
        <w:instrText xml:space="preserve"> </w:instrText>
      </w:r>
      <w:r>
        <w:rPr>
          <w:rFonts w:hint="eastAsia"/>
          <w:sz w:val="21"/>
          <w:szCs w:val="21"/>
          <w:vertAlign w:val="superscript"/>
        </w:rPr>
        <w:instrText>REF _Ref39589074 \r \h</w:instrText>
      </w:r>
      <w:r>
        <w:rPr>
          <w:sz w:val="21"/>
          <w:szCs w:val="21"/>
          <w:vertAlign w:val="superscript"/>
        </w:rPr>
        <w:instrText xml:space="preserve">  \* MERGEFORMAT </w:instrText>
      </w:r>
      <w:r>
        <w:rPr>
          <w:sz w:val="21"/>
          <w:szCs w:val="21"/>
          <w:vertAlign w:val="superscript"/>
        </w:rPr>
      </w:r>
      <w:r>
        <w:rPr>
          <w:sz w:val="21"/>
          <w:szCs w:val="21"/>
          <w:vertAlign w:val="superscript"/>
        </w:rPr>
        <w:fldChar w:fldCharType="separate"/>
      </w:r>
      <w:r w:rsidR="00835F82">
        <w:rPr>
          <w:sz w:val="21"/>
          <w:szCs w:val="21"/>
          <w:vertAlign w:val="superscript"/>
        </w:rPr>
        <w:t>[52]</w:t>
      </w:r>
      <w:r>
        <w:rPr>
          <w:sz w:val="21"/>
          <w:szCs w:val="21"/>
          <w:vertAlign w:val="superscript"/>
        </w:rPr>
        <w:fldChar w:fldCharType="end"/>
      </w:r>
    </w:p>
    <w:p w14:paraId="3A6A9261" w14:textId="77777777" w:rsidR="00F65971" w:rsidRDefault="00F65971" w:rsidP="00894302">
      <w:pPr>
        <w:ind w:firstLineChars="95" w:firstLine="199"/>
        <w:jc w:val="center"/>
        <w:rPr>
          <w:sz w:val="21"/>
          <w:szCs w:val="21"/>
        </w:rPr>
      </w:pPr>
    </w:p>
    <w:p w14:paraId="257E6104" w14:textId="066A2CFC" w:rsidR="00894302" w:rsidRDefault="00290F1D" w:rsidP="00894302">
      <w:pPr>
        <w:spacing w:line="240" w:lineRule="auto"/>
        <w:ind w:firstLineChars="0" w:firstLine="0"/>
        <w:jc w:val="center"/>
      </w:pPr>
      <w:r>
        <w:object w:dxaOrig="9774" w:dyaOrig="7191" w14:anchorId="4B95C23F">
          <v:shape id="_x0000_i1133" type="#_x0000_t75" style="width:216.45pt;height:167.15pt" o:ole="">
            <v:imagedata r:id="rId275" o:title="" cropbottom="628f" cropleft="4162f"/>
          </v:shape>
          <o:OLEObject Type="Embed" ProgID="Visio.Drawing.11" ShapeID="_x0000_i1133" DrawAspect="Content" ObjectID="_1653477713" r:id="rId276"/>
        </w:object>
      </w:r>
    </w:p>
    <w:p w14:paraId="7C5C9EC1" w14:textId="77777777" w:rsidR="00894302" w:rsidRDefault="00894302" w:rsidP="00894302">
      <w:pPr>
        <w:ind w:firstLineChars="95" w:firstLine="199"/>
        <w:jc w:val="center"/>
        <w:rPr>
          <w:sz w:val="21"/>
          <w:szCs w:val="21"/>
        </w:rPr>
      </w:pPr>
      <w:r>
        <w:rPr>
          <w:rFonts w:hint="eastAsia"/>
          <w:sz w:val="21"/>
          <w:szCs w:val="21"/>
        </w:rPr>
        <w:t>图</w:t>
      </w:r>
      <w:r>
        <w:rPr>
          <w:rFonts w:hint="eastAsia"/>
          <w:sz w:val="21"/>
          <w:szCs w:val="21"/>
        </w:rPr>
        <w:t>5-</w:t>
      </w:r>
      <w:r w:rsidR="001D69C1">
        <w:rPr>
          <w:rFonts w:hint="eastAsia"/>
          <w:sz w:val="21"/>
          <w:szCs w:val="21"/>
        </w:rPr>
        <w:t>5</w:t>
      </w:r>
      <w:r>
        <w:rPr>
          <w:sz w:val="21"/>
          <w:szCs w:val="21"/>
        </w:rPr>
        <w:t xml:space="preserve"> </w:t>
      </w:r>
      <w:r>
        <w:rPr>
          <w:rFonts w:hint="eastAsia"/>
          <w:sz w:val="21"/>
          <w:szCs w:val="21"/>
        </w:rPr>
        <w:t>通道重组实现过程</w:t>
      </w:r>
    </w:p>
    <w:p w14:paraId="08435D2F" w14:textId="0901ABBE" w:rsidR="00F65971" w:rsidRDefault="00894302" w:rsidP="008E0A3C">
      <w:pPr>
        <w:ind w:firstLineChars="95" w:firstLine="199"/>
        <w:jc w:val="center"/>
        <w:rPr>
          <w:sz w:val="21"/>
          <w:szCs w:val="21"/>
        </w:rPr>
      </w:pPr>
      <w:r>
        <w:rPr>
          <w:rFonts w:hint="eastAsia"/>
          <w:sz w:val="21"/>
          <w:szCs w:val="21"/>
        </w:rPr>
        <w:t>Fig.5-</w:t>
      </w:r>
      <w:r w:rsidR="001D69C1">
        <w:rPr>
          <w:rFonts w:hint="eastAsia"/>
          <w:sz w:val="21"/>
          <w:szCs w:val="21"/>
        </w:rPr>
        <w:t>5</w:t>
      </w:r>
      <w:r>
        <w:t xml:space="preserve"> </w:t>
      </w:r>
      <w:r>
        <w:rPr>
          <w:rFonts w:hint="eastAsia"/>
          <w:sz w:val="21"/>
          <w:szCs w:val="21"/>
        </w:rPr>
        <w:t>R</w:t>
      </w:r>
      <w:r>
        <w:rPr>
          <w:sz w:val="21"/>
          <w:szCs w:val="21"/>
        </w:rPr>
        <w:t xml:space="preserve">ealization process of channel </w:t>
      </w:r>
      <w:r>
        <w:rPr>
          <w:rFonts w:hint="eastAsia"/>
          <w:sz w:val="21"/>
          <w:szCs w:val="21"/>
        </w:rPr>
        <w:t>shuffle</w:t>
      </w:r>
    </w:p>
    <w:p w14:paraId="202655D7" w14:textId="77777777" w:rsidR="00290F1D" w:rsidRDefault="00290F1D" w:rsidP="008E0A3C">
      <w:pPr>
        <w:ind w:firstLineChars="95" w:firstLine="199"/>
        <w:jc w:val="center"/>
        <w:rPr>
          <w:sz w:val="21"/>
          <w:szCs w:val="21"/>
        </w:rPr>
      </w:pPr>
    </w:p>
    <w:p w14:paraId="1B5A8C59" w14:textId="77777777" w:rsidR="00894302" w:rsidRDefault="00894302" w:rsidP="00894302">
      <w:pPr>
        <w:ind w:firstLineChars="0" w:firstLine="0"/>
      </w:pPr>
      <w:r>
        <w:rPr>
          <w:rFonts w:hint="eastAsia"/>
        </w:rPr>
        <w:t xml:space="preserve"> </w:t>
      </w:r>
      <w:r>
        <w:t xml:space="preserve">   </w:t>
      </w:r>
      <w:r>
        <w:rPr>
          <w:rFonts w:hint="eastAsia"/>
        </w:rPr>
        <w:t>（</w:t>
      </w:r>
      <w:r>
        <w:rPr>
          <w:rFonts w:hint="eastAsia"/>
        </w:rPr>
        <w:t>3</w:t>
      </w:r>
      <w:r>
        <w:rPr>
          <w:rFonts w:hint="eastAsia"/>
        </w:rPr>
        <w:t>）深度可分离卷积（</w:t>
      </w:r>
      <w:r>
        <w:rPr>
          <w:rFonts w:hint="eastAsia"/>
        </w:rPr>
        <w:t>depthwise separable convolution</w:t>
      </w:r>
      <w:r>
        <w:rPr>
          <w:rFonts w:hint="eastAsia"/>
        </w:rPr>
        <w:t>）</w:t>
      </w:r>
    </w:p>
    <w:p w14:paraId="7BC6F59D" w14:textId="77777777" w:rsidR="00894302" w:rsidRDefault="00894302" w:rsidP="00894302">
      <w:pPr>
        <w:ind w:firstLineChars="0" w:firstLine="480"/>
      </w:pPr>
      <w:r>
        <w:rPr>
          <w:rFonts w:hint="eastAsia"/>
        </w:rPr>
        <w:t>相对于标准卷积，深度卷积（</w:t>
      </w:r>
      <w:r>
        <w:t>depthwise convolution</w:t>
      </w:r>
      <w:r>
        <w:rPr>
          <w:rFonts w:hint="eastAsia"/>
        </w:rPr>
        <w:t>，</w:t>
      </w:r>
      <w:r>
        <w:t>DW</w:t>
      </w:r>
      <w:r>
        <w:rPr>
          <w:rFonts w:hint="eastAsia"/>
        </w:rPr>
        <w:t>）非常有效，其中一个卷积核负责一个通道，一个输入通道只被一个卷积核卷积，所以也称作逐通道卷积，因此输出通道数与输入通道数相同，即一个三通道的图像经过计算输出三个特征图，而且不会重新组建出新的输出特性。</w:t>
      </w:r>
      <w:r>
        <w:rPr>
          <w:rFonts w:hint="eastAsia"/>
        </w:rPr>
        <w:t>ShuffleNet</w:t>
      </w:r>
      <w:r>
        <w:rPr>
          <w:rFonts w:hint="eastAsia"/>
        </w:rPr>
        <w:t>中加入逐点卷积（</w:t>
      </w:r>
      <w:r>
        <w:rPr>
          <w:rFonts w:hint="eastAsia"/>
        </w:rPr>
        <w:t>pointwise convolution</w:t>
      </w:r>
      <w:r>
        <w:rPr>
          <w:rFonts w:hint="eastAsia"/>
        </w:rPr>
        <w:t>，</w:t>
      </w:r>
      <w:r>
        <w:t>PW</w:t>
      </w:r>
      <w:r>
        <w:rPr>
          <w:rFonts w:hint="eastAsia"/>
        </w:rPr>
        <w:t>）即</w:t>
      </w:r>
      <w:r>
        <w:rPr>
          <w:rFonts w:hint="eastAsia"/>
        </w:rPr>
        <w:t>1</w:t>
      </w:r>
      <w:r>
        <w:t>×</w:t>
      </w:r>
      <w:r>
        <w:rPr>
          <w:rFonts w:hint="eastAsia"/>
        </w:rPr>
        <w:t>1</w:t>
      </w:r>
      <w:r>
        <w:rPr>
          <w:rFonts w:hint="eastAsia"/>
        </w:rPr>
        <w:t>卷积，将这些特征图重新组合成新的特征图。二者合起来称为深度可分离卷积。</w:t>
      </w:r>
    </w:p>
    <w:p w14:paraId="1AC98C96" w14:textId="77777777" w:rsidR="00894302" w:rsidRDefault="00894302" w:rsidP="00894302">
      <w:pPr>
        <w:ind w:firstLineChars="0" w:firstLine="480"/>
      </w:pPr>
      <w:r>
        <w:rPr>
          <w:rFonts w:hint="eastAsia"/>
        </w:rPr>
        <w:t>（</w:t>
      </w:r>
      <w:r>
        <w:rPr>
          <w:rFonts w:hint="eastAsia"/>
        </w:rPr>
        <w:t>4</w:t>
      </w:r>
      <w:r>
        <w:rPr>
          <w:rFonts w:hint="eastAsia"/>
        </w:rPr>
        <w:t>）</w:t>
      </w:r>
      <w:r>
        <w:rPr>
          <w:rFonts w:hint="eastAsia"/>
        </w:rPr>
        <w:t>ShuffleNet</w:t>
      </w:r>
      <w:r>
        <w:rPr>
          <w:rFonts w:hint="eastAsia"/>
        </w:rPr>
        <w:t>单元</w:t>
      </w:r>
    </w:p>
    <w:p w14:paraId="7A1F6B4B" w14:textId="51466699" w:rsidR="00D261EC" w:rsidRDefault="00894302" w:rsidP="00290F1D">
      <w:pPr>
        <w:ind w:firstLine="480"/>
      </w:pPr>
      <w:r>
        <w:rPr>
          <w:rFonts w:hint="eastAsia"/>
        </w:rPr>
        <w:t>图</w:t>
      </w:r>
      <w:r>
        <w:rPr>
          <w:rFonts w:hint="eastAsia"/>
        </w:rPr>
        <w:t>5</w:t>
      </w:r>
      <w:r>
        <w:t>-</w:t>
      </w:r>
      <w:r w:rsidR="001D69C1">
        <w:rPr>
          <w:rFonts w:hint="eastAsia"/>
        </w:rPr>
        <w:t>6</w:t>
      </w:r>
      <w:r>
        <w:rPr>
          <w:rFonts w:hint="eastAsia"/>
        </w:rPr>
        <w:t xml:space="preserve"> a</w:t>
      </w:r>
      <w:r>
        <w:t>)</w:t>
      </w:r>
      <w:r>
        <w:rPr>
          <w:rFonts w:hint="eastAsia"/>
        </w:rPr>
        <w:t>展示的是轻量级</w:t>
      </w:r>
      <w:r>
        <w:rPr>
          <w:rFonts w:hint="eastAsia"/>
        </w:rPr>
        <w:t>ResNet</w:t>
      </w:r>
      <w:r>
        <w:rPr>
          <w:rFonts w:hint="eastAsia"/>
        </w:rPr>
        <w:t>的残差单元结构，该残差块共有三层</w:t>
      </w:r>
      <w:r w:rsidR="005F2E78">
        <w:rPr>
          <w:rFonts w:hint="eastAsia"/>
        </w:rPr>
        <w:t>。</w:t>
      </w:r>
      <w:r>
        <w:rPr>
          <w:rFonts w:hint="eastAsia"/>
        </w:rPr>
        <w:t>其中在</w:t>
      </w:r>
      <w:r>
        <w:rPr>
          <w:rFonts w:hint="eastAsia"/>
        </w:rPr>
        <w:t>ResNet</w:t>
      </w:r>
      <w:r>
        <w:rPr>
          <w:rFonts w:hint="eastAsia"/>
        </w:rPr>
        <w:t>基础上将</w:t>
      </w:r>
      <w:r>
        <w:rPr>
          <w:rFonts w:hint="eastAsia"/>
        </w:rPr>
        <w:t>3</w:t>
      </w:r>
      <w:r>
        <w:t>×</w:t>
      </w:r>
      <w:r>
        <w:rPr>
          <w:rFonts w:hint="eastAsia"/>
        </w:rPr>
        <w:t>3</w:t>
      </w:r>
      <w:r>
        <w:rPr>
          <w:rFonts w:hint="eastAsia"/>
        </w:rPr>
        <w:t>的卷积层改成深度卷积</w:t>
      </w:r>
      <w:r>
        <w:rPr>
          <w:rFonts w:hint="eastAsia"/>
        </w:rPr>
        <w:t>DW</w:t>
      </w:r>
      <w:r>
        <w:rPr>
          <w:rFonts w:hint="eastAsia"/>
        </w:rPr>
        <w:t>来降低计算量。然后将第一层</w:t>
      </w:r>
      <w:r>
        <w:rPr>
          <w:rFonts w:hint="eastAsia"/>
        </w:rPr>
        <w:t>1</w:t>
      </w:r>
      <w:r>
        <w:t>×</w:t>
      </w:r>
      <w:r>
        <w:rPr>
          <w:rFonts w:hint="eastAsia"/>
        </w:rPr>
        <w:t>1</w:t>
      </w:r>
      <w:r>
        <w:rPr>
          <w:rFonts w:hint="eastAsia"/>
        </w:rPr>
        <w:t>卷积替换为逐点分组卷积，再进行通道重排就形成了一个</w:t>
      </w:r>
      <w:r>
        <w:rPr>
          <w:rFonts w:hint="eastAsia"/>
        </w:rPr>
        <w:t>ShuffleNet</w:t>
      </w:r>
      <w:r>
        <w:rPr>
          <w:rFonts w:hint="eastAsia"/>
        </w:rPr>
        <w:t>单元如图</w:t>
      </w:r>
      <w:r>
        <w:rPr>
          <w:rFonts w:hint="eastAsia"/>
        </w:rPr>
        <w:t>5</w:t>
      </w:r>
      <w:r>
        <w:t>-</w:t>
      </w:r>
      <w:r w:rsidR="001D69C1">
        <w:rPr>
          <w:rFonts w:hint="eastAsia"/>
        </w:rPr>
        <w:t>6</w:t>
      </w:r>
      <w:r>
        <w:rPr>
          <w:rFonts w:hint="eastAsia"/>
        </w:rPr>
        <w:t xml:space="preserve"> b)</w:t>
      </w:r>
      <w:r>
        <w:rPr>
          <w:rFonts w:hint="eastAsia"/>
        </w:rPr>
        <w:t>所示。第二层逐点分组卷积的目的是恢复通道数以匹配快捷连接路径。</w:t>
      </w:r>
    </w:p>
    <w:p w14:paraId="22642272" w14:textId="77777777" w:rsidR="00894302" w:rsidRDefault="00894302" w:rsidP="00894302">
      <w:pPr>
        <w:spacing w:line="240" w:lineRule="auto"/>
        <w:ind w:firstLineChars="0" w:firstLine="0"/>
        <w:jc w:val="center"/>
      </w:pPr>
      <w:r>
        <w:rPr>
          <w:noProof/>
        </w:rPr>
        <w:lastRenderedPageBreak/>
        <w:drawing>
          <wp:inline distT="0" distB="0" distL="0" distR="0" wp14:anchorId="4B49D18A" wp14:editId="7876FF18">
            <wp:extent cx="1284514" cy="1964573"/>
            <wp:effectExtent l="0" t="0" r="0" b="0"/>
            <wp:docPr id="47"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rrowheads="1"/>
                    </pic:cNvPicPr>
                  </pic:nvPicPr>
                  <pic:blipFill rotWithShape="1">
                    <a:blip r:embed="rId277">
                      <a:extLst>
                        <a:ext uri="{28A0092B-C50C-407E-A947-70E740481C1C}">
                          <a14:useLocalDpi xmlns:a14="http://schemas.microsoft.com/office/drawing/2010/main" val="0"/>
                        </a:ext>
                      </a:extLst>
                    </a:blip>
                    <a:srcRect r="56590"/>
                    <a:stretch/>
                  </pic:blipFill>
                  <pic:spPr bwMode="auto">
                    <a:xfrm>
                      <a:off x="0" y="0"/>
                      <a:ext cx="1308110" cy="2000661"/>
                    </a:xfrm>
                    <a:prstGeom prst="rect">
                      <a:avLst/>
                    </a:prstGeom>
                    <a:noFill/>
                    <a:ln>
                      <a:noFill/>
                    </a:ln>
                    <a:extLst>
                      <a:ext uri="{53640926-AAD7-44D8-BBD7-CCE9431645EC}">
                        <a14:shadowObscured xmlns:a14="http://schemas.microsoft.com/office/drawing/2010/main"/>
                      </a:ext>
                    </a:extLst>
                  </pic:spPr>
                </pic:pic>
              </a:graphicData>
            </a:graphic>
          </wp:inline>
        </w:drawing>
      </w:r>
      <w:r w:rsidR="00070CE2">
        <w:t xml:space="preserve">      </w:t>
      </w:r>
      <w:r w:rsidR="00070CE2">
        <w:rPr>
          <w:rFonts w:hint="eastAsia"/>
        </w:rPr>
        <w:t xml:space="preserve"> </w:t>
      </w:r>
      <w:r w:rsidR="00070CE2">
        <w:rPr>
          <w:noProof/>
        </w:rPr>
        <w:drawing>
          <wp:inline distT="0" distB="0" distL="0" distR="0" wp14:anchorId="7ACC1037" wp14:editId="489B1432">
            <wp:extent cx="1649185" cy="1942847"/>
            <wp:effectExtent l="0" t="0" r="0" b="63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rrowheads="1"/>
                    </pic:cNvPicPr>
                  </pic:nvPicPr>
                  <pic:blipFill rotWithShape="1">
                    <a:blip r:embed="rId277">
                      <a:extLst>
                        <a:ext uri="{28A0092B-C50C-407E-A947-70E740481C1C}">
                          <a14:useLocalDpi xmlns:a14="http://schemas.microsoft.com/office/drawing/2010/main" val="0"/>
                        </a:ext>
                      </a:extLst>
                    </a:blip>
                    <a:srcRect l="42724" t="-1115" r="-412" b="-1765"/>
                    <a:stretch/>
                  </pic:blipFill>
                  <pic:spPr bwMode="auto">
                    <a:xfrm>
                      <a:off x="0" y="0"/>
                      <a:ext cx="1699008" cy="2001542"/>
                    </a:xfrm>
                    <a:prstGeom prst="rect">
                      <a:avLst/>
                    </a:prstGeom>
                    <a:noFill/>
                    <a:ln>
                      <a:noFill/>
                    </a:ln>
                    <a:extLst>
                      <a:ext uri="{53640926-AAD7-44D8-BBD7-CCE9431645EC}">
                        <a14:shadowObscured xmlns:a14="http://schemas.microsoft.com/office/drawing/2010/main"/>
                      </a:ext>
                    </a:extLst>
                  </pic:spPr>
                </pic:pic>
              </a:graphicData>
            </a:graphic>
          </wp:inline>
        </w:drawing>
      </w:r>
    </w:p>
    <w:p w14:paraId="768A2F2D" w14:textId="77777777" w:rsidR="00894302" w:rsidRDefault="00894302" w:rsidP="00894302">
      <w:pPr>
        <w:ind w:firstLineChars="600" w:firstLine="1260"/>
        <w:rPr>
          <w:sz w:val="21"/>
          <w:szCs w:val="21"/>
        </w:rPr>
      </w:pPr>
      <w:r>
        <w:rPr>
          <w:rFonts w:hint="eastAsia"/>
          <w:sz w:val="21"/>
          <w:szCs w:val="21"/>
        </w:rPr>
        <w:t>a</w:t>
      </w:r>
      <w:r>
        <w:rPr>
          <w:sz w:val="21"/>
          <w:szCs w:val="21"/>
        </w:rPr>
        <w:t xml:space="preserve">) </w:t>
      </w:r>
      <w:r>
        <w:rPr>
          <w:rFonts w:hint="eastAsia"/>
          <w:sz w:val="21"/>
          <w:szCs w:val="21"/>
        </w:rPr>
        <w:t>具有深度卷积的单元</w:t>
      </w:r>
      <w:r>
        <w:rPr>
          <w:rFonts w:hint="eastAsia"/>
          <w:sz w:val="21"/>
          <w:szCs w:val="21"/>
        </w:rPr>
        <w:t xml:space="preserve"> </w:t>
      </w:r>
      <w:r>
        <w:rPr>
          <w:sz w:val="21"/>
          <w:szCs w:val="21"/>
        </w:rPr>
        <w:t xml:space="preserve">       b</w:t>
      </w:r>
      <w:r>
        <w:rPr>
          <w:rFonts w:hint="eastAsia"/>
          <w:sz w:val="21"/>
          <w:szCs w:val="21"/>
        </w:rPr>
        <w:t>)</w:t>
      </w:r>
      <w:r>
        <w:rPr>
          <w:sz w:val="21"/>
          <w:szCs w:val="21"/>
        </w:rPr>
        <w:t xml:space="preserve"> </w:t>
      </w:r>
      <w:r>
        <w:rPr>
          <w:rFonts w:hint="eastAsia"/>
          <w:sz w:val="21"/>
          <w:szCs w:val="21"/>
        </w:rPr>
        <w:t>具有分组卷积和通道重排的单元</w:t>
      </w:r>
    </w:p>
    <w:p w14:paraId="2E40C14B" w14:textId="77777777" w:rsidR="00894302" w:rsidRDefault="00894302" w:rsidP="00894302">
      <w:pPr>
        <w:ind w:firstLineChars="495" w:firstLine="1039"/>
        <w:rPr>
          <w:sz w:val="21"/>
          <w:szCs w:val="21"/>
        </w:rPr>
      </w:pPr>
      <w:r>
        <w:rPr>
          <w:sz w:val="21"/>
          <w:szCs w:val="21"/>
        </w:rPr>
        <w:t>a) Unit with deep convolution   b) Unit with group convolution and channel shuffle</w:t>
      </w:r>
    </w:p>
    <w:p w14:paraId="05441C1D" w14:textId="198570AE" w:rsidR="00894302" w:rsidRDefault="00894302" w:rsidP="00894302">
      <w:pPr>
        <w:ind w:firstLineChars="0" w:firstLine="0"/>
        <w:jc w:val="center"/>
        <w:rPr>
          <w:sz w:val="21"/>
          <w:szCs w:val="21"/>
        </w:rPr>
      </w:pPr>
      <w:r>
        <w:rPr>
          <w:rFonts w:hint="eastAsia"/>
          <w:sz w:val="21"/>
          <w:szCs w:val="21"/>
        </w:rPr>
        <w:t>图</w:t>
      </w:r>
      <w:r>
        <w:rPr>
          <w:rFonts w:hint="eastAsia"/>
          <w:sz w:val="21"/>
          <w:szCs w:val="21"/>
        </w:rPr>
        <w:t>5-</w:t>
      </w:r>
      <w:r w:rsidR="001D69C1">
        <w:rPr>
          <w:rFonts w:hint="eastAsia"/>
          <w:sz w:val="21"/>
          <w:szCs w:val="21"/>
        </w:rPr>
        <w:t>6</w:t>
      </w:r>
      <w:r>
        <w:rPr>
          <w:sz w:val="21"/>
          <w:szCs w:val="21"/>
        </w:rPr>
        <w:t xml:space="preserve"> </w:t>
      </w:r>
      <w:r>
        <w:rPr>
          <w:rFonts w:hint="eastAsia"/>
          <w:sz w:val="21"/>
          <w:szCs w:val="21"/>
        </w:rPr>
        <w:t>ShuffleNet</w:t>
      </w:r>
      <w:r>
        <w:rPr>
          <w:rFonts w:hint="eastAsia"/>
          <w:sz w:val="21"/>
          <w:szCs w:val="21"/>
        </w:rPr>
        <w:t>单元</w:t>
      </w:r>
      <w:r>
        <w:rPr>
          <w:sz w:val="21"/>
          <w:szCs w:val="21"/>
          <w:vertAlign w:val="superscript"/>
        </w:rPr>
        <w:fldChar w:fldCharType="begin"/>
      </w:r>
      <w:r>
        <w:rPr>
          <w:sz w:val="21"/>
          <w:szCs w:val="21"/>
          <w:vertAlign w:val="superscript"/>
        </w:rPr>
        <w:instrText xml:space="preserve"> </w:instrText>
      </w:r>
      <w:r>
        <w:rPr>
          <w:rFonts w:hint="eastAsia"/>
          <w:sz w:val="21"/>
          <w:szCs w:val="21"/>
          <w:vertAlign w:val="superscript"/>
        </w:rPr>
        <w:instrText>REF _Ref39589074 \r \h</w:instrText>
      </w:r>
      <w:r>
        <w:rPr>
          <w:sz w:val="21"/>
          <w:szCs w:val="21"/>
          <w:vertAlign w:val="superscript"/>
        </w:rPr>
        <w:instrText xml:space="preserve">  \* MERGEFORMAT </w:instrText>
      </w:r>
      <w:r>
        <w:rPr>
          <w:sz w:val="21"/>
          <w:szCs w:val="21"/>
          <w:vertAlign w:val="superscript"/>
        </w:rPr>
      </w:r>
      <w:r>
        <w:rPr>
          <w:sz w:val="21"/>
          <w:szCs w:val="21"/>
          <w:vertAlign w:val="superscript"/>
        </w:rPr>
        <w:fldChar w:fldCharType="separate"/>
      </w:r>
      <w:r w:rsidR="00835F82">
        <w:rPr>
          <w:sz w:val="21"/>
          <w:szCs w:val="21"/>
          <w:vertAlign w:val="superscript"/>
        </w:rPr>
        <w:t>[52]</w:t>
      </w:r>
      <w:r>
        <w:rPr>
          <w:sz w:val="21"/>
          <w:szCs w:val="21"/>
          <w:vertAlign w:val="superscript"/>
        </w:rPr>
        <w:fldChar w:fldCharType="end"/>
      </w:r>
    </w:p>
    <w:p w14:paraId="20F72B0D" w14:textId="588E9EAB" w:rsidR="00894302" w:rsidRDefault="00894302" w:rsidP="00894302">
      <w:pPr>
        <w:ind w:firstLineChars="0" w:firstLine="0"/>
        <w:jc w:val="center"/>
        <w:rPr>
          <w:sz w:val="21"/>
          <w:szCs w:val="21"/>
        </w:rPr>
      </w:pPr>
      <w:r>
        <w:rPr>
          <w:rFonts w:hint="eastAsia"/>
          <w:sz w:val="21"/>
          <w:szCs w:val="21"/>
        </w:rPr>
        <w:t>Fig.5-</w:t>
      </w:r>
      <w:r w:rsidR="001D69C1">
        <w:rPr>
          <w:rFonts w:hint="eastAsia"/>
          <w:sz w:val="21"/>
          <w:szCs w:val="21"/>
        </w:rPr>
        <w:t>6</w:t>
      </w:r>
      <w:r>
        <w:rPr>
          <w:sz w:val="21"/>
          <w:szCs w:val="21"/>
        </w:rPr>
        <w:t xml:space="preserve"> </w:t>
      </w:r>
      <w:r>
        <w:rPr>
          <w:rFonts w:hint="eastAsia"/>
          <w:sz w:val="21"/>
          <w:szCs w:val="21"/>
        </w:rPr>
        <w:t>ShuffleNet</w:t>
      </w:r>
      <w:r>
        <w:rPr>
          <w:sz w:val="21"/>
          <w:szCs w:val="21"/>
        </w:rPr>
        <w:t xml:space="preserve"> </w:t>
      </w:r>
      <w:r>
        <w:rPr>
          <w:rFonts w:hint="eastAsia"/>
          <w:sz w:val="21"/>
          <w:szCs w:val="21"/>
        </w:rPr>
        <w:t>unit</w:t>
      </w:r>
      <w:r>
        <w:rPr>
          <w:sz w:val="21"/>
          <w:szCs w:val="21"/>
          <w:vertAlign w:val="superscript"/>
        </w:rPr>
        <w:fldChar w:fldCharType="begin"/>
      </w:r>
      <w:r>
        <w:rPr>
          <w:sz w:val="21"/>
          <w:szCs w:val="21"/>
          <w:vertAlign w:val="superscript"/>
        </w:rPr>
        <w:instrText xml:space="preserve"> </w:instrText>
      </w:r>
      <w:r>
        <w:rPr>
          <w:rFonts w:hint="eastAsia"/>
          <w:sz w:val="21"/>
          <w:szCs w:val="21"/>
          <w:vertAlign w:val="superscript"/>
        </w:rPr>
        <w:instrText>REF _Ref39589074 \r \h</w:instrText>
      </w:r>
      <w:r>
        <w:rPr>
          <w:sz w:val="21"/>
          <w:szCs w:val="21"/>
          <w:vertAlign w:val="superscript"/>
        </w:rPr>
        <w:instrText xml:space="preserve">  \* MERGEFORMAT </w:instrText>
      </w:r>
      <w:r>
        <w:rPr>
          <w:sz w:val="21"/>
          <w:szCs w:val="21"/>
          <w:vertAlign w:val="superscript"/>
        </w:rPr>
      </w:r>
      <w:r>
        <w:rPr>
          <w:sz w:val="21"/>
          <w:szCs w:val="21"/>
          <w:vertAlign w:val="superscript"/>
        </w:rPr>
        <w:fldChar w:fldCharType="separate"/>
      </w:r>
      <w:r w:rsidR="00835F82">
        <w:rPr>
          <w:sz w:val="21"/>
          <w:szCs w:val="21"/>
          <w:vertAlign w:val="superscript"/>
        </w:rPr>
        <w:t>[52]</w:t>
      </w:r>
      <w:r>
        <w:rPr>
          <w:sz w:val="21"/>
          <w:szCs w:val="21"/>
          <w:vertAlign w:val="superscript"/>
        </w:rPr>
        <w:fldChar w:fldCharType="end"/>
      </w:r>
    </w:p>
    <w:p w14:paraId="453B5323" w14:textId="77777777" w:rsidR="00894302" w:rsidRDefault="00894302" w:rsidP="00894302">
      <w:pPr>
        <w:spacing w:before="480" w:after="360" w:line="240" w:lineRule="auto"/>
        <w:ind w:firstLineChars="0" w:firstLine="0"/>
        <w:outlineLvl w:val="2"/>
        <w:rPr>
          <w:rFonts w:eastAsia="黑体"/>
          <w:sz w:val="30"/>
        </w:rPr>
      </w:pPr>
      <w:bookmarkStart w:id="86" w:name="_Toc40095344"/>
      <w:r>
        <w:rPr>
          <w:rFonts w:eastAsia="黑体"/>
          <w:sz w:val="30"/>
        </w:rPr>
        <w:t>5</w:t>
      </w:r>
      <w:r>
        <w:rPr>
          <w:rFonts w:eastAsia="黑体" w:hint="eastAsia"/>
          <w:sz w:val="30"/>
        </w:rPr>
        <w:t>.3.2</w:t>
      </w:r>
      <w:r>
        <w:rPr>
          <w:rFonts w:eastAsia="黑体"/>
          <w:sz w:val="30"/>
        </w:rPr>
        <w:t xml:space="preserve">  </w:t>
      </w:r>
      <w:r>
        <w:rPr>
          <w:rFonts w:eastAsia="黑体" w:hint="eastAsia"/>
          <w:sz w:val="28"/>
          <w:szCs w:val="22"/>
        </w:rPr>
        <w:t>故障检测网络设计</w:t>
      </w:r>
      <w:bookmarkEnd w:id="86"/>
    </w:p>
    <w:p w14:paraId="0FF12F26" w14:textId="77777777" w:rsidR="006829E2" w:rsidRDefault="00894302" w:rsidP="006829E2">
      <w:pPr>
        <w:ind w:firstLine="480"/>
      </w:pPr>
      <w:r>
        <w:rPr>
          <w:rFonts w:hint="eastAsia"/>
        </w:rPr>
        <w:t>基于</w:t>
      </w:r>
      <w:r w:rsidR="006829E2">
        <w:rPr>
          <w:rFonts w:hint="eastAsia"/>
        </w:rPr>
        <w:t>非时间</w:t>
      </w:r>
      <w:r w:rsidR="006D720E">
        <w:rPr>
          <w:rFonts w:hint="eastAsia"/>
        </w:rPr>
        <w:t>序列</w:t>
      </w:r>
      <w:r>
        <w:rPr>
          <w:rFonts w:hint="eastAsia"/>
        </w:rPr>
        <w:t>的故障检测模型，与基于时间序列的故障检测模型类似，因此此处仅介绍基于时间序列的故障检测模型。图</w:t>
      </w:r>
      <w:r>
        <w:rPr>
          <w:rFonts w:hint="eastAsia"/>
        </w:rPr>
        <w:t>5-</w:t>
      </w:r>
      <w:r w:rsidR="001D69C1">
        <w:rPr>
          <w:rFonts w:hint="eastAsia"/>
        </w:rPr>
        <w:t>7</w:t>
      </w:r>
      <w:r>
        <w:rPr>
          <w:rFonts w:hint="eastAsia"/>
        </w:rPr>
        <w:t>为基于</w:t>
      </w:r>
      <w:r>
        <w:rPr>
          <w:rFonts w:hint="eastAsia"/>
        </w:rPr>
        <w:t>ShuffleNetV1</w:t>
      </w:r>
      <w:r>
        <w:rPr>
          <w:rFonts w:hint="eastAsia"/>
        </w:rPr>
        <w:t>的故障</w:t>
      </w:r>
      <w:r>
        <w:rPr>
          <w:rFonts w:hint="eastAsia"/>
        </w:rPr>
        <w:t>AP</w:t>
      </w:r>
      <w:r>
        <w:rPr>
          <w:rFonts w:hint="eastAsia"/>
        </w:rPr>
        <w:t>检测网络。</w:t>
      </w:r>
      <w:r w:rsidR="00F65971">
        <w:rPr>
          <w:rFonts w:hint="eastAsia"/>
        </w:rPr>
        <w:t>Bottleneck</w:t>
      </w:r>
      <w:r w:rsidR="00F65971">
        <w:rPr>
          <w:rFonts w:hint="eastAsia"/>
        </w:rPr>
        <w:t>单元如图</w:t>
      </w:r>
      <w:r w:rsidR="00F65971">
        <w:rPr>
          <w:rFonts w:hint="eastAsia"/>
        </w:rPr>
        <w:t>5-</w:t>
      </w:r>
      <w:r w:rsidR="001D69C1">
        <w:rPr>
          <w:rFonts w:hint="eastAsia"/>
        </w:rPr>
        <w:t>7</w:t>
      </w:r>
      <w:r w:rsidR="00F65971">
        <w:rPr>
          <w:rFonts w:hint="eastAsia"/>
        </w:rPr>
        <w:t>虚线框中所示。</w:t>
      </w:r>
    </w:p>
    <w:p w14:paraId="32AA7895" w14:textId="77777777" w:rsidR="003F5DED" w:rsidRDefault="003F5DED" w:rsidP="006829E2">
      <w:pPr>
        <w:ind w:firstLine="480"/>
      </w:pPr>
    </w:p>
    <w:p w14:paraId="50E0B34F" w14:textId="24640D41" w:rsidR="006829E2" w:rsidRDefault="00290F1D" w:rsidP="006829E2">
      <w:pPr>
        <w:spacing w:line="240" w:lineRule="auto"/>
        <w:ind w:firstLine="480"/>
        <w:jc w:val="center"/>
      </w:pPr>
      <w:r>
        <w:object w:dxaOrig="12466" w:dyaOrig="10965" w14:anchorId="17649CBA">
          <v:shape id="_x0000_i1134" type="#_x0000_t75" style="width:258.85pt;height:238.3pt" o:ole="">
            <v:imagedata r:id="rId278" o:title=""/>
          </v:shape>
          <o:OLEObject Type="Embed" ProgID="Visio.Drawing.11" ShapeID="_x0000_i1134" DrawAspect="Content" ObjectID="_1653477714" r:id="rId279"/>
        </w:object>
      </w:r>
    </w:p>
    <w:p w14:paraId="574BCCF7" w14:textId="77777777" w:rsidR="006829E2" w:rsidRDefault="006829E2" w:rsidP="006829E2">
      <w:pPr>
        <w:ind w:firstLineChars="0" w:firstLine="0"/>
        <w:jc w:val="center"/>
        <w:rPr>
          <w:sz w:val="21"/>
          <w:szCs w:val="21"/>
        </w:rPr>
      </w:pPr>
      <w:r>
        <w:rPr>
          <w:rFonts w:hint="eastAsia"/>
          <w:sz w:val="21"/>
          <w:szCs w:val="21"/>
        </w:rPr>
        <w:t>图</w:t>
      </w:r>
      <w:r>
        <w:rPr>
          <w:rFonts w:hint="eastAsia"/>
          <w:sz w:val="21"/>
          <w:szCs w:val="21"/>
        </w:rPr>
        <w:t>5-7</w:t>
      </w:r>
      <w:r>
        <w:rPr>
          <w:sz w:val="21"/>
          <w:szCs w:val="21"/>
        </w:rPr>
        <w:t xml:space="preserve"> </w:t>
      </w:r>
      <w:r>
        <w:rPr>
          <w:rFonts w:hint="eastAsia"/>
          <w:sz w:val="21"/>
          <w:szCs w:val="21"/>
        </w:rPr>
        <w:t>基于</w:t>
      </w:r>
      <w:r>
        <w:rPr>
          <w:rFonts w:hint="eastAsia"/>
          <w:sz w:val="21"/>
          <w:szCs w:val="21"/>
        </w:rPr>
        <w:t>ShuffleNet</w:t>
      </w:r>
      <w:r>
        <w:rPr>
          <w:sz w:val="21"/>
          <w:szCs w:val="21"/>
        </w:rPr>
        <w:t>V1</w:t>
      </w:r>
      <w:r>
        <w:rPr>
          <w:rFonts w:hint="eastAsia"/>
          <w:sz w:val="21"/>
          <w:szCs w:val="21"/>
        </w:rPr>
        <w:t>的故障检测网络</w:t>
      </w:r>
    </w:p>
    <w:p w14:paraId="1B68D6F5" w14:textId="0FDB342D" w:rsidR="006829E2" w:rsidRDefault="006829E2" w:rsidP="00BE14F2">
      <w:pPr>
        <w:ind w:firstLineChars="0" w:firstLine="0"/>
        <w:jc w:val="center"/>
        <w:rPr>
          <w:sz w:val="21"/>
          <w:szCs w:val="21"/>
        </w:rPr>
      </w:pPr>
      <w:r>
        <w:rPr>
          <w:rFonts w:hint="eastAsia"/>
          <w:sz w:val="21"/>
          <w:szCs w:val="21"/>
        </w:rPr>
        <w:t>Fig.5-7</w:t>
      </w:r>
      <w:r>
        <w:t xml:space="preserve"> </w:t>
      </w:r>
      <w:r>
        <w:rPr>
          <w:sz w:val="21"/>
          <w:szCs w:val="21"/>
        </w:rPr>
        <w:t>Network of fault AP detection based on ShuffleNetV1</w:t>
      </w:r>
    </w:p>
    <w:p w14:paraId="676D699A" w14:textId="77777777" w:rsidR="00A37A1D" w:rsidRPr="00BE14F2" w:rsidRDefault="00A37A1D" w:rsidP="00BE14F2">
      <w:pPr>
        <w:ind w:firstLineChars="0" w:firstLine="0"/>
        <w:jc w:val="center"/>
        <w:rPr>
          <w:sz w:val="21"/>
          <w:szCs w:val="21"/>
        </w:rPr>
      </w:pPr>
    </w:p>
    <w:p w14:paraId="200B3B4A" w14:textId="77777777" w:rsidR="00F65971" w:rsidRDefault="00F65971" w:rsidP="00F65971">
      <w:pPr>
        <w:ind w:firstLine="480"/>
        <w:rPr>
          <w:color w:val="000000" w:themeColor="text1"/>
        </w:rPr>
      </w:pPr>
      <w:r>
        <w:rPr>
          <w:rFonts w:hint="eastAsia"/>
        </w:rPr>
        <w:lastRenderedPageBreak/>
        <w:t>第一个</w:t>
      </w:r>
      <w:r>
        <w:rPr>
          <w:rFonts w:hint="eastAsia"/>
        </w:rPr>
        <w:t>Bottleneck</w:t>
      </w:r>
      <w:r>
        <w:rPr>
          <w:rFonts w:hint="eastAsia"/>
        </w:rPr>
        <w:t>单元结构的第一个卷积采用标准卷积，除此之外，其他</w:t>
      </w:r>
      <w:r>
        <w:rPr>
          <w:rFonts w:hint="eastAsia"/>
        </w:rPr>
        <w:t>Bottleneck</w:t>
      </w:r>
      <w:r>
        <w:rPr>
          <w:rFonts w:hint="eastAsia"/>
        </w:rPr>
        <w:t>单元的第一个卷积层均采用分组卷积，即</w:t>
      </w:r>
      <w:r>
        <w:rPr>
          <w:rFonts w:hint="eastAsia"/>
        </w:rPr>
        <w:t>PW</w:t>
      </w:r>
      <w:r>
        <w:rPr>
          <w:rFonts w:hint="eastAsia"/>
        </w:rPr>
        <w:t>卷积。在</w:t>
      </w:r>
      <w:r>
        <w:rPr>
          <w:rFonts w:hint="eastAsia"/>
        </w:rPr>
        <w:t>ShuffleNet</w:t>
      </w:r>
      <w:r>
        <w:rPr>
          <w:rFonts w:hint="eastAsia"/>
        </w:rPr>
        <w:t>标准单元中，中间卷积层的输出通道数，为整个单元的输出通道数的四分之一，经过</w:t>
      </w:r>
      <w:r>
        <w:rPr>
          <w:rFonts w:hint="eastAsia"/>
        </w:rPr>
        <w:t>BN</w:t>
      </w:r>
      <w:r>
        <w:rPr>
          <w:rFonts w:hint="eastAsia"/>
        </w:rPr>
        <w:t>层及</w:t>
      </w:r>
      <w:r>
        <w:rPr>
          <w:rFonts w:hint="eastAsia"/>
        </w:rPr>
        <w:t>ReLU</w:t>
      </w:r>
      <w:r>
        <w:rPr>
          <w:rFonts w:hint="eastAsia"/>
        </w:rPr>
        <w:t>激活之后进行通道重组。接着是进行逐通道卷积，即</w:t>
      </w:r>
      <w:r>
        <w:t>DW</w:t>
      </w:r>
      <w:r>
        <w:rPr>
          <w:rFonts w:hint="eastAsia"/>
        </w:rPr>
        <w:t>卷积，在逐通道卷积中，一个卷积核负责一个通道的计算，因此分组数</w:t>
      </w:r>
      <w:r>
        <w:rPr>
          <w:rFonts w:hint="eastAsia"/>
          <w:i/>
          <w:iCs/>
        </w:rPr>
        <w:t>g</w:t>
      </w:r>
      <w:r>
        <w:rPr>
          <w:rFonts w:hint="eastAsia"/>
        </w:rPr>
        <w:t>需要等于通道数，而卷积核个数即输出通道数，所以该层的输入通道数等于输出通道数，也是该层所属单元输出通道数的四分之一。</w:t>
      </w:r>
      <w:r>
        <w:rPr>
          <w:rFonts w:hint="eastAsia"/>
          <w:color w:val="000000" w:themeColor="text1"/>
        </w:rPr>
        <w:t>第三层卷积为分组卷积，用来恢复通道数量，从而匹配右侧的快捷支路的通道数。快捷支路使用步长为</w:t>
      </w:r>
      <w:r>
        <w:rPr>
          <w:rFonts w:hint="eastAsia"/>
          <w:color w:val="000000" w:themeColor="text1"/>
        </w:rPr>
        <w:t>2</w:t>
      </w:r>
      <w:r>
        <w:rPr>
          <w:rFonts w:hint="eastAsia"/>
          <w:color w:val="000000" w:themeColor="text1"/>
        </w:rPr>
        <w:t>的一维平均池化层进行下采样，相当于直接复制输入，但是特征空间大小减半，为了保证参数数量不骤减，因此两个支路使用通道拼接操作，而不是通常的直接相加，这样做可以很容易增加通道数量，无需额外的计算成本，也是轻量级卷积的特点之一。</w:t>
      </w:r>
    </w:p>
    <w:p w14:paraId="69EE47E4" w14:textId="77777777" w:rsidR="00CA15A0" w:rsidRPr="006829E2" w:rsidRDefault="00F65971" w:rsidP="006829E2">
      <w:pPr>
        <w:ind w:firstLine="480"/>
      </w:pPr>
      <w:r>
        <w:rPr>
          <w:rFonts w:hint="eastAsia"/>
          <w:color w:val="000000" w:themeColor="text1"/>
        </w:rPr>
        <w:t>整体网络结构主要由</w:t>
      </w:r>
      <w:r>
        <w:rPr>
          <w:rFonts w:hint="eastAsia"/>
          <w:color w:val="000000" w:themeColor="text1"/>
        </w:rPr>
        <w:t>2</w:t>
      </w:r>
      <w:r>
        <w:rPr>
          <w:rFonts w:hint="eastAsia"/>
          <w:color w:val="000000" w:themeColor="text1"/>
        </w:rPr>
        <w:t>层</w:t>
      </w:r>
      <w:r>
        <w:rPr>
          <w:rFonts w:hint="eastAsia"/>
        </w:rPr>
        <w:t>Bottleneck</w:t>
      </w:r>
      <w:r>
        <w:rPr>
          <w:rFonts w:hint="eastAsia"/>
        </w:rPr>
        <w:t>单元</w:t>
      </w:r>
      <w:r>
        <w:rPr>
          <w:rFonts w:hint="eastAsia"/>
          <w:color w:val="000000" w:themeColor="text1"/>
        </w:rPr>
        <w:t>组成，在输入</w:t>
      </w:r>
      <w:r>
        <w:rPr>
          <w:rFonts w:hint="eastAsia"/>
        </w:rPr>
        <w:t>两层单元结构之前，首先利用</w:t>
      </w:r>
      <w:r>
        <w:rPr>
          <w:rFonts w:hint="eastAsia"/>
        </w:rPr>
        <w:t>Conv1</w:t>
      </w:r>
      <w:r w:rsidR="00115C45">
        <w:rPr>
          <w:rFonts w:hint="eastAsia"/>
        </w:rPr>
        <w:t>D</w:t>
      </w:r>
      <w:r>
        <w:rPr>
          <w:rFonts w:hint="eastAsia"/>
        </w:rPr>
        <w:t>进行初步数据处理，卷积核大小为</w:t>
      </w:r>
      <w:r>
        <w:rPr>
          <w:rFonts w:hint="eastAsia"/>
        </w:rPr>
        <w:t>3</w:t>
      </w:r>
      <w:r>
        <w:t>×</w:t>
      </w:r>
      <w:r>
        <w:rPr>
          <w:rFonts w:hint="eastAsia"/>
        </w:rPr>
        <w:t>1</w:t>
      </w:r>
      <w:r>
        <w:rPr>
          <w:rFonts w:hint="eastAsia"/>
        </w:rPr>
        <w:t>，输出通道数为</w:t>
      </w:r>
      <w:r w:rsidR="006829E2">
        <w:rPr>
          <w:rFonts w:hint="eastAsia"/>
        </w:rPr>
        <w:t>240</w:t>
      </w:r>
      <w:r>
        <w:rPr>
          <w:rFonts w:hint="eastAsia"/>
        </w:rPr>
        <w:t>。除了</w:t>
      </w:r>
      <w:r>
        <w:rPr>
          <w:rFonts w:hint="eastAsia"/>
        </w:rPr>
        <w:t>Conv1</w:t>
      </w:r>
      <w:r w:rsidR="00115C45">
        <w:rPr>
          <w:rFonts w:hint="eastAsia"/>
        </w:rPr>
        <w:t>D</w:t>
      </w:r>
      <w:r>
        <w:rPr>
          <w:rFonts w:hint="eastAsia"/>
        </w:rPr>
        <w:t>层，还包括</w:t>
      </w:r>
      <w:r>
        <w:rPr>
          <w:rFonts w:hint="eastAsia"/>
        </w:rPr>
        <w:t>BN</w:t>
      </w:r>
      <w:r>
        <w:rPr>
          <w:rFonts w:hint="eastAsia"/>
        </w:rPr>
        <w:t>层、</w:t>
      </w:r>
      <w:r>
        <w:rPr>
          <w:rFonts w:hint="eastAsia"/>
        </w:rPr>
        <w:t>ReLU</w:t>
      </w:r>
      <w:r>
        <w:rPr>
          <w:rFonts w:hint="eastAsia"/>
        </w:rPr>
        <w:t>激活层。在</w:t>
      </w:r>
      <w:r w:rsidR="006829E2">
        <w:rPr>
          <w:rFonts w:hint="eastAsia"/>
        </w:rPr>
        <w:t>两</w:t>
      </w:r>
      <w:r>
        <w:rPr>
          <w:rFonts w:hint="eastAsia"/>
        </w:rPr>
        <w:t>层单元结构后，添加了一层全连接层，输入数据为</w:t>
      </w:r>
      <w:r w:rsidR="006829E2">
        <w:rPr>
          <w:rFonts w:hint="eastAsia"/>
        </w:rPr>
        <w:t>无缺失的数据及存在</w:t>
      </w:r>
      <w:r w:rsidR="006829E2">
        <w:rPr>
          <w:rFonts w:hint="eastAsia"/>
        </w:rPr>
        <w:t>AP</w:t>
      </w:r>
      <w:r w:rsidR="006829E2">
        <w:rPr>
          <w:rFonts w:hint="eastAsia"/>
        </w:rPr>
        <w:t>缺失的数据</w:t>
      </w:r>
      <w:r>
        <w:rPr>
          <w:rFonts w:hint="eastAsia"/>
        </w:rPr>
        <w:t>，输出节点数为</w:t>
      </w:r>
      <w:r w:rsidR="001D69C1">
        <w:rPr>
          <w:rFonts w:hint="eastAsia"/>
        </w:rPr>
        <w:t>521</w:t>
      </w:r>
      <w:r>
        <w:rPr>
          <w:rFonts w:hint="eastAsia"/>
        </w:rPr>
        <w:t>。训练过程采用交叉熵损失函数，</w:t>
      </w:r>
      <w:r>
        <w:rPr>
          <w:rFonts w:hint="eastAsia"/>
        </w:rPr>
        <w:t>Batch</w:t>
      </w:r>
      <w:r>
        <w:t xml:space="preserve"> </w:t>
      </w:r>
      <w:r>
        <w:rPr>
          <w:rFonts w:hint="eastAsia"/>
        </w:rPr>
        <w:t>size</w:t>
      </w:r>
      <w:r>
        <w:rPr>
          <w:rFonts w:hint="eastAsia"/>
        </w:rPr>
        <w:t>为</w:t>
      </w:r>
      <w:r>
        <w:rPr>
          <w:rFonts w:hint="eastAsia"/>
        </w:rPr>
        <w:t>128</w:t>
      </w:r>
      <w:r>
        <w:rPr>
          <w:rFonts w:hint="eastAsia"/>
        </w:rPr>
        <w:t>，采用</w:t>
      </w:r>
      <w:r>
        <w:rPr>
          <w:rFonts w:hint="eastAsia"/>
        </w:rPr>
        <w:t>Adam</w:t>
      </w:r>
      <w:r>
        <w:rPr>
          <w:rFonts w:hint="eastAsia"/>
        </w:rPr>
        <w:t>优化器。该结构中每个单元均存在分组卷积，因此在设计每个单元的输出通道数时需要保证其可以被组数</w:t>
      </w:r>
      <w:r>
        <w:rPr>
          <w:rFonts w:hint="eastAsia"/>
          <w:i/>
          <w:iCs/>
        </w:rPr>
        <w:t>g</w:t>
      </w:r>
      <w:r>
        <w:rPr>
          <w:rFonts w:hint="eastAsia"/>
        </w:rPr>
        <w:t>整除，分组数设置为</w:t>
      </w:r>
      <w:r>
        <w:rPr>
          <w:rFonts w:hint="eastAsia"/>
        </w:rPr>
        <w:t>3</w:t>
      </w:r>
      <w:r>
        <w:rPr>
          <w:rFonts w:hint="eastAsia"/>
        </w:rPr>
        <w:t>。</w:t>
      </w:r>
    </w:p>
    <w:p w14:paraId="7548F700" w14:textId="77777777" w:rsidR="00894302" w:rsidRDefault="00894302" w:rsidP="00894302">
      <w:pPr>
        <w:spacing w:before="480" w:after="360" w:line="240" w:lineRule="auto"/>
        <w:ind w:firstLineChars="0" w:firstLine="0"/>
        <w:outlineLvl w:val="2"/>
        <w:rPr>
          <w:rFonts w:eastAsia="黑体"/>
          <w:sz w:val="30"/>
        </w:rPr>
      </w:pPr>
      <w:bookmarkStart w:id="87" w:name="_Toc40095345"/>
      <w:r>
        <w:rPr>
          <w:rFonts w:eastAsia="黑体"/>
          <w:sz w:val="30"/>
        </w:rPr>
        <w:t>5</w:t>
      </w:r>
      <w:r>
        <w:rPr>
          <w:rFonts w:eastAsia="黑体" w:hint="eastAsia"/>
          <w:sz w:val="30"/>
        </w:rPr>
        <w:t>.3.3</w:t>
      </w:r>
      <w:r>
        <w:rPr>
          <w:rFonts w:eastAsia="黑体"/>
          <w:sz w:val="30"/>
        </w:rPr>
        <w:t xml:space="preserve">  </w:t>
      </w:r>
      <w:r>
        <w:rPr>
          <w:rFonts w:eastAsia="黑体" w:hint="eastAsia"/>
          <w:sz w:val="28"/>
          <w:szCs w:val="22"/>
        </w:rPr>
        <w:t>网络参数优化及评价</w:t>
      </w:r>
      <w:bookmarkEnd w:id="87"/>
    </w:p>
    <w:p w14:paraId="0B38C0E7" w14:textId="4FE03E3F" w:rsidR="00CA15A0" w:rsidRDefault="00CA450F" w:rsidP="006829E2">
      <w:pPr>
        <w:ind w:firstLineChars="0" w:firstLine="482"/>
      </w:pPr>
      <w:r>
        <w:rPr>
          <w:rFonts w:hint="eastAsia"/>
        </w:rPr>
        <w:t>本节</w:t>
      </w:r>
      <w:r w:rsidR="00894302">
        <w:rPr>
          <w:rFonts w:hint="eastAsia"/>
        </w:rPr>
        <w:t>使用不同的</w:t>
      </w:r>
      <w:r w:rsidR="00D261EC">
        <w:rPr>
          <w:rFonts w:hint="eastAsia"/>
        </w:rPr>
        <w:t>卷积核</w:t>
      </w:r>
      <w:r w:rsidR="00894302">
        <w:rPr>
          <w:rFonts w:hint="eastAsia"/>
        </w:rPr>
        <w:t>、不同的输出通道数等</w:t>
      </w:r>
      <w:r>
        <w:rPr>
          <w:rFonts w:hint="eastAsia"/>
        </w:rPr>
        <w:t>参数</w:t>
      </w:r>
      <w:r w:rsidR="00894302">
        <w:rPr>
          <w:rFonts w:hint="eastAsia"/>
        </w:rPr>
        <w:t>，来优化</w:t>
      </w:r>
      <w:r w:rsidR="00115C45">
        <w:rPr>
          <w:rFonts w:hint="eastAsia"/>
        </w:rPr>
        <w:t>基于</w:t>
      </w:r>
      <w:r w:rsidR="00894302">
        <w:rPr>
          <w:rFonts w:hint="eastAsia"/>
        </w:rPr>
        <w:t>时间序列的故障检测网络。表</w:t>
      </w:r>
      <w:r w:rsidR="00894302">
        <w:rPr>
          <w:rFonts w:hint="eastAsia"/>
        </w:rPr>
        <w:t>5-3</w:t>
      </w:r>
      <w:r w:rsidR="00894302">
        <w:rPr>
          <w:rFonts w:hint="eastAsia"/>
        </w:rPr>
        <w:t>为预处理卷积层及两层</w:t>
      </w:r>
      <w:r w:rsidR="00894302">
        <w:rPr>
          <w:rFonts w:hint="eastAsia"/>
        </w:rPr>
        <w:t>Bottleneck</w:t>
      </w:r>
      <w:r w:rsidR="00894302">
        <w:rPr>
          <w:rFonts w:hint="eastAsia"/>
        </w:rPr>
        <w:t>单元的输出通道数变化，对</w:t>
      </w:r>
      <w:r w:rsidR="00894302">
        <w:rPr>
          <w:rFonts w:hint="eastAsia"/>
        </w:rPr>
        <w:t>AP</w:t>
      </w:r>
      <w:r w:rsidR="00894302">
        <w:rPr>
          <w:rFonts w:hint="eastAsia"/>
        </w:rPr>
        <w:t>故障检测的性能影响。初始学习率大小为</w:t>
      </w:r>
      <w:r w:rsidR="00894302">
        <w:rPr>
          <w:rFonts w:hint="eastAsia"/>
        </w:rPr>
        <w:t>0.001</w:t>
      </w:r>
      <w:r w:rsidR="00894302">
        <w:rPr>
          <w:rFonts w:hint="eastAsia"/>
        </w:rPr>
        <w:t>，每间隔</w:t>
      </w:r>
      <w:r w:rsidR="00894302">
        <w:rPr>
          <w:rFonts w:hint="eastAsia"/>
        </w:rPr>
        <w:t>1</w:t>
      </w:r>
      <w:r w:rsidR="00A37A1D">
        <w:rPr>
          <w:rFonts w:hint="eastAsia"/>
        </w:rPr>
        <w:t>0</w:t>
      </w:r>
      <w:r w:rsidR="00894302">
        <w:rPr>
          <w:rFonts w:hint="eastAsia"/>
        </w:rPr>
        <w:t>个训练批次，学习率</w:t>
      </w:r>
      <w:r>
        <w:rPr>
          <w:rFonts w:hint="eastAsia"/>
        </w:rPr>
        <w:t>乘以</w:t>
      </w:r>
      <w:r w:rsidR="00894302">
        <w:rPr>
          <w:rFonts w:hint="eastAsia"/>
        </w:rPr>
        <w:t>0.5</w:t>
      </w:r>
      <w:r w:rsidR="00894302">
        <w:rPr>
          <w:rFonts w:hint="eastAsia"/>
        </w:rPr>
        <w:t>倍，训练批次为</w:t>
      </w:r>
      <w:r w:rsidR="00894302">
        <w:rPr>
          <w:rFonts w:hint="eastAsia"/>
        </w:rPr>
        <w:t>60</w:t>
      </w:r>
      <w:r w:rsidR="00894302">
        <w:rPr>
          <w:rFonts w:hint="eastAsia"/>
        </w:rPr>
        <w:t>次。最终选择</w:t>
      </w:r>
      <w:r w:rsidR="009E1CEF">
        <w:rPr>
          <w:rFonts w:hint="eastAsia"/>
        </w:rPr>
        <w:t xml:space="preserve"> </w:t>
      </w:r>
      <w:r w:rsidR="00894302">
        <w:rPr>
          <w:rFonts w:hint="eastAsia"/>
        </w:rPr>
        <w:t>(</w:t>
      </w:r>
      <w:r w:rsidR="00894302">
        <w:t>240,480,960)</w:t>
      </w:r>
      <w:r w:rsidR="009E1CEF">
        <w:t xml:space="preserve"> </w:t>
      </w:r>
      <w:r w:rsidR="00894302">
        <w:rPr>
          <w:rFonts w:hint="eastAsia"/>
        </w:rPr>
        <w:t>作为故障检测网络的输出通道数，此时故障</w:t>
      </w:r>
      <w:r w:rsidR="00894302">
        <w:rPr>
          <w:rFonts w:hint="eastAsia"/>
        </w:rPr>
        <w:t>AP</w:t>
      </w:r>
      <w:r w:rsidR="00894302">
        <w:rPr>
          <w:rFonts w:hint="eastAsia"/>
        </w:rPr>
        <w:t>的分类准确率为</w:t>
      </w:r>
      <w:r w:rsidR="00894302">
        <w:rPr>
          <w:rFonts w:hint="eastAsia"/>
        </w:rPr>
        <w:t>85</w:t>
      </w:r>
      <w:r w:rsidR="00894302">
        <w:t>.</w:t>
      </w:r>
      <w:r w:rsidR="00894302">
        <w:rPr>
          <w:rFonts w:hint="eastAsia"/>
        </w:rPr>
        <w:t>07%</w:t>
      </w:r>
      <w:r w:rsidR="00894302">
        <w:rPr>
          <w:rFonts w:hint="eastAsia"/>
        </w:rPr>
        <w:t>。在该通道数设置下，对初始学习率进行调整，不同学习率对应的分类准确率如图</w:t>
      </w:r>
      <w:r w:rsidR="00894302">
        <w:rPr>
          <w:rFonts w:hint="eastAsia"/>
        </w:rPr>
        <w:t>5-</w:t>
      </w:r>
      <w:r w:rsidR="001D69C1">
        <w:rPr>
          <w:rFonts w:hint="eastAsia"/>
        </w:rPr>
        <w:t>8</w:t>
      </w:r>
      <w:r w:rsidR="00894302">
        <w:rPr>
          <w:rFonts w:hint="eastAsia"/>
        </w:rPr>
        <w:t>所示，最终仍然选择初始学习率为</w:t>
      </w:r>
      <w:r w:rsidR="00894302">
        <w:rPr>
          <w:rFonts w:hint="eastAsia"/>
        </w:rPr>
        <w:t>0.001</w:t>
      </w:r>
      <w:r w:rsidR="00894302">
        <w:rPr>
          <w:rFonts w:hint="eastAsia"/>
        </w:rPr>
        <w:t>。</w:t>
      </w:r>
    </w:p>
    <w:p w14:paraId="1B4D01D0" w14:textId="4EF8CF8F" w:rsidR="003F5DED" w:rsidRDefault="003F5DED" w:rsidP="003F5DED">
      <w:pPr>
        <w:ind w:firstLineChars="0" w:firstLine="480"/>
      </w:pPr>
      <w:r>
        <w:rPr>
          <w:rFonts w:hint="eastAsia"/>
        </w:rPr>
        <w:t>基于非时间序列的故障检测准确率为</w:t>
      </w:r>
      <w:r w:rsidR="000B7672">
        <w:rPr>
          <w:rFonts w:hint="eastAsia"/>
        </w:rPr>
        <w:t>77</w:t>
      </w:r>
      <w:r>
        <w:rPr>
          <w:rFonts w:hint="eastAsia"/>
        </w:rPr>
        <w:t>.8%</w:t>
      </w:r>
      <w:r>
        <w:rPr>
          <w:rFonts w:hint="eastAsia"/>
        </w:rPr>
        <w:t>，对于准确率始终无法继续提高的原因，考虑原始数据中不同位置的参考点</w:t>
      </w:r>
      <w:r>
        <w:rPr>
          <w:rFonts w:hint="eastAsia"/>
        </w:rPr>
        <w:t>RSSI</w:t>
      </w:r>
      <w:r>
        <w:rPr>
          <w:rFonts w:hint="eastAsia"/>
        </w:rPr>
        <w:t>组成有所差别，在对</w:t>
      </w:r>
      <w:r>
        <w:rPr>
          <w:rFonts w:hint="eastAsia"/>
        </w:rPr>
        <w:t>AP</w:t>
      </w:r>
      <w:r>
        <w:rPr>
          <w:rFonts w:hint="eastAsia"/>
        </w:rPr>
        <w:t>故障处理后，部分不同参考点的数据关键</w:t>
      </w:r>
      <w:r>
        <w:rPr>
          <w:rFonts w:hint="eastAsia"/>
        </w:rPr>
        <w:t>AP</w:t>
      </w:r>
      <w:r>
        <w:rPr>
          <w:rFonts w:hint="eastAsia"/>
        </w:rPr>
        <w:t>信息丢失，导致</w:t>
      </w:r>
      <w:r>
        <w:rPr>
          <w:rFonts w:hint="eastAsia"/>
        </w:rPr>
        <w:t>RSSI</w:t>
      </w:r>
      <w:r>
        <w:rPr>
          <w:rFonts w:hint="eastAsia"/>
        </w:rPr>
        <w:t>组成相似，但对应的故障</w:t>
      </w:r>
      <w:r>
        <w:rPr>
          <w:rFonts w:hint="eastAsia"/>
        </w:rPr>
        <w:t>AP</w:t>
      </w:r>
      <w:r>
        <w:rPr>
          <w:rFonts w:hint="eastAsia"/>
        </w:rPr>
        <w:t>标签不同，训练过程中对于数据相似但标签不同的样本无法准确判断，因此准确率无法进一步提高。</w:t>
      </w:r>
    </w:p>
    <w:p w14:paraId="744B3C43" w14:textId="77777777" w:rsidR="003F5DED" w:rsidRPr="003F5DED" w:rsidRDefault="003F5DED" w:rsidP="006829E2">
      <w:pPr>
        <w:ind w:firstLineChars="0" w:firstLine="482"/>
      </w:pPr>
    </w:p>
    <w:p w14:paraId="0553BCEC" w14:textId="77777777" w:rsidR="00894302" w:rsidRDefault="00894302" w:rsidP="00894302">
      <w:pPr>
        <w:ind w:firstLineChars="0" w:firstLine="0"/>
        <w:jc w:val="center"/>
        <w:rPr>
          <w:sz w:val="21"/>
          <w:szCs w:val="21"/>
        </w:rPr>
      </w:pPr>
      <w:r>
        <w:rPr>
          <w:rFonts w:hint="eastAsia"/>
          <w:sz w:val="21"/>
          <w:szCs w:val="21"/>
        </w:rPr>
        <w:lastRenderedPageBreak/>
        <w:t>表</w:t>
      </w:r>
      <w:r>
        <w:rPr>
          <w:rFonts w:hint="eastAsia"/>
          <w:sz w:val="21"/>
          <w:szCs w:val="21"/>
        </w:rPr>
        <w:t>5</w:t>
      </w:r>
      <w:r>
        <w:rPr>
          <w:sz w:val="21"/>
          <w:szCs w:val="21"/>
        </w:rPr>
        <w:t>-</w:t>
      </w:r>
      <w:r>
        <w:rPr>
          <w:rFonts w:hint="eastAsia"/>
          <w:sz w:val="21"/>
          <w:szCs w:val="21"/>
        </w:rPr>
        <w:t>3</w:t>
      </w:r>
      <w:r>
        <w:rPr>
          <w:sz w:val="21"/>
          <w:szCs w:val="21"/>
        </w:rPr>
        <w:t xml:space="preserve"> </w:t>
      </w:r>
      <w:r>
        <w:rPr>
          <w:rFonts w:hint="eastAsia"/>
          <w:sz w:val="21"/>
          <w:szCs w:val="21"/>
        </w:rPr>
        <w:t>输出通道数对准确率影响</w:t>
      </w:r>
    </w:p>
    <w:p w14:paraId="78835078" w14:textId="77777777" w:rsidR="00894302" w:rsidRDefault="00894302" w:rsidP="00894302">
      <w:pPr>
        <w:ind w:firstLineChars="0" w:firstLine="0"/>
        <w:jc w:val="center"/>
        <w:rPr>
          <w:sz w:val="21"/>
          <w:szCs w:val="21"/>
        </w:rPr>
      </w:pPr>
      <w:r>
        <w:rPr>
          <w:sz w:val="21"/>
          <w:szCs w:val="21"/>
        </w:rPr>
        <w:t xml:space="preserve">Table </w:t>
      </w:r>
      <w:r>
        <w:rPr>
          <w:rFonts w:hint="eastAsia"/>
          <w:sz w:val="21"/>
          <w:szCs w:val="21"/>
        </w:rPr>
        <w:t>5</w:t>
      </w:r>
      <w:r>
        <w:rPr>
          <w:sz w:val="21"/>
          <w:szCs w:val="21"/>
        </w:rPr>
        <w:t>-</w:t>
      </w:r>
      <w:r>
        <w:rPr>
          <w:rFonts w:hint="eastAsia"/>
          <w:sz w:val="21"/>
          <w:szCs w:val="21"/>
        </w:rPr>
        <w:t>3</w:t>
      </w:r>
      <w:r>
        <w:t xml:space="preserve"> </w:t>
      </w:r>
      <w:r>
        <w:rPr>
          <w:rFonts w:hint="eastAsia"/>
          <w:sz w:val="21"/>
          <w:szCs w:val="21"/>
        </w:rPr>
        <w:t>E</w:t>
      </w:r>
      <w:r>
        <w:rPr>
          <w:sz w:val="21"/>
          <w:szCs w:val="21"/>
        </w:rPr>
        <w:t xml:space="preserve">ffect of the number of output channels on the accuracy </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2480"/>
        <w:gridCol w:w="2056"/>
      </w:tblGrid>
      <w:tr w:rsidR="00894302" w14:paraId="7C64FB2E" w14:textId="77777777" w:rsidTr="003F5DED">
        <w:trPr>
          <w:trHeight w:val="463"/>
          <w:jc w:val="center"/>
        </w:trPr>
        <w:tc>
          <w:tcPr>
            <w:tcW w:w="2480" w:type="dxa"/>
            <w:tcBorders>
              <w:top w:val="single" w:sz="12" w:space="0" w:color="000000"/>
              <w:left w:val="nil"/>
              <w:bottom w:val="single" w:sz="6" w:space="0" w:color="auto"/>
              <w:right w:val="nil"/>
            </w:tcBorders>
            <w:vAlign w:val="center"/>
          </w:tcPr>
          <w:p w14:paraId="60B30846" w14:textId="77777777" w:rsidR="00894302" w:rsidRDefault="00894302" w:rsidP="00C753D1">
            <w:pPr>
              <w:spacing w:line="240" w:lineRule="auto"/>
              <w:ind w:firstLineChars="0" w:firstLine="0"/>
              <w:jc w:val="center"/>
              <w:rPr>
                <w:color w:val="FFFFFF"/>
                <w:sz w:val="21"/>
                <w:szCs w:val="21"/>
              </w:rPr>
            </w:pPr>
            <w:r>
              <w:rPr>
                <w:rFonts w:hint="eastAsia"/>
                <w:sz w:val="21"/>
                <w:szCs w:val="21"/>
              </w:rPr>
              <w:t>输出通道数</w:t>
            </w:r>
          </w:p>
        </w:tc>
        <w:tc>
          <w:tcPr>
            <w:tcW w:w="2056" w:type="dxa"/>
            <w:tcBorders>
              <w:top w:val="single" w:sz="12" w:space="0" w:color="000000"/>
              <w:left w:val="nil"/>
              <w:bottom w:val="single" w:sz="6" w:space="0" w:color="auto"/>
              <w:right w:val="nil"/>
            </w:tcBorders>
            <w:vAlign w:val="center"/>
          </w:tcPr>
          <w:p w14:paraId="4F5148DC" w14:textId="77777777" w:rsidR="00894302" w:rsidRDefault="00894302" w:rsidP="00C753D1">
            <w:pPr>
              <w:spacing w:line="240" w:lineRule="auto"/>
              <w:ind w:firstLineChars="0" w:firstLine="0"/>
              <w:jc w:val="center"/>
              <w:rPr>
                <w:sz w:val="21"/>
                <w:szCs w:val="21"/>
              </w:rPr>
            </w:pPr>
            <w:r>
              <w:rPr>
                <w:rFonts w:hint="eastAsia"/>
                <w:sz w:val="21"/>
                <w:szCs w:val="21"/>
              </w:rPr>
              <w:t>故障检测准确率</w:t>
            </w:r>
          </w:p>
        </w:tc>
      </w:tr>
      <w:tr w:rsidR="00894302" w14:paraId="65AC4821" w14:textId="77777777" w:rsidTr="003F5DED">
        <w:trPr>
          <w:trHeight w:hRule="exact" w:val="544"/>
          <w:jc w:val="center"/>
        </w:trPr>
        <w:tc>
          <w:tcPr>
            <w:tcW w:w="2480" w:type="dxa"/>
            <w:tcBorders>
              <w:top w:val="single" w:sz="6" w:space="0" w:color="auto"/>
              <w:left w:val="nil"/>
              <w:bottom w:val="nil"/>
              <w:right w:val="nil"/>
            </w:tcBorders>
            <w:vAlign w:val="center"/>
          </w:tcPr>
          <w:p w14:paraId="49051D0E" w14:textId="77777777" w:rsidR="00894302" w:rsidRDefault="00894302" w:rsidP="00C753D1">
            <w:pPr>
              <w:spacing w:line="240" w:lineRule="auto"/>
              <w:ind w:firstLineChars="0" w:firstLine="0"/>
              <w:jc w:val="center"/>
              <w:rPr>
                <w:sz w:val="21"/>
                <w:szCs w:val="21"/>
              </w:rPr>
            </w:pPr>
            <w:r>
              <w:rPr>
                <w:sz w:val="21"/>
                <w:szCs w:val="21"/>
              </w:rPr>
              <w:t xml:space="preserve"> </w:t>
            </w:r>
            <w:r>
              <w:rPr>
                <w:rFonts w:hint="eastAsia"/>
                <w:sz w:val="21"/>
                <w:szCs w:val="21"/>
              </w:rPr>
              <w:t>(</w:t>
            </w:r>
            <w:r>
              <w:rPr>
                <w:sz w:val="21"/>
                <w:szCs w:val="21"/>
              </w:rPr>
              <w:t>180,240,480)</w:t>
            </w:r>
          </w:p>
        </w:tc>
        <w:tc>
          <w:tcPr>
            <w:tcW w:w="2056" w:type="dxa"/>
            <w:tcBorders>
              <w:top w:val="single" w:sz="6" w:space="0" w:color="auto"/>
              <w:left w:val="nil"/>
              <w:bottom w:val="nil"/>
              <w:right w:val="nil"/>
            </w:tcBorders>
            <w:vAlign w:val="center"/>
          </w:tcPr>
          <w:p w14:paraId="643879FA" w14:textId="77777777" w:rsidR="00894302" w:rsidRDefault="00894302" w:rsidP="00C753D1">
            <w:pPr>
              <w:spacing w:line="240" w:lineRule="auto"/>
              <w:ind w:firstLineChars="0" w:firstLine="0"/>
              <w:jc w:val="center"/>
              <w:rPr>
                <w:sz w:val="21"/>
                <w:szCs w:val="21"/>
              </w:rPr>
            </w:pPr>
            <w:r>
              <w:rPr>
                <w:rFonts w:hint="eastAsia"/>
                <w:sz w:val="21"/>
                <w:szCs w:val="21"/>
              </w:rPr>
              <w:t>82</w:t>
            </w:r>
            <w:r>
              <w:rPr>
                <w:sz w:val="21"/>
                <w:szCs w:val="21"/>
              </w:rPr>
              <w:t>.</w:t>
            </w:r>
            <w:r>
              <w:rPr>
                <w:rFonts w:hint="eastAsia"/>
                <w:sz w:val="21"/>
                <w:szCs w:val="21"/>
              </w:rPr>
              <w:t>44</w:t>
            </w:r>
            <w:r>
              <w:rPr>
                <w:sz w:val="21"/>
                <w:szCs w:val="21"/>
              </w:rPr>
              <w:t>%</w:t>
            </w:r>
          </w:p>
        </w:tc>
      </w:tr>
      <w:tr w:rsidR="00894302" w14:paraId="2C17F698" w14:textId="77777777" w:rsidTr="003F5DED">
        <w:trPr>
          <w:trHeight w:val="402"/>
          <w:jc w:val="center"/>
        </w:trPr>
        <w:tc>
          <w:tcPr>
            <w:tcW w:w="2480" w:type="dxa"/>
            <w:vMerge w:val="restart"/>
            <w:tcBorders>
              <w:top w:val="nil"/>
              <w:left w:val="nil"/>
              <w:right w:val="nil"/>
            </w:tcBorders>
            <w:vAlign w:val="center"/>
          </w:tcPr>
          <w:p w14:paraId="1D5811CD" w14:textId="77777777" w:rsidR="00894302" w:rsidRDefault="00894302" w:rsidP="00C753D1">
            <w:pPr>
              <w:spacing w:line="240" w:lineRule="auto"/>
              <w:ind w:firstLineChars="0" w:firstLine="0"/>
              <w:jc w:val="center"/>
              <w:rPr>
                <w:sz w:val="21"/>
                <w:szCs w:val="21"/>
              </w:rPr>
            </w:pPr>
            <w:r>
              <w:rPr>
                <w:sz w:val="21"/>
                <w:szCs w:val="21"/>
              </w:rPr>
              <w:t xml:space="preserve"> (180,480,960)</w:t>
            </w:r>
          </w:p>
        </w:tc>
        <w:tc>
          <w:tcPr>
            <w:tcW w:w="2056" w:type="dxa"/>
            <w:tcBorders>
              <w:top w:val="nil"/>
              <w:left w:val="nil"/>
              <w:bottom w:val="nil"/>
              <w:right w:val="nil"/>
            </w:tcBorders>
            <w:vAlign w:val="center"/>
          </w:tcPr>
          <w:p w14:paraId="56AFA9F5" w14:textId="77777777" w:rsidR="00894302" w:rsidRDefault="00894302" w:rsidP="00C753D1">
            <w:pPr>
              <w:spacing w:line="240" w:lineRule="auto"/>
              <w:ind w:firstLineChars="0" w:firstLine="0"/>
              <w:jc w:val="center"/>
              <w:rPr>
                <w:sz w:val="21"/>
                <w:szCs w:val="21"/>
              </w:rPr>
            </w:pPr>
            <w:r>
              <w:rPr>
                <w:sz w:val="21"/>
                <w:szCs w:val="21"/>
              </w:rPr>
              <w:t>8</w:t>
            </w:r>
            <w:r>
              <w:rPr>
                <w:rFonts w:hint="eastAsia"/>
                <w:sz w:val="21"/>
                <w:szCs w:val="21"/>
              </w:rPr>
              <w:t>3</w:t>
            </w:r>
            <w:r>
              <w:rPr>
                <w:sz w:val="21"/>
                <w:szCs w:val="21"/>
              </w:rPr>
              <w:t>.</w:t>
            </w:r>
            <w:r>
              <w:rPr>
                <w:rFonts w:hint="eastAsia"/>
                <w:sz w:val="21"/>
                <w:szCs w:val="21"/>
              </w:rPr>
              <w:t>66</w:t>
            </w:r>
            <w:r>
              <w:rPr>
                <w:sz w:val="21"/>
                <w:szCs w:val="21"/>
              </w:rPr>
              <w:t>%</w:t>
            </w:r>
          </w:p>
        </w:tc>
      </w:tr>
      <w:tr w:rsidR="00894302" w14:paraId="4CB8EAD9" w14:textId="77777777" w:rsidTr="003F5DED">
        <w:trPr>
          <w:trHeight w:hRule="exact" w:val="67"/>
          <w:jc w:val="center"/>
        </w:trPr>
        <w:tc>
          <w:tcPr>
            <w:tcW w:w="2480" w:type="dxa"/>
            <w:vMerge/>
            <w:tcBorders>
              <w:left w:val="nil"/>
              <w:bottom w:val="nil"/>
              <w:right w:val="nil"/>
            </w:tcBorders>
            <w:vAlign w:val="center"/>
          </w:tcPr>
          <w:p w14:paraId="2E5BEFD9" w14:textId="77777777" w:rsidR="00894302" w:rsidRDefault="00894302" w:rsidP="00C753D1">
            <w:pPr>
              <w:spacing w:line="240" w:lineRule="auto"/>
              <w:ind w:firstLineChars="0" w:firstLine="0"/>
              <w:jc w:val="center"/>
              <w:rPr>
                <w:sz w:val="21"/>
                <w:szCs w:val="21"/>
              </w:rPr>
            </w:pPr>
          </w:p>
        </w:tc>
        <w:tc>
          <w:tcPr>
            <w:tcW w:w="2056" w:type="dxa"/>
            <w:tcBorders>
              <w:top w:val="nil"/>
              <w:left w:val="nil"/>
              <w:bottom w:val="nil"/>
              <w:right w:val="nil"/>
            </w:tcBorders>
            <w:vAlign w:val="center"/>
          </w:tcPr>
          <w:p w14:paraId="180D2E61" w14:textId="77777777" w:rsidR="00894302" w:rsidRDefault="00894302" w:rsidP="00C753D1">
            <w:pPr>
              <w:spacing w:line="240" w:lineRule="auto"/>
              <w:ind w:firstLineChars="0" w:firstLine="0"/>
              <w:rPr>
                <w:sz w:val="21"/>
                <w:szCs w:val="21"/>
              </w:rPr>
            </w:pPr>
          </w:p>
        </w:tc>
      </w:tr>
      <w:tr w:rsidR="00894302" w14:paraId="19F10BE3" w14:textId="77777777" w:rsidTr="003F5DED">
        <w:trPr>
          <w:trHeight w:hRule="exact" w:val="517"/>
          <w:jc w:val="center"/>
        </w:trPr>
        <w:tc>
          <w:tcPr>
            <w:tcW w:w="2480" w:type="dxa"/>
            <w:tcBorders>
              <w:top w:val="nil"/>
              <w:left w:val="nil"/>
              <w:bottom w:val="nil"/>
              <w:right w:val="nil"/>
            </w:tcBorders>
            <w:vAlign w:val="center"/>
          </w:tcPr>
          <w:p w14:paraId="6D1655BB" w14:textId="77777777" w:rsidR="00894302" w:rsidRDefault="00894302" w:rsidP="00C753D1">
            <w:pPr>
              <w:spacing w:line="240" w:lineRule="auto"/>
              <w:ind w:firstLineChars="0" w:firstLine="0"/>
              <w:jc w:val="center"/>
              <w:rPr>
                <w:sz w:val="21"/>
                <w:szCs w:val="21"/>
              </w:rPr>
            </w:pPr>
            <w:r>
              <w:rPr>
                <w:sz w:val="21"/>
                <w:szCs w:val="21"/>
              </w:rPr>
              <w:t xml:space="preserve"> (</w:t>
            </w:r>
            <w:r>
              <w:rPr>
                <w:rFonts w:hint="eastAsia"/>
                <w:sz w:val="21"/>
                <w:szCs w:val="21"/>
              </w:rPr>
              <w:t>240</w:t>
            </w:r>
            <w:r>
              <w:rPr>
                <w:sz w:val="21"/>
                <w:szCs w:val="21"/>
              </w:rPr>
              <w:t>,</w:t>
            </w:r>
            <w:r>
              <w:rPr>
                <w:rFonts w:hint="eastAsia"/>
                <w:sz w:val="21"/>
                <w:szCs w:val="21"/>
              </w:rPr>
              <w:t>480</w:t>
            </w:r>
            <w:r>
              <w:rPr>
                <w:sz w:val="21"/>
                <w:szCs w:val="21"/>
              </w:rPr>
              <w:t>,</w:t>
            </w:r>
            <w:r>
              <w:rPr>
                <w:rFonts w:hint="eastAsia"/>
                <w:sz w:val="21"/>
                <w:szCs w:val="21"/>
              </w:rPr>
              <w:t>960</w:t>
            </w:r>
            <w:r>
              <w:rPr>
                <w:sz w:val="21"/>
                <w:szCs w:val="21"/>
              </w:rPr>
              <w:t>)</w:t>
            </w:r>
          </w:p>
        </w:tc>
        <w:tc>
          <w:tcPr>
            <w:tcW w:w="2056" w:type="dxa"/>
            <w:tcBorders>
              <w:top w:val="nil"/>
              <w:left w:val="nil"/>
              <w:bottom w:val="nil"/>
              <w:right w:val="nil"/>
            </w:tcBorders>
            <w:vAlign w:val="center"/>
          </w:tcPr>
          <w:p w14:paraId="0CE3CB0B" w14:textId="77777777" w:rsidR="00894302" w:rsidRDefault="00894302" w:rsidP="00C753D1">
            <w:pPr>
              <w:spacing w:line="240" w:lineRule="auto"/>
              <w:ind w:firstLineChars="0" w:firstLine="0"/>
              <w:rPr>
                <w:sz w:val="21"/>
                <w:szCs w:val="21"/>
              </w:rPr>
            </w:pPr>
            <w:r>
              <w:rPr>
                <w:rFonts w:hint="eastAsia"/>
                <w:sz w:val="21"/>
                <w:szCs w:val="21"/>
              </w:rPr>
              <w:t xml:space="preserve"> </w:t>
            </w:r>
            <w:r>
              <w:rPr>
                <w:sz w:val="21"/>
                <w:szCs w:val="21"/>
              </w:rPr>
              <w:t xml:space="preserve">     8</w:t>
            </w:r>
            <w:r>
              <w:rPr>
                <w:rFonts w:hint="eastAsia"/>
                <w:sz w:val="21"/>
                <w:szCs w:val="21"/>
              </w:rPr>
              <w:t>5</w:t>
            </w:r>
            <w:r>
              <w:rPr>
                <w:sz w:val="21"/>
                <w:szCs w:val="21"/>
              </w:rPr>
              <w:t>.</w:t>
            </w:r>
            <w:r>
              <w:rPr>
                <w:rFonts w:hint="eastAsia"/>
                <w:sz w:val="21"/>
                <w:szCs w:val="21"/>
              </w:rPr>
              <w:t>07</w:t>
            </w:r>
            <w:r>
              <w:rPr>
                <w:sz w:val="21"/>
                <w:szCs w:val="21"/>
              </w:rPr>
              <w:t>%</w:t>
            </w:r>
          </w:p>
        </w:tc>
      </w:tr>
      <w:tr w:rsidR="00894302" w14:paraId="60A79BE6" w14:textId="77777777" w:rsidTr="003F5DED">
        <w:trPr>
          <w:trHeight w:hRule="exact" w:val="468"/>
          <w:jc w:val="center"/>
        </w:trPr>
        <w:tc>
          <w:tcPr>
            <w:tcW w:w="2480" w:type="dxa"/>
            <w:tcBorders>
              <w:top w:val="nil"/>
              <w:left w:val="nil"/>
              <w:bottom w:val="single" w:sz="12" w:space="0" w:color="000000"/>
              <w:right w:val="nil"/>
            </w:tcBorders>
            <w:vAlign w:val="center"/>
          </w:tcPr>
          <w:p w14:paraId="4F61C15B" w14:textId="77777777" w:rsidR="00894302" w:rsidRDefault="00894302" w:rsidP="00C753D1">
            <w:pPr>
              <w:spacing w:line="240" w:lineRule="auto"/>
              <w:ind w:firstLineChars="0" w:firstLine="0"/>
              <w:jc w:val="center"/>
              <w:rPr>
                <w:sz w:val="21"/>
                <w:szCs w:val="21"/>
              </w:rPr>
            </w:pPr>
            <w:r>
              <w:rPr>
                <w:sz w:val="21"/>
                <w:szCs w:val="21"/>
              </w:rPr>
              <w:t xml:space="preserve">  (</w:t>
            </w:r>
            <w:r>
              <w:rPr>
                <w:rFonts w:hint="eastAsia"/>
                <w:sz w:val="21"/>
                <w:szCs w:val="21"/>
              </w:rPr>
              <w:t>480</w:t>
            </w:r>
            <w:r>
              <w:rPr>
                <w:sz w:val="21"/>
                <w:szCs w:val="21"/>
              </w:rPr>
              <w:t>,</w:t>
            </w:r>
            <w:r>
              <w:rPr>
                <w:rFonts w:hint="eastAsia"/>
                <w:sz w:val="21"/>
                <w:szCs w:val="21"/>
              </w:rPr>
              <w:t>960</w:t>
            </w:r>
            <w:r>
              <w:rPr>
                <w:sz w:val="21"/>
                <w:szCs w:val="21"/>
              </w:rPr>
              <w:t>,</w:t>
            </w:r>
            <w:r>
              <w:rPr>
                <w:rFonts w:hint="eastAsia"/>
                <w:sz w:val="21"/>
                <w:szCs w:val="21"/>
              </w:rPr>
              <w:t>1200)</w:t>
            </w:r>
          </w:p>
        </w:tc>
        <w:tc>
          <w:tcPr>
            <w:tcW w:w="2056" w:type="dxa"/>
            <w:tcBorders>
              <w:top w:val="nil"/>
              <w:left w:val="nil"/>
              <w:bottom w:val="single" w:sz="12" w:space="0" w:color="000000"/>
              <w:right w:val="nil"/>
            </w:tcBorders>
            <w:vAlign w:val="center"/>
          </w:tcPr>
          <w:p w14:paraId="74439B3E" w14:textId="77777777" w:rsidR="00894302" w:rsidRDefault="00894302" w:rsidP="00C753D1">
            <w:pPr>
              <w:spacing w:line="240" w:lineRule="auto"/>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83.69%</w:t>
            </w:r>
          </w:p>
        </w:tc>
      </w:tr>
    </w:tbl>
    <w:p w14:paraId="1914A27F" w14:textId="5513A4EC" w:rsidR="00F65971" w:rsidRDefault="00F65971" w:rsidP="006829E2">
      <w:pPr>
        <w:spacing w:line="240" w:lineRule="auto"/>
        <w:ind w:firstLineChars="0" w:firstLine="0"/>
      </w:pPr>
    </w:p>
    <w:p w14:paraId="6DAAE259" w14:textId="77777777" w:rsidR="00BE14F2" w:rsidRDefault="00BE14F2" w:rsidP="006829E2">
      <w:pPr>
        <w:spacing w:line="240" w:lineRule="auto"/>
        <w:ind w:firstLineChars="0" w:firstLine="0"/>
      </w:pPr>
    </w:p>
    <w:p w14:paraId="47AA90BE" w14:textId="77777777" w:rsidR="00894302" w:rsidRDefault="00894302" w:rsidP="00894302">
      <w:pPr>
        <w:spacing w:line="240" w:lineRule="auto"/>
        <w:ind w:firstLineChars="0" w:firstLine="482"/>
        <w:jc w:val="center"/>
      </w:pPr>
      <w:r>
        <w:rPr>
          <w:noProof/>
        </w:rPr>
        <w:drawing>
          <wp:inline distT="0" distB="0" distL="0" distR="0" wp14:anchorId="09DD3E14" wp14:editId="07A32E38">
            <wp:extent cx="3138127" cy="2651760"/>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80"/>
                    <a:stretch>
                      <a:fillRect/>
                    </a:stretch>
                  </pic:blipFill>
                  <pic:spPr>
                    <a:xfrm>
                      <a:off x="0" y="0"/>
                      <a:ext cx="3216649" cy="2718112"/>
                    </a:xfrm>
                    <a:prstGeom prst="rect">
                      <a:avLst/>
                    </a:prstGeom>
                  </pic:spPr>
                </pic:pic>
              </a:graphicData>
            </a:graphic>
          </wp:inline>
        </w:drawing>
      </w:r>
    </w:p>
    <w:p w14:paraId="757FA21C" w14:textId="77777777" w:rsidR="00894302" w:rsidRDefault="00894302" w:rsidP="00894302">
      <w:pPr>
        <w:ind w:firstLineChars="0" w:firstLine="0"/>
        <w:jc w:val="center"/>
        <w:rPr>
          <w:sz w:val="21"/>
          <w:szCs w:val="21"/>
        </w:rPr>
      </w:pPr>
      <w:r>
        <w:rPr>
          <w:rFonts w:hint="eastAsia"/>
          <w:sz w:val="21"/>
          <w:szCs w:val="21"/>
        </w:rPr>
        <w:t>图</w:t>
      </w:r>
      <w:r>
        <w:rPr>
          <w:rFonts w:hint="eastAsia"/>
          <w:sz w:val="21"/>
          <w:szCs w:val="21"/>
        </w:rPr>
        <w:t xml:space="preserve"> 5-</w:t>
      </w:r>
      <w:r w:rsidR="001D69C1">
        <w:rPr>
          <w:rFonts w:hint="eastAsia"/>
          <w:sz w:val="21"/>
          <w:szCs w:val="21"/>
        </w:rPr>
        <w:t>8</w:t>
      </w:r>
      <w:r>
        <w:rPr>
          <w:sz w:val="21"/>
          <w:szCs w:val="21"/>
        </w:rPr>
        <w:t xml:space="preserve"> </w:t>
      </w:r>
      <w:r>
        <w:rPr>
          <w:rFonts w:hint="eastAsia"/>
          <w:sz w:val="21"/>
          <w:szCs w:val="21"/>
        </w:rPr>
        <w:t>初始学习率对准确率影响</w:t>
      </w:r>
    </w:p>
    <w:p w14:paraId="3C7B0B40" w14:textId="77777777" w:rsidR="00894302" w:rsidRPr="003F5DED" w:rsidRDefault="00894302" w:rsidP="003F5DED">
      <w:pPr>
        <w:ind w:firstLineChars="0" w:firstLine="0"/>
        <w:jc w:val="center"/>
        <w:rPr>
          <w:sz w:val="21"/>
          <w:szCs w:val="21"/>
        </w:rPr>
      </w:pPr>
      <w:r>
        <w:rPr>
          <w:rFonts w:hint="eastAsia"/>
          <w:sz w:val="21"/>
          <w:szCs w:val="21"/>
        </w:rPr>
        <w:t>Fig.5-</w:t>
      </w:r>
      <w:r w:rsidR="001D69C1">
        <w:rPr>
          <w:rFonts w:hint="eastAsia"/>
          <w:sz w:val="21"/>
          <w:szCs w:val="21"/>
        </w:rPr>
        <w:t>8</w:t>
      </w:r>
      <w:r>
        <w:t xml:space="preserve"> </w:t>
      </w:r>
      <w:r>
        <w:rPr>
          <w:sz w:val="21"/>
          <w:szCs w:val="21"/>
        </w:rPr>
        <w:t>Effect of initial learning rate on accuracy</w:t>
      </w:r>
    </w:p>
    <w:p w14:paraId="576B727C" w14:textId="77777777" w:rsidR="00894302" w:rsidRDefault="00894302" w:rsidP="00894302">
      <w:pPr>
        <w:tabs>
          <w:tab w:val="left" w:pos="3584"/>
        </w:tabs>
        <w:spacing w:before="480" w:after="360" w:line="240" w:lineRule="auto"/>
        <w:ind w:firstLineChars="0" w:firstLine="0"/>
        <w:outlineLvl w:val="1"/>
        <w:rPr>
          <w:rFonts w:eastAsia="黑体"/>
          <w:sz w:val="30"/>
        </w:rPr>
      </w:pPr>
      <w:bookmarkStart w:id="88" w:name="_Toc40095346"/>
      <w:r>
        <w:rPr>
          <w:rFonts w:eastAsia="黑体" w:hint="eastAsia"/>
          <w:sz w:val="30"/>
        </w:rPr>
        <w:t>5.4</w:t>
      </w:r>
      <w:r>
        <w:rPr>
          <w:rFonts w:eastAsia="黑体"/>
          <w:sz w:val="30"/>
        </w:rPr>
        <w:t xml:space="preserve">  </w:t>
      </w:r>
      <w:r w:rsidR="00D261EC">
        <w:rPr>
          <w:rFonts w:eastAsia="黑体" w:hint="eastAsia"/>
          <w:sz w:val="30"/>
        </w:rPr>
        <w:t>缺失</w:t>
      </w:r>
      <w:r>
        <w:rPr>
          <w:rFonts w:eastAsia="黑体" w:hint="eastAsia"/>
          <w:sz w:val="30"/>
        </w:rPr>
        <w:t>数据修补</w:t>
      </w:r>
      <w:bookmarkEnd w:id="88"/>
      <w:r>
        <w:rPr>
          <w:rFonts w:eastAsia="黑体"/>
          <w:sz w:val="30"/>
        </w:rPr>
        <w:tab/>
      </w:r>
    </w:p>
    <w:p w14:paraId="5013EFE3" w14:textId="77777777" w:rsidR="00894302" w:rsidRDefault="006D43BA" w:rsidP="00894302">
      <w:pPr>
        <w:ind w:firstLine="480"/>
      </w:pPr>
      <w:r>
        <w:rPr>
          <w:rFonts w:hint="eastAsia"/>
        </w:rPr>
        <w:t>故障</w:t>
      </w:r>
      <w:r>
        <w:rPr>
          <w:rFonts w:hint="eastAsia"/>
        </w:rPr>
        <w:t>AP</w:t>
      </w:r>
      <w:r>
        <w:rPr>
          <w:rFonts w:hint="eastAsia"/>
        </w:rPr>
        <w:t>检测实验中，若检测为</w:t>
      </w:r>
      <w:r w:rsidR="00D261EC">
        <w:rPr>
          <w:rFonts w:hint="eastAsia"/>
        </w:rPr>
        <w:t>无缺失的</w:t>
      </w:r>
      <w:r>
        <w:rPr>
          <w:rFonts w:hint="eastAsia"/>
        </w:rPr>
        <w:t>数据，则不进行补全操作。对于存在故障</w:t>
      </w:r>
      <w:r>
        <w:rPr>
          <w:rFonts w:hint="eastAsia"/>
        </w:rPr>
        <w:t>AP</w:t>
      </w:r>
      <w:r>
        <w:rPr>
          <w:rFonts w:hint="eastAsia"/>
        </w:rPr>
        <w:t>的数据，</w:t>
      </w:r>
      <w:r w:rsidR="00894302">
        <w:rPr>
          <w:rFonts w:hint="eastAsia"/>
        </w:rPr>
        <w:t>对其进行缺失数据补全。本节共采用三种缺失数据补全方式，均值补全方法、最大值补全方法及标志位补全法。均值及最大值补全即将测试集数据的平均值或最大值，当作检测出的故障</w:t>
      </w:r>
      <w:r w:rsidR="00894302">
        <w:rPr>
          <w:rFonts w:hint="eastAsia"/>
        </w:rPr>
        <w:t>AP</w:t>
      </w:r>
      <w:r w:rsidR="00894302">
        <w:rPr>
          <w:rFonts w:hint="eastAsia"/>
        </w:rPr>
        <w:t>索引对应的</w:t>
      </w:r>
      <w:r>
        <w:rPr>
          <w:rFonts w:hint="eastAsia"/>
        </w:rPr>
        <w:t>接收信号值</w:t>
      </w:r>
      <w:r w:rsidR="00894302">
        <w:rPr>
          <w:rFonts w:hint="eastAsia"/>
        </w:rPr>
        <w:t>。添加故障标志位方法，即在每条数据的最后添加一维标志位，该标志位即检测出的故障</w:t>
      </w:r>
      <w:r w:rsidR="00894302">
        <w:rPr>
          <w:rFonts w:hint="eastAsia"/>
        </w:rPr>
        <w:t>A</w:t>
      </w:r>
      <w:r w:rsidR="00894302">
        <w:t>P</w:t>
      </w:r>
      <w:r w:rsidR="00894302">
        <w:rPr>
          <w:rFonts w:hint="eastAsia"/>
        </w:rPr>
        <w:t>的索引值，目的是只用同一个神经元处理该位置数据，避免数据突变有可能带来的问题。</w:t>
      </w:r>
      <w:r w:rsidR="00844E6A" w:rsidRPr="00844E6A">
        <w:rPr>
          <w:rFonts w:hint="eastAsia"/>
        </w:rPr>
        <w:t>标志位会增加一维数据，不适用于时间序列</w:t>
      </w:r>
      <w:r w:rsidR="00844E6A">
        <w:rPr>
          <w:rFonts w:hint="eastAsia"/>
        </w:rPr>
        <w:t>的故障数据，因此对于时间序列的补全方法仅采用另外两种。</w:t>
      </w:r>
    </w:p>
    <w:p w14:paraId="27E6C66F" w14:textId="77777777" w:rsidR="00894302" w:rsidRDefault="00894302" w:rsidP="00894302">
      <w:pPr>
        <w:spacing w:before="480" w:after="360" w:line="240" w:lineRule="auto"/>
        <w:ind w:firstLineChars="0" w:firstLine="0"/>
        <w:jc w:val="left"/>
        <w:outlineLvl w:val="1"/>
        <w:rPr>
          <w:rFonts w:eastAsia="黑体"/>
          <w:sz w:val="30"/>
        </w:rPr>
      </w:pPr>
      <w:bookmarkStart w:id="89" w:name="_Toc40095347"/>
      <w:r>
        <w:rPr>
          <w:rFonts w:eastAsia="黑体" w:hint="eastAsia"/>
          <w:sz w:val="30"/>
        </w:rPr>
        <w:lastRenderedPageBreak/>
        <w:t>5.5</w:t>
      </w:r>
      <w:r>
        <w:rPr>
          <w:rFonts w:eastAsia="黑体"/>
          <w:sz w:val="30"/>
        </w:rPr>
        <w:t xml:space="preserve">  </w:t>
      </w:r>
      <w:r>
        <w:rPr>
          <w:rFonts w:eastAsia="黑体" w:hint="eastAsia"/>
          <w:sz w:val="30"/>
        </w:rPr>
        <w:t>定位模型及性能评价</w:t>
      </w:r>
      <w:bookmarkEnd w:id="89"/>
    </w:p>
    <w:p w14:paraId="5B576A89" w14:textId="77777777" w:rsidR="00894302" w:rsidRDefault="00894302" w:rsidP="00894302">
      <w:pPr>
        <w:spacing w:before="480" w:after="360" w:line="240" w:lineRule="auto"/>
        <w:ind w:firstLineChars="0" w:firstLine="0"/>
        <w:jc w:val="left"/>
        <w:outlineLvl w:val="2"/>
      </w:pPr>
      <w:bookmarkStart w:id="90" w:name="_Toc40095348"/>
      <w:r>
        <w:rPr>
          <w:rFonts w:eastAsia="黑体" w:hint="eastAsia"/>
          <w:sz w:val="30"/>
        </w:rPr>
        <w:t>5.5</w:t>
      </w:r>
      <w:r>
        <w:rPr>
          <w:rFonts w:eastAsia="黑体"/>
          <w:sz w:val="30"/>
        </w:rPr>
        <w:t xml:space="preserve">.1  </w:t>
      </w:r>
      <w:r>
        <w:rPr>
          <w:rFonts w:eastAsia="黑体" w:hint="eastAsia"/>
          <w:sz w:val="28"/>
          <w:szCs w:val="22"/>
        </w:rPr>
        <w:t>基于</w:t>
      </w:r>
      <w:r w:rsidR="00697BAE">
        <w:rPr>
          <w:rFonts w:eastAsia="黑体" w:hint="eastAsia"/>
          <w:sz w:val="28"/>
          <w:szCs w:val="22"/>
        </w:rPr>
        <w:t>非时间</w:t>
      </w:r>
      <w:r w:rsidR="00B20970">
        <w:rPr>
          <w:rFonts w:eastAsia="黑体" w:hint="eastAsia"/>
          <w:sz w:val="28"/>
          <w:szCs w:val="22"/>
        </w:rPr>
        <w:t>序列的补全数据</w:t>
      </w:r>
      <w:r>
        <w:rPr>
          <w:rFonts w:eastAsia="黑体" w:hint="eastAsia"/>
          <w:sz w:val="28"/>
          <w:szCs w:val="22"/>
        </w:rPr>
        <w:t>定位</w:t>
      </w:r>
      <w:bookmarkEnd w:id="90"/>
      <w:r>
        <w:rPr>
          <w:rFonts w:eastAsia="黑体"/>
          <w:sz w:val="30"/>
        </w:rPr>
        <w:tab/>
      </w:r>
    </w:p>
    <w:p w14:paraId="439EFE48" w14:textId="0A4A8368" w:rsidR="00894302" w:rsidRDefault="00894302" w:rsidP="00894302">
      <w:pPr>
        <w:ind w:firstLine="480"/>
      </w:pPr>
      <w:r>
        <w:rPr>
          <w:rFonts w:hint="eastAsia"/>
        </w:rPr>
        <w:t>基于</w:t>
      </w:r>
      <w:r w:rsidR="00697BAE">
        <w:rPr>
          <w:rFonts w:hint="eastAsia"/>
        </w:rPr>
        <w:t>非时间</w:t>
      </w:r>
      <w:r w:rsidR="005E3190">
        <w:rPr>
          <w:rFonts w:hint="eastAsia"/>
        </w:rPr>
        <w:t>序列</w:t>
      </w:r>
      <w:r>
        <w:rPr>
          <w:rFonts w:hint="eastAsia"/>
        </w:rPr>
        <w:t>的故障</w:t>
      </w:r>
      <w:r>
        <w:rPr>
          <w:rFonts w:hint="eastAsia"/>
        </w:rPr>
        <w:t>AP</w:t>
      </w:r>
      <w:r w:rsidR="00D261EC">
        <w:rPr>
          <w:rFonts w:hint="eastAsia"/>
        </w:rPr>
        <w:t>数据</w:t>
      </w:r>
      <w:r>
        <w:rPr>
          <w:rFonts w:hint="eastAsia"/>
        </w:rPr>
        <w:t>构建方法，使得同一条数据变化为多条数据，</w:t>
      </w:r>
      <w:r w:rsidR="00D261EC">
        <w:rPr>
          <w:rFonts w:hint="eastAsia"/>
        </w:rPr>
        <w:t>每条数据的缺失</w:t>
      </w:r>
      <w:r w:rsidR="00D261EC">
        <w:rPr>
          <w:rFonts w:hint="eastAsia"/>
        </w:rPr>
        <w:t>AP</w:t>
      </w:r>
      <w:r w:rsidR="00D261EC">
        <w:rPr>
          <w:rFonts w:hint="eastAsia"/>
        </w:rPr>
        <w:t>不同</w:t>
      </w:r>
      <w:r w:rsidR="00D82649">
        <w:rPr>
          <w:rFonts w:hint="eastAsia"/>
        </w:rPr>
        <w:t>。</w:t>
      </w:r>
      <w:r>
        <w:rPr>
          <w:rFonts w:hint="eastAsia"/>
        </w:rPr>
        <w:t>但这多条数据均是通过复制原数据及</w:t>
      </w:r>
      <w:r w:rsidR="00A37A1D">
        <w:rPr>
          <w:rFonts w:hint="eastAsia"/>
        </w:rPr>
        <w:t>-1</w:t>
      </w:r>
      <w:r w:rsidR="005E781C">
        <w:rPr>
          <w:rFonts w:hint="eastAsia"/>
        </w:rPr>
        <w:t>10</w:t>
      </w:r>
      <w:r>
        <w:rPr>
          <w:rFonts w:hint="eastAsia"/>
        </w:rPr>
        <w:t>替换得来，因此会拥有相同位置标签及时间戳，相同时间上，同一位置的数据</w:t>
      </w:r>
      <w:r>
        <w:rPr>
          <w:rFonts w:hint="eastAsia"/>
        </w:rPr>
        <w:t>RSSI</w:t>
      </w:r>
      <w:r>
        <w:rPr>
          <w:rFonts w:hint="eastAsia"/>
        </w:rPr>
        <w:t>组成应该是相同的，若继续进行时间排列及组合，会导致</w:t>
      </w:r>
      <w:r w:rsidR="00D261EC">
        <w:rPr>
          <w:rFonts w:hint="eastAsia"/>
        </w:rPr>
        <w:t>在</w:t>
      </w:r>
      <w:r>
        <w:rPr>
          <w:rFonts w:hint="eastAsia"/>
        </w:rPr>
        <w:t>同一时间</w:t>
      </w:r>
      <w:r w:rsidR="00D261EC">
        <w:rPr>
          <w:rFonts w:hint="eastAsia"/>
        </w:rPr>
        <w:t>，</w:t>
      </w:r>
      <w:r>
        <w:rPr>
          <w:rFonts w:hint="eastAsia"/>
        </w:rPr>
        <w:t>同一</w:t>
      </w:r>
      <w:r>
        <w:rPr>
          <w:rFonts w:hint="eastAsia"/>
        </w:rPr>
        <w:t>AP</w:t>
      </w:r>
      <w:r>
        <w:rPr>
          <w:rFonts w:hint="eastAsia"/>
        </w:rPr>
        <w:t>出现故障与完好两种状态，不符合现实场景，因此不能采用</w:t>
      </w:r>
      <w:r>
        <w:rPr>
          <w:rFonts w:hint="eastAsia"/>
        </w:rPr>
        <w:t>4.2</w:t>
      </w:r>
      <w:r>
        <w:rPr>
          <w:rFonts w:hint="eastAsia"/>
        </w:rPr>
        <w:t>节中提出的时间序列模型。但为与基于时间序列的</w:t>
      </w:r>
      <w:r w:rsidR="00D261EC">
        <w:rPr>
          <w:rFonts w:hint="eastAsia"/>
        </w:rPr>
        <w:t>补全数据</w:t>
      </w:r>
      <w:r>
        <w:rPr>
          <w:rFonts w:hint="eastAsia"/>
        </w:rPr>
        <w:t>定位性能对比，此处同样采用</w:t>
      </w:r>
      <w:r>
        <w:rPr>
          <w:rFonts w:hint="eastAsia"/>
        </w:rPr>
        <w:t>ResNet</w:t>
      </w:r>
      <w:r>
        <w:rPr>
          <w:rFonts w:hint="eastAsia"/>
        </w:rPr>
        <w:t>结构作为定位模型，不同点在于输入数据结构及输出通道数设计。房间经纬度任务的网络结构如图</w:t>
      </w:r>
      <w:r>
        <w:rPr>
          <w:rFonts w:hint="eastAsia"/>
        </w:rPr>
        <w:t>5-</w:t>
      </w:r>
      <w:r w:rsidR="000E62DC">
        <w:rPr>
          <w:rFonts w:hint="eastAsia"/>
        </w:rPr>
        <w:t>9</w:t>
      </w:r>
      <w:r>
        <w:rPr>
          <w:rFonts w:hint="eastAsia"/>
        </w:rPr>
        <w:t>所示。输入通道数为</w:t>
      </w:r>
      <w:r>
        <w:rPr>
          <w:rFonts w:hint="eastAsia"/>
        </w:rPr>
        <w:t>1</w:t>
      </w:r>
      <w:r>
        <w:rPr>
          <w:rFonts w:hint="eastAsia"/>
        </w:rPr>
        <w:t>，输入尺寸为</w:t>
      </w:r>
      <w:r>
        <w:rPr>
          <w:rFonts w:hint="eastAsia"/>
        </w:rPr>
        <w:t>1</w:t>
      </w:r>
      <w:r w:rsidRPr="00910BA7">
        <w:rPr>
          <w:rFonts w:hint="eastAsia"/>
          <w:sz w:val="22"/>
          <w:szCs w:val="22"/>
        </w:rPr>
        <w:t>×</w:t>
      </w:r>
      <w:r>
        <w:rPr>
          <w:rFonts w:hint="eastAsia"/>
        </w:rPr>
        <w:t>1</w:t>
      </w:r>
      <w:r w:rsidRPr="00910BA7">
        <w:rPr>
          <w:rFonts w:hint="eastAsia"/>
          <w:sz w:val="22"/>
          <w:szCs w:val="22"/>
        </w:rPr>
        <w:t>×</w:t>
      </w:r>
      <w:r w:rsidR="00697BAE">
        <w:rPr>
          <w:rFonts w:hint="eastAsia"/>
        </w:rPr>
        <w:t>520</w:t>
      </w:r>
      <w:r>
        <w:rPr>
          <w:rFonts w:hint="eastAsia"/>
        </w:rPr>
        <w:t>。</w:t>
      </w:r>
    </w:p>
    <w:p w14:paraId="458DFB4E" w14:textId="77777777" w:rsidR="00894302" w:rsidRDefault="00844E6A" w:rsidP="00894302">
      <w:pPr>
        <w:spacing w:line="240" w:lineRule="auto"/>
        <w:ind w:firstLine="480"/>
        <w:jc w:val="center"/>
      </w:pPr>
      <w:r>
        <w:object w:dxaOrig="12407" w:dyaOrig="12524" w14:anchorId="1A30C4DE">
          <v:shape id="_x0000_i1135" type="#_x0000_t75" style="width:291pt;height:302.55pt" o:ole="">
            <v:imagedata r:id="rId281" o:title=""/>
          </v:shape>
          <o:OLEObject Type="Embed" ProgID="Visio.Drawing.11" ShapeID="_x0000_i1135" DrawAspect="Content" ObjectID="_1653477715" r:id="rId282"/>
        </w:object>
      </w:r>
    </w:p>
    <w:p w14:paraId="72EEAF6E" w14:textId="77777777" w:rsidR="00894302" w:rsidRDefault="00894302" w:rsidP="00894302">
      <w:pPr>
        <w:ind w:firstLineChars="0" w:firstLine="0"/>
        <w:jc w:val="center"/>
        <w:rPr>
          <w:sz w:val="21"/>
          <w:szCs w:val="21"/>
        </w:rPr>
      </w:pPr>
      <w:r>
        <w:rPr>
          <w:rFonts w:hint="eastAsia"/>
          <w:sz w:val="21"/>
          <w:szCs w:val="21"/>
        </w:rPr>
        <w:t>图</w:t>
      </w:r>
      <w:r>
        <w:rPr>
          <w:rFonts w:hint="eastAsia"/>
          <w:sz w:val="21"/>
          <w:szCs w:val="21"/>
        </w:rPr>
        <w:t>5-</w:t>
      </w:r>
      <w:r w:rsidR="000E62DC">
        <w:rPr>
          <w:rFonts w:hint="eastAsia"/>
          <w:sz w:val="21"/>
          <w:szCs w:val="21"/>
        </w:rPr>
        <w:t>9</w:t>
      </w:r>
      <w:r>
        <w:rPr>
          <w:sz w:val="21"/>
          <w:szCs w:val="21"/>
        </w:rPr>
        <w:t xml:space="preserve"> </w:t>
      </w:r>
      <w:r>
        <w:rPr>
          <w:rFonts w:hint="eastAsia"/>
          <w:sz w:val="21"/>
          <w:szCs w:val="21"/>
        </w:rPr>
        <w:t>ResNet</w:t>
      </w:r>
      <w:r>
        <w:rPr>
          <w:rFonts w:hint="eastAsia"/>
          <w:sz w:val="21"/>
          <w:szCs w:val="21"/>
        </w:rPr>
        <w:t>定位网络</w:t>
      </w:r>
    </w:p>
    <w:p w14:paraId="49CD15D5" w14:textId="77777777" w:rsidR="00894302" w:rsidRDefault="00894302" w:rsidP="009E1CEF">
      <w:pPr>
        <w:ind w:firstLineChars="0" w:firstLine="0"/>
        <w:jc w:val="center"/>
        <w:rPr>
          <w:sz w:val="21"/>
          <w:szCs w:val="21"/>
        </w:rPr>
      </w:pPr>
      <w:r>
        <w:rPr>
          <w:rFonts w:hint="eastAsia"/>
          <w:sz w:val="21"/>
          <w:szCs w:val="21"/>
        </w:rPr>
        <w:t>Fig.5-</w:t>
      </w:r>
      <w:r w:rsidR="000E62DC">
        <w:rPr>
          <w:rFonts w:hint="eastAsia"/>
          <w:sz w:val="21"/>
          <w:szCs w:val="21"/>
        </w:rPr>
        <w:t>9</w:t>
      </w:r>
      <w:r>
        <w:t xml:space="preserve"> </w:t>
      </w:r>
      <w:r w:rsidR="00C573EB">
        <w:rPr>
          <w:sz w:val="21"/>
          <w:szCs w:val="21"/>
        </w:rPr>
        <w:t>Localization</w:t>
      </w:r>
      <w:r>
        <w:rPr>
          <w:sz w:val="21"/>
          <w:szCs w:val="21"/>
        </w:rPr>
        <w:t xml:space="preserve"> network based on ResNet</w:t>
      </w:r>
    </w:p>
    <w:p w14:paraId="5BCB646B" w14:textId="77777777" w:rsidR="003F5DED" w:rsidRDefault="003F5DED" w:rsidP="009E1CEF">
      <w:pPr>
        <w:ind w:firstLineChars="0" w:firstLine="0"/>
        <w:jc w:val="center"/>
        <w:rPr>
          <w:sz w:val="21"/>
          <w:szCs w:val="21"/>
        </w:rPr>
      </w:pPr>
    </w:p>
    <w:p w14:paraId="182D3978" w14:textId="48B061D8" w:rsidR="00894302" w:rsidRDefault="00894302" w:rsidP="00497792">
      <w:pPr>
        <w:ind w:firstLine="480"/>
      </w:pPr>
      <w:r>
        <w:rPr>
          <w:rFonts w:hint="eastAsia"/>
        </w:rPr>
        <w:t>表</w:t>
      </w:r>
      <w:r>
        <w:rPr>
          <w:rFonts w:hint="eastAsia"/>
        </w:rPr>
        <w:t>5-4</w:t>
      </w:r>
      <w:r>
        <w:rPr>
          <w:rFonts w:hint="eastAsia"/>
        </w:rPr>
        <w:t>为不同的数据补全方法下的</w:t>
      </w:r>
      <w:r w:rsidR="00D261EC">
        <w:rPr>
          <w:rFonts w:hint="eastAsia"/>
        </w:rPr>
        <w:t>房间</w:t>
      </w:r>
      <w:r>
        <w:rPr>
          <w:rFonts w:hint="eastAsia"/>
        </w:rPr>
        <w:t>经纬度定位性能，其中均值补全的定位性能最佳，均方根误差为</w:t>
      </w:r>
      <w:r w:rsidR="000B7672">
        <w:rPr>
          <w:rFonts w:hint="eastAsia"/>
        </w:rPr>
        <w:t>5</w:t>
      </w:r>
      <w:r>
        <w:rPr>
          <w:rFonts w:hint="eastAsia"/>
        </w:rPr>
        <w:t>.</w:t>
      </w:r>
      <w:r w:rsidR="000B7672">
        <w:rPr>
          <w:rFonts w:hint="eastAsia"/>
        </w:rPr>
        <w:t>8</w:t>
      </w:r>
      <w:r w:rsidR="00636D34">
        <w:rPr>
          <w:rFonts w:hint="eastAsia"/>
        </w:rPr>
        <w:t>8</w:t>
      </w:r>
      <w:r>
        <w:t xml:space="preserve"> </w:t>
      </w:r>
      <w:r>
        <w:rPr>
          <w:rFonts w:hint="eastAsia"/>
        </w:rPr>
        <w:t>m</w:t>
      </w:r>
      <w:r>
        <w:rPr>
          <w:rFonts w:hint="eastAsia"/>
        </w:rPr>
        <w:t>，稍优于不进行缺失数据</w:t>
      </w:r>
      <w:r w:rsidR="0002706B">
        <w:rPr>
          <w:rFonts w:hint="eastAsia"/>
        </w:rPr>
        <w:t>补全</w:t>
      </w:r>
      <w:r>
        <w:rPr>
          <w:rFonts w:hint="eastAsia"/>
        </w:rPr>
        <w:t>的方法，其误差为</w:t>
      </w:r>
      <w:r w:rsidR="000B7672">
        <w:rPr>
          <w:rFonts w:hint="eastAsia"/>
        </w:rPr>
        <w:t>6</w:t>
      </w:r>
      <w:r>
        <w:rPr>
          <w:rFonts w:hint="eastAsia"/>
        </w:rPr>
        <w:t>.</w:t>
      </w:r>
      <w:r w:rsidR="000B7672">
        <w:rPr>
          <w:rFonts w:hint="eastAsia"/>
        </w:rPr>
        <w:t>40</w:t>
      </w:r>
      <w:r>
        <w:rPr>
          <w:rFonts w:hint="eastAsia"/>
        </w:rPr>
        <w:t>m</w:t>
      </w:r>
      <w:r>
        <w:rPr>
          <w:rFonts w:hint="eastAsia"/>
        </w:rPr>
        <w:t>。不同补全方法的定位误差累计分布函数如图</w:t>
      </w:r>
      <w:r>
        <w:rPr>
          <w:rFonts w:hint="eastAsia"/>
        </w:rPr>
        <w:t>5-</w:t>
      </w:r>
      <w:r w:rsidR="000E62DC">
        <w:rPr>
          <w:rFonts w:hint="eastAsia"/>
        </w:rPr>
        <w:t>10</w:t>
      </w:r>
      <w:r>
        <w:rPr>
          <w:rFonts w:hint="eastAsia"/>
        </w:rPr>
        <w:t>所示。</w:t>
      </w:r>
      <w:r w:rsidR="00892A7D" w:rsidRPr="00892A7D">
        <w:t>为了更清晰地比较结果</w:t>
      </w:r>
      <w:r w:rsidR="00892A7D">
        <w:rPr>
          <w:rFonts w:hint="eastAsia"/>
        </w:rPr>
        <w:t>，此处仅展示定位误差在</w:t>
      </w:r>
      <w:r w:rsidR="00892A7D">
        <w:rPr>
          <w:rFonts w:hint="eastAsia"/>
        </w:rPr>
        <w:t>10</w:t>
      </w:r>
      <w:r w:rsidR="00892A7D">
        <w:t xml:space="preserve"> </w:t>
      </w:r>
      <w:r w:rsidR="00892A7D">
        <w:rPr>
          <w:rFonts w:hint="eastAsia"/>
        </w:rPr>
        <w:t>m</w:t>
      </w:r>
      <w:r w:rsidR="00892A7D">
        <w:rPr>
          <w:rFonts w:hint="eastAsia"/>
        </w:rPr>
        <w:t>范围内的部分累积分布函数曲线。</w:t>
      </w:r>
      <w:r w:rsidR="00435247">
        <w:rPr>
          <w:rFonts w:hint="eastAsia"/>
        </w:rPr>
        <w:t>在均值补全</w:t>
      </w:r>
      <w:r w:rsidR="00435247">
        <w:rPr>
          <w:rFonts w:hint="eastAsia"/>
        </w:rPr>
        <w:lastRenderedPageBreak/>
        <w:t>方法中，</w:t>
      </w:r>
      <w:r w:rsidR="000B7672">
        <w:rPr>
          <w:rFonts w:hint="eastAsia"/>
        </w:rPr>
        <w:t>6</w:t>
      </w:r>
      <w:r>
        <w:rPr>
          <w:rFonts w:hint="eastAsia"/>
        </w:rPr>
        <w:t>0%</w:t>
      </w:r>
      <w:r>
        <w:rPr>
          <w:rFonts w:hint="eastAsia"/>
        </w:rPr>
        <w:t>左右的</w:t>
      </w:r>
      <w:r w:rsidR="00435247">
        <w:rPr>
          <w:rFonts w:hint="eastAsia"/>
        </w:rPr>
        <w:t>样本</w:t>
      </w:r>
      <w:r>
        <w:rPr>
          <w:rFonts w:hint="eastAsia"/>
        </w:rPr>
        <w:t>定位误差在</w:t>
      </w:r>
      <w:r w:rsidR="000B7672">
        <w:rPr>
          <w:rFonts w:hint="eastAsia"/>
        </w:rPr>
        <w:t>5</w:t>
      </w:r>
      <w:r>
        <w:rPr>
          <w:rFonts w:hint="eastAsia"/>
        </w:rPr>
        <w:t>.</w:t>
      </w:r>
      <w:r w:rsidR="000B7672">
        <w:rPr>
          <w:rFonts w:hint="eastAsia"/>
        </w:rPr>
        <w:t>2</w:t>
      </w:r>
      <w:r>
        <w:t xml:space="preserve"> </w:t>
      </w:r>
      <w:r>
        <w:rPr>
          <w:rFonts w:hint="eastAsia"/>
        </w:rPr>
        <w:t>m</w:t>
      </w:r>
      <w:r>
        <w:rPr>
          <w:rFonts w:hint="eastAsia"/>
        </w:rPr>
        <w:t>以内，最大值与标志位补全方法的定位性能相近，</w:t>
      </w:r>
      <w:r w:rsidR="000B7672">
        <w:rPr>
          <w:rFonts w:hint="eastAsia"/>
        </w:rPr>
        <w:t>6</w:t>
      </w:r>
      <w:r w:rsidR="00435247">
        <w:rPr>
          <w:rFonts w:hint="eastAsia"/>
        </w:rPr>
        <w:t>0%</w:t>
      </w:r>
      <w:r w:rsidR="00435247">
        <w:rPr>
          <w:rFonts w:hint="eastAsia"/>
        </w:rPr>
        <w:t>的样本</w:t>
      </w:r>
      <w:r>
        <w:rPr>
          <w:rFonts w:hint="eastAsia"/>
        </w:rPr>
        <w:t>误差范围在</w:t>
      </w:r>
      <w:r w:rsidR="000B7672">
        <w:rPr>
          <w:rFonts w:hint="eastAsia"/>
        </w:rPr>
        <w:t>6.4</w:t>
      </w:r>
      <w:r>
        <w:t xml:space="preserve"> </w:t>
      </w:r>
      <w:r>
        <w:rPr>
          <w:rFonts w:hint="eastAsia"/>
        </w:rPr>
        <w:t>m</w:t>
      </w:r>
      <w:r>
        <w:rPr>
          <w:rFonts w:hint="eastAsia"/>
        </w:rPr>
        <w:t>以内。</w:t>
      </w:r>
      <w:r w:rsidR="00435247">
        <w:rPr>
          <w:rFonts w:hint="eastAsia"/>
        </w:rPr>
        <w:t>图中也展示了未进行补全的</w:t>
      </w:r>
      <w:r w:rsidR="000B7672">
        <w:rPr>
          <w:rFonts w:hint="eastAsia"/>
        </w:rPr>
        <w:t>缺失</w:t>
      </w:r>
      <w:r w:rsidR="00435247">
        <w:rPr>
          <w:rFonts w:hint="eastAsia"/>
        </w:rPr>
        <w:t>数据</w:t>
      </w:r>
      <w:r w:rsidR="00844E6A">
        <w:rPr>
          <w:rFonts w:hint="eastAsia"/>
        </w:rPr>
        <w:t>直接进行定位的性能结果，</w:t>
      </w:r>
      <w:r w:rsidR="000B7672">
        <w:rPr>
          <w:rFonts w:hint="eastAsia"/>
        </w:rPr>
        <w:t>6</w:t>
      </w:r>
      <w:r w:rsidR="00844E6A">
        <w:rPr>
          <w:rFonts w:hint="eastAsia"/>
        </w:rPr>
        <w:t>0%</w:t>
      </w:r>
      <w:r w:rsidR="00844E6A">
        <w:rPr>
          <w:rFonts w:hint="eastAsia"/>
        </w:rPr>
        <w:t>的样本</w:t>
      </w:r>
      <w:r w:rsidR="00435247">
        <w:rPr>
          <w:rFonts w:hint="eastAsia"/>
        </w:rPr>
        <w:t>定位误差在</w:t>
      </w:r>
      <w:r w:rsidR="00844E6A">
        <w:rPr>
          <w:rFonts w:hint="eastAsia"/>
        </w:rPr>
        <w:t>小于</w:t>
      </w:r>
      <w:r w:rsidR="000B7672">
        <w:rPr>
          <w:rFonts w:hint="eastAsia"/>
        </w:rPr>
        <w:t>6</w:t>
      </w:r>
      <w:r w:rsidR="00435247">
        <w:rPr>
          <w:rFonts w:hint="eastAsia"/>
        </w:rPr>
        <w:t>.</w:t>
      </w:r>
      <w:r w:rsidR="000B7672">
        <w:rPr>
          <w:rFonts w:hint="eastAsia"/>
        </w:rPr>
        <w:t>5</w:t>
      </w:r>
      <w:r w:rsidR="00435247">
        <w:t xml:space="preserve"> </w:t>
      </w:r>
      <w:r w:rsidR="00435247">
        <w:rPr>
          <w:rFonts w:hint="eastAsia"/>
        </w:rPr>
        <w:t>m</w:t>
      </w:r>
      <w:r w:rsidR="00844E6A">
        <w:rPr>
          <w:rFonts w:hint="eastAsia"/>
        </w:rPr>
        <w:t>左右。</w:t>
      </w:r>
    </w:p>
    <w:p w14:paraId="31A68259" w14:textId="77777777" w:rsidR="00497792" w:rsidRDefault="00497792" w:rsidP="00497792">
      <w:pPr>
        <w:ind w:firstLine="480"/>
      </w:pPr>
    </w:p>
    <w:p w14:paraId="1A0275D5"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 xml:space="preserve">5-4 </w:t>
      </w:r>
      <w:r>
        <w:rPr>
          <w:rFonts w:hint="eastAsia"/>
          <w:sz w:val="21"/>
          <w:szCs w:val="21"/>
        </w:rPr>
        <w:t>房间经纬度定位性能</w:t>
      </w:r>
    </w:p>
    <w:p w14:paraId="6B6F198F" w14:textId="77777777" w:rsidR="00894302" w:rsidRDefault="00894302" w:rsidP="00894302">
      <w:pPr>
        <w:ind w:firstLineChars="0" w:firstLine="0"/>
        <w:jc w:val="center"/>
        <w:rPr>
          <w:sz w:val="21"/>
          <w:szCs w:val="21"/>
        </w:rPr>
      </w:pPr>
      <w:r>
        <w:rPr>
          <w:rFonts w:hint="eastAsia"/>
          <w:sz w:val="21"/>
          <w:szCs w:val="21"/>
        </w:rPr>
        <w:t xml:space="preserve">Table 5-4 </w:t>
      </w:r>
      <w:r>
        <w:rPr>
          <w:sz w:val="21"/>
          <w:szCs w:val="21"/>
        </w:rPr>
        <w:t xml:space="preserve">Room latitude and longitude </w:t>
      </w:r>
      <w:r w:rsidR="00C573EB">
        <w:rPr>
          <w:sz w:val="21"/>
          <w:szCs w:val="21"/>
        </w:rPr>
        <w:t>localization</w:t>
      </w:r>
      <w:r>
        <w:rPr>
          <w:sz w:val="21"/>
          <w:szCs w:val="21"/>
        </w:rPr>
        <w:t xml:space="preserve"> performance</w:t>
      </w:r>
    </w:p>
    <w:tbl>
      <w:tblPr>
        <w:tblStyle w:val="220"/>
        <w:tblW w:w="7371" w:type="dxa"/>
        <w:jc w:val="center"/>
        <w:tblLook w:val="04A0" w:firstRow="1" w:lastRow="0" w:firstColumn="1" w:lastColumn="0" w:noHBand="0" w:noVBand="1"/>
      </w:tblPr>
      <w:tblGrid>
        <w:gridCol w:w="7371"/>
      </w:tblGrid>
      <w:tr w:rsidR="00894302" w14:paraId="16E38029" w14:textId="77777777" w:rsidTr="00C753D1">
        <w:trPr>
          <w:cnfStyle w:val="100000000000" w:firstRow="1" w:lastRow="0" w:firstColumn="0" w:lastColumn="0" w:oddVBand="0" w:evenVBand="0" w:oddHBand="0"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7371" w:type="dxa"/>
            <w:tcBorders>
              <w:top w:val="single" w:sz="12" w:space="0" w:color="auto"/>
              <w:bottom w:val="single" w:sz="6" w:space="0" w:color="auto"/>
            </w:tcBorders>
          </w:tcPr>
          <w:p w14:paraId="20347119" w14:textId="77777777" w:rsidR="00894302" w:rsidRPr="006E315B" w:rsidRDefault="00894302" w:rsidP="00C753D1">
            <w:pPr>
              <w:ind w:firstLine="420"/>
              <w:rPr>
                <w:rFonts w:ascii="Georgia" w:hAnsi="Georgia"/>
                <w:b w:val="0"/>
                <w:bCs w:val="0"/>
                <w:color w:val="333333"/>
                <w:sz w:val="21"/>
                <w:szCs w:val="21"/>
                <w:shd w:val="clear" w:color="auto" w:fill="FFFFFF"/>
              </w:rPr>
            </w:pPr>
            <w:r w:rsidRPr="006E315B">
              <w:rPr>
                <w:rFonts w:ascii="Georgia" w:hAnsi="Georgia" w:hint="eastAsia"/>
                <w:b w:val="0"/>
                <w:bCs w:val="0"/>
                <w:color w:val="333333"/>
                <w:sz w:val="21"/>
                <w:szCs w:val="21"/>
                <w:shd w:val="clear" w:color="auto" w:fill="FFFFFF"/>
              </w:rPr>
              <w:t>补全方法</w:t>
            </w:r>
            <w:r w:rsidRPr="006E315B">
              <w:rPr>
                <w:rFonts w:ascii="Georgia" w:hAnsi="Georgia" w:hint="eastAsia"/>
                <w:b w:val="0"/>
                <w:bCs w:val="0"/>
                <w:color w:val="333333"/>
                <w:sz w:val="21"/>
                <w:szCs w:val="21"/>
                <w:shd w:val="clear" w:color="auto" w:fill="FFFFFF"/>
              </w:rPr>
              <w:t xml:space="preserve"> </w:t>
            </w:r>
            <w:r w:rsidRPr="006E315B">
              <w:rPr>
                <w:rFonts w:ascii="Georgia" w:hAnsi="Georgia"/>
                <w:b w:val="0"/>
                <w:bCs w:val="0"/>
                <w:color w:val="333333"/>
                <w:sz w:val="21"/>
                <w:szCs w:val="21"/>
                <w:shd w:val="clear" w:color="auto" w:fill="FFFFFF"/>
              </w:rPr>
              <w:t xml:space="preserve">        </w:t>
            </w:r>
            <w:r w:rsidR="00F9363E">
              <w:rPr>
                <w:rFonts w:ascii="Georgia" w:hAnsi="Georgia" w:hint="eastAsia"/>
                <w:b w:val="0"/>
                <w:bCs w:val="0"/>
                <w:color w:val="333333"/>
                <w:sz w:val="21"/>
                <w:szCs w:val="21"/>
                <w:shd w:val="clear" w:color="auto" w:fill="FFFFFF"/>
              </w:rPr>
              <w:t>故障</w:t>
            </w:r>
            <w:r w:rsidR="00D7180E">
              <w:rPr>
                <w:rFonts w:ascii="Georgia" w:hAnsi="Georgia" w:hint="eastAsia"/>
                <w:b w:val="0"/>
                <w:bCs w:val="0"/>
                <w:color w:val="333333"/>
                <w:sz w:val="21"/>
                <w:szCs w:val="21"/>
                <w:shd w:val="clear" w:color="auto" w:fill="FFFFFF"/>
              </w:rPr>
              <w:t>数据</w:t>
            </w:r>
            <w:r w:rsidRPr="006E315B">
              <w:rPr>
                <w:rFonts w:ascii="Georgia" w:hAnsi="Georgia" w:hint="eastAsia"/>
                <w:b w:val="0"/>
                <w:bCs w:val="0"/>
                <w:color w:val="333333"/>
                <w:sz w:val="21"/>
                <w:szCs w:val="21"/>
                <w:shd w:val="clear" w:color="auto" w:fill="FFFFFF"/>
              </w:rPr>
              <w:t xml:space="preserve"> </w:t>
            </w:r>
            <w:r w:rsidRPr="006E315B">
              <w:rPr>
                <w:rFonts w:ascii="Georgia" w:hAnsi="Georgia"/>
                <w:b w:val="0"/>
                <w:bCs w:val="0"/>
                <w:color w:val="333333"/>
                <w:sz w:val="21"/>
                <w:szCs w:val="21"/>
                <w:shd w:val="clear" w:color="auto" w:fill="FFFFFF"/>
              </w:rPr>
              <w:t xml:space="preserve">  </w:t>
            </w:r>
            <w:r w:rsidRPr="006E315B">
              <w:rPr>
                <w:rFonts w:ascii="Georgia" w:hAnsi="Georgia" w:hint="eastAsia"/>
                <w:b w:val="0"/>
                <w:bCs w:val="0"/>
                <w:color w:val="333333"/>
                <w:sz w:val="21"/>
                <w:szCs w:val="21"/>
                <w:shd w:val="clear" w:color="auto" w:fill="FFFFFF"/>
              </w:rPr>
              <w:t>均值补全</w:t>
            </w:r>
            <w:r w:rsidRPr="006E315B">
              <w:rPr>
                <w:rFonts w:ascii="Georgia" w:hAnsi="Georgia" w:hint="eastAsia"/>
                <w:b w:val="0"/>
                <w:bCs w:val="0"/>
                <w:color w:val="333333"/>
                <w:sz w:val="21"/>
                <w:szCs w:val="21"/>
                <w:shd w:val="clear" w:color="auto" w:fill="FFFFFF"/>
              </w:rPr>
              <w:t xml:space="preserve"> </w:t>
            </w:r>
            <w:r w:rsidRPr="006E315B">
              <w:rPr>
                <w:rFonts w:ascii="Georgia" w:hAnsi="Georgia"/>
                <w:b w:val="0"/>
                <w:bCs w:val="0"/>
                <w:color w:val="333333"/>
                <w:sz w:val="21"/>
                <w:szCs w:val="21"/>
                <w:shd w:val="clear" w:color="auto" w:fill="FFFFFF"/>
              </w:rPr>
              <w:t xml:space="preserve">  </w:t>
            </w:r>
            <w:r w:rsidRPr="006E315B">
              <w:rPr>
                <w:rFonts w:ascii="Georgia" w:hAnsi="Georgia" w:hint="eastAsia"/>
                <w:b w:val="0"/>
                <w:bCs w:val="0"/>
                <w:color w:val="333333"/>
                <w:sz w:val="21"/>
                <w:szCs w:val="21"/>
                <w:shd w:val="clear" w:color="auto" w:fill="FFFFFF"/>
              </w:rPr>
              <w:t>最大值补全</w:t>
            </w:r>
            <w:r w:rsidRPr="006E315B">
              <w:rPr>
                <w:rFonts w:ascii="Georgia" w:hAnsi="Georgia" w:hint="eastAsia"/>
                <w:b w:val="0"/>
                <w:bCs w:val="0"/>
                <w:color w:val="333333"/>
                <w:sz w:val="21"/>
                <w:szCs w:val="21"/>
                <w:shd w:val="clear" w:color="auto" w:fill="FFFFFF"/>
              </w:rPr>
              <w:t xml:space="preserve"> </w:t>
            </w:r>
            <w:r w:rsidRPr="006E315B">
              <w:rPr>
                <w:rFonts w:ascii="Georgia" w:hAnsi="Georgia"/>
                <w:b w:val="0"/>
                <w:bCs w:val="0"/>
                <w:color w:val="333333"/>
                <w:sz w:val="21"/>
                <w:szCs w:val="21"/>
                <w:shd w:val="clear" w:color="auto" w:fill="FFFFFF"/>
              </w:rPr>
              <w:t xml:space="preserve">  </w:t>
            </w:r>
            <w:r w:rsidRPr="006E315B">
              <w:rPr>
                <w:rFonts w:ascii="Georgia" w:hAnsi="Georgia" w:hint="eastAsia"/>
                <w:b w:val="0"/>
                <w:bCs w:val="0"/>
                <w:color w:val="333333"/>
                <w:sz w:val="21"/>
                <w:szCs w:val="21"/>
                <w:shd w:val="clear" w:color="auto" w:fill="FFFFFF"/>
              </w:rPr>
              <w:t>标志位补全</w:t>
            </w:r>
          </w:p>
        </w:tc>
      </w:tr>
      <w:tr w:rsidR="00894302" w14:paraId="2C849647" w14:textId="77777777" w:rsidTr="00C753D1">
        <w:trPr>
          <w:trHeight w:val="353"/>
          <w:jc w:val="center"/>
        </w:trPr>
        <w:tc>
          <w:tcPr>
            <w:cnfStyle w:val="001000000000" w:firstRow="0" w:lastRow="0" w:firstColumn="1" w:lastColumn="0" w:oddVBand="0" w:evenVBand="0" w:oddHBand="0" w:evenHBand="0" w:firstRowFirstColumn="0" w:firstRowLastColumn="0" w:lastRowFirstColumn="0" w:lastRowLastColumn="0"/>
            <w:tcW w:w="7371" w:type="dxa"/>
            <w:tcBorders>
              <w:top w:val="single" w:sz="6" w:space="0" w:color="auto"/>
              <w:bottom w:val="single" w:sz="12" w:space="0" w:color="auto"/>
            </w:tcBorders>
          </w:tcPr>
          <w:p w14:paraId="30B86196" w14:textId="3F35AE8E" w:rsidR="00894302" w:rsidRPr="006E315B" w:rsidRDefault="00894302" w:rsidP="00C753D1">
            <w:pPr>
              <w:ind w:firstLineChars="0" w:firstLine="0"/>
              <w:rPr>
                <w:sz w:val="21"/>
                <w:szCs w:val="21"/>
              </w:rPr>
            </w:pPr>
            <w:r w:rsidRPr="006E315B">
              <w:rPr>
                <w:rFonts w:hint="eastAsia"/>
                <w:b w:val="0"/>
                <w:bCs w:val="0"/>
                <w:sz w:val="21"/>
                <w:szCs w:val="21"/>
              </w:rPr>
              <w:t>定位均方根误差</w:t>
            </w:r>
            <w:r w:rsidRPr="006E315B">
              <w:rPr>
                <w:rFonts w:hint="eastAsia"/>
                <w:b w:val="0"/>
                <w:bCs w:val="0"/>
                <w:sz w:val="21"/>
                <w:szCs w:val="21"/>
              </w:rPr>
              <w:t>(</w:t>
            </w:r>
            <w:r w:rsidRPr="006E315B">
              <w:rPr>
                <w:b w:val="0"/>
                <w:bCs w:val="0"/>
                <w:sz w:val="21"/>
                <w:szCs w:val="21"/>
              </w:rPr>
              <w:t>m)</w:t>
            </w:r>
            <w:r w:rsidRPr="006E315B">
              <w:rPr>
                <w:rFonts w:hint="eastAsia"/>
                <w:b w:val="0"/>
                <w:bCs w:val="0"/>
                <w:sz w:val="21"/>
                <w:szCs w:val="21"/>
              </w:rPr>
              <w:t xml:space="preserve"> </w:t>
            </w:r>
            <w:r w:rsidRPr="006E315B">
              <w:rPr>
                <w:b w:val="0"/>
                <w:bCs w:val="0"/>
                <w:sz w:val="21"/>
                <w:szCs w:val="21"/>
              </w:rPr>
              <w:t xml:space="preserve">    </w:t>
            </w:r>
            <w:r>
              <w:rPr>
                <w:b w:val="0"/>
                <w:bCs w:val="0"/>
                <w:sz w:val="21"/>
                <w:szCs w:val="21"/>
              </w:rPr>
              <w:t xml:space="preserve"> </w:t>
            </w:r>
            <w:r w:rsidR="001652E6">
              <w:rPr>
                <w:rFonts w:hint="eastAsia"/>
                <w:b w:val="0"/>
                <w:bCs w:val="0"/>
                <w:sz w:val="21"/>
                <w:szCs w:val="21"/>
              </w:rPr>
              <w:t>6</w:t>
            </w:r>
            <w:r w:rsidR="00192E5C">
              <w:rPr>
                <w:rFonts w:hint="eastAsia"/>
                <w:b w:val="0"/>
                <w:bCs w:val="0"/>
                <w:sz w:val="21"/>
                <w:szCs w:val="21"/>
              </w:rPr>
              <w:t>.</w:t>
            </w:r>
            <w:r w:rsidR="007B4287">
              <w:rPr>
                <w:rFonts w:hint="eastAsia"/>
                <w:b w:val="0"/>
                <w:bCs w:val="0"/>
                <w:sz w:val="21"/>
                <w:szCs w:val="21"/>
              </w:rPr>
              <w:t>4</w:t>
            </w:r>
            <w:r w:rsidR="00192E5C">
              <w:rPr>
                <w:rFonts w:hint="eastAsia"/>
                <w:b w:val="0"/>
                <w:bCs w:val="0"/>
                <w:sz w:val="21"/>
                <w:szCs w:val="21"/>
              </w:rPr>
              <w:t>0</w:t>
            </w:r>
            <w:r w:rsidRPr="006E315B">
              <w:rPr>
                <w:b w:val="0"/>
                <w:bCs w:val="0"/>
                <w:sz w:val="21"/>
                <w:szCs w:val="21"/>
              </w:rPr>
              <w:t xml:space="preserve">      </w:t>
            </w:r>
            <w:r>
              <w:rPr>
                <w:b w:val="0"/>
                <w:bCs w:val="0"/>
                <w:sz w:val="21"/>
                <w:szCs w:val="21"/>
              </w:rPr>
              <w:t xml:space="preserve"> </w:t>
            </w:r>
            <w:r w:rsidRPr="006E315B">
              <w:rPr>
                <w:b w:val="0"/>
                <w:bCs w:val="0"/>
                <w:sz w:val="21"/>
                <w:szCs w:val="21"/>
              </w:rPr>
              <w:t xml:space="preserve"> </w:t>
            </w:r>
            <w:r w:rsidR="001652E6">
              <w:rPr>
                <w:rFonts w:hint="eastAsia"/>
                <w:b w:val="0"/>
                <w:bCs w:val="0"/>
                <w:sz w:val="21"/>
                <w:szCs w:val="21"/>
              </w:rPr>
              <w:t>5</w:t>
            </w:r>
            <w:r w:rsidRPr="006E315B">
              <w:rPr>
                <w:rFonts w:hint="eastAsia"/>
                <w:b w:val="0"/>
                <w:bCs w:val="0"/>
                <w:sz w:val="21"/>
                <w:szCs w:val="21"/>
              </w:rPr>
              <w:t>.</w:t>
            </w:r>
            <w:r w:rsidR="001652E6">
              <w:rPr>
                <w:rFonts w:hint="eastAsia"/>
                <w:b w:val="0"/>
                <w:bCs w:val="0"/>
                <w:sz w:val="21"/>
                <w:szCs w:val="21"/>
              </w:rPr>
              <w:t>88</w:t>
            </w:r>
            <w:r w:rsidRPr="006E315B">
              <w:rPr>
                <w:rFonts w:hint="eastAsia"/>
                <w:b w:val="0"/>
                <w:bCs w:val="0"/>
                <w:sz w:val="21"/>
                <w:szCs w:val="21"/>
              </w:rPr>
              <w:t xml:space="preserve"> </w:t>
            </w:r>
            <w:r w:rsidRPr="006E315B">
              <w:rPr>
                <w:b w:val="0"/>
                <w:bCs w:val="0"/>
                <w:sz w:val="21"/>
                <w:szCs w:val="21"/>
              </w:rPr>
              <w:t xml:space="preserve">        </w:t>
            </w:r>
            <w:r w:rsidR="001652E6">
              <w:rPr>
                <w:rFonts w:hint="eastAsia"/>
                <w:b w:val="0"/>
                <w:bCs w:val="0"/>
                <w:sz w:val="21"/>
                <w:szCs w:val="21"/>
              </w:rPr>
              <w:t>6</w:t>
            </w:r>
            <w:r w:rsidRPr="006E315B">
              <w:rPr>
                <w:rFonts w:hint="eastAsia"/>
                <w:b w:val="0"/>
                <w:bCs w:val="0"/>
                <w:sz w:val="21"/>
                <w:szCs w:val="21"/>
              </w:rPr>
              <w:t>.</w:t>
            </w:r>
            <w:r w:rsidR="001652E6">
              <w:rPr>
                <w:rFonts w:hint="eastAsia"/>
                <w:b w:val="0"/>
                <w:bCs w:val="0"/>
                <w:sz w:val="21"/>
                <w:szCs w:val="21"/>
              </w:rPr>
              <w:t>31</w:t>
            </w:r>
            <w:r w:rsidRPr="006E315B">
              <w:rPr>
                <w:b w:val="0"/>
                <w:bCs w:val="0"/>
                <w:sz w:val="21"/>
                <w:szCs w:val="21"/>
              </w:rPr>
              <w:t xml:space="preserve">       </w:t>
            </w:r>
            <w:r>
              <w:rPr>
                <w:b w:val="0"/>
                <w:bCs w:val="0"/>
                <w:sz w:val="21"/>
                <w:szCs w:val="21"/>
              </w:rPr>
              <w:t xml:space="preserve"> </w:t>
            </w:r>
            <w:r w:rsidRPr="006E315B">
              <w:rPr>
                <w:b w:val="0"/>
                <w:bCs w:val="0"/>
                <w:sz w:val="21"/>
                <w:szCs w:val="21"/>
              </w:rPr>
              <w:t xml:space="preserve"> </w:t>
            </w:r>
            <w:r w:rsidR="001652E6">
              <w:rPr>
                <w:rFonts w:hint="eastAsia"/>
                <w:b w:val="0"/>
                <w:bCs w:val="0"/>
                <w:sz w:val="21"/>
                <w:szCs w:val="21"/>
              </w:rPr>
              <w:t>6</w:t>
            </w:r>
            <w:r w:rsidRPr="006E315B">
              <w:rPr>
                <w:rFonts w:hint="eastAsia"/>
                <w:b w:val="0"/>
                <w:bCs w:val="0"/>
                <w:sz w:val="21"/>
                <w:szCs w:val="21"/>
              </w:rPr>
              <w:t>.</w:t>
            </w:r>
            <w:r w:rsidR="001652E6">
              <w:rPr>
                <w:rFonts w:hint="eastAsia"/>
                <w:b w:val="0"/>
                <w:bCs w:val="0"/>
                <w:sz w:val="21"/>
                <w:szCs w:val="21"/>
              </w:rPr>
              <w:t>17</w:t>
            </w:r>
          </w:p>
        </w:tc>
      </w:tr>
    </w:tbl>
    <w:p w14:paraId="7585F303" w14:textId="5BE352DE" w:rsidR="00C753D1" w:rsidRDefault="00C753D1" w:rsidP="00894302">
      <w:pPr>
        <w:spacing w:line="240" w:lineRule="auto"/>
        <w:ind w:firstLineChars="0" w:firstLine="0"/>
      </w:pPr>
    </w:p>
    <w:p w14:paraId="3AEEF3E1" w14:textId="77777777" w:rsidR="00497792" w:rsidRDefault="00497792" w:rsidP="00894302">
      <w:pPr>
        <w:spacing w:line="240" w:lineRule="auto"/>
        <w:ind w:firstLineChars="0" w:firstLine="0"/>
      </w:pPr>
    </w:p>
    <w:p w14:paraId="2EC8B666" w14:textId="0AECC94A" w:rsidR="00894302" w:rsidRDefault="00466908" w:rsidP="00894302">
      <w:pPr>
        <w:spacing w:line="240" w:lineRule="auto"/>
        <w:ind w:firstLineChars="0" w:firstLine="0"/>
        <w:jc w:val="center"/>
      </w:pPr>
      <w:r>
        <w:rPr>
          <w:noProof/>
        </w:rPr>
        <w:drawing>
          <wp:inline distT="0" distB="0" distL="0" distR="0" wp14:anchorId="38F2E011" wp14:editId="33626BE1">
            <wp:extent cx="4260429" cy="3646715"/>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4281745" cy="3664961"/>
                    </a:xfrm>
                    <a:prstGeom prst="rect">
                      <a:avLst/>
                    </a:prstGeom>
                  </pic:spPr>
                </pic:pic>
              </a:graphicData>
            </a:graphic>
          </wp:inline>
        </w:drawing>
      </w:r>
    </w:p>
    <w:p w14:paraId="650A27B7" w14:textId="77777777" w:rsidR="00894302" w:rsidRDefault="00894302" w:rsidP="00894302">
      <w:pPr>
        <w:ind w:firstLineChars="0" w:firstLine="0"/>
        <w:jc w:val="center"/>
        <w:rPr>
          <w:sz w:val="21"/>
          <w:szCs w:val="21"/>
        </w:rPr>
      </w:pPr>
      <w:r>
        <w:rPr>
          <w:rFonts w:hint="eastAsia"/>
          <w:sz w:val="21"/>
          <w:szCs w:val="21"/>
        </w:rPr>
        <w:t>图</w:t>
      </w:r>
      <w:r>
        <w:rPr>
          <w:rFonts w:hint="eastAsia"/>
          <w:sz w:val="21"/>
          <w:szCs w:val="21"/>
        </w:rPr>
        <w:t>5-1</w:t>
      </w:r>
      <w:r w:rsidR="000E62DC">
        <w:rPr>
          <w:rFonts w:hint="eastAsia"/>
          <w:sz w:val="21"/>
          <w:szCs w:val="21"/>
        </w:rPr>
        <w:t>0</w:t>
      </w:r>
      <w:r>
        <w:rPr>
          <w:sz w:val="21"/>
          <w:szCs w:val="21"/>
        </w:rPr>
        <w:t xml:space="preserve"> </w:t>
      </w:r>
      <w:r>
        <w:rPr>
          <w:rFonts w:hint="eastAsia"/>
          <w:sz w:val="21"/>
          <w:szCs w:val="21"/>
        </w:rPr>
        <w:t>不同修补方法的定位性能</w:t>
      </w:r>
    </w:p>
    <w:p w14:paraId="51A28E51" w14:textId="77777777" w:rsidR="00894302" w:rsidRPr="00046492" w:rsidRDefault="00894302" w:rsidP="00894302">
      <w:pPr>
        <w:ind w:firstLineChars="0" w:firstLine="0"/>
        <w:jc w:val="center"/>
        <w:rPr>
          <w:sz w:val="21"/>
          <w:szCs w:val="21"/>
        </w:rPr>
      </w:pPr>
      <w:r w:rsidRPr="00046492">
        <w:rPr>
          <w:rFonts w:hint="eastAsia"/>
          <w:sz w:val="21"/>
          <w:szCs w:val="21"/>
        </w:rPr>
        <w:t>Fig.5-1</w:t>
      </w:r>
      <w:r w:rsidR="000E62DC">
        <w:rPr>
          <w:rFonts w:hint="eastAsia"/>
          <w:sz w:val="21"/>
          <w:szCs w:val="21"/>
        </w:rPr>
        <w:t>0</w:t>
      </w:r>
      <w:r w:rsidRPr="00046492">
        <w:rPr>
          <w:sz w:val="21"/>
          <w:szCs w:val="21"/>
        </w:rPr>
        <w:t xml:space="preserve"> </w:t>
      </w:r>
      <w:r w:rsidR="00C573EB">
        <w:rPr>
          <w:rFonts w:hint="eastAsia"/>
          <w:sz w:val="21"/>
          <w:szCs w:val="21"/>
        </w:rPr>
        <w:t>Localization</w:t>
      </w:r>
      <w:r w:rsidRPr="00046492">
        <w:rPr>
          <w:sz w:val="21"/>
          <w:szCs w:val="21"/>
        </w:rPr>
        <w:t xml:space="preserve"> performance of different self-encoder structures</w:t>
      </w:r>
    </w:p>
    <w:p w14:paraId="643A9669" w14:textId="77777777" w:rsidR="00894302" w:rsidRDefault="00894302" w:rsidP="00894302">
      <w:pPr>
        <w:spacing w:before="480" w:after="360" w:line="240" w:lineRule="auto"/>
        <w:ind w:firstLineChars="0" w:firstLine="0"/>
        <w:jc w:val="left"/>
        <w:outlineLvl w:val="2"/>
      </w:pPr>
      <w:bookmarkStart w:id="91" w:name="_Toc40095349"/>
      <w:r>
        <w:rPr>
          <w:rFonts w:eastAsia="黑体" w:hint="eastAsia"/>
          <w:sz w:val="30"/>
        </w:rPr>
        <w:t>5.5</w:t>
      </w:r>
      <w:r>
        <w:rPr>
          <w:rFonts w:eastAsia="黑体"/>
          <w:sz w:val="30"/>
        </w:rPr>
        <w:t>.</w:t>
      </w:r>
      <w:r>
        <w:rPr>
          <w:rFonts w:eastAsia="黑体" w:hint="eastAsia"/>
          <w:sz w:val="30"/>
        </w:rPr>
        <w:t>2</w:t>
      </w:r>
      <w:r>
        <w:rPr>
          <w:rFonts w:eastAsia="黑体"/>
          <w:sz w:val="30"/>
        </w:rPr>
        <w:t xml:space="preserve">  </w:t>
      </w:r>
      <w:r>
        <w:rPr>
          <w:rFonts w:eastAsia="黑体" w:hint="eastAsia"/>
          <w:sz w:val="28"/>
          <w:szCs w:val="22"/>
        </w:rPr>
        <w:t>基于时间序列</w:t>
      </w:r>
      <w:r w:rsidR="00B20970">
        <w:rPr>
          <w:rFonts w:eastAsia="黑体" w:hint="eastAsia"/>
          <w:sz w:val="28"/>
          <w:szCs w:val="22"/>
        </w:rPr>
        <w:t>的补全数据</w:t>
      </w:r>
      <w:r>
        <w:rPr>
          <w:rFonts w:eastAsia="黑体" w:hint="eastAsia"/>
          <w:sz w:val="28"/>
          <w:szCs w:val="22"/>
        </w:rPr>
        <w:t>定位</w:t>
      </w:r>
      <w:bookmarkEnd w:id="91"/>
      <w:r>
        <w:rPr>
          <w:rFonts w:eastAsia="黑体"/>
          <w:sz w:val="30"/>
        </w:rPr>
        <w:tab/>
      </w:r>
    </w:p>
    <w:p w14:paraId="36A923F2" w14:textId="319FA2AC" w:rsidR="00894302" w:rsidRDefault="00894302" w:rsidP="00894302">
      <w:pPr>
        <w:ind w:firstLine="480"/>
      </w:pPr>
      <w:r>
        <w:rPr>
          <w:rFonts w:hint="eastAsia"/>
        </w:rPr>
        <w:t>定位模型采用</w:t>
      </w:r>
      <w:r>
        <w:rPr>
          <w:rFonts w:hint="eastAsia"/>
        </w:rPr>
        <w:t>4.2.3</w:t>
      </w:r>
      <w:r>
        <w:rPr>
          <w:rFonts w:hint="eastAsia"/>
        </w:rPr>
        <w:t>节中提出的</w:t>
      </w:r>
      <w:r>
        <w:rPr>
          <w:rFonts w:hint="eastAsia"/>
        </w:rPr>
        <w:t>1D-ResNet</w:t>
      </w:r>
      <w:r>
        <w:rPr>
          <w:rFonts w:hint="eastAsia"/>
        </w:rPr>
        <w:t>定位模型，输入尺寸为</w:t>
      </w:r>
      <w:r w:rsidR="00697BAE">
        <w:rPr>
          <w:rFonts w:hint="eastAsia"/>
        </w:rPr>
        <w:t>520</w:t>
      </w:r>
      <w:r w:rsidRPr="00A57CE9">
        <w:rPr>
          <w:rFonts w:hint="eastAsia"/>
          <w:sz w:val="21"/>
          <w:szCs w:val="21"/>
        </w:rPr>
        <w:t>×</w:t>
      </w:r>
      <w:r>
        <w:rPr>
          <w:rFonts w:hint="eastAsia"/>
        </w:rPr>
        <w:t>1</w:t>
      </w:r>
      <w:r w:rsidRPr="00A57CE9">
        <w:rPr>
          <w:rFonts w:hint="eastAsia"/>
          <w:sz w:val="21"/>
          <w:szCs w:val="21"/>
        </w:rPr>
        <w:t>×</w:t>
      </w:r>
      <w:r>
        <w:rPr>
          <w:rFonts w:hint="eastAsia"/>
        </w:rPr>
        <w:t>10</w:t>
      </w:r>
      <w:r>
        <w:rPr>
          <w:rFonts w:hint="eastAsia"/>
        </w:rPr>
        <w:t>。房间经纬度任务的定位性能如表</w:t>
      </w:r>
      <w:r>
        <w:rPr>
          <w:rFonts w:hint="eastAsia"/>
        </w:rPr>
        <w:t>5-5</w:t>
      </w:r>
      <w:r>
        <w:rPr>
          <w:rFonts w:hint="eastAsia"/>
        </w:rPr>
        <w:t>所示，其中均值补全方法的定位性能最佳，定位误差为</w:t>
      </w:r>
      <w:r w:rsidR="000B7672">
        <w:rPr>
          <w:rFonts w:hint="eastAsia"/>
        </w:rPr>
        <w:t>3.13</w:t>
      </w:r>
      <w:r w:rsidR="000B7672">
        <w:t xml:space="preserve"> </w:t>
      </w:r>
      <w:r>
        <w:rPr>
          <w:rFonts w:hint="eastAsia"/>
        </w:rPr>
        <w:t>m</w:t>
      </w:r>
      <w:r>
        <w:rPr>
          <w:rFonts w:hint="eastAsia"/>
        </w:rPr>
        <w:t>，优于不进行缺失数据修补的方法，其定位误差为</w:t>
      </w:r>
      <w:r>
        <w:rPr>
          <w:rFonts w:hint="eastAsia"/>
        </w:rPr>
        <w:t>4.</w:t>
      </w:r>
      <w:r w:rsidR="000B7672">
        <w:rPr>
          <w:rFonts w:hint="eastAsia"/>
        </w:rPr>
        <w:t>08</w:t>
      </w:r>
      <w:r>
        <w:t xml:space="preserve"> </w:t>
      </w:r>
      <w:r>
        <w:rPr>
          <w:rFonts w:hint="eastAsia"/>
        </w:rPr>
        <w:t>m</w:t>
      </w:r>
      <w:r w:rsidR="00F01530">
        <w:rPr>
          <w:rFonts w:hint="eastAsia"/>
        </w:rPr>
        <w:t>。</w:t>
      </w:r>
      <w:r>
        <w:rPr>
          <w:rFonts w:hint="eastAsia"/>
        </w:rPr>
        <w:t>最大值补全方法的定位误差为</w:t>
      </w:r>
      <w:r w:rsidR="003F694A">
        <w:rPr>
          <w:rFonts w:hint="eastAsia"/>
        </w:rPr>
        <w:t>4</w:t>
      </w:r>
      <w:r>
        <w:rPr>
          <w:rFonts w:hint="eastAsia"/>
        </w:rPr>
        <w:t>.</w:t>
      </w:r>
      <w:r w:rsidR="000B7672">
        <w:rPr>
          <w:rFonts w:hint="eastAsia"/>
        </w:rPr>
        <w:t>26</w:t>
      </w:r>
      <w:r w:rsidR="003F694A">
        <w:t xml:space="preserve"> </w:t>
      </w:r>
      <w:r>
        <w:rPr>
          <w:rFonts w:hint="eastAsia"/>
        </w:rPr>
        <w:t>m</w:t>
      </w:r>
      <w:r>
        <w:rPr>
          <w:rFonts w:hint="eastAsia"/>
        </w:rPr>
        <w:t>左右。图</w:t>
      </w:r>
      <w:r>
        <w:rPr>
          <w:rFonts w:hint="eastAsia"/>
        </w:rPr>
        <w:t>5-1</w:t>
      </w:r>
      <w:r w:rsidR="000E62DC">
        <w:rPr>
          <w:rFonts w:hint="eastAsia"/>
        </w:rPr>
        <w:t>1</w:t>
      </w:r>
      <w:r>
        <w:rPr>
          <w:rFonts w:hint="eastAsia"/>
        </w:rPr>
        <w:t>为不同数据补全方法的房间经纬度定位性能图，</w:t>
      </w:r>
      <w:r w:rsidR="00892A7D" w:rsidRPr="00892A7D">
        <w:t>为了更清晰地比较结果</w:t>
      </w:r>
      <w:r w:rsidR="00892A7D">
        <w:rPr>
          <w:rFonts w:hint="eastAsia"/>
        </w:rPr>
        <w:t>，此处仅展示定位误差在</w:t>
      </w:r>
      <w:r w:rsidR="00892A7D">
        <w:rPr>
          <w:rFonts w:hint="eastAsia"/>
        </w:rPr>
        <w:t>10</w:t>
      </w:r>
      <w:r w:rsidR="00892A7D">
        <w:t xml:space="preserve"> </w:t>
      </w:r>
      <w:r w:rsidR="00892A7D">
        <w:rPr>
          <w:rFonts w:hint="eastAsia"/>
        </w:rPr>
        <w:t>m</w:t>
      </w:r>
      <w:r w:rsidR="00892A7D">
        <w:rPr>
          <w:rFonts w:hint="eastAsia"/>
        </w:rPr>
        <w:t>范围内的部分</w:t>
      </w:r>
      <w:r w:rsidR="00892A7D">
        <w:rPr>
          <w:rFonts w:hint="eastAsia"/>
        </w:rPr>
        <w:lastRenderedPageBreak/>
        <w:t>累积分布函数曲线</w:t>
      </w:r>
      <w:r>
        <w:rPr>
          <w:rFonts w:hint="eastAsia"/>
        </w:rPr>
        <w:t>。在均值补全方法中，</w:t>
      </w:r>
      <w:r>
        <w:rPr>
          <w:rFonts w:hint="eastAsia"/>
        </w:rPr>
        <w:t>70%</w:t>
      </w:r>
      <w:r>
        <w:rPr>
          <w:rFonts w:hint="eastAsia"/>
        </w:rPr>
        <w:t>样本的定位误差小于</w:t>
      </w:r>
      <w:r w:rsidR="000B7672">
        <w:rPr>
          <w:rFonts w:hint="eastAsia"/>
        </w:rPr>
        <w:t>3.65</w:t>
      </w:r>
      <w:r>
        <w:t xml:space="preserve"> </w:t>
      </w:r>
      <w:r>
        <w:rPr>
          <w:rFonts w:hint="eastAsia"/>
        </w:rPr>
        <w:t>m</w:t>
      </w:r>
      <w:r>
        <w:rPr>
          <w:rFonts w:hint="eastAsia"/>
        </w:rPr>
        <w:t>左右</w:t>
      </w:r>
      <w:r w:rsidR="00844E6A">
        <w:rPr>
          <w:rFonts w:hint="eastAsia"/>
        </w:rPr>
        <w:t>。</w:t>
      </w:r>
      <w:r>
        <w:rPr>
          <w:rFonts w:hint="eastAsia"/>
        </w:rPr>
        <w:t>最大值补全方法中，</w:t>
      </w:r>
      <w:r>
        <w:rPr>
          <w:rFonts w:hint="eastAsia"/>
        </w:rPr>
        <w:t>70%</w:t>
      </w:r>
      <w:r>
        <w:rPr>
          <w:rFonts w:hint="eastAsia"/>
        </w:rPr>
        <w:t>的样本定位误差小于</w:t>
      </w:r>
      <w:r w:rsidR="000B7672">
        <w:rPr>
          <w:rFonts w:hint="eastAsia"/>
        </w:rPr>
        <w:t>4.2</w:t>
      </w:r>
      <w:r>
        <w:t xml:space="preserve"> </w:t>
      </w:r>
      <w:r>
        <w:rPr>
          <w:rFonts w:hint="eastAsia"/>
        </w:rPr>
        <w:t>m</w:t>
      </w:r>
      <w:r>
        <w:rPr>
          <w:rFonts w:hint="eastAsia"/>
        </w:rPr>
        <w:t>左右</w:t>
      </w:r>
      <w:r w:rsidR="00844E6A">
        <w:rPr>
          <w:rFonts w:hint="eastAsia"/>
        </w:rPr>
        <w:t>。</w:t>
      </w:r>
      <w:r>
        <w:rPr>
          <w:rFonts w:hint="eastAsia"/>
        </w:rPr>
        <w:t>图中也展示了</w:t>
      </w:r>
      <w:r w:rsidR="00610AB3">
        <w:rPr>
          <w:rFonts w:hint="eastAsia"/>
        </w:rPr>
        <w:t>故障</w:t>
      </w:r>
      <w:r>
        <w:rPr>
          <w:rFonts w:hint="eastAsia"/>
        </w:rPr>
        <w:t>数据直接进行定位的性能结果，</w:t>
      </w:r>
      <w:r>
        <w:rPr>
          <w:rFonts w:hint="eastAsia"/>
        </w:rPr>
        <w:t>70%</w:t>
      </w:r>
      <w:r>
        <w:rPr>
          <w:rFonts w:hint="eastAsia"/>
        </w:rPr>
        <w:t>的样本定位误差小于</w:t>
      </w:r>
      <w:r w:rsidR="000B7672">
        <w:rPr>
          <w:rFonts w:hint="eastAsia"/>
        </w:rPr>
        <w:t>4</w:t>
      </w:r>
      <w:r>
        <w:rPr>
          <w:rFonts w:hint="eastAsia"/>
        </w:rPr>
        <w:t>.</w:t>
      </w:r>
      <w:r w:rsidR="000B7672">
        <w:rPr>
          <w:rFonts w:hint="eastAsia"/>
        </w:rPr>
        <w:t>5</w:t>
      </w:r>
      <w:r>
        <w:t xml:space="preserve"> </w:t>
      </w:r>
      <w:r>
        <w:rPr>
          <w:rFonts w:hint="eastAsia"/>
        </w:rPr>
        <w:t>m</w:t>
      </w:r>
      <w:r>
        <w:rPr>
          <w:rFonts w:hint="eastAsia"/>
        </w:rPr>
        <w:t>左右。</w:t>
      </w:r>
    </w:p>
    <w:p w14:paraId="11D4C0AD" w14:textId="77777777" w:rsidR="00894302" w:rsidRDefault="00894302" w:rsidP="00B20970">
      <w:pPr>
        <w:ind w:firstLineChars="0" w:firstLine="0"/>
      </w:pPr>
    </w:p>
    <w:p w14:paraId="29F06472" w14:textId="77777777" w:rsidR="00894302" w:rsidRDefault="00894302" w:rsidP="00894302">
      <w:pPr>
        <w:ind w:firstLineChars="0" w:firstLine="0"/>
        <w:jc w:val="center"/>
        <w:rPr>
          <w:sz w:val="21"/>
          <w:szCs w:val="21"/>
        </w:rPr>
      </w:pPr>
      <w:r>
        <w:rPr>
          <w:rFonts w:hint="eastAsia"/>
          <w:sz w:val="21"/>
          <w:szCs w:val="21"/>
        </w:rPr>
        <w:t>表</w:t>
      </w:r>
      <w:r>
        <w:rPr>
          <w:rFonts w:hint="eastAsia"/>
          <w:sz w:val="21"/>
          <w:szCs w:val="21"/>
        </w:rPr>
        <w:t xml:space="preserve">5-5 </w:t>
      </w:r>
      <w:r>
        <w:rPr>
          <w:rFonts w:hint="eastAsia"/>
          <w:sz w:val="21"/>
          <w:szCs w:val="21"/>
        </w:rPr>
        <w:t>房间经纬度定位性能</w:t>
      </w:r>
    </w:p>
    <w:p w14:paraId="064A3AB7" w14:textId="77777777" w:rsidR="00894302" w:rsidRDefault="00894302" w:rsidP="00894302">
      <w:pPr>
        <w:ind w:firstLineChars="0" w:firstLine="0"/>
        <w:jc w:val="center"/>
        <w:rPr>
          <w:sz w:val="21"/>
          <w:szCs w:val="21"/>
        </w:rPr>
      </w:pPr>
      <w:r>
        <w:rPr>
          <w:rFonts w:hint="eastAsia"/>
          <w:sz w:val="21"/>
          <w:szCs w:val="21"/>
        </w:rPr>
        <w:t xml:space="preserve">Table 5-5 </w:t>
      </w:r>
      <w:r>
        <w:rPr>
          <w:sz w:val="21"/>
          <w:szCs w:val="21"/>
        </w:rPr>
        <w:t xml:space="preserve">Room latitude and longitude </w:t>
      </w:r>
      <w:r w:rsidR="00C573EB">
        <w:rPr>
          <w:sz w:val="21"/>
          <w:szCs w:val="21"/>
        </w:rPr>
        <w:t>localization</w:t>
      </w:r>
      <w:r>
        <w:rPr>
          <w:sz w:val="21"/>
          <w:szCs w:val="21"/>
        </w:rPr>
        <w:t xml:space="preserve"> performance</w:t>
      </w:r>
    </w:p>
    <w:tbl>
      <w:tblPr>
        <w:tblStyle w:val="220"/>
        <w:tblW w:w="6237" w:type="dxa"/>
        <w:jc w:val="center"/>
        <w:tblLook w:val="04A0" w:firstRow="1" w:lastRow="0" w:firstColumn="1" w:lastColumn="0" w:noHBand="0" w:noVBand="1"/>
      </w:tblPr>
      <w:tblGrid>
        <w:gridCol w:w="6237"/>
      </w:tblGrid>
      <w:tr w:rsidR="00894302" w:rsidRPr="0027738E" w14:paraId="70EE305F" w14:textId="77777777" w:rsidTr="00C753D1">
        <w:trPr>
          <w:cnfStyle w:val="100000000000" w:firstRow="1" w:lastRow="0" w:firstColumn="0" w:lastColumn="0" w:oddVBand="0" w:evenVBand="0" w:oddHBand="0" w:evenHBand="0" w:firstRowFirstColumn="0" w:firstRowLastColumn="0" w:lastRowFirstColumn="0" w:lastRowLastColumn="0"/>
          <w:trHeight w:val="448"/>
          <w:jc w:val="center"/>
        </w:trPr>
        <w:tc>
          <w:tcPr>
            <w:cnfStyle w:val="001000000000" w:firstRow="0" w:lastRow="0" w:firstColumn="1" w:lastColumn="0" w:oddVBand="0" w:evenVBand="0" w:oddHBand="0" w:evenHBand="0" w:firstRowFirstColumn="0" w:firstRowLastColumn="0" w:lastRowFirstColumn="0" w:lastRowLastColumn="0"/>
            <w:tcW w:w="6237" w:type="dxa"/>
            <w:tcBorders>
              <w:top w:val="single" w:sz="12" w:space="0" w:color="auto"/>
              <w:bottom w:val="single" w:sz="6" w:space="0" w:color="auto"/>
            </w:tcBorders>
          </w:tcPr>
          <w:p w14:paraId="68BB3507" w14:textId="77777777" w:rsidR="00894302" w:rsidRPr="0027738E" w:rsidRDefault="00894302" w:rsidP="00C753D1">
            <w:pPr>
              <w:ind w:firstLineChars="0" w:firstLine="0"/>
              <w:jc w:val="center"/>
              <w:rPr>
                <w:rFonts w:ascii="Georgia" w:hAnsi="Georgia"/>
                <w:b w:val="0"/>
                <w:bCs w:val="0"/>
                <w:color w:val="333333"/>
                <w:sz w:val="21"/>
                <w:szCs w:val="21"/>
                <w:shd w:val="clear" w:color="auto" w:fill="FFFFFF"/>
              </w:rPr>
            </w:pPr>
            <w:r w:rsidRPr="0027738E">
              <w:rPr>
                <w:rFonts w:ascii="Georgia" w:hAnsi="Georgia" w:hint="eastAsia"/>
                <w:b w:val="0"/>
                <w:bCs w:val="0"/>
                <w:color w:val="333333"/>
                <w:sz w:val="21"/>
                <w:szCs w:val="21"/>
                <w:shd w:val="clear" w:color="auto" w:fill="FFFFFF"/>
              </w:rPr>
              <w:t>补全方法</w:t>
            </w:r>
            <w:r w:rsidRPr="0027738E">
              <w:rPr>
                <w:rFonts w:ascii="Georgia" w:hAnsi="Georgia" w:hint="eastAsia"/>
                <w:b w:val="0"/>
                <w:bCs w:val="0"/>
                <w:color w:val="333333"/>
                <w:sz w:val="21"/>
                <w:szCs w:val="21"/>
                <w:shd w:val="clear" w:color="auto" w:fill="FFFFFF"/>
              </w:rPr>
              <w:t xml:space="preserve"> </w:t>
            </w:r>
            <w:r w:rsidRPr="0027738E">
              <w:rPr>
                <w:rFonts w:ascii="Georgia" w:hAnsi="Georgia"/>
                <w:b w:val="0"/>
                <w:bCs w:val="0"/>
                <w:color w:val="333333"/>
                <w:sz w:val="21"/>
                <w:szCs w:val="21"/>
                <w:shd w:val="clear" w:color="auto" w:fill="FFFFFF"/>
              </w:rPr>
              <w:t xml:space="preserve">       </w:t>
            </w:r>
            <w:r w:rsidR="00F9363E">
              <w:rPr>
                <w:rFonts w:ascii="Georgia" w:hAnsi="Georgia"/>
                <w:b w:val="0"/>
                <w:bCs w:val="0"/>
                <w:color w:val="333333"/>
                <w:sz w:val="21"/>
                <w:szCs w:val="21"/>
                <w:shd w:val="clear" w:color="auto" w:fill="FFFFFF"/>
              </w:rPr>
              <w:t xml:space="preserve"> </w:t>
            </w:r>
            <w:r w:rsidRPr="0027738E">
              <w:rPr>
                <w:rFonts w:ascii="Georgia" w:hAnsi="Georgia"/>
                <w:b w:val="0"/>
                <w:bCs w:val="0"/>
                <w:color w:val="333333"/>
                <w:sz w:val="21"/>
                <w:szCs w:val="21"/>
                <w:shd w:val="clear" w:color="auto" w:fill="FFFFFF"/>
              </w:rPr>
              <w:t xml:space="preserve"> </w:t>
            </w:r>
            <w:r w:rsidR="00F9363E">
              <w:rPr>
                <w:rFonts w:ascii="Georgia" w:hAnsi="Georgia" w:hint="eastAsia"/>
                <w:b w:val="0"/>
                <w:bCs w:val="0"/>
                <w:color w:val="333333"/>
                <w:sz w:val="21"/>
                <w:szCs w:val="21"/>
                <w:shd w:val="clear" w:color="auto" w:fill="FFFFFF"/>
              </w:rPr>
              <w:t>故障</w:t>
            </w:r>
            <w:r w:rsidRPr="0027738E">
              <w:rPr>
                <w:rFonts w:ascii="Georgia" w:hAnsi="Georgia" w:hint="eastAsia"/>
                <w:b w:val="0"/>
                <w:bCs w:val="0"/>
                <w:color w:val="333333"/>
                <w:sz w:val="21"/>
                <w:szCs w:val="21"/>
                <w:shd w:val="clear" w:color="auto" w:fill="FFFFFF"/>
              </w:rPr>
              <w:t>数据</w:t>
            </w:r>
            <w:r w:rsidRPr="0027738E">
              <w:rPr>
                <w:rFonts w:ascii="Georgia" w:hAnsi="Georgia" w:hint="eastAsia"/>
                <w:b w:val="0"/>
                <w:bCs w:val="0"/>
                <w:color w:val="333333"/>
                <w:sz w:val="21"/>
                <w:szCs w:val="21"/>
                <w:shd w:val="clear" w:color="auto" w:fill="FFFFFF"/>
              </w:rPr>
              <w:t xml:space="preserve"> </w:t>
            </w:r>
            <w:r w:rsidRPr="0027738E">
              <w:rPr>
                <w:rFonts w:ascii="Georgia" w:hAnsi="Georgia"/>
                <w:b w:val="0"/>
                <w:bCs w:val="0"/>
                <w:color w:val="333333"/>
                <w:sz w:val="21"/>
                <w:szCs w:val="21"/>
                <w:shd w:val="clear" w:color="auto" w:fill="FFFFFF"/>
              </w:rPr>
              <w:t xml:space="preserve">   </w:t>
            </w:r>
            <w:r w:rsidRPr="0027738E">
              <w:rPr>
                <w:rFonts w:ascii="Georgia" w:hAnsi="Georgia" w:hint="eastAsia"/>
                <w:b w:val="0"/>
                <w:bCs w:val="0"/>
                <w:color w:val="333333"/>
                <w:sz w:val="21"/>
                <w:szCs w:val="21"/>
                <w:shd w:val="clear" w:color="auto" w:fill="FFFFFF"/>
              </w:rPr>
              <w:t>均值补全</w:t>
            </w:r>
            <w:r w:rsidRPr="0027738E">
              <w:rPr>
                <w:rFonts w:ascii="Georgia" w:hAnsi="Georgia" w:hint="eastAsia"/>
                <w:b w:val="0"/>
                <w:bCs w:val="0"/>
                <w:color w:val="333333"/>
                <w:sz w:val="21"/>
                <w:szCs w:val="21"/>
                <w:shd w:val="clear" w:color="auto" w:fill="FFFFFF"/>
              </w:rPr>
              <w:t xml:space="preserve"> </w:t>
            </w:r>
            <w:r w:rsidRPr="0027738E">
              <w:rPr>
                <w:rFonts w:ascii="Georgia" w:hAnsi="Georgia"/>
                <w:b w:val="0"/>
                <w:bCs w:val="0"/>
                <w:color w:val="333333"/>
                <w:sz w:val="21"/>
                <w:szCs w:val="21"/>
                <w:shd w:val="clear" w:color="auto" w:fill="FFFFFF"/>
              </w:rPr>
              <w:t xml:space="preserve">  </w:t>
            </w:r>
            <w:r w:rsidRPr="0027738E">
              <w:rPr>
                <w:rFonts w:ascii="Georgia" w:hAnsi="Georgia" w:hint="eastAsia"/>
                <w:b w:val="0"/>
                <w:bCs w:val="0"/>
                <w:color w:val="333333"/>
                <w:sz w:val="21"/>
                <w:szCs w:val="21"/>
                <w:shd w:val="clear" w:color="auto" w:fill="FFFFFF"/>
              </w:rPr>
              <w:t>最大值补全</w:t>
            </w:r>
            <w:r w:rsidRPr="0027738E">
              <w:rPr>
                <w:rFonts w:ascii="Georgia" w:hAnsi="Georgia" w:hint="eastAsia"/>
                <w:b w:val="0"/>
                <w:bCs w:val="0"/>
                <w:color w:val="333333"/>
                <w:sz w:val="21"/>
                <w:szCs w:val="21"/>
                <w:shd w:val="clear" w:color="auto" w:fill="FFFFFF"/>
              </w:rPr>
              <w:t xml:space="preserve"> </w:t>
            </w:r>
            <w:r w:rsidRPr="0027738E">
              <w:rPr>
                <w:rFonts w:ascii="Georgia" w:hAnsi="Georgia"/>
                <w:b w:val="0"/>
                <w:bCs w:val="0"/>
                <w:color w:val="333333"/>
                <w:sz w:val="21"/>
                <w:szCs w:val="21"/>
                <w:shd w:val="clear" w:color="auto" w:fill="FFFFFF"/>
              </w:rPr>
              <w:t xml:space="preserve">  </w:t>
            </w:r>
          </w:p>
        </w:tc>
      </w:tr>
      <w:tr w:rsidR="00894302" w14:paraId="510475D9" w14:textId="77777777" w:rsidTr="00C753D1">
        <w:trPr>
          <w:trHeight w:val="448"/>
          <w:jc w:val="center"/>
        </w:trPr>
        <w:tc>
          <w:tcPr>
            <w:cnfStyle w:val="001000000000" w:firstRow="0" w:lastRow="0" w:firstColumn="1" w:lastColumn="0" w:oddVBand="0" w:evenVBand="0" w:oddHBand="0" w:evenHBand="0" w:firstRowFirstColumn="0" w:firstRowLastColumn="0" w:lastRowFirstColumn="0" w:lastRowLastColumn="0"/>
            <w:tcW w:w="6237" w:type="dxa"/>
            <w:tcBorders>
              <w:top w:val="single" w:sz="6" w:space="0" w:color="auto"/>
              <w:bottom w:val="single" w:sz="12" w:space="0" w:color="auto"/>
            </w:tcBorders>
          </w:tcPr>
          <w:p w14:paraId="7CC29CC0" w14:textId="594BDCFB" w:rsidR="00894302" w:rsidRPr="0027738E" w:rsidRDefault="00894302" w:rsidP="00C753D1">
            <w:pPr>
              <w:ind w:firstLineChars="0" w:firstLine="0"/>
              <w:rPr>
                <w:sz w:val="21"/>
                <w:szCs w:val="21"/>
              </w:rPr>
            </w:pPr>
            <w:r w:rsidRPr="0027738E">
              <w:rPr>
                <w:rFonts w:hint="eastAsia"/>
                <w:b w:val="0"/>
                <w:bCs w:val="0"/>
                <w:sz w:val="21"/>
                <w:szCs w:val="21"/>
              </w:rPr>
              <w:t>定位均方根误差</w:t>
            </w:r>
            <w:r w:rsidRPr="0027738E">
              <w:rPr>
                <w:rFonts w:hint="eastAsia"/>
                <w:b w:val="0"/>
                <w:bCs w:val="0"/>
                <w:sz w:val="21"/>
                <w:szCs w:val="21"/>
              </w:rPr>
              <w:t>(</w:t>
            </w:r>
            <w:r w:rsidRPr="0027738E">
              <w:rPr>
                <w:b w:val="0"/>
                <w:bCs w:val="0"/>
                <w:sz w:val="21"/>
                <w:szCs w:val="21"/>
              </w:rPr>
              <w:t>m)</w:t>
            </w:r>
            <w:r w:rsidRPr="0027738E">
              <w:rPr>
                <w:rFonts w:hint="eastAsia"/>
                <w:b w:val="0"/>
                <w:bCs w:val="0"/>
                <w:sz w:val="21"/>
                <w:szCs w:val="21"/>
              </w:rPr>
              <w:t xml:space="preserve"> </w:t>
            </w:r>
            <w:r w:rsidRPr="0027738E">
              <w:rPr>
                <w:b w:val="0"/>
                <w:bCs w:val="0"/>
                <w:sz w:val="21"/>
                <w:szCs w:val="21"/>
              </w:rPr>
              <w:t xml:space="preserve">   </w:t>
            </w:r>
            <w:r>
              <w:rPr>
                <w:b w:val="0"/>
                <w:bCs w:val="0"/>
                <w:sz w:val="21"/>
                <w:szCs w:val="21"/>
              </w:rPr>
              <w:t xml:space="preserve">  </w:t>
            </w:r>
            <w:r w:rsidRPr="0027738E">
              <w:rPr>
                <w:b w:val="0"/>
                <w:bCs w:val="0"/>
                <w:sz w:val="21"/>
                <w:szCs w:val="21"/>
              </w:rPr>
              <w:t xml:space="preserve"> </w:t>
            </w:r>
            <w:r w:rsidRPr="0027738E">
              <w:rPr>
                <w:rFonts w:hint="eastAsia"/>
                <w:b w:val="0"/>
                <w:bCs w:val="0"/>
                <w:sz w:val="21"/>
                <w:szCs w:val="21"/>
              </w:rPr>
              <w:t>4.</w:t>
            </w:r>
            <w:r w:rsidR="008C356F">
              <w:rPr>
                <w:rFonts w:hint="eastAsia"/>
                <w:b w:val="0"/>
                <w:bCs w:val="0"/>
                <w:sz w:val="21"/>
                <w:szCs w:val="21"/>
              </w:rPr>
              <w:t>08</w:t>
            </w:r>
            <w:r w:rsidRPr="0027738E">
              <w:rPr>
                <w:b w:val="0"/>
                <w:bCs w:val="0"/>
                <w:sz w:val="21"/>
                <w:szCs w:val="21"/>
              </w:rPr>
              <w:t xml:space="preserve">       </w:t>
            </w:r>
            <w:r w:rsidR="00636D34">
              <w:rPr>
                <w:b w:val="0"/>
                <w:bCs w:val="0"/>
                <w:sz w:val="21"/>
                <w:szCs w:val="21"/>
              </w:rPr>
              <w:t xml:space="preserve"> </w:t>
            </w:r>
            <w:r w:rsidR="002968E4">
              <w:rPr>
                <w:rFonts w:hint="eastAsia"/>
                <w:b w:val="0"/>
                <w:bCs w:val="0"/>
                <w:sz w:val="21"/>
                <w:szCs w:val="21"/>
              </w:rPr>
              <w:t>3</w:t>
            </w:r>
            <w:r w:rsidRPr="0027738E">
              <w:rPr>
                <w:rFonts w:hint="eastAsia"/>
                <w:b w:val="0"/>
                <w:bCs w:val="0"/>
                <w:sz w:val="21"/>
                <w:szCs w:val="21"/>
              </w:rPr>
              <w:t>.</w:t>
            </w:r>
            <w:r w:rsidR="002968E4">
              <w:rPr>
                <w:rFonts w:hint="eastAsia"/>
                <w:b w:val="0"/>
                <w:bCs w:val="0"/>
                <w:sz w:val="21"/>
                <w:szCs w:val="21"/>
              </w:rPr>
              <w:t>13</w:t>
            </w:r>
            <w:r w:rsidRPr="0027738E">
              <w:rPr>
                <w:rFonts w:hint="eastAsia"/>
                <w:b w:val="0"/>
                <w:bCs w:val="0"/>
                <w:sz w:val="21"/>
                <w:szCs w:val="21"/>
              </w:rPr>
              <w:t xml:space="preserve"> </w:t>
            </w:r>
            <w:r w:rsidRPr="0027738E">
              <w:rPr>
                <w:b w:val="0"/>
                <w:bCs w:val="0"/>
                <w:sz w:val="21"/>
                <w:szCs w:val="21"/>
              </w:rPr>
              <w:t xml:space="preserve">    </w:t>
            </w:r>
            <w:r>
              <w:rPr>
                <w:b w:val="0"/>
                <w:bCs w:val="0"/>
                <w:sz w:val="21"/>
                <w:szCs w:val="21"/>
              </w:rPr>
              <w:t xml:space="preserve">   </w:t>
            </w:r>
            <w:r w:rsidR="008C356F">
              <w:rPr>
                <w:rFonts w:hint="eastAsia"/>
                <w:b w:val="0"/>
                <w:bCs w:val="0"/>
                <w:sz w:val="21"/>
                <w:szCs w:val="21"/>
              </w:rPr>
              <w:t>4.26</w:t>
            </w:r>
            <w:r w:rsidRPr="0027738E">
              <w:rPr>
                <w:b w:val="0"/>
                <w:bCs w:val="0"/>
                <w:sz w:val="21"/>
                <w:szCs w:val="21"/>
              </w:rPr>
              <w:t xml:space="preserve">        </w:t>
            </w:r>
          </w:p>
        </w:tc>
      </w:tr>
    </w:tbl>
    <w:p w14:paraId="3329E8AA" w14:textId="77777777" w:rsidR="00186F15" w:rsidRDefault="00186F15" w:rsidP="00186F15">
      <w:pPr>
        <w:spacing w:line="240" w:lineRule="auto"/>
        <w:ind w:firstLineChars="0" w:firstLine="0"/>
        <w:rPr>
          <w:b/>
          <w:bCs/>
          <w:sz w:val="21"/>
          <w:szCs w:val="21"/>
        </w:rPr>
      </w:pPr>
    </w:p>
    <w:p w14:paraId="69CF8BA3" w14:textId="64007087" w:rsidR="00894302" w:rsidRDefault="005A0DB6" w:rsidP="00894302">
      <w:pPr>
        <w:spacing w:line="240" w:lineRule="auto"/>
        <w:ind w:firstLineChars="0" w:firstLine="0"/>
        <w:jc w:val="center"/>
        <w:rPr>
          <w:b/>
          <w:bCs/>
          <w:sz w:val="21"/>
          <w:szCs w:val="21"/>
        </w:rPr>
      </w:pPr>
      <w:r>
        <w:rPr>
          <w:noProof/>
        </w:rPr>
        <w:drawing>
          <wp:inline distT="0" distB="0" distL="0" distR="0" wp14:anchorId="7FE9E253" wp14:editId="468497B8">
            <wp:extent cx="4174490" cy="34155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4176172" cy="3416957"/>
                    </a:xfrm>
                    <a:prstGeom prst="rect">
                      <a:avLst/>
                    </a:prstGeom>
                  </pic:spPr>
                </pic:pic>
              </a:graphicData>
            </a:graphic>
          </wp:inline>
        </w:drawing>
      </w:r>
    </w:p>
    <w:p w14:paraId="5A2CC9CD" w14:textId="77777777" w:rsidR="00894302" w:rsidRDefault="00894302" w:rsidP="00894302">
      <w:pPr>
        <w:ind w:firstLineChars="0" w:firstLine="0"/>
        <w:jc w:val="center"/>
        <w:rPr>
          <w:sz w:val="21"/>
          <w:szCs w:val="21"/>
        </w:rPr>
      </w:pPr>
      <w:r>
        <w:rPr>
          <w:rFonts w:hint="eastAsia"/>
          <w:sz w:val="21"/>
          <w:szCs w:val="21"/>
        </w:rPr>
        <w:t>图</w:t>
      </w:r>
      <w:r>
        <w:rPr>
          <w:rFonts w:hint="eastAsia"/>
          <w:sz w:val="21"/>
          <w:szCs w:val="21"/>
        </w:rPr>
        <w:t>5-1</w:t>
      </w:r>
      <w:r w:rsidR="000E62DC">
        <w:rPr>
          <w:rFonts w:hint="eastAsia"/>
          <w:sz w:val="21"/>
          <w:szCs w:val="21"/>
        </w:rPr>
        <w:t>1</w:t>
      </w:r>
      <w:r>
        <w:rPr>
          <w:sz w:val="21"/>
          <w:szCs w:val="21"/>
        </w:rPr>
        <w:t xml:space="preserve"> </w:t>
      </w:r>
      <w:r>
        <w:rPr>
          <w:rFonts w:hint="eastAsia"/>
          <w:sz w:val="21"/>
          <w:szCs w:val="21"/>
        </w:rPr>
        <w:t>不同修补方法的定位性能</w:t>
      </w:r>
    </w:p>
    <w:p w14:paraId="0346924C" w14:textId="77777777" w:rsidR="00894302" w:rsidRPr="00046492" w:rsidRDefault="00894302" w:rsidP="00894302">
      <w:pPr>
        <w:ind w:firstLineChars="0" w:firstLine="0"/>
        <w:jc w:val="center"/>
        <w:rPr>
          <w:sz w:val="21"/>
          <w:szCs w:val="21"/>
        </w:rPr>
      </w:pPr>
      <w:r w:rsidRPr="00046492">
        <w:rPr>
          <w:rFonts w:hint="eastAsia"/>
          <w:sz w:val="21"/>
          <w:szCs w:val="21"/>
        </w:rPr>
        <w:t>Fig.5-1</w:t>
      </w:r>
      <w:r w:rsidR="000E62DC">
        <w:rPr>
          <w:rFonts w:hint="eastAsia"/>
          <w:sz w:val="21"/>
          <w:szCs w:val="21"/>
        </w:rPr>
        <w:t>1</w:t>
      </w:r>
      <w:r w:rsidR="000E62DC">
        <w:rPr>
          <w:sz w:val="21"/>
          <w:szCs w:val="21"/>
        </w:rPr>
        <w:t xml:space="preserve"> </w:t>
      </w:r>
      <w:r w:rsidR="00C573EB">
        <w:rPr>
          <w:rFonts w:hint="eastAsia"/>
          <w:sz w:val="21"/>
          <w:szCs w:val="21"/>
        </w:rPr>
        <w:t>Localization</w:t>
      </w:r>
      <w:r w:rsidRPr="00046492">
        <w:rPr>
          <w:sz w:val="21"/>
          <w:szCs w:val="21"/>
        </w:rPr>
        <w:t xml:space="preserve"> performance of different self-encoder structures</w:t>
      </w:r>
    </w:p>
    <w:p w14:paraId="3C5DE578" w14:textId="6298CEE5" w:rsidR="00D812A2" w:rsidRDefault="00894302" w:rsidP="00807CB9">
      <w:pPr>
        <w:spacing w:before="480" w:after="360" w:line="240" w:lineRule="auto"/>
        <w:ind w:firstLineChars="0" w:firstLine="0"/>
        <w:jc w:val="left"/>
        <w:outlineLvl w:val="2"/>
      </w:pPr>
      <w:bookmarkStart w:id="92" w:name="_Toc40095350"/>
      <w:r>
        <w:rPr>
          <w:rFonts w:eastAsia="黑体" w:hint="eastAsia"/>
          <w:sz w:val="30"/>
        </w:rPr>
        <w:t>5.5</w:t>
      </w:r>
      <w:r>
        <w:rPr>
          <w:rFonts w:eastAsia="黑体"/>
          <w:sz w:val="30"/>
        </w:rPr>
        <w:t>.</w:t>
      </w:r>
      <w:r>
        <w:rPr>
          <w:rFonts w:eastAsia="黑体" w:hint="eastAsia"/>
          <w:sz w:val="30"/>
        </w:rPr>
        <w:t>3</w:t>
      </w:r>
      <w:r>
        <w:rPr>
          <w:rFonts w:eastAsia="黑体"/>
          <w:sz w:val="30"/>
        </w:rPr>
        <w:t xml:space="preserve">  </w:t>
      </w:r>
      <w:r>
        <w:rPr>
          <w:rFonts w:eastAsia="黑体" w:hint="eastAsia"/>
          <w:sz w:val="28"/>
          <w:szCs w:val="22"/>
        </w:rPr>
        <w:t>实验总结</w:t>
      </w:r>
      <w:bookmarkEnd w:id="92"/>
    </w:p>
    <w:p w14:paraId="1E39B404" w14:textId="10F25970" w:rsidR="00894302" w:rsidRDefault="000B5C85" w:rsidP="00894302">
      <w:pPr>
        <w:ind w:firstLine="480"/>
      </w:pPr>
      <w:r>
        <w:rPr>
          <w:rFonts w:hint="eastAsia"/>
        </w:rPr>
        <w:t>首先，</w:t>
      </w:r>
      <w:r w:rsidR="00894302">
        <w:rPr>
          <w:rFonts w:hint="eastAsia"/>
        </w:rPr>
        <w:t>本节并未讨论建筑物及楼层定位任务。考虑原因是一方面对于建筑物及楼层的分类任务较为简单，建筑物及楼层之间的信号分布有明显差异</w:t>
      </w:r>
      <w:r w:rsidR="00F01530">
        <w:rPr>
          <w:rFonts w:hint="eastAsia"/>
        </w:rPr>
        <w:t>；</w:t>
      </w:r>
      <w:r w:rsidR="00894302">
        <w:rPr>
          <w:rFonts w:hint="eastAsia"/>
        </w:rPr>
        <w:t>另一方面单个</w:t>
      </w:r>
      <w:r w:rsidR="00894302">
        <w:rPr>
          <w:rFonts w:hint="eastAsia"/>
        </w:rPr>
        <w:t>AP</w:t>
      </w:r>
      <w:r w:rsidR="00894302">
        <w:rPr>
          <w:rFonts w:hint="eastAsia"/>
        </w:rPr>
        <w:t>数据的缺失，对建筑物及楼层之间的影响较小。</w:t>
      </w:r>
    </w:p>
    <w:p w14:paraId="26BBC995" w14:textId="750F4C8E" w:rsidR="00697BAE" w:rsidRDefault="00894302" w:rsidP="00894302">
      <w:pPr>
        <w:ind w:firstLine="480"/>
      </w:pPr>
      <w:r>
        <w:rPr>
          <w:rFonts w:hint="eastAsia"/>
        </w:rPr>
        <w:t>在应对</w:t>
      </w:r>
      <w:r>
        <w:rPr>
          <w:rFonts w:hint="eastAsia"/>
        </w:rPr>
        <w:t>AP</w:t>
      </w:r>
      <w:r>
        <w:rPr>
          <w:rFonts w:hint="eastAsia"/>
        </w:rPr>
        <w:t>故障情况时，两种基于</w:t>
      </w:r>
      <w:r>
        <w:rPr>
          <w:rFonts w:hint="eastAsia"/>
        </w:rPr>
        <w:t>ResNet</w:t>
      </w:r>
      <w:r>
        <w:rPr>
          <w:rFonts w:hint="eastAsia"/>
        </w:rPr>
        <w:t>的定位方案仍然有较好表现。定位精度分别为</w:t>
      </w:r>
      <w:r>
        <w:rPr>
          <w:rFonts w:hint="eastAsia"/>
        </w:rPr>
        <w:t>5.</w:t>
      </w:r>
      <w:r w:rsidR="00807CB9">
        <w:rPr>
          <w:rFonts w:hint="eastAsia"/>
        </w:rPr>
        <w:t>8</w:t>
      </w:r>
      <w:r>
        <w:rPr>
          <w:rFonts w:hint="eastAsia"/>
        </w:rPr>
        <w:t>8</w:t>
      </w:r>
      <w:r>
        <w:t xml:space="preserve"> </w:t>
      </w:r>
      <w:r>
        <w:rPr>
          <w:rFonts w:hint="eastAsia"/>
        </w:rPr>
        <w:t>m</w:t>
      </w:r>
      <w:r>
        <w:rPr>
          <w:rFonts w:hint="eastAsia"/>
        </w:rPr>
        <w:t>及</w:t>
      </w:r>
      <w:r w:rsidR="00807CB9">
        <w:rPr>
          <w:rFonts w:hint="eastAsia"/>
        </w:rPr>
        <w:t>3</w:t>
      </w:r>
      <w:r>
        <w:rPr>
          <w:rFonts w:hint="eastAsia"/>
        </w:rPr>
        <w:t>.</w:t>
      </w:r>
      <w:r w:rsidR="00807CB9">
        <w:rPr>
          <w:rFonts w:hint="eastAsia"/>
        </w:rPr>
        <w:t>13</w:t>
      </w:r>
      <w:r>
        <w:rPr>
          <w:rFonts w:hint="eastAsia"/>
        </w:rPr>
        <w:t>m</w:t>
      </w:r>
      <w:r>
        <w:rPr>
          <w:rFonts w:hint="eastAsia"/>
        </w:rPr>
        <w:t>，表现仍然优于其他现有论文的定位方案。缺失数据补全后的定位性能与</w:t>
      </w:r>
      <w:r w:rsidR="00807CB9">
        <w:rPr>
          <w:rFonts w:hint="eastAsia"/>
        </w:rPr>
        <w:t>缺失数据</w:t>
      </w:r>
      <w:r>
        <w:rPr>
          <w:rFonts w:hint="eastAsia"/>
        </w:rPr>
        <w:t>直接定位的方案相比，</w:t>
      </w:r>
      <w:r w:rsidR="00807CB9">
        <w:rPr>
          <w:rFonts w:hint="eastAsia"/>
        </w:rPr>
        <w:t>非时间序列</w:t>
      </w:r>
      <w:r>
        <w:rPr>
          <w:rFonts w:hint="eastAsia"/>
        </w:rPr>
        <w:t>方案的定位误差</w:t>
      </w:r>
      <w:r>
        <w:rPr>
          <w:rFonts w:hint="eastAsia"/>
        </w:rPr>
        <w:lastRenderedPageBreak/>
        <w:t>减小</w:t>
      </w:r>
      <w:r>
        <w:rPr>
          <w:rFonts w:hint="eastAsia"/>
        </w:rPr>
        <w:t>0.5</w:t>
      </w:r>
      <w:r w:rsidR="00807CB9">
        <w:t xml:space="preserve"> </w:t>
      </w:r>
      <w:r>
        <w:rPr>
          <w:rFonts w:hint="eastAsia"/>
        </w:rPr>
        <w:t>m</w:t>
      </w:r>
      <w:r>
        <w:rPr>
          <w:rFonts w:hint="eastAsia"/>
        </w:rPr>
        <w:t>左右，</w:t>
      </w:r>
      <w:r w:rsidR="00807CB9">
        <w:rPr>
          <w:rFonts w:hint="eastAsia"/>
        </w:rPr>
        <w:t>时间序列方案的定位误差减小</w:t>
      </w:r>
      <w:r w:rsidR="00807CB9">
        <w:rPr>
          <w:rFonts w:hint="eastAsia"/>
        </w:rPr>
        <w:t>0.9</w:t>
      </w:r>
      <w:r w:rsidR="00807CB9">
        <w:t xml:space="preserve"> </w:t>
      </w:r>
      <w:r w:rsidR="00807CB9">
        <w:rPr>
          <w:rFonts w:hint="eastAsia"/>
        </w:rPr>
        <w:t>m</w:t>
      </w:r>
      <w:r w:rsidR="00807CB9">
        <w:rPr>
          <w:rFonts w:hint="eastAsia"/>
        </w:rPr>
        <w:t>左右</w:t>
      </w:r>
      <w:r>
        <w:rPr>
          <w:rFonts w:hint="eastAsia"/>
        </w:rPr>
        <w:t>。其中基于时间序列方案的定位性能，无论是在故障情况下定位还是均值补全后的定位，效果均优于基于</w:t>
      </w:r>
      <w:r w:rsidR="006279E2">
        <w:rPr>
          <w:rFonts w:hint="eastAsia"/>
        </w:rPr>
        <w:t>非时间</w:t>
      </w:r>
      <w:r w:rsidR="004D05BA">
        <w:rPr>
          <w:rFonts w:hint="eastAsia"/>
        </w:rPr>
        <w:t>序列</w:t>
      </w:r>
      <w:r>
        <w:rPr>
          <w:rFonts w:hint="eastAsia"/>
        </w:rPr>
        <w:t>的方案。</w:t>
      </w:r>
    </w:p>
    <w:p w14:paraId="66F8DEB1" w14:textId="1B5D880D" w:rsidR="00807CB9" w:rsidRDefault="00807CB9" w:rsidP="00894302">
      <w:pPr>
        <w:ind w:firstLine="480"/>
      </w:pPr>
      <w:r>
        <w:rPr>
          <w:rFonts w:hint="eastAsia"/>
        </w:rPr>
        <w:t>同时，在时间序列的定位实验中，本文发现利用无缺失数据及均值补全的数据共同训练的模型定位精度为</w:t>
      </w:r>
      <w:r>
        <w:rPr>
          <w:rFonts w:hint="eastAsia"/>
        </w:rPr>
        <w:t>3.13</w:t>
      </w:r>
      <w:r>
        <w:t xml:space="preserve"> </w:t>
      </w:r>
      <w:r>
        <w:rPr>
          <w:rFonts w:hint="eastAsia"/>
        </w:rPr>
        <w:t>m</w:t>
      </w:r>
      <w:r>
        <w:rPr>
          <w:rFonts w:hint="eastAsia"/>
        </w:rPr>
        <w:t>，此时的测试集采用的是无缺失数据及均值补全的数据</w:t>
      </w:r>
      <w:r w:rsidR="005746E8">
        <w:rPr>
          <w:rFonts w:hint="eastAsia"/>
        </w:rPr>
        <w:t>，称为模型一</w:t>
      </w:r>
      <w:r>
        <w:rPr>
          <w:rFonts w:hint="eastAsia"/>
        </w:rPr>
        <w:t>；而在第四章中仅利用无缺失的数据训练的定位模型精度为</w:t>
      </w:r>
      <w:r>
        <w:rPr>
          <w:rFonts w:hint="eastAsia"/>
        </w:rPr>
        <w:t>3.45</w:t>
      </w:r>
      <w:r>
        <w:t xml:space="preserve"> </w:t>
      </w:r>
      <w:r>
        <w:rPr>
          <w:rFonts w:hint="eastAsia"/>
        </w:rPr>
        <w:t>m</w:t>
      </w:r>
      <w:r>
        <w:rPr>
          <w:rFonts w:hint="eastAsia"/>
        </w:rPr>
        <w:t>，测试集为无缺失数据</w:t>
      </w:r>
      <w:r w:rsidR="005746E8">
        <w:rPr>
          <w:rFonts w:hint="eastAsia"/>
        </w:rPr>
        <w:t>，称为模型二</w:t>
      </w:r>
      <w:r>
        <w:rPr>
          <w:rFonts w:hint="eastAsia"/>
        </w:rPr>
        <w:t>。为了将两个模型进行比较，因此本文采用同样</w:t>
      </w:r>
      <w:r w:rsidR="005746E8">
        <w:rPr>
          <w:rFonts w:hint="eastAsia"/>
        </w:rPr>
        <w:t>的</w:t>
      </w:r>
      <w:r>
        <w:rPr>
          <w:rFonts w:hint="eastAsia"/>
        </w:rPr>
        <w:t>无缺失数据来测试</w:t>
      </w:r>
      <w:r w:rsidR="005746E8">
        <w:rPr>
          <w:rFonts w:hint="eastAsia"/>
        </w:rPr>
        <w:t>模型一，定位精度为</w:t>
      </w:r>
      <w:r w:rsidR="005746E8">
        <w:rPr>
          <w:rFonts w:hint="eastAsia"/>
        </w:rPr>
        <w:t>2.92</w:t>
      </w:r>
      <w:r w:rsidR="005746E8">
        <w:t xml:space="preserve"> </w:t>
      </w:r>
      <w:r w:rsidR="005746E8">
        <w:rPr>
          <w:rFonts w:hint="eastAsia"/>
        </w:rPr>
        <w:t>m</w:t>
      </w:r>
      <w:r w:rsidR="005746E8">
        <w:rPr>
          <w:rFonts w:hint="eastAsia"/>
        </w:rPr>
        <w:t>。二者的测试集相同，训练集区别在于模型一增加了均值补全数据，可以理解为一种特殊的数据增强方法。表</w:t>
      </w:r>
      <w:r w:rsidR="005746E8">
        <w:rPr>
          <w:rFonts w:hint="eastAsia"/>
        </w:rPr>
        <w:t>5-6</w:t>
      </w:r>
      <w:r w:rsidR="005746E8">
        <w:rPr>
          <w:rFonts w:hint="eastAsia"/>
        </w:rPr>
        <w:t>为同样的无缺失数据在模型一与模型二下的测试结果，对应</w:t>
      </w:r>
      <w:r w:rsidR="005746E8">
        <w:rPr>
          <w:rFonts w:hint="eastAsia"/>
        </w:rPr>
        <w:t>10</w:t>
      </w:r>
      <w:r w:rsidR="005746E8">
        <w:t xml:space="preserve"> </w:t>
      </w:r>
      <w:r w:rsidR="005746E8">
        <w:rPr>
          <w:rFonts w:hint="eastAsia"/>
        </w:rPr>
        <w:t>m</w:t>
      </w:r>
      <w:r w:rsidR="005746E8">
        <w:rPr>
          <w:rFonts w:hint="eastAsia"/>
        </w:rPr>
        <w:t>以内的累积分布函数如图</w:t>
      </w:r>
      <w:r w:rsidR="005746E8">
        <w:rPr>
          <w:rFonts w:hint="eastAsia"/>
        </w:rPr>
        <w:t>5-12</w:t>
      </w:r>
      <w:r w:rsidR="005746E8">
        <w:rPr>
          <w:rFonts w:hint="eastAsia"/>
        </w:rPr>
        <w:t>所示。</w:t>
      </w:r>
    </w:p>
    <w:p w14:paraId="70F22510" w14:textId="77777777" w:rsidR="005746E8" w:rsidRPr="005746E8" w:rsidRDefault="005746E8" w:rsidP="00894302">
      <w:pPr>
        <w:ind w:firstLine="480"/>
      </w:pPr>
    </w:p>
    <w:p w14:paraId="3FCB6EF4" w14:textId="041FD4D4" w:rsidR="00807CB9" w:rsidRDefault="00807CB9" w:rsidP="00807CB9">
      <w:pPr>
        <w:ind w:firstLineChars="0" w:firstLine="0"/>
        <w:jc w:val="center"/>
        <w:rPr>
          <w:sz w:val="21"/>
          <w:szCs w:val="21"/>
        </w:rPr>
      </w:pPr>
      <w:r>
        <w:rPr>
          <w:rFonts w:hint="eastAsia"/>
          <w:sz w:val="21"/>
          <w:szCs w:val="21"/>
        </w:rPr>
        <w:t>表</w:t>
      </w:r>
      <w:r>
        <w:rPr>
          <w:rFonts w:hint="eastAsia"/>
          <w:sz w:val="21"/>
          <w:szCs w:val="21"/>
        </w:rPr>
        <w:t xml:space="preserve">5-6 </w:t>
      </w:r>
      <w:r>
        <w:rPr>
          <w:rFonts w:hint="eastAsia"/>
          <w:sz w:val="21"/>
          <w:szCs w:val="21"/>
        </w:rPr>
        <w:t>房间经纬度定位性能</w:t>
      </w:r>
    </w:p>
    <w:p w14:paraId="7A6C5D41" w14:textId="1F07BF03" w:rsidR="00807CB9" w:rsidRDefault="00807CB9" w:rsidP="00807CB9">
      <w:pPr>
        <w:ind w:firstLineChars="0" w:firstLine="0"/>
        <w:jc w:val="center"/>
        <w:rPr>
          <w:sz w:val="21"/>
          <w:szCs w:val="21"/>
        </w:rPr>
      </w:pPr>
      <w:r>
        <w:rPr>
          <w:rFonts w:hint="eastAsia"/>
          <w:sz w:val="21"/>
          <w:szCs w:val="21"/>
        </w:rPr>
        <w:t>Table 5-</w:t>
      </w:r>
      <w:r w:rsidR="005746E8">
        <w:rPr>
          <w:rFonts w:hint="eastAsia"/>
          <w:sz w:val="21"/>
          <w:szCs w:val="21"/>
        </w:rPr>
        <w:t>6</w:t>
      </w:r>
      <w:r>
        <w:rPr>
          <w:rFonts w:hint="eastAsia"/>
          <w:sz w:val="21"/>
          <w:szCs w:val="21"/>
        </w:rPr>
        <w:t xml:space="preserve"> </w:t>
      </w:r>
      <w:r>
        <w:rPr>
          <w:sz w:val="21"/>
          <w:szCs w:val="21"/>
        </w:rPr>
        <w:t>Room latitude and longitude localization performance</w:t>
      </w:r>
    </w:p>
    <w:tbl>
      <w:tblPr>
        <w:tblStyle w:val="220"/>
        <w:tblW w:w="4536" w:type="dxa"/>
        <w:jc w:val="center"/>
        <w:tblLook w:val="04A0" w:firstRow="1" w:lastRow="0" w:firstColumn="1" w:lastColumn="0" w:noHBand="0" w:noVBand="1"/>
      </w:tblPr>
      <w:tblGrid>
        <w:gridCol w:w="4536"/>
      </w:tblGrid>
      <w:tr w:rsidR="00807CB9" w:rsidRPr="005746E8" w14:paraId="55185339" w14:textId="77777777" w:rsidTr="005746E8">
        <w:trPr>
          <w:cnfStyle w:val="100000000000" w:firstRow="1" w:lastRow="0" w:firstColumn="0" w:lastColumn="0" w:oddVBand="0" w:evenVBand="0" w:oddHBand="0" w:evenHBand="0" w:firstRowFirstColumn="0" w:firstRowLastColumn="0" w:lastRowFirstColumn="0" w:lastRowLastColumn="0"/>
          <w:trHeight w:val="448"/>
          <w:jc w:val="center"/>
        </w:trPr>
        <w:tc>
          <w:tcPr>
            <w:cnfStyle w:val="001000000000" w:firstRow="0" w:lastRow="0" w:firstColumn="1" w:lastColumn="0" w:oddVBand="0" w:evenVBand="0" w:oddHBand="0" w:evenHBand="0" w:firstRowFirstColumn="0" w:firstRowLastColumn="0" w:lastRowFirstColumn="0" w:lastRowLastColumn="0"/>
            <w:tcW w:w="4536" w:type="dxa"/>
            <w:tcBorders>
              <w:top w:val="single" w:sz="12" w:space="0" w:color="auto"/>
              <w:bottom w:val="single" w:sz="6" w:space="0" w:color="auto"/>
            </w:tcBorders>
          </w:tcPr>
          <w:p w14:paraId="2A4285EB" w14:textId="0EFCFB1C" w:rsidR="00807CB9" w:rsidRPr="0027738E" w:rsidRDefault="005746E8" w:rsidP="008029DC">
            <w:pPr>
              <w:ind w:firstLineChars="0" w:firstLine="0"/>
              <w:jc w:val="center"/>
              <w:rPr>
                <w:rFonts w:ascii="Georgia" w:hAnsi="Georgia"/>
                <w:b w:val="0"/>
                <w:bCs w:val="0"/>
                <w:color w:val="333333"/>
                <w:sz w:val="21"/>
                <w:szCs w:val="21"/>
                <w:shd w:val="clear" w:color="auto" w:fill="FFFFFF"/>
              </w:rPr>
            </w:pPr>
            <w:r>
              <w:rPr>
                <w:rFonts w:ascii="Georgia" w:hAnsi="Georgia" w:hint="eastAsia"/>
                <w:b w:val="0"/>
                <w:bCs w:val="0"/>
                <w:color w:val="333333"/>
                <w:sz w:val="21"/>
                <w:szCs w:val="21"/>
                <w:shd w:val="clear" w:color="auto" w:fill="FFFFFF"/>
              </w:rPr>
              <w:t>定位模型</w:t>
            </w:r>
            <w:r w:rsidR="00807CB9" w:rsidRPr="0027738E">
              <w:rPr>
                <w:rFonts w:ascii="Georgia" w:hAnsi="Georgia" w:hint="eastAsia"/>
                <w:b w:val="0"/>
                <w:bCs w:val="0"/>
                <w:color w:val="333333"/>
                <w:sz w:val="21"/>
                <w:szCs w:val="21"/>
                <w:shd w:val="clear" w:color="auto" w:fill="FFFFFF"/>
              </w:rPr>
              <w:t xml:space="preserve"> </w:t>
            </w:r>
            <w:r w:rsidR="00807CB9" w:rsidRPr="0027738E">
              <w:rPr>
                <w:rFonts w:ascii="Georgia" w:hAnsi="Georgia"/>
                <w:b w:val="0"/>
                <w:bCs w:val="0"/>
                <w:color w:val="333333"/>
                <w:sz w:val="21"/>
                <w:szCs w:val="21"/>
                <w:shd w:val="clear" w:color="auto" w:fill="FFFFFF"/>
              </w:rPr>
              <w:t xml:space="preserve">       </w:t>
            </w:r>
            <w:r w:rsidR="00807CB9">
              <w:rPr>
                <w:rFonts w:ascii="Georgia" w:hAnsi="Georgia"/>
                <w:b w:val="0"/>
                <w:bCs w:val="0"/>
                <w:color w:val="333333"/>
                <w:sz w:val="21"/>
                <w:szCs w:val="21"/>
                <w:shd w:val="clear" w:color="auto" w:fill="FFFFFF"/>
              </w:rPr>
              <w:t xml:space="preserve"> </w:t>
            </w:r>
            <w:r w:rsidR="00807CB9" w:rsidRPr="0027738E">
              <w:rPr>
                <w:rFonts w:ascii="Georgia" w:hAnsi="Georgia"/>
                <w:b w:val="0"/>
                <w:bCs w:val="0"/>
                <w:color w:val="333333"/>
                <w:sz w:val="21"/>
                <w:szCs w:val="21"/>
                <w:shd w:val="clear" w:color="auto" w:fill="FFFFFF"/>
              </w:rPr>
              <w:t xml:space="preserve"> </w:t>
            </w:r>
            <w:r>
              <w:rPr>
                <w:rFonts w:ascii="Georgia" w:hAnsi="Georgia" w:hint="eastAsia"/>
                <w:b w:val="0"/>
                <w:bCs w:val="0"/>
                <w:color w:val="333333"/>
                <w:sz w:val="21"/>
                <w:szCs w:val="21"/>
                <w:shd w:val="clear" w:color="auto" w:fill="FFFFFF"/>
              </w:rPr>
              <w:t>模型一</w:t>
            </w:r>
            <w:r w:rsidR="00807CB9" w:rsidRPr="0027738E">
              <w:rPr>
                <w:rFonts w:ascii="Georgia" w:hAnsi="Georgia" w:hint="eastAsia"/>
                <w:b w:val="0"/>
                <w:bCs w:val="0"/>
                <w:color w:val="333333"/>
                <w:sz w:val="21"/>
                <w:szCs w:val="21"/>
                <w:shd w:val="clear" w:color="auto" w:fill="FFFFFF"/>
              </w:rPr>
              <w:t xml:space="preserve"> </w:t>
            </w:r>
            <w:r w:rsidR="00807CB9" w:rsidRPr="0027738E">
              <w:rPr>
                <w:rFonts w:ascii="Georgia" w:hAnsi="Georgia"/>
                <w:b w:val="0"/>
                <w:bCs w:val="0"/>
                <w:color w:val="333333"/>
                <w:sz w:val="21"/>
                <w:szCs w:val="21"/>
                <w:shd w:val="clear" w:color="auto" w:fill="FFFFFF"/>
              </w:rPr>
              <w:t xml:space="preserve">   </w:t>
            </w:r>
            <w:r>
              <w:rPr>
                <w:rFonts w:ascii="Georgia" w:hAnsi="Georgia" w:hint="eastAsia"/>
                <w:b w:val="0"/>
                <w:bCs w:val="0"/>
                <w:color w:val="333333"/>
                <w:sz w:val="21"/>
                <w:szCs w:val="21"/>
                <w:shd w:val="clear" w:color="auto" w:fill="FFFFFF"/>
              </w:rPr>
              <w:t>模型二</w:t>
            </w:r>
            <w:r w:rsidR="00807CB9" w:rsidRPr="0027738E">
              <w:rPr>
                <w:rFonts w:ascii="Georgia" w:hAnsi="Georgia" w:hint="eastAsia"/>
                <w:b w:val="0"/>
                <w:bCs w:val="0"/>
                <w:color w:val="333333"/>
                <w:sz w:val="21"/>
                <w:szCs w:val="21"/>
                <w:shd w:val="clear" w:color="auto" w:fill="FFFFFF"/>
              </w:rPr>
              <w:t xml:space="preserve"> </w:t>
            </w:r>
            <w:r w:rsidR="00807CB9" w:rsidRPr="0027738E">
              <w:rPr>
                <w:rFonts w:ascii="Georgia" w:hAnsi="Georgia"/>
                <w:b w:val="0"/>
                <w:bCs w:val="0"/>
                <w:color w:val="333333"/>
                <w:sz w:val="21"/>
                <w:szCs w:val="21"/>
                <w:shd w:val="clear" w:color="auto" w:fill="FFFFFF"/>
              </w:rPr>
              <w:t xml:space="preserve">  </w:t>
            </w:r>
            <w:r w:rsidR="00807CB9" w:rsidRPr="0027738E">
              <w:rPr>
                <w:rFonts w:ascii="Georgia" w:hAnsi="Georgia" w:hint="eastAsia"/>
                <w:b w:val="0"/>
                <w:bCs w:val="0"/>
                <w:color w:val="333333"/>
                <w:sz w:val="21"/>
                <w:szCs w:val="21"/>
                <w:shd w:val="clear" w:color="auto" w:fill="FFFFFF"/>
              </w:rPr>
              <w:t xml:space="preserve"> </w:t>
            </w:r>
            <w:r w:rsidR="00807CB9" w:rsidRPr="0027738E">
              <w:rPr>
                <w:rFonts w:ascii="Georgia" w:hAnsi="Georgia"/>
                <w:b w:val="0"/>
                <w:bCs w:val="0"/>
                <w:color w:val="333333"/>
                <w:sz w:val="21"/>
                <w:szCs w:val="21"/>
                <w:shd w:val="clear" w:color="auto" w:fill="FFFFFF"/>
              </w:rPr>
              <w:t xml:space="preserve">  </w:t>
            </w:r>
          </w:p>
        </w:tc>
      </w:tr>
      <w:tr w:rsidR="00807CB9" w14:paraId="53C2CD24" w14:textId="77777777" w:rsidTr="005746E8">
        <w:trPr>
          <w:trHeight w:val="448"/>
          <w:jc w:val="center"/>
        </w:trPr>
        <w:tc>
          <w:tcPr>
            <w:cnfStyle w:val="001000000000" w:firstRow="0" w:lastRow="0" w:firstColumn="1" w:lastColumn="0" w:oddVBand="0" w:evenVBand="0" w:oddHBand="0" w:evenHBand="0" w:firstRowFirstColumn="0" w:firstRowLastColumn="0" w:lastRowFirstColumn="0" w:lastRowLastColumn="0"/>
            <w:tcW w:w="4536" w:type="dxa"/>
            <w:tcBorders>
              <w:top w:val="single" w:sz="6" w:space="0" w:color="auto"/>
              <w:bottom w:val="single" w:sz="12" w:space="0" w:color="auto"/>
            </w:tcBorders>
          </w:tcPr>
          <w:p w14:paraId="213D9D28" w14:textId="0F5F4203" w:rsidR="00807CB9" w:rsidRPr="0027738E" w:rsidRDefault="00807CB9" w:rsidP="008029DC">
            <w:pPr>
              <w:ind w:firstLineChars="0" w:firstLine="0"/>
              <w:rPr>
                <w:sz w:val="21"/>
                <w:szCs w:val="21"/>
              </w:rPr>
            </w:pPr>
            <w:r w:rsidRPr="0027738E">
              <w:rPr>
                <w:rFonts w:hint="eastAsia"/>
                <w:b w:val="0"/>
                <w:bCs w:val="0"/>
                <w:sz w:val="21"/>
                <w:szCs w:val="21"/>
              </w:rPr>
              <w:t>定位均方根误差</w:t>
            </w:r>
            <w:r w:rsidRPr="0027738E">
              <w:rPr>
                <w:rFonts w:hint="eastAsia"/>
                <w:b w:val="0"/>
                <w:bCs w:val="0"/>
                <w:sz w:val="21"/>
                <w:szCs w:val="21"/>
              </w:rPr>
              <w:t>(</w:t>
            </w:r>
            <w:r w:rsidRPr="0027738E">
              <w:rPr>
                <w:b w:val="0"/>
                <w:bCs w:val="0"/>
                <w:sz w:val="21"/>
                <w:szCs w:val="21"/>
              </w:rPr>
              <w:t>m)</w:t>
            </w:r>
            <w:r w:rsidRPr="0027738E">
              <w:rPr>
                <w:rFonts w:hint="eastAsia"/>
                <w:b w:val="0"/>
                <w:bCs w:val="0"/>
                <w:sz w:val="21"/>
                <w:szCs w:val="21"/>
              </w:rPr>
              <w:t xml:space="preserve"> </w:t>
            </w:r>
            <w:r w:rsidRPr="0027738E">
              <w:rPr>
                <w:b w:val="0"/>
                <w:bCs w:val="0"/>
                <w:sz w:val="21"/>
                <w:szCs w:val="21"/>
              </w:rPr>
              <w:t xml:space="preserve">   </w:t>
            </w:r>
            <w:r>
              <w:rPr>
                <w:b w:val="0"/>
                <w:bCs w:val="0"/>
                <w:sz w:val="21"/>
                <w:szCs w:val="21"/>
              </w:rPr>
              <w:t xml:space="preserve"> </w:t>
            </w:r>
            <w:r w:rsidRPr="0027738E">
              <w:rPr>
                <w:b w:val="0"/>
                <w:bCs w:val="0"/>
                <w:sz w:val="21"/>
                <w:szCs w:val="21"/>
              </w:rPr>
              <w:t xml:space="preserve"> </w:t>
            </w:r>
            <w:r w:rsidR="005746E8">
              <w:rPr>
                <w:rFonts w:hint="eastAsia"/>
                <w:b w:val="0"/>
                <w:bCs w:val="0"/>
                <w:sz w:val="21"/>
                <w:szCs w:val="21"/>
              </w:rPr>
              <w:t>2.</w:t>
            </w:r>
            <w:r w:rsidR="007B4287">
              <w:rPr>
                <w:rFonts w:hint="eastAsia"/>
                <w:b w:val="0"/>
                <w:bCs w:val="0"/>
                <w:sz w:val="21"/>
                <w:szCs w:val="21"/>
              </w:rPr>
              <w:t>92</w:t>
            </w:r>
            <w:r w:rsidRPr="0027738E">
              <w:rPr>
                <w:b w:val="0"/>
                <w:bCs w:val="0"/>
                <w:sz w:val="21"/>
                <w:szCs w:val="21"/>
              </w:rPr>
              <w:t xml:space="preserve">     </w:t>
            </w:r>
            <w:r w:rsidR="005746E8">
              <w:rPr>
                <w:b w:val="0"/>
                <w:bCs w:val="0"/>
                <w:sz w:val="21"/>
                <w:szCs w:val="21"/>
              </w:rPr>
              <w:t xml:space="preserve">  </w:t>
            </w:r>
            <w:r w:rsidR="005746E8">
              <w:rPr>
                <w:rFonts w:hint="eastAsia"/>
                <w:b w:val="0"/>
                <w:bCs w:val="0"/>
                <w:sz w:val="21"/>
                <w:szCs w:val="21"/>
              </w:rPr>
              <w:t>3.45</w:t>
            </w:r>
            <w:r w:rsidRPr="0027738E">
              <w:rPr>
                <w:rFonts w:hint="eastAsia"/>
                <w:b w:val="0"/>
                <w:bCs w:val="0"/>
                <w:sz w:val="21"/>
                <w:szCs w:val="21"/>
              </w:rPr>
              <w:t xml:space="preserve"> </w:t>
            </w:r>
            <w:r w:rsidRPr="0027738E">
              <w:rPr>
                <w:b w:val="0"/>
                <w:bCs w:val="0"/>
                <w:sz w:val="21"/>
                <w:szCs w:val="21"/>
              </w:rPr>
              <w:t xml:space="preserve">    </w:t>
            </w:r>
            <w:r>
              <w:rPr>
                <w:b w:val="0"/>
                <w:bCs w:val="0"/>
                <w:sz w:val="21"/>
                <w:szCs w:val="21"/>
              </w:rPr>
              <w:t xml:space="preserve">   </w:t>
            </w:r>
            <w:r w:rsidRPr="0027738E">
              <w:rPr>
                <w:b w:val="0"/>
                <w:bCs w:val="0"/>
                <w:sz w:val="21"/>
                <w:szCs w:val="21"/>
              </w:rPr>
              <w:t xml:space="preserve">     </w:t>
            </w:r>
          </w:p>
        </w:tc>
      </w:tr>
    </w:tbl>
    <w:p w14:paraId="4393504E" w14:textId="77777777" w:rsidR="005746E8" w:rsidRDefault="005746E8" w:rsidP="00894302">
      <w:pPr>
        <w:ind w:firstLine="480"/>
      </w:pPr>
    </w:p>
    <w:p w14:paraId="6766044B" w14:textId="434F2485" w:rsidR="00807CB9" w:rsidRDefault="005746E8" w:rsidP="00807CB9">
      <w:pPr>
        <w:spacing w:line="240" w:lineRule="auto"/>
        <w:ind w:firstLine="480"/>
        <w:jc w:val="center"/>
      </w:pPr>
      <w:r>
        <w:rPr>
          <w:noProof/>
        </w:rPr>
        <w:drawing>
          <wp:inline distT="0" distB="0" distL="0" distR="0" wp14:anchorId="4E38EBAA" wp14:editId="1F441F50">
            <wp:extent cx="3779738" cy="3287486"/>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5"/>
                    <a:srcRect l="5644"/>
                    <a:stretch/>
                  </pic:blipFill>
                  <pic:spPr bwMode="auto">
                    <a:xfrm>
                      <a:off x="0" y="0"/>
                      <a:ext cx="3811685" cy="3315272"/>
                    </a:xfrm>
                    <a:prstGeom prst="rect">
                      <a:avLst/>
                    </a:prstGeom>
                    <a:ln>
                      <a:noFill/>
                    </a:ln>
                    <a:extLst>
                      <a:ext uri="{53640926-AAD7-44D8-BBD7-CCE9431645EC}">
                        <a14:shadowObscured xmlns:a14="http://schemas.microsoft.com/office/drawing/2010/main"/>
                      </a:ext>
                    </a:extLst>
                  </pic:spPr>
                </pic:pic>
              </a:graphicData>
            </a:graphic>
          </wp:inline>
        </w:drawing>
      </w:r>
    </w:p>
    <w:p w14:paraId="5D953AF8" w14:textId="12521DC1" w:rsidR="005746E8" w:rsidRDefault="005746E8" w:rsidP="005746E8">
      <w:pPr>
        <w:ind w:firstLineChars="0" w:firstLine="0"/>
        <w:jc w:val="center"/>
        <w:rPr>
          <w:sz w:val="21"/>
          <w:szCs w:val="21"/>
        </w:rPr>
      </w:pPr>
      <w:r>
        <w:rPr>
          <w:rFonts w:hint="eastAsia"/>
          <w:sz w:val="21"/>
          <w:szCs w:val="21"/>
        </w:rPr>
        <w:t>图</w:t>
      </w:r>
      <w:r>
        <w:rPr>
          <w:rFonts w:hint="eastAsia"/>
          <w:sz w:val="21"/>
          <w:szCs w:val="21"/>
        </w:rPr>
        <w:t>5-12</w:t>
      </w:r>
      <w:r>
        <w:rPr>
          <w:sz w:val="21"/>
          <w:szCs w:val="21"/>
        </w:rPr>
        <w:t xml:space="preserve"> </w:t>
      </w:r>
      <w:r w:rsidR="00340BD4">
        <w:rPr>
          <w:rFonts w:hint="eastAsia"/>
          <w:sz w:val="21"/>
          <w:szCs w:val="21"/>
        </w:rPr>
        <w:t>相同测试集下</w:t>
      </w:r>
      <w:r>
        <w:rPr>
          <w:rFonts w:hint="eastAsia"/>
          <w:sz w:val="21"/>
          <w:szCs w:val="21"/>
        </w:rPr>
        <w:t>的</w:t>
      </w:r>
      <w:r w:rsidR="00340BD4">
        <w:rPr>
          <w:rFonts w:hint="eastAsia"/>
          <w:sz w:val="21"/>
          <w:szCs w:val="21"/>
        </w:rPr>
        <w:t>不同模型</w:t>
      </w:r>
      <w:r>
        <w:rPr>
          <w:rFonts w:hint="eastAsia"/>
          <w:sz w:val="21"/>
          <w:szCs w:val="21"/>
        </w:rPr>
        <w:t>定位性能</w:t>
      </w:r>
    </w:p>
    <w:p w14:paraId="410436C0" w14:textId="14B95294" w:rsidR="005746E8" w:rsidRPr="00046492" w:rsidRDefault="005746E8" w:rsidP="005746E8">
      <w:pPr>
        <w:ind w:firstLineChars="0" w:firstLine="0"/>
        <w:jc w:val="center"/>
        <w:rPr>
          <w:sz w:val="21"/>
          <w:szCs w:val="21"/>
        </w:rPr>
      </w:pPr>
      <w:r w:rsidRPr="00046492">
        <w:rPr>
          <w:rFonts w:hint="eastAsia"/>
          <w:sz w:val="21"/>
          <w:szCs w:val="21"/>
        </w:rPr>
        <w:t>Fig.5-1</w:t>
      </w:r>
      <w:r>
        <w:rPr>
          <w:rFonts w:hint="eastAsia"/>
          <w:sz w:val="21"/>
          <w:szCs w:val="21"/>
        </w:rPr>
        <w:t>2</w:t>
      </w:r>
      <w:r>
        <w:rPr>
          <w:sz w:val="21"/>
          <w:szCs w:val="21"/>
        </w:rPr>
        <w:t xml:space="preserve"> </w:t>
      </w:r>
      <w:r w:rsidR="00340BD4" w:rsidRPr="00340BD4">
        <w:rPr>
          <w:sz w:val="21"/>
          <w:szCs w:val="21"/>
        </w:rPr>
        <w:t xml:space="preserve">Different model </w:t>
      </w:r>
      <w:r w:rsidR="00340BD4">
        <w:rPr>
          <w:rFonts w:hint="eastAsia"/>
          <w:sz w:val="21"/>
          <w:szCs w:val="21"/>
        </w:rPr>
        <w:t>localization</w:t>
      </w:r>
      <w:r w:rsidR="00340BD4" w:rsidRPr="00340BD4">
        <w:rPr>
          <w:sz w:val="21"/>
          <w:szCs w:val="21"/>
        </w:rPr>
        <w:t xml:space="preserve"> performance under the same test set</w:t>
      </w:r>
    </w:p>
    <w:p w14:paraId="19B79090" w14:textId="77777777" w:rsidR="005746E8" w:rsidRPr="005746E8" w:rsidRDefault="005746E8" w:rsidP="00807CB9">
      <w:pPr>
        <w:spacing w:line="240" w:lineRule="auto"/>
        <w:ind w:firstLine="480"/>
        <w:jc w:val="center"/>
      </w:pPr>
    </w:p>
    <w:p w14:paraId="734EB2F5" w14:textId="74CF79B4" w:rsidR="00186F15" w:rsidRDefault="00894302" w:rsidP="005746E8">
      <w:pPr>
        <w:ind w:firstLine="480"/>
      </w:pPr>
      <w:r>
        <w:rPr>
          <w:rFonts w:hint="eastAsia"/>
        </w:rPr>
        <w:t>综上，</w:t>
      </w:r>
      <w:r w:rsidR="00340BD4">
        <w:rPr>
          <w:rFonts w:hint="eastAsia"/>
        </w:rPr>
        <w:t>基于时间序列的数据补全定位模型不仅可以很好的应对数据缺失问题，</w:t>
      </w:r>
      <w:r w:rsidR="00340BD4">
        <w:rPr>
          <w:rFonts w:hint="eastAsia"/>
        </w:rPr>
        <w:lastRenderedPageBreak/>
        <w:t>同样体现了数据增强性</w:t>
      </w:r>
      <w:r w:rsidR="008E05BE">
        <w:rPr>
          <w:rFonts w:hint="eastAsia"/>
        </w:rPr>
        <w:t>。</w:t>
      </w:r>
      <w:r w:rsidR="00340BD4">
        <w:rPr>
          <w:rFonts w:hint="eastAsia"/>
        </w:rPr>
        <w:t>在完整数据及补全数据下，定位精度达到了</w:t>
      </w:r>
      <w:r w:rsidR="00340BD4">
        <w:rPr>
          <w:rFonts w:hint="eastAsia"/>
        </w:rPr>
        <w:t>3.13</w:t>
      </w:r>
      <w:r w:rsidR="00340BD4">
        <w:t xml:space="preserve"> </w:t>
      </w:r>
      <w:r w:rsidR="00340BD4">
        <w:rPr>
          <w:rFonts w:hint="eastAsia"/>
        </w:rPr>
        <w:t>m</w:t>
      </w:r>
      <w:r>
        <w:rPr>
          <w:rFonts w:hint="eastAsia"/>
        </w:rPr>
        <w:t>。</w:t>
      </w:r>
      <w:r>
        <w:rPr>
          <w:rFonts w:hint="eastAsia"/>
        </w:rPr>
        <w:t xml:space="preserve"> </w:t>
      </w:r>
    </w:p>
    <w:p w14:paraId="2D344B67" w14:textId="77777777" w:rsidR="00894302" w:rsidRDefault="00894302" w:rsidP="00894302">
      <w:pPr>
        <w:spacing w:before="480" w:after="360" w:line="240" w:lineRule="auto"/>
        <w:ind w:firstLineChars="0" w:firstLine="0"/>
        <w:outlineLvl w:val="1"/>
        <w:rPr>
          <w:rFonts w:eastAsia="黑体"/>
          <w:sz w:val="30"/>
        </w:rPr>
      </w:pPr>
      <w:bookmarkStart w:id="93" w:name="_Toc40095351"/>
      <w:r>
        <w:rPr>
          <w:rFonts w:eastAsia="黑体" w:hint="eastAsia"/>
          <w:sz w:val="30"/>
        </w:rPr>
        <w:t>5.6</w:t>
      </w:r>
      <w:r>
        <w:rPr>
          <w:rFonts w:eastAsia="黑体"/>
          <w:sz w:val="30"/>
        </w:rPr>
        <w:t xml:space="preserve">  </w:t>
      </w:r>
      <w:r>
        <w:rPr>
          <w:rFonts w:eastAsia="黑体" w:hint="eastAsia"/>
          <w:sz w:val="30"/>
        </w:rPr>
        <w:t>本章小结</w:t>
      </w:r>
      <w:bookmarkEnd w:id="93"/>
    </w:p>
    <w:p w14:paraId="4A3D858F" w14:textId="48C2E322" w:rsidR="00894302" w:rsidRDefault="00894302" w:rsidP="00894302">
      <w:pPr>
        <w:ind w:firstLine="480"/>
        <w:rPr>
          <w:lang w:bidi="ar"/>
        </w:rPr>
      </w:pPr>
      <w:r>
        <w:rPr>
          <w:rFonts w:hint="eastAsia"/>
        </w:rPr>
        <w:t>本章首先分析了</w:t>
      </w:r>
      <w:r>
        <w:rPr>
          <w:rFonts w:hint="eastAsia"/>
        </w:rPr>
        <w:t>AP</w:t>
      </w:r>
      <w:r w:rsidR="00DD7A93">
        <w:rPr>
          <w:rFonts w:hint="eastAsia"/>
        </w:rPr>
        <w:t>数据缺失</w:t>
      </w:r>
      <w:r>
        <w:rPr>
          <w:rFonts w:hint="eastAsia"/>
        </w:rPr>
        <w:t>对室内定位造成的影响，</w:t>
      </w:r>
      <w:r w:rsidR="00611D1A">
        <w:rPr>
          <w:rFonts w:hint="eastAsia"/>
        </w:rPr>
        <w:t>对实验的整体方案进行了概括阐述</w:t>
      </w:r>
      <w:r>
        <w:rPr>
          <w:rFonts w:hint="eastAsia"/>
        </w:rPr>
        <w:t>；接着根据</w:t>
      </w:r>
      <w:r w:rsidR="00611D1A">
        <w:rPr>
          <w:rFonts w:hint="eastAsia"/>
        </w:rPr>
        <w:t>时间序列及非时间序列两种输入结构</w:t>
      </w:r>
      <w:r>
        <w:rPr>
          <w:rFonts w:hint="eastAsia"/>
        </w:rPr>
        <w:t>，</w:t>
      </w:r>
      <w:r w:rsidR="00611D1A">
        <w:rPr>
          <w:rFonts w:hint="eastAsia"/>
        </w:rPr>
        <w:t>分别进行了故障</w:t>
      </w:r>
      <w:r w:rsidR="00611D1A">
        <w:rPr>
          <w:rFonts w:hint="eastAsia"/>
        </w:rPr>
        <w:t>AP</w:t>
      </w:r>
      <w:r w:rsidR="00611D1A">
        <w:rPr>
          <w:rFonts w:hint="eastAsia"/>
        </w:rPr>
        <w:t>的数据</w:t>
      </w:r>
      <w:r w:rsidR="00DD7A93">
        <w:rPr>
          <w:rFonts w:hint="eastAsia"/>
        </w:rPr>
        <w:t>集</w:t>
      </w:r>
      <w:r w:rsidR="00611D1A">
        <w:rPr>
          <w:rFonts w:hint="eastAsia"/>
        </w:rPr>
        <w:t>构建</w:t>
      </w:r>
      <w:r>
        <w:rPr>
          <w:rFonts w:hint="eastAsia"/>
          <w:lang w:bidi="ar"/>
        </w:rPr>
        <w:t>，</w:t>
      </w:r>
      <w:r>
        <w:rPr>
          <w:rFonts w:hint="eastAsia"/>
        </w:rPr>
        <w:t>从</w:t>
      </w:r>
      <w:r>
        <w:rPr>
          <w:rFonts w:hint="eastAsia"/>
          <w:lang w:bidi="ar"/>
        </w:rPr>
        <w:t>21,049</w:t>
      </w:r>
      <w:r>
        <w:rPr>
          <w:rFonts w:hint="eastAsia"/>
          <w:lang w:bidi="ar"/>
        </w:rPr>
        <w:t>条原始指纹数据，分别得到了</w:t>
      </w:r>
      <w:r>
        <w:rPr>
          <w:rFonts w:hint="eastAsia"/>
          <w:lang w:bidi="ar"/>
        </w:rPr>
        <w:t>3</w:t>
      </w:r>
      <w:r>
        <w:rPr>
          <w:lang w:bidi="ar"/>
        </w:rPr>
        <w:t>76,527</w:t>
      </w:r>
      <w:r>
        <w:rPr>
          <w:rFonts w:hint="eastAsia"/>
          <w:lang w:bidi="ar"/>
        </w:rPr>
        <w:t>及</w:t>
      </w:r>
      <w:r>
        <w:rPr>
          <w:rFonts w:hint="eastAsia"/>
          <w:lang w:bidi="ar"/>
        </w:rPr>
        <w:t>42</w:t>
      </w:r>
      <w:r>
        <w:rPr>
          <w:lang w:bidi="ar"/>
        </w:rPr>
        <w:t>,</w:t>
      </w:r>
      <w:r>
        <w:rPr>
          <w:rFonts w:hint="eastAsia"/>
          <w:lang w:bidi="ar"/>
        </w:rPr>
        <w:t>369</w:t>
      </w:r>
      <w:r>
        <w:rPr>
          <w:rFonts w:hint="eastAsia"/>
          <w:lang w:bidi="ar"/>
        </w:rPr>
        <w:t>条</w:t>
      </w:r>
      <w:r w:rsidR="00611D1A">
        <w:rPr>
          <w:rFonts w:hint="eastAsia"/>
          <w:lang w:bidi="ar"/>
        </w:rPr>
        <w:t>AP</w:t>
      </w:r>
      <w:r w:rsidR="00611D1A">
        <w:rPr>
          <w:rFonts w:hint="eastAsia"/>
          <w:lang w:bidi="ar"/>
        </w:rPr>
        <w:t>缺失的</w:t>
      </w:r>
      <w:r>
        <w:rPr>
          <w:rFonts w:hint="eastAsia"/>
          <w:lang w:bidi="ar"/>
        </w:rPr>
        <w:t>数据</w:t>
      </w:r>
      <w:r>
        <w:rPr>
          <w:rFonts w:hint="eastAsia"/>
        </w:rPr>
        <w:t>。故障检测阶段，从运算成本等实际原因考虑，提出了基于</w:t>
      </w:r>
      <w:r>
        <w:rPr>
          <w:rFonts w:hint="eastAsia"/>
        </w:rPr>
        <w:t>ShuffleNetV1</w:t>
      </w:r>
      <w:r>
        <w:rPr>
          <w:rFonts w:hint="eastAsia"/>
        </w:rPr>
        <w:t>结构的故障检测网络，</w:t>
      </w:r>
      <w:r>
        <w:rPr>
          <w:rFonts w:hint="eastAsia"/>
          <w:lang w:bidi="ar"/>
        </w:rPr>
        <w:t>介绍了参数优化过程</w:t>
      </w:r>
      <w:r w:rsidR="00F01530">
        <w:rPr>
          <w:rFonts w:hint="eastAsia"/>
          <w:lang w:bidi="ar"/>
        </w:rPr>
        <w:t>。</w:t>
      </w:r>
      <w:r>
        <w:rPr>
          <w:rFonts w:hint="eastAsia"/>
          <w:lang w:bidi="ar"/>
        </w:rPr>
        <w:t>两种</w:t>
      </w:r>
      <w:r w:rsidR="00F01530">
        <w:rPr>
          <w:rFonts w:hint="eastAsia"/>
          <w:lang w:bidi="ar"/>
        </w:rPr>
        <w:t>不同结构的缺失</w:t>
      </w:r>
      <w:r>
        <w:rPr>
          <w:rFonts w:hint="eastAsia"/>
          <w:lang w:bidi="ar"/>
        </w:rPr>
        <w:t>数据</w:t>
      </w:r>
      <w:r w:rsidR="00F01530">
        <w:rPr>
          <w:rFonts w:hint="eastAsia"/>
          <w:lang w:bidi="ar"/>
        </w:rPr>
        <w:t>集</w:t>
      </w:r>
      <w:r>
        <w:rPr>
          <w:rFonts w:hint="eastAsia"/>
          <w:lang w:bidi="ar"/>
        </w:rPr>
        <w:t>的</w:t>
      </w:r>
      <w:r>
        <w:rPr>
          <w:rFonts w:hint="eastAsia"/>
          <w:lang w:bidi="ar"/>
        </w:rPr>
        <w:t>AP</w:t>
      </w:r>
      <w:r>
        <w:rPr>
          <w:rFonts w:hint="eastAsia"/>
          <w:lang w:bidi="ar"/>
        </w:rPr>
        <w:t>检测准确率分别为</w:t>
      </w:r>
      <w:r w:rsidR="000B7672">
        <w:rPr>
          <w:rFonts w:hint="eastAsia"/>
          <w:lang w:bidi="ar"/>
        </w:rPr>
        <w:t>77</w:t>
      </w:r>
      <w:r>
        <w:rPr>
          <w:rFonts w:hint="eastAsia"/>
          <w:lang w:bidi="ar"/>
        </w:rPr>
        <w:t>.8%</w:t>
      </w:r>
      <w:r>
        <w:rPr>
          <w:rFonts w:hint="eastAsia"/>
          <w:lang w:bidi="ar"/>
        </w:rPr>
        <w:t>及</w:t>
      </w:r>
      <w:r>
        <w:rPr>
          <w:rFonts w:hint="eastAsia"/>
          <w:lang w:bidi="ar"/>
        </w:rPr>
        <w:t>85.07%</w:t>
      </w:r>
      <w:r>
        <w:rPr>
          <w:rFonts w:hint="eastAsia"/>
          <w:lang w:bidi="ar"/>
        </w:rPr>
        <w:t>。故障检测完成后，将其</w:t>
      </w:r>
      <w:r w:rsidR="00611D1A">
        <w:rPr>
          <w:rFonts w:hint="eastAsia"/>
          <w:lang w:bidi="ar"/>
        </w:rPr>
        <w:t>数据中存在</w:t>
      </w:r>
      <w:r w:rsidR="00F01530">
        <w:rPr>
          <w:rFonts w:hint="eastAsia"/>
          <w:lang w:bidi="ar"/>
        </w:rPr>
        <w:t>的</w:t>
      </w:r>
      <w:r w:rsidR="00611D1A">
        <w:rPr>
          <w:rFonts w:hint="eastAsia"/>
          <w:lang w:bidi="ar"/>
        </w:rPr>
        <w:t>缺失数据</w:t>
      </w:r>
      <w:r>
        <w:rPr>
          <w:rFonts w:hint="eastAsia"/>
          <w:lang w:bidi="ar"/>
        </w:rPr>
        <w:t>进行数据补全</w:t>
      </w:r>
      <w:r w:rsidR="00611D1A">
        <w:rPr>
          <w:rFonts w:hint="eastAsia"/>
          <w:lang w:bidi="ar"/>
        </w:rPr>
        <w:t>。</w:t>
      </w:r>
      <w:r>
        <w:rPr>
          <w:rFonts w:hint="eastAsia"/>
          <w:lang w:bidi="ar"/>
        </w:rPr>
        <w:t>采用了不同的缺失数据补全方法，分别进行房间经纬度的定位，</w:t>
      </w:r>
      <w:r w:rsidR="00340BD4">
        <w:rPr>
          <w:rFonts w:hint="eastAsia"/>
          <w:lang w:bidi="ar"/>
        </w:rPr>
        <w:t>数据</w:t>
      </w:r>
      <w:r>
        <w:rPr>
          <w:rFonts w:hint="eastAsia"/>
          <w:lang w:bidi="ar"/>
        </w:rPr>
        <w:t>经过均值修补</w:t>
      </w:r>
      <w:r w:rsidR="00340BD4">
        <w:rPr>
          <w:rFonts w:hint="eastAsia"/>
          <w:lang w:bidi="ar"/>
        </w:rPr>
        <w:t>的</w:t>
      </w:r>
      <w:r>
        <w:rPr>
          <w:rFonts w:hint="eastAsia"/>
          <w:lang w:bidi="ar"/>
        </w:rPr>
        <w:t>定位性能，相对于</w:t>
      </w:r>
      <w:r w:rsidR="00340BD4">
        <w:rPr>
          <w:rFonts w:hint="eastAsia"/>
          <w:lang w:bidi="ar"/>
        </w:rPr>
        <w:t>缺失</w:t>
      </w:r>
      <w:r>
        <w:rPr>
          <w:rFonts w:hint="eastAsia"/>
          <w:lang w:bidi="ar"/>
        </w:rPr>
        <w:t>数据</w:t>
      </w:r>
      <w:r w:rsidR="00611D1A">
        <w:rPr>
          <w:rFonts w:hint="eastAsia"/>
          <w:lang w:bidi="ar"/>
        </w:rPr>
        <w:t>定位</w:t>
      </w:r>
      <w:r>
        <w:rPr>
          <w:rFonts w:hint="eastAsia"/>
          <w:lang w:bidi="ar"/>
        </w:rPr>
        <w:t>性能较好，定位性能</w:t>
      </w:r>
      <w:r w:rsidR="00340BD4">
        <w:rPr>
          <w:rFonts w:hint="eastAsia"/>
          <w:lang w:bidi="ar"/>
        </w:rPr>
        <w:t>最高</w:t>
      </w:r>
      <w:r>
        <w:rPr>
          <w:rFonts w:hint="eastAsia"/>
          <w:lang w:bidi="ar"/>
        </w:rPr>
        <w:t>提高</w:t>
      </w:r>
      <w:r w:rsidR="00340BD4">
        <w:rPr>
          <w:rFonts w:hint="eastAsia"/>
          <w:lang w:bidi="ar"/>
        </w:rPr>
        <w:t>0.9m</w:t>
      </w:r>
      <w:r>
        <w:rPr>
          <w:rFonts w:hint="eastAsia"/>
          <w:lang w:bidi="ar"/>
        </w:rPr>
        <w:t>左右。最后，对两种故障</w:t>
      </w:r>
      <w:r w:rsidR="00DD7A93">
        <w:rPr>
          <w:rFonts w:hint="eastAsia"/>
          <w:lang w:bidi="ar"/>
        </w:rPr>
        <w:t>AP</w:t>
      </w:r>
      <w:r>
        <w:rPr>
          <w:rFonts w:hint="eastAsia"/>
          <w:lang w:bidi="ar"/>
        </w:rPr>
        <w:t>构造方案及其定位性能进行了综合比较及评价。</w:t>
      </w:r>
    </w:p>
    <w:p w14:paraId="3539A24E" w14:textId="77777777" w:rsidR="00894302" w:rsidRPr="00894302" w:rsidRDefault="00894302">
      <w:pPr>
        <w:ind w:firstLine="480"/>
        <w:rPr>
          <w:lang w:bidi="ar"/>
        </w:rPr>
      </w:pPr>
    </w:p>
    <w:p w14:paraId="7F145EA0" w14:textId="77777777" w:rsidR="00894302" w:rsidRDefault="00894302">
      <w:pPr>
        <w:ind w:firstLine="480"/>
        <w:rPr>
          <w:lang w:bidi="ar"/>
        </w:rPr>
      </w:pPr>
    </w:p>
    <w:p w14:paraId="4B7F2D97" w14:textId="77777777" w:rsidR="00894302" w:rsidRDefault="00894302">
      <w:pPr>
        <w:ind w:firstLine="480"/>
        <w:rPr>
          <w:lang w:bidi="ar"/>
        </w:rPr>
        <w:sectPr w:rsidR="00894302">
          <w:headerReference w:type="default" r:id="rId286"/>
          <w:pgSz w:w="11905" w:h="16838"/>
          <w:pgMar w:top="1701" w:right="1417" w:bottom="1417" w:left="1417" w:header="907" w:footer="850" w:gutter="567"/>
          <w:paperSrc w:first="31096" w:other="31096"/>
          <w:cols w:space="0"/>
          <w:docGrid w:type="lines" w:linePitch="335"/>
        </w:sectPr>
      </w:pPr>
    </w:p>
    <w:p w14:paraId="6904D14B" w14:textId="77777777" w:rsidR="000245F0" w:rsidRDefault="00CF2792">
      <w:pPr>
        <w:spacing w:before="480" w:after="360" w:line="240" w:lineRule="auto"/>
        <w:ind w:firstLineChars="0" w:firstLine="0"/>
        <w:jc w:val="center"/>
        <w:outlineLvl w:val="0"/>
        <w:rPr>
          <w:rFonts w:eastAsia="黑体"/>
          <w:sz w:val="32"/>
          <w:szCs w:val="32"/>
        </w:rPr>
      </w:pPr>
      <w:r>
        <w:rPr>
          <w:rFonts w:eastAsia="黑体" w:hint="eastAsia"/>
          <w:sz w:val="32"/>
          <w:szCs w:val="32"/>
        </w:rPr>
        <w:lastRenderedPageBreak/>
        <w:t xml:space="preserve">  </w:t>
      </w:r>
      <w:bookmarkStart w:id="94" w:name="_Toc39680862"/>
      <w:bookmarkStart w:id="95" w:name="_Toc40095352"/>
      <w:bookmarkEnd w:id="75"/>
      <w:bookmarkEnd w:id="76"/>
      <w:bookmarkEnd w:id="77"/>
      <w:bookmarkEnd w:id="78"/>
      <w:r>
        <w:rPr>
          <w:rFonts w:eastAsia="黑体" w:hint="eastAsia"/>
          <w:sz w:val="32"/>
          <w:szCs w:val="32"/>
        </w:rPr>
        <w:t>6</w:t>
      </w:r>
      <w:r>
        <w:rPr>
          <w:rFonts w:eastAsia="黑体"/>
          <w:sz w:val="32"/>
          <w:szCs w:val="32"/>
        </w:rPr>
        <w:t xml:space="preserve"> </w:t>
      </w:r>
      <w:bookmarkStart w:id="96" w:name="_Toc38993933"/>
      <w:r w:rsidR="000245F0">
        <w:rPr>
          <w:rFonts w:eastAsia="黑体" w:hint="eastAsia"/>
          <w:sz w:val="32"/>
          <w:szCs w:val="32"/>
        </w:rPr>
        <w:t>结论</w:t>
      </w:r>
      <w:bookmarkEnd w:id="94"/>
      <w:bookmarkEnd w:id="95"/>
    </w:p>
    <w:bookmarkEnd w:id="96"/>
    <w:p w14:paraId="78DE2979" w14:textId="77777777" w:rsidR="00330EB0" w:rsidRDefault="00CF2792">
      <w:pPr>
        <w:ind w:firstLine="480"/>
      </w:pPr>
      <w:r>
        <w:rPr>
          <w:rFonts w:hint="eastAsia"/>
        </w:rPr>
        <w:t>随着科学技术的不断发展及生活质量的提高，人们对于位置服务的需求不断增加。由于无线局域网在世界范围内的广泛部署及移动设备的应用普及，</w:t>
      </w:r>
      <w:r>
        <w:rPr>
          <w:rFonts w:hint="eastAsia"/>
        </w:rPr>
        <w:t>Wi-Fi</w:t>
      </w:r>
      <w:r>
        <w:t>室内定位吸引了工业界</w:t>
      </w:r>
      <w:r>
        <w:rPr>
          <w:rFonts w:hint="eastAsia"/>
        </w:rPr>
        <w:t>的</w:t>
      </w:r>
      <w:r>
        <w:t>大量兴趣。</w:t>
      </w:r>
      <w:r>
        <w:rPr>
          <w:rFonts w:hint="eastAsia"/>
        </w:rPr>
        <w:t>但由于室内环境复杂多变及人员的走动、墙壁的遮挡等都会对</w:t>
      </w:r>
      <w:r>
        <w:rPr>
          <w:rFonts w:hint="eastAsia"/>
        </w:rPr>
        <w:t>RSSI</w:t>
      </w:r>
      <w:r>
        <w:rPr>
          <w:rFonts w:hint="eastAsia"/>
        </w:rPr>
        <w:t>造成路径衰减等影响，使得高精度的</w:t>
      </w:r>
      <w:r>
        <w:rPr>
          <w:rFonts w:hint="eastAsia"/>
        </w:rPr>
        <w:t>Wi-Fi</w:t>
      </w:r>
      <w:r>
        <w:rPr>
          <w:rFonts w:hint="eastAsia"/>
        </w:rPr>
        <w:t>指纹定位更加困难。本文主要针对如何提高室内定位精度以及如何应对</w:t>
      </w:r>
      <w:r>
        <w:rPr>
          <w:rFonts w:hint="eastAsia"/>
        </w:rPr>
        <w:t>AP</w:t>
      </w:r>
      <w:r>
        <w:rPr>
          <w:rFonts w:hint="eastAsia"/>
        </w:rPr>
        <w:t>故障场景下的室内定位提出设计方案，主要工作成果总结内容如下：</w:t>
      </w:r>
    </w:p>
    <w:p w14:paraId="7DE9F121" w14:textId="77777777" w:rsidR="00330EB0" w:rsidRDefault="00CF2792">
      <w:pPr>
        <w:ind w:firstLineChars="150" w:firstLine="360"/>
      </w:pPr>
      <w:r>
        <w:rPr>
          <w:rFonts w:hint="eastAsia"/>
        </w:rPr>
        <w:t>（</w:t>
      </w:r>
      <w:r>
        <w:rPr>
          <w:rFonts w:hint="eastAsia"/>
        </w:rPr>
        <w:t>1</w:t>
      </w:r>
      <w:r>
        <w:rPr>
          <w:rFonts w:hint="eastAsia"/>
        </w:rPr>
        <w:t>）进行了实测数据集采集工作。在部署好</w:t>
      </w:r>
      <w:r>
        <w:rPr>
          <w:rFonts w:hint="eastAsia"/>
        </w:rPr>
        <w:t>AP</w:t>
      </w:r>
      <w:r>
        <w:rPr>
          <w:rFonts w:hint="eastAsia"/>
        </w:rPr>
        <w:t>位置及确定参考点位置后，离线采集阶段使用移动设备在北京交通大学逸夫楼某教室进行</w:t>
      </w:r>
      <w:r>
        <w:rPr>
          <w:rFonts w:hint="eastAsia"/>
        </w:rPr>
        <w:t>Wi-Fi</w:t>
      </w:r>
      <w:r>
        <w:rPr>
          <w:rFonts w:hint="eastAsia"/>
        </w:rPr>
        <w:t>数据的采集，</w:t>
      </w:r>
      <w:r>
        <w:rPr>
          <w:rFonts w:hint="eastAsia"/>
          <w:sz w:val="22"/>
        </w:rPr>
        <w:t>共采集</w:t>
      </w:r>
      <w:r>
        <w:rPr>
          <w:rFonts w:hint="eastAsia"/>
          <w:sz w:val="22"/>
        </w:rPr>
        <w:t>6,720</w:t>
      </w:r>
      <w:r>
        <w:rPr>
          <w:rFonts w:hint="eastAsia"/>
          <w:sz w:val="22"/>
        </w:rPr>
        <w:t>条</w:t>
      </w:r>
      <w:r>
        <w:rPr>
          <w:rFonts w:hint="eastAsia"/>
          <w:sz w:val="22"/>
        </w:rPr>
        <w:t>Wi-Fi</w:t>
      </w:r>
      <w:r>
        <w:rPr>
          <w:rFonts w:hint="eastAsia"/>
          <w:sz w:val="22"/>
        </w:rPr>
        <w:t>数据。</w:t>
      </w:r>
      <w:r>
        <w:rPr>
          <w:rFonts w:hint="eastAsia"/>
        </w:rPr>
        <w:t>数据分析阶段对接收的</w:t>
      </w:r>
      <w:r>
        <w:rPr>
          <w:rFonts w:hint="eastAsia"/>
        </w:rPr>
        <w:t>Wi-Fi</w:t>
      </w:r>
      <w:r>
        <w:rPr>
          <w:rFonts w:hint="eastAsia"/>
        </w:rPr>
        <w:t>信息进行</w:t>
      </w:r>
      <w:r>
        <w:rPr>
          <w:rFonts w:hint="eastAsia"/>
        </w:rPr>
        <w:t>RSSI</w:t>
      </w:r>
      <w:r w:rsidR="00593EBD">
        <w:rPr>
          <w:rFonts w:hint="eastAsia"/>
        </w:rPr>
        <w:t>数据</w:t>
      </w:r>
      <w:r>
        <w:rPr>
          <w:rFonts w:hint="eastAsia"/>
        </w:rPr>
        <w:t>提取及时间处理</w:t>
      </w:r>
      <w:r w:rsidR="00593EBD">
        <w:rPr>
          <w:rFonts w:hint="eastAsia"/>
        </w:rPr>
        <w:t>。</w:t>
      </w:r>
      <w:r>
        <w:rPr>
          <w:rFonts w:hint="eastAsia"/>
        </w:rPr>
        <w:t>在线定位阶段使用不同机器学习算法进行定位性能评估分析，其中</w:t>
      </w:r>
      <w:r>
        <w:rPr>
          <w:rFonts w:hint="eastAsia"/>
        </w:rPr>
        <w:t>kNN</w:t>
      </w:r>
      <w:r>
        <w:rPr>
          <w:rFonts w:hint="eastAsia"/>
        </w:rPr>
        <w:t>效果最佳，为</w:t>
      </w:r>
      <w:r>
        <w:rPr>
          <w:rFonts w:hint="eastAsia"/>
        </w:rPr>
        <w:t>1.6</w:t>
      </w:r>
      <w:r>
        <w:t xml:space="preserve">2 </w:t>
      </w:r>
      <w:r>
        <w:rPr>
          <w:rFonts w:hint="eastAsia"/>
        </w:rPr>
        <w:t>m</w:t>
      </w:r>
      <w:r>
        <w:rPr>
          <w:rFonts w:hint="eastAsia"/>
        </w:rPr>
        <w:t>。进一步比较了</w:t>
      </w:r>
      <w:r>
        <w:rPr>
          <w:rFonts w:hint="eastAsia"/>
        </w:rPr>
        <w:t>Wi-Fi</w:t>
      </w:r>
      <w:r>
        <w:rPr>
          <w:rFonts w:hint="eastAsia"/>
        </w:rPr>
        <w:t>接入点个数对定位精度的影响，分析了各自的累积分布函数曲线差异</w:t>
      </w:r>
      <w:r w:rsidR="00593EBD">
        <w:rPr>
          <w:rFonts w:hint="eastAsia"/>
        </w:rPr>
        <w:t>。</w:t>
      </w:r>
      <w:r>
        <w:rPr>
          <w:rFonts w:hint="eastAsia"/>
        </w:rPr>
        <w:t>随着</w:t>
      </w:r>
      <w:r>
        <w:rPr>
          <w:rFonts w:hint="eastAsia"/>
        </w:rPr>
        <w:t>AP</w:t>
      </w:r>
      <w:r>
        <w:rPr>
          <w:rFonts w:hint="eastAsia"/>
        </w:rPr>
        <w:t>个数的增多，累积分布函数</w:t>
      </w:r>
      <w:r w:rsidR="00593EBD">
        <w:rPr>
          <w:rFonts w:hint="eastAsia"/>
        </w:rPr>
        <w:t>曲线</w:t>
      </w:r>
      <w:r>
        <w:rPr>
          <w:rFonts w:hint="eastAsia"/>
        </w:rPr>
        <w:t>的收敛速度加快，定位范围逐渐缩小，平均定位精度逐渐提高，最后选定了</w:t>
      </w:r>
      <w:r>
        <w:rPr>
          <w:rFonts w:hint="eastAsia"/>
        </w:rPr>
        <w:t>AP</w:t>
      </w:r>
      <w:r>
        <w:rPr>
          <w:rFonts w:hint="eastAsia"/>
        </w:rPr>
        <w:t>个数为</w:t>
      </w:r>
      <w:r>
        <w:rPr>
          <w:rFonts w:hint="eastAsia"/>
        </w:rPr>
        <w:t>6</w:t>
      </w:r>
      <w:r>
        <w:rPr>
          <w:rFonts w:hint="eastAsia"/>
        </w:rPr>
        <w:t>作为后续实验的基础设置。</w:t>
      </w:r>
    </w:p>
    <w:p w14:paraId="12D467AB" w14:textId="175E3818" w:rsidR="00330EB0" w:rsidRDefault="00CF2792">
      <w:pPr>
        <w:ind w:firstLine="480"/>
      </w:pPr>
      <w:r>
        <w:rPr>
          <w:rFonts w:hint="eastAsia"/>
        </w:rPr>
        <w:t>（</w:t>
      </w:r>
      <w:r>
        <w:rPr>
          <w:rFonts w:hint="eastAsia"/>
        </w:rPr>
        <w:t>2</w:t>
      </w:r>
      <w:r>
        <w:rPr>
          <w:rFonts w:hint="eastAsia"/>
        </w:rPr>
        <w:t>）提出了基于不同输入数据的</w:t>
      </w:r>
      <w:r>
        <w:rPr>
          <w:rFonts w:hint="eastAsia"/>
        </w:rPr>
        <w:t>CNN-IMG</w:t>
      </w:r>
      <w:r>
        <w:rPr>
          <w:rFonts w:hint="eastAsia"/>
        </w:rPr>
        <w:t>及</w:t>
      </w:r>
      <w:r>
        <w:rPr>
          <w:rFonts w:hint="eastAsia"/>
        </w:rPr>
        <w:t>1D-ResNet</w:t>
      </w:r>
      <w:r>
        <w:rPr>
          <w:rFonts w:hint="eastAsia"/>
        </w:rPr>
        <w:t>两种定位算法。第一种是将一维</w:t>
      </w:r>
      <w:r>
        <w:rPr>
          <w:rFonts w:hint="eastAsia"/>
        </w:rPr>
        <w:t>Wi-Fi</w:t>
      </w:r>
      <w:r>
        <w:rPr>
          <w:rFonts w:hint="eastAsia"/>
        </w:rPr>
        <w:t>数据处理成二维的</w:t>
      </w:r>
      <w:r>
        <w:rPr>
          <w:rFonts w:hint="eastAsia"/>
        </w:rPr>
        <w:t>RSSI</w:t>
      </w:r>
      <w:r>
        <w:rPr>
          <w:rFonts w:hint="eastAsia"/>
        </w:rPr>
        <w:t>图像，分别对建筑物、楼层及房间经纬度进行模型参数优化。探究了不同</w:t>
      </w:r>
      <w:r>
        <w:rPr>
          <w:rFonts w:hint="eastAsia"/>
        </w:rPr>
        <w:t>RSSI</w:t>
      </w:r>
      <w:r>
        <w:rPr>
          <w:rFonts w:hint="eastAsia"/>
        </w:rPr>
        <w:t>图像尺寸对定位的影响，实现了建筑物的分类准确率为</w:t>
      </w:r>
      <w:r>
        <w:rPr>
          <w:rFonts w:hint="eastAsia"/>
        </w:rPr>
        <w:t>95%</w:t>
      </w:r>
      <w:r>
        <w:rPr>
          <w:rFonts w:hint="eastAsia"/>
        </w:rPr>
        <w:t>，楼层的分类准确率为</w:t>
      </w:r>
      <w:r>
        <w:rPr>
          <w:rFonts w:hint="eastAsia"/>
        </w:rPr>
        <w:t>87%</w:t>
      </w:r>
      <w:r>
        <w:rPr>
          <w:rFonts w:hint="eastAsia"/>
        </w:rPr>
        <w:t>，房间经纬度的定位精度达到</w:t>
      </w:r>
      <w:r>
        <w:rPr>
          <w:rFonts w:hint="eastAsia"/>
        </w:rPr>
        <w:t>8.6m</w:t>
      </w:r>
      <w:r>
        <w:rPr>
          <w:rFonts w:hint="eastAsia"/>
        </w:rPr>
        <w:t>。第二种是将数据集中的时间</w:t>
      </w:r>
      <w:r w:rsidR="00DD7A93">
        <w:rPr>
          <w:rFonts w:hint="eastAsia"/>
        </w:rPr>
        <w:t>戳</w:t>
      </w:r>
      <w:r>
        <w:rPr>
          <w:rFonts w:hint="eastAsia"/>
        </w:rPr>
        <w:t>进行提取排序，根据房间大小按纬度和经度对数据样本进行分组，每组数据为</w:t>
      </w:r>
      <w:r>
        <w:rPr>
          <w:rFonts w:hint="eastAsia"/>
        </w:rPr>
        <w:t>10</w:t>
      </w:r>
      <w:r>
        <w:t xml:space="preserve"> </w:t>
      </w:r>
      <w:r>
        <w:rPr>
          <w:rFonts w:hint="eastAsia"/>
        </w:rPr>
        <w:t>s</w:t>
      </w:r>
      <w:r w:rsidR="00593EBD">
        <w:rPr>
          <w:rFonts w:hint="eastAsia"/>
        </w:rPr>
        <w:t>，</w:t>
      </w:r>
      <w:r>
        <w:t>用作</w:t>
      </w:r>
      <w:r>
        <w:t>RSS</w:t>
      </w:r>
      <w:r>
        <w:rPr>
          <w:rFonts w:hint="eastAsia"/>
        </w:rPr>
        <w:t>I</w:t>
      </w:r>
      <w:r>
        <w:t>时间序列样本</w:t>
      </w:r>
      <w:r>
        <w:rPr>
          <w:rFonts w:hint="eastAsia"/>
        </w:rPr>
        <w:t>，最后总共</w:t>
      </w:r>
      <w:r w:rsidR="00DD7A93">
        <w:rPr>
          <w:rFonts w:hint="eastAsia"/>
        </w:rPr>
        <w:t>得到</w:t>
      </w:r>
      <w:r>
        <w:t>了</w:t>
      </w:r>
      <w:r w:rsidR="00F65344">
        <w:rPr>
          <w:rFonts w:hint="eastAsia"/>
        </w:rPr>
        <w:t>5</w:t>
      </w:r>
      <w:r w:rsidR="00F65344">
        <w:t>,</w:t>
      </w:r>
      <w:r w:rsidR="00F65344">
        <w:rPr>
          <w:rFonts w:hint="eastAsia"/>
        </w:rPr>
        <w:t>241</w:t>
      </w:r>
      <w:r>
        <w:rPr>
          <w:rFonts w:hint="eastAsia"/>
        </w:rPr>
        <w:t>条</w:t>
      </w:r>
      <w:r w:rsidR="00DD7A93">
        <w:rPr>
          <w:rFonts w:hint="eastAsia"/>
        </w:rPr>
        <w:t>数据</w:t>
      </w:r>
      <w:r w:rsidR="00593EBD">
        <w:rPr>
          <w:rFonts w:hint="eastAsia"/>
        </w:rPr>
        <w:t>。</w:t>
      </w:r>
      <w:r>
        <w:t>将</w:t>
      </w:r>
      <w:r w:rsidR="00F65344">
        <w:rPr>
          <w:rFonts w:hint="eastAsia"/>
        </w:rPr>
        <w:t>每组数据的平均</w:t>
      </w:r>
      <w:r>
        <w:rPr>
          <w:rFonts w:hint="eastAsia"/>
        </w:rPr>
        <w:t>经纬度当作新</w:t>
      </w:r>
      <w:r>
        <w:t>样本的经度和纬度</w:t>
      </w:r>
      <w:r>
        <w:rPr>
          <w:rFonts w:hint="eastAsia"/>
        </w:rPr>
        <w:t>，新的</w:t>
      </w:r>
      <w:r>
        <w:rPr>
          <w:rFonts w:hint="eastAsia"/>
        </w:rPr>
        <w:t>RSSI</w:t>
      </w:r>
      <w:r>
        <w:rPr>
          <w:rFonts w:hint="eastAsia"/>
        </w:rPr>
        <w:t>指纹结构为</w:t>
      </w:r>
      <w:r>
        <w:rPr>
          <w:rFonts w:hint="eastAsia"/>
        </w:rPr>
        <w:t>520</w:t>
      </w:r>
      <w:r>
        <w:rPr>
          <w:rFonts w:hint="eastAsia"/>
        </w:rPr>
        <w:t>×</w:t>
      </w:r>
      <w:r>
        <w:rPr>
          <w:rFonts w:hint="eastAsia"/>
        </w:rPr>
        <w:t>1</w:t>
      </w:r>
      <w:r>
        <w:rPr>
          <w:rFonts w:hint="eastAsia"/>
        </w:rPr>
        <w:t>×</w:t>
      </w:r>
      <w:r>
        <w:rPr>
          <w:rFonts w:hint="eastAsia"/>
        </w:rPr>
        <w:t>10</w:t>
      </w:r>
      <w:r>
        <w:rPr>
          <w:rFonts w:hint="eastAsia"/>
        </w:rPr>
        <w:t>。基于标准</w:t>
      </w:r>
      <w:r w:rsidR="00593EBD">
        <w:rPr>
          <w:rFonts w:hint="eastAsia"/>
        </w:rPr>
        <w:t>残差块</w:t>
      </w:r>
      <w:r>
        <w:rPr>
          <w:rFonts w:hint="eastAsia"/>
        </w:rPr>
        <w:t>结构，设计了</w:t>
      </w:r>
      <w:r>
        <w:rPr>
          <w:rFonts w:hint="eastAsia"/>
        </w:rPr>
        <w:t>1D-ResNet</w:t>
      </w:r>
      <w:r>
        <w:rPr>
          <w:rFonts w:hint="eastAsia"/>
        </w:rPr>
        <w:t>定位模型，实现建筑物及楼层的分类准确率为</w:t>
      </w:r>
      <w:r>
        <w:rPr>
          <w:rFonts w:hint="eastAsia"/>
        </w:rPr>
        <w:t>100%</w:t>
      </w:r>
      <w:r>
        <w:rPr>
          <w:rFonts w:hint="eastAsia"/>
        </w:rPr>
        <w:t>，房间经纬度的定位精度为</w:t>
      </w:r>
      <w:r>
        <w:rPr>
          <w:rFonts w:hint="eastAsia"/>
        </w:rPr>
        <w:t>3.</w:t>
      </w:r>
      <w:r w:rsidR="000B7672">
        <w:rPr>
          <w:rFonts w:hint="eastAsia"/>
        </w:rPr>
        <w:t>45</w:t>
      </w:r>
      <w:r>
        <w:t xml:space="preserve"> </w:t>
      </w:r>
      <w:r>
        <w:rPr>
          <w:rFonts w:hint="eastAsia"/>
        </w:rPr>
        <w:t>m</w:t>
      </w:r>
      <w:r>
        <w:rPr>
          <w:rFonts w:hint="eastAsia"/>
        </w:rPr>
        <w:t>。最后对现有的几种指纹定位方法与本文提出的方法进行了比较评估，效果均优于现有</w:t>
      </w:r>
      <w:r w:rsidR="00593EBD">
        <w:rPr>
          <w:rFonts w:hint="eastAsia"/>
        </w:rPr>
        <w:t>论文工作</w:t>
      </w:r>
      <w:r>
        <w:rPr>
          <w:rFonts w:hint="eastAsia"/>
        </w:rPr>
        <w:t>。</w:t>
      </w:r>
      <w:r>
        <w:rPr>
          <w:rFonts w:hint="eastAsia"/>
        </w:rPr>
        <w:t xml:space="preserve"> </w:t>
      </w:r>
    </w:p>
    <w:p w14:paraId="7999B527" w14:textId="4EE4855A" w:rsidR="00330EB0" w:rsidRDefault="00CF2792">
      <w:pPr>
        <w:ind w:firstLine="480"/>
        <w:rPr>
          <w:lang w:bidi="ar"/>
        </w:rPr>
      </w:pPr>
      <w:r>
        <w:rPr>
          <w:rFonts w:hint="eastAsia"/>
        </w:rPr>
        <w:t>（</w:t>
      </w:r>
      <w:r>
        <w:rPr>
          <w:rFonts w:hint="eastAsia"/>
        </w:rPr>
        <w:t>3</w:t>
      </w:r>
      <w:r>
        <w:rPr>
          <w:rFonts w:hint="eastAsia"/>
        </w:rPr>
        <w:t>）</w:t>
      </w:r>
      <w:r w:rsidR="00DD7A93">
        <w:rPr>
          <w:rFonts w:hint="eastAsia"/>
        </w:rPr>
        <w:t>提出</w:t>
      </w:r>
      <w:r>
        <w:rPr>
          <w:rFonts w:hint="eastAsia"/>
        </w:rPr>
        <w:t>了</w:t>
      </w:r>
      <w:r>
        <w:rPr>
          <w:rFonts w:hint="eastAsia"/>
        </w:rPr>
        <w:t>AP</w:t>
      </w:r>
      <w:r>
        <w:rPr>
          <w:rFonts w:hint="eastAsia"/>
        </w:rPr>
        <w:t>故障</w:t>
      </w:r>
      <w:r w:rsidR="00DD7A93">
        <w:rPr>
          <w:rFonts w:hint="eastAsia"/>
        </w:rPr>
        <w:t>导致的数据缺失</w:t>
      </w:r>
      <w:r>
        <w:rPr>
          <w:rFonts w:hint="eastAsia"/>
        </w:rPr>
        <w:t>场景下的定位问题。室内环境复杂多变是无法实现高精度的原因之一</w:t>
      </w:r>
      <w:r w:rsidR="00CC4975">
        <w:rPr>
          <w:rFonts w:hint="eastAsia"/>
        </w:rPr>
        <w:t>。</w:t>
      </w:r>
      <w:r>
        <w:rPr>
          <w:rFonts w:hint="eastAsia"/>
        </w:rPr>
        <w:t>AP</w:t>
      </w:r>
      <w:r>
        <w:rPr>
          <w:rFonts w:hint="eastAsia"/>
        </w:rPr>
        <w:t>的故障会导致原先采集的指纹库与新指纹出现失配问题，设计好的定位模型不再适用于新的指纹。根据手机定位的计算成本，选择了基于</w:t>
      </w:r>
      <w:r>
        <w:rPr>
          <w:rFonts w:hint="eastAsia"/>
        </w:rPr>
        <w:t>ShuffleNetV1</w:t>
      </w:r>
      <w:r>
        <w:rPr>
          <w:rFonts w:hint="eastAsia"/>
        </w:rPr>
        <w:t>结构来设计</w:t>
      </w:r>
      <w:r>
        <w:rPr>
          <w:rFonts w:hint="eastAsia"/>
        </w:rPr>
        <w:t>AP</w:t>
      </w:r>
      <w:r>
        <w:rPr>
          <w:rFonts w:hint="eastAsia"/>
        </w:rPr>
        <w:t>故障检测模型。提出两种故障</w:t>
      </w:r>
      <w:r>
        <w:rPr>
          <w:rFonts w:hint="eastAsia"/>
        </w:rPr>
        <w:t>AP</w:t>
      </w:r>
      <w:r w:rsidR="00CC4975">
        <w:rPr>
          <w:rFonts w:hint="eastAsia"/>
        </w:rPr>
        <w:t>数据集</w:t>
      </w:r>
      <w:r>
        <w:rPr>
          <w:rFonts w:hint="eastAsia"/>
        </w:rPr>
        <w:t>的构造方法，分别达到了</w:t>
      </w:r>
      <w:r>
        <w:rPr>
          <w:rFonts w:hint="eastAsia"/>
        </w:rPr>
        <w:t>AP</w:t>
      </w:r>
      <w:r>
        <w:rPr>
          <w:rFonts w:hint="eastAsia"/>
        </w:rPr>
        <w:t>检测准确率为</w:t>
      </w:r>
      <w:r w:rsidR="000B7672">
        <w:rPr>
          <w:rFonts w:hint="eastAsia"/>
        </w:rPr>
        <w:t>77</w:t>
      </w:r>
      <w:r w:rsidR="00697BAE">
        <w:rPr>
          <w:rFonts w:hint="eastAsia"/>
        </w:rPr>
        <w:t>.</w:t>
      </w:r>
      <w:r>
        <w:rPr>
          <w:rFonts w:hint="eastAsia"/>
        </w:rPr>
        <w:t>8%</w:t>
      </w:r>
      <w:r>
        <w:rPr>
          <w:rFonts w:hint="eastAsia"/>
        </w:rPr>
        <w:t>及</w:t>
      </w:r>
      <w:r>
        <w:rPr>
          <w:rFonts w:hint="eastAsia"/>
        </w:rPr>
        <w:t>85.07%</w:t>
      </w:r>
      <w:r>
        <w:rPr>
          <w:rFonts w:hint="eastAsia"/>
        </w:rPr>
        <w:t>，并分析了准确度无法继续上升的可能原因；采用不同的数据补全方法</w:t>
      </w:r>
      <w:r w:rsidR="00CC4975">
        <w:rPr>
          <w:rFonts w:hint="eastAsia"/>
        </w:rPr>
        <w:t>对检测出的缺失数据进行补全，比较了各自的定位效果</w:t>
      </w:r>
      <w:r>
        <w:rPr>
          <w:rFonts w:hint="eastAsia"/>
        </w:rPr>
        <w:t>，其中均值补全方法的定位精度</w:t>
      </w:r>
      <w:r w:rsidR="00DB3D70">
        <w:rPr>
          <w:rFonts w:hint="eastAsia"/>
        </w:rPr>
        <w:t>，</w:t>
      </w:r>
      <w:r>
        <w:rPr>
          <w:rFonts w:hint="eastAsia"/>
        </w:rPr>
        <w:t>较</w:t>
      </w:r>
      <w:r w:rsidR="00DE0491">
        <w:rPr>
          <w:rFonts w:hint="eastAsia"/>
        </w:rPr>
        <w:t>缺失</w:t>
      </w:r>
      <w:r>
        <w:rPr>
          <w:rFonts w:hint="eastAsia"/>
        </w:rPr>
        <w:t>数据直接定位的</w:t>
      </w:r>
      <w:r w:rsidR="00DB3D70">
        <w:rPr>
          <w:rFonts w:hint="eastAsia"/>
        </w:rPr>
        <w:t>精度</w:t>
      </w:r>
      <w:r>
        <w:rPr>
          <w:rFonts w:hint="eastAsia"/>
        </w:rPr>
        <w:t>提</w:t>
      </w:r>
      <w:r>
        <w:rPr>
          <w:rFonts w:hint="eastAsia"/>
        </w:rPr>
        <w:lastRenderedPageBreak/>
        <w:t>高</w:t>
      </w:r>
      <w:r w:rsidR="000B7672">
        <w:rPr>
          <w:rFonts w:hint="eastAsia"/>
        </w:rPr>
        <w:t>约</w:t>
      </w:r>
      <w:r w:rsidR="00DB3D70">
        <w:rPr>
          <w:rFonts w:hint="eastAsia"/>
        </w:rPr>
        <w:t>0.9</w:t>
      </w:r>
      <w:r w:rsidR="00DB3D70">
        <w:t xml:space="preserve"> </w:t>
      </w:r>
      <w:r w:rsidR="00DB3D70">
        <w:rPr>
          <w:rFonts w:hint="eastAsia"/>
        </w:rPr>
        <w:t>m</w:t>
      </w:r>
      <w:r>
        <w:rPr>
          <w:rFonts w:hint="eastAsia"/>
        </w:rPr>
        <w:t>，比较了</w:t>
      </w:r>
      <w:r w:rsidR="00DE0491">
        <w:rPr>
          <w:rFonts w:hint="eastAsia"/>
        </w:rPr>
        <w:t>基于时间序列及非时间序列的</w:t>
      </w:r>
      <w:r>
        <w:rPr>
          <w:rFonts w:hint="eastAsia"/>
        </w:rPr>
        <w:t>方案之间的性能，总结并分析了原因。</w:t>
      </w:r>
    </w:p>
    <w:p w14:paraId="18C7958D" w14:textId="77777777" w:rsidR="00330EB0" w:rsidRDefault="00CF2792">
      <w:pPr>
        <w:ind w:firstLine="480"/>
      </w:pPr>
      <w:r>
        <w:rPr>
          <w:rFonts w:hint="eastAsia"/>
        </w:rPr>
        <w:t>随着智能时代的发展及人们对定位要求的提升，室内定位的研究持续在业内升温。虽然本文对基于</w:t>
      </w:r>
      <w:r>
        <w:rPr>
          <w:rFonts w:hint="eastAsia"/>
        </w:rPr>
        <w:t>RSSI</w:t>
      </w:r>
      <w:r>
        <w:rPr>
          <w:rFonts w:hint="eastAsia"/>
        </w:rPr>
        <w:t>的指纹定位做出了一些改进，但是研究过程中发现仍然有存在一些不足。</w:t>
      </w:r>
    </w:p>
    <w:p w14:paraId="3BC109C8" w14:textId="77777777" w:rsidR="00330EB0" w:rsidRDefault="00CF2792">
      <w:pPr>
        <w:ind w:firstLine="480"/>
      </w:pPr>
      <w:r>
        <w:rPr>
          <w:rFonts w:hint="eastAsia"/>
        </w:rPr>
        <w:t>（</w:t>
      </w:r>
      <w:r>
        <w:rPr>
          <w:rFonts w:hint="eastAsia"/>
        </w:rPr>
        <w:t>1</w:t>
      </w:r>
      <w:r>
        <w:rPr>
          <w:rFonts w:hint="eastAsia"/>
        </w:rPr>
        <w:t>）本文提出的定位算法基于深度学习，而深度学习首先对数据量有较高要求，需要在离线阶段收集大量</w:t>
      </w:r>
      <w:r>
        <w:rPr>
          <w:rFonts w:hint="eastAsia"/>
        </w:rPr>
        <w:t>Wi-Fi</w:t>
      </w:r>
      <w:r>
        <w:rPr>
          <w:rFonts w:hint="eastAsia"/>
        </w:rPr>
        <w:t>数据，否则无法应用深度学习方法。因此如何减少数据采集阶段的人力物力投入，使得数据采集工作不再繁琐，仍然是值得研究的问题。</w:t>
      </w:r>
    </w:p>
    <w:p w14:paraId="77A10309" w14:textId="77777777" w:rsidR="00330EB0" w:rsidRDefault="00CF2792">
      <w:pPr>
        <w:ind w:firstLine="480"/>
        <w:sectPr w:rsidR="00330EB0">
          <w:headerReference w:type="default" r:id="rId287"/>
          <w:pgSz w:w="11905" w:h="16838"/>
          <w:pgMar w:top="1701" w:right="1417" w:bottom="1417" w:left="1417" w:header="907" w:footer="850" w:gutter="567"/>
          <w:paperSrc w:first="31096" w:other="31096"/>
          <w:cols w:space="0"/>
          <w:docGrid w:type="lines" w:linePitch="335"/>
        </w:sectPr>
      </w:pPr>
      <w:r>
        <w:rPr>
          <w:rFonts w:hint="eastAsia"/>
        </w:rPr>
        <w:t>（</w:t>
      </w:r>
      <w:r>
        <w:rPr>
          <w:rFonts w:hint="eastAsia"/>
        </w:rPr>
        <w:t>2</w:t>
      </w:r>
      <w:r>
        <w:rPr>
          <w:rFonts w:hint="eastAsia"/>
        </w:rPr>
        <w:t>）在故障</w:t>
      </w:r>
      <w:r>
        <w:rPr>
          <w:rFonts w:hint="eastAsia"/>
        </w:rPr>
        <w:t>AP</w:t>
      </w:r>
      <w:r>
        <w:rPr>
          <w:rFonts w:hint="eastAsia"/>
        </w:rPr>
        <w:t>的检测实验中，我们只分析了每条数据中仅存在一个故障</w:t>
      </w:r>
      <w:r>
        <w:rPr>
          <w:rFonts w:hint="eastAsia"/>
        </w:rPr>
        <w:t>AP</w:t>
      </w:r>
      <w:r>
        <w:rPr>
          <w:rFonts w:hint="eastAsia"/>
        </w:rPr>
        <w:t>的情况，实际情况中可能更复杂，对于多</w:t>
      </w:r>
      <w:r>
        <w:rPr>
          <w:rFonts w:hint="eastAsia"/>
        </w:rPr>
        <w:t>AP</w:t>
      </w:r>
      <w:r>
        <w:rPr>
          <w:rFonts w:hint="eastAsia"/>
        </w:rPr>
        <w:t>同时故障的问题，可以采用多标签分类手段。数据缺失导致的信号组成类似，使得无法进一步提升</w:t>
      </w:r>
      <w:r>
        <w:rPr>
          <w:rFonts w:hint="eastAsia"/>
        </w:rPr>
        <w:t>AP</w:t>
      </w:r>
      <w:r>
        <w:rPr>
          <w:rFonts w:hint="eastAsia"/>
        </w:rPr>
        <w:t>判别的准确率，如何设计更好的检测方案也是需要进一步解决的问题。</w:t>
      </w:r>
    </w:p>
    <w:p w14:paraId="76FE781D" w14:textId="77777777" w:rsidR="00894302" w:rsidRDefault="00894302" w:rsidP="00894302">
      <w:pPr>
        <w:pStyle w:val="af8"/>
        <w:ind w:firstLine="480"/>
      </w:pPr>
      <w:bookmarkStart w:id="97" w:name="_Toc385763034"/>
      <w:bookmarkStart w:id="98" w:name="_Toc385763106"/>
      <w:bookmarkStart w:id="99" w:name="_Toc385763066"/>
      <w:bookmarkStart w:id="100" w:name="_Toc385762756"/>
      <w:bookmarkStart w:id="101" w:name="_Toc385763164"/>
      <w:bookmarkStart w:id="102" w:name="_Toc40095353"/>
      <w:bookmarkStart w:id="103" w:name="_Toc385763067"/>
      <w:bookmarkStart w:id="104" w:name="_Toc385762757"/>
      <w:bookmarkStart w:id="105" w:name="_Toc39561780"/>
      <w:bookmarkStart w:id="106" w:name="_Toc385763165"/>
      <w:bookmarkStart w:id="107" w:name="_Toc385763035"/>
      <w:bookmarkStart w:id="108" w:name="_Toc385763107"/>
      <w:bookmarkStart w:id="109" w:name="_Hlk38458399"/>
      <w:r>
        <w:rPr>
          <w:rFonts w:hint="eastAsia"/>
        </w:rPr>
        <w:lastRenderedPageBreak/>
        <w:t>参考文献</w:t>
      </w:r>
      <w:bookmarkEnd w:id="97"/>
      <w:bookmarkEnd w:id="98"/>
      <w:bookmarkEnd w:id="99"/>
      <w:bookmarkEnd w:id="100"/>
      <w:bookmarkEnd w:id="101"/>
      <w:bookmarkEnd w:id="102"/>
    </w:p>
    <w:p w14:paraId="1B52D684" w14:textId="77777777" w:rsidR="00894302" w:rsidRDefault="00894302" w:rsidP="00894302">
      <w:pPr>
        <w:pStyle w:val="aff5"/>
        <w:numPr>
          <w:ilvl w:val="0"/>
          <w:numId w:val="2"/>
        </w:numPr>
        <w:adjustRightInd/>
        <w:snapToGrid/>
        <w:spacing w:line="320" w:lineRule="exact"/>
        <w:ind w:firstLineChars="0"/>
        <w:rPr>
          <w:sz w:val="21"/>
          <w:szCs w:val="20"/>
        </w:rPr>
      </w:pPr>
      <w:bookmarkStart w:id="110" w:name="_Ref38842208"/>
      <w:bookmarkStart w:id="111" w:name="_Hlk38460314"/>
      <w:r>
        <w:rPr>
          <w:sz w:val="21"/>
          <w:szCs w:val="20"/>
        </w:rPr>
        <w:t>Dransch D. Activity and Context—A Conceptual Framework for Mobile Geoservices[M]//Map-based mobile services. Springer, Berlin, Heidelberg, 2005: 31-42.</w:t>
      </w:r>
      <w:bookmarkEnd w:id="110"/>
    </w:p>
    <w:p w14:paraId="53FC41AC" w14:textId="77777777" w:rsidR="00894302" w:rsidRDefault="00894302" w:rsidP="00894302">
      <w:pPr>
        <w:pStyle w:val="aff5"/>
        <w:numPr>
          <w:ilvl w:val="0"/>
          <w:numId w:val="2"/>
        </w:numPr>
        <w:adjustRightInd/>
        <w:snapToGrid/>
        <w:spacing w:line="320" w:lineRule="exact"/>
        <w:ind w:firstLineChars="0"/>
        <w:rPr>
          <w:sz w:val="21"/>
          <w:szCs w:val="20"/>
        </w:rPr>
      </w:pPr>
      <w:bookmarkStart w:id="112" w:name="_Ref39616145"/>
      <w:r>
        <w:rPr>
          <w:sz w:val="21"/>
          <w:szCs w:val="20"/>
        </w:rPr>
        <w:t>Van Nguyen T, Jeong Y, Shin H, et al. Machine learning for wideband localization[J]. IEEE Journal on Selected Areas in Communications, 2015, 33(7): 1357-1380.</w:t>
      </w:r>
      <w:bookmarkEnd w:id="112"/>
    </w:p>
    <w:p w14:paraId="0F703469" w14:textId="77777777" w:rsidR="00894302" w:rsidRDefault="00894302" w:rsidP="00894302">
      <w:pPr>
        <w:pStyle w:val="aff5"/>
        <w:numPr>
          <w:ilvl w:val="0"/>
          <w:numId w:val="2"/>
        </w:numPr>
        <w:adjustRightInd/>
        <w:snapToGrid/>
        <w:spacing w:line="320" w:lineRule="exact"/>
        <w:ind w:firstLineChars="0"/>
        <w:rPr>
          <w:sz w:val="21"/>
          <w:szCs w:val="20"/>
        </w:rPr>
      </w:pPr>
      <w:bookmarkStart w:id="113" w:name="_Ref38842389"/>
      <w:r>
        <w:rPr>
          <w:sz w:val="21"/>
          <w:szCs w:val="20"/>
        </w:rPr>
        <w:t>Bahl P, Padmanabhan V N. RADAR: An in-building RF-based user location and tracking system[C]//</w:t>
      </w:r>
      <w:r w:rsidR="006D0ED1" w:rsidRPr="006D0ED1">
        <w:rPr>
          <w:sz w:val="21"/>
          <w:szCs w:val="20"/>
        </w:rPr>
        <w:t xml:space="preserve"> </w:t>
      </w:r>
      <w:r w:rsidR="006D0ED1">
        <w:rPr>
          <w:sz w:val="21"/>
          <w:szCs w:val="20"/>
        </w:rPr>
        <w:t>Proceedings of the</w:t>
      </w:r>
      <w:r>
        <w:rPr>
          <w:sz w:val="21"/>
          <w:szCs w:val="20"/>
        </w:rPr>
        <w:t xml:space="preserve"> Nineteenth Annual Joint Conference of the IEEE Computer and Communications Societies</w:t>
      </w:r>
      <w:r w:rsidR="006D0ED1">
        <w:rPr>
          <w:sz w:val="21"/>
          <w:szCs w:val="20"/>
        </w:rPr>
        <w:t xml:space="preserve">. </w:t>
      </w:r>
      <w:r>
        <w:rPr>
          <w:sz w:val="21"/>
          <w:szCs w:val="20"/>
        </w:rPr>
        <w:t>2000, 2: 775-784</w:t>
      </w:r>
      <w:r>
        <w:rPr>
          <w:rFonts w:hint="eastAsia"/>
          <w:sz w:val="21"/>
          <w:szCs w:val="20"/>
        </w:rPr>
        <w:t>.</w:t>
      </w:r>
      <w:bookmarkEnd w:id="113"/>
    </w:p>
    <w:p w14:paraId="5E975A36" w14:textId="77777777" w:rsidR="00894302" w:rsidRDefault="00894302" w:rsidP="00894302">
      <w:pPr>
        <w:pStyle w:val="aff5"/>
        <w:numPr>
          <w:ilvl w:val="0"/>
          <w:numId w:val="2"/>
        </w:numPr>
        <w:adjustRightInd/>
        <w:snapToGrid/>
        <w:spacing w:line="320" w:lineRule="exact"/>
        <w:ind w:firstLineChars="0"/>
        <w:rPr>
          <w:sz w:val="21"/>
          <w:szCs w:val="20"/>
        </w:rPr>
      </w:pPr>
      <w:r>
        <w:rPr>
          <w:rFonts w:hint="eastAsia"/>
          <w:sz w:val="21"/>
          <w:szCs w:val="20"/>
        </w:rPr>
        <w:t>Liu S, Jiang Y, Striegel A. Face-to-Face Proximity EstimationUsing Bluetooth On Smartphones[J]. IEEE transactions on mobile computing, 2014, 13(4):811-823.</w:t>
      </w:r>
    </w:p>
    <w:p w14:paraId="6F6CC10D" w14:textId="77777777" w:rsidR="00894302" w:rsidRDefault="00894302" w:rsidP="00894302">
      <w:pPr>
        <w:pStyle w:val="aff5"/>
        <w:numPr>
          <w:ilvl w:val="0"/>
          <w:numId w:val="2"/>
        </w:numPr>
        <w:adjustRightInd/>
        <w:snapToGrid/>
        <w:spacing w:line="320" w:lineRule="exact"/>
        <w:ind w:firstLineChars="0"/>
        <w:rPr>
          <w:sz w:val="21"/>
          <w:szCs w:val="20"/>
        </w:rPr>
      </w:pPr>
      <w:r>
        <w:rPr>
          <w:sz w:val="21"/>
          <w:szCs w:val="20"/>
        </w:rPr>
        <w:t>Chen Y, Lymberopoulos D, Liu J, et al. FM-based indoor localization[C]//Proceedings of the 10th international conference on Mobile systems, applications, and services. 2012: 169-182.</w:t>
      </w:r>
    </w:p>
    <w:p w14:paraId="3A36FE18" w14:textId="77777777" w:rsidR="00894302" w:rsidRDefault="00894302" w:rsidP="00894302">
      <w:pPr>
        <w:pStyle w:val="aff5"/>
        <w:numPr>
          <w:ilvl w:val="0"/>
          <w:numId w:val="2"/>
        </w:numPr>
        <w:adjustRightInd/>
        <w:snapToGrid/>
        <w:spacing w:line="320" w:lineRule="exact"/>
        <w:ind w:firstLineChars="0"/>
        <w:rPr>
          <w:sz w:val="21"/>
          <w:szCs w:val="20"/>
        </w:rPr>
      </w:pPr>
      <w:bookmarkStart w:id="114" w:name="_Ref39175988"/>
      <w:r>
        <w:rPr>
          <w:rFonts w:hint="eastAsia"/>
          <w:sz w:val="21"/>
          <w:szCs w:val="20"/>
        </w:rPr>
        <w:t>Ni L M , Liu Y , Lau Y C , et al. LANDMARC: Indoor Location Sensing Using Active RFID[J]. Wireless Networks, 2004, 10(6):701-710</w:t>
      </w:r>
      <w:r>
        <w:rPr>
          <w:sz w:val="21"/>
          <w:szCs w:val="20"/>
        </w:rPr>
        <w:t>.</w:t>
      </w:r>
      <w:bookmarkEnd w:id="114"/>
    </w:p>
    <w:p w14:paraId="6ABEA79F" w14:textId="77777777" w:rsidR="00894302" w:rsidRDefault="00894302" w:rsidP="00894302">
      <w:pPr>
        <w:pStyle w:val="aff5"/>
        <w:numPr>
          <w:ilvl w:val="0"/>
          <w:numId w:val="2"/>
        </w:numPr>
        <w:adjustRightInd/>
        <w:snapToGrid/>
        <w:spacing w:line="320" w:lineRule="exact"/>
        <w:ind w:firstLineChars="0"/>
        <w:rPr>
          <w:sz w:val="21"/>
          <w:szCs w:val="20"/>
        </w:rPr>
      </w:pPr>
      <w:r>
        <w:rPr>
          <w:sz w:val="21"/>
          <w:szCs w:val="20"/>
        </w:rPr>
        <w:t xml:space="preserve">Yang Z, Wang Z, Zhang J, et al. Wearables can afford: Light-weight indoor </w:t>
      </w:r>
      <w:r w:rsidR="00C573EB">
        <w:rPr>
          <w:sz w:val="21"/>
          <w:szCs w:val="20"/>
        </w:rPr>
        <w:t>localization</w:t>
      </w:r>
      <w:r>
        <w:rPr>
          <w:sz w:val="21"/>
          <w:szCs w:val="20"/>
        </w:rPr>
        <w:t xml:space="preserve"> with visible light[C]//Proceedings of the 13th Annual International Conference on Mobile Systems, Applications, and Services. 2015: 317-330.</w:t>
      </w:r>
    </w:p>
    <w:p w14:paraId="2F3174DA" w14:textId="77777777" w:rsidR="00894302" w:rsidRDefault="00894302" w:rsidP="00894302">
      <w:pPr>
        <w:pStyle w:val="aff5"/>
        <w:numPr>
          <w:ilvl w:val="0"/>
          <w:numId w:val="2"/>
        </w:numPr>
        <w:adjustRightInd/>
        <w:snapToGrid/>
        <w:spacing w:line="320" w:lineRule="exact"/>
        <w:ind w:firstLineChars="0"/>
        <w:rPr>
          <w:sz w:val="21"/>
          <w:szCs w:val="20"/>
        </w:rPr>
      </w:pPr>
      <w:bookmarkStart w:id="115" w:name="_Ref38842396"/>
      <w:r>
        <w:rPr>
          <w:sz w:val="21"/>
          <w:szCs w:val="20"/>
        </w:rPr>
        <w:t>Xie H, Gu T, Tao X, et al. MaLoc: A practical magnetic fingerprinting approach to indoor localization using smartphones[C]//Proceedings of the 2014 ACM International Joint Conference on Pervasive and Ubiquitous Computing. 2014: 243-253.</w:t>
      </w:r>
      <w:bookmarkEnd w:id="115"/>
    </w:p>
    <w:p w14:paraId="175C8CDD" w14:textId="77777777" w:rsidR="00894302" w:rsidRDefault="00894302" w:rsidP="00894302">
      <w:pPr>
        <w:pStyle w:val="aff5"/>
        <w:numPr>
          <w:ilvl w:val="0"/>
          <w:numId w:val="2"/>
        </w:numPr>
        <w:adjustRightInd/>
        <w:snapToGrid/>
        <w:spacing w:line="320" w:lineRule="exact"/>
        <w:ind w:firstLineChars="0"/>
        <w:rPr>
          <w:sz w:val="21"/>
          <w:szCs w:val="20"/>
        </w:rPr>
      </w:pPr>
      <w:bookmarkStart w:id="116" w:name="_Ref38842774"/>
      <w:r>
        <w:rPr>
          <w:rFonts w:hint="eastAsia"/>
          <w:sz w:val="21"/>
          <w:szCs w:val="20"/>
        </w:rPr>
        <w:t xml:space="preserve">Gu Y, Lo A, Niemegeers I. A survey of indoor </w:t>
      </w:r>
      <w:r w:rsidR="00C573EB">
        <w:rPr>
          <w:rFonts w:hint="eastAsia"/>
          <w:sz w:val="21"/>
          <w:szCs w:val="20"/>
        </w:rPr>
        <w:t>localization</w:t>
      </w:r>
      <w:r>
        <w:rPr>
          <w:rFonts w:hint="eastAsia"/>
          <w:sz w:val="21"/>
          <w:szCs w:val="20"/>
        </w:rPr>
        <w:t xml:space="preserve"> systems for wireless personal networks[J]. IEEE Communications Surveys &amp; Tutorials, 2009, 11(1):13-32</w:t>
      </w:r>
      <w:r>
        <w:rPr>
          <w:sz w:val="21"/>
          <w:szCs w:val="20"/>
        </w:rPr>
        <w:t>.</w:t>
      </w:r>
      <w:bookmarkEnd w:id="116"/>
    </w:p>
    <w:p w14:paraId="5494C091" w14:textId="77777777" w:rsidR="00894302" w:rsidRDefault="00894302" w:rsidP="00894302">
      <w:pPr>
        <w:pStyle w:val="aff5"/>
        <w:numPr>
          <w:ilvl w:val="0"/>
          <w:numId w:val="2"/>
        </w:numPr>
        <w:adjustRightInd/>
        <w:snapToGrid/>
        <w:spacing w:line="320" w:lineRule="exact"/>
        <w:ind w:firstLineChars="0"/>
        <w:rPr>
          <w:sz w:val="21"/>
          <w:szCs w:val="20"/>
        </w:rPr>
      </w:pPr>
      <w:bookmarkStart w:id="117" w:name="_Ref39616207"/>
      <w:bookmarkStart w:id="118" w:name="_Ref38842824"/>
      <w:r>
        <w:rPr>
          <w:sz w:val="21"/>
          <w:szCs w:val="20"/>
        </w:rPr>
        <w:t>Xiong J, Jamieson K. Arraytrack: A fine-grained indoor location system[C]//</w:t>
      </w:r>
      <w:r w:rsidR="00CF1BD1" w:rsidRPr="00CF1BD1">
        <w:rPr>
          <w:sz w:val="21"/>
          <w:szCs w:val="20"/>
        </w:rPr>
        <w:t xml:space="preserve"> </w:t>
      </w:r>
      <w:r w:rsidR="00CF1BD1">
        <w:rPr>
          <w:sz w:val="21"/>
          <w:szCs w:val="20"/>
        </w:rPr>
        <w:t>Proceedings of</w:t>
      </w:r>
      <w:r>
        <w:rPr>
          <w:sz w:val="21"/>
          <w:szCs w:val="20"/>
        </w:rPr>
        <w:t xml:space="preserve"> the 10th Symposium on Networked Systems Design and Implementation (13). 2013: 71-84</w:t>
      </w:r>
      <w:r>
        <w:rPr>
          <w:rFonts w:hint="eastAsia"/>
          <w:sz w:val="21"/>
          <w:szCs w:val="20"/>
        </w:rPr>
        <w:t>.</w:t>
      </w:r>
      <w:bookmarkEnd w:id="117"/>
      <w:r>
        <w:rPr>
          <w:sz w:val="21"/>
          <w:szCs w:val="20"/>
        </w:rPr>
        <w:t xml:space="preserve"> </w:t>
      </w:r>
    </w:p>
    <w:p w14:paraId="69AC630C" w14:textId="77777777" w:rsidR="00894302" w:rsidRDefault="00894302" w:rsidP="00894302">
      <w:pPr>
        <w:pStyle w:val="aff5"/>
        <w:numPr>
          <w:ilvl w:val="0"/>
          <w:numId w:val="2"/>
        </w:numPr>
        <w:adjustRightInd/>
        <w:snapToGrid/>
        <w:spacing w:line="320" w:lineRule="exact"/>
        <w:ind w:firstLineChars="0"/>
        <w:rPr>
          <w:sz w:val="21"/>
          <w:szCs w:val="20"/>
        </w:rPr>
      </w:pPr>
      <w:bookmarkStart w:id="119" w:name="_Ref39616443"/>
      <w:r>
        <w:rPr>
          <w:sz w:val="21"/>
          <w:szCs w:val="20"/>
        </w:rPr>
        <w:t>Waltenegus D, Christian P. Fundamentals of wireless sensor networks: theory and practice[J]. A John Wiley and Sons, Ltd, 2010, 7(8): 46.</w:t>
      </w:r>
      <w:bookmarkEnd w:id="118"/>
      <w:bookmarkEnd w:id="119"/>
    </w:p>
    <w:p w14:paraId="1560C48A" w14:textId="77777777" w:rsidR="00894302" w:rsidRDefault="00894302" w:rsidP="00894302">
      <w:pPr>
        <w:pStyle w:val="aff5"/>
        <w:numPr>
          <w:ilvl w:val="0"/>
          <w:numId w:val="2"/>
        </w:numPr>
        <w:adjustRightInd/>
        <w:snapToGrid/>
        <w:spacing w:line="320" w:lineRule="exact"/>
        <w:ind w:firstLineChars="0"/>
        <w:rPr>
          <w:sz w:val="21"/>
          <w:szCs w:val="20"/>
        </w:rPr>
      </w:pPr>
      <w:bookmarkStart w:id="120" w:name="_Ref38842841"/>
      <w:r>
        <w:rPr>
          <w:sz w:val="21"/>
          <w:szCs w:val="20"/>
        </w:rPr>
        <w:t>石钦</w:t>
      </w:r>
      <w:r>
        <w:rPr>
          <w:sz w:val="21"/>
          <w:szCs w:val="20"/>
        </w:rPr>
        <w:t xml:space="preserve">, </w:t>
      </w:r>
      <w:r>
        <w:rPr>
          <w:sz w:val="21"/>
          <w:szCs w:val="20"/>
        </w:rPr>
        <w:t>赵思浩</w:t>
      </w:r>
      <w:r>
        <w:rPr>
          <w:sz w:val="21"/>
          <w:szCs w:val="20"/>
        </w:rPr>
        <w:t xml:space="preserve">, </w:t>
      </w:r>
      <w:r>
        <w:rPr>
          <w:sz w:val="21"/>
          <w:szCs w:val="20"/>
        </w:rPr>
        <w:t>崔晓伟</w:t>
      </w:r>
      <w:r>
        <w:rPr>
          <w:sz w:val="21"/>
          <w:szCs w:val="20"/>
        </w:rPr>
        <w:t xml:space="preserve">, </w:t>
      </w:r>
      <w:r>
        <w:rPr>
          <w:sz w:val="21"/>
          <w:szCs w:val="20"/>
        </w:rPr>
        <w:t>等</w:t>
      </w:r>
      <w:r>
        <w:rPr>
          <w:sz w:val="21"/>
          <w:szCs w:val="20"/>
        </w:rPr>
        <w:t xml:space="preserve">. </w:t>
      </w:r>
      <w:r>
        <w:rPr>
          <w:sz w:val="21"/>
          <w:szCs w:val="20"/>
        </w:rPr>
        <w:t>无线时间同步的</w:t>
      </w:r>
      <w:r>
        <w:rPr>
          <w:sz w:val="21"/>
          <w:szCs w:val="20"/>
        </w:rPr>
        <w:t xml:space="preserve"> TDOA </w:t>
      </w:r>
      <w:r>
        <w:rPr>
          <w:sz w:val="21"/>
          <w:szCs w:val="20"/>
        </w:rPr>
        <w:t>室内定位系统</w:t>
      </w:r>
      <w:r>
        <w:rPr>
          <w:sz w:val="21"/>
          <w:szCs w:val="20"/>
        </w:rPr>
        <w:t xml:space="preserve">[J]. </w:t>
      </w:r>
      <w:r>
        <w:rPr>
          <w:sz w:val="21"/>
          <w:szCs w:val="20"/>
        </w:rPr>
        <w:t>导航定位与授时</w:t>
      </w:r>
      <w:r>
        <w:rPr>
          <w:sz w:val="21"/>
          <w:szCs w:val="20"/>
        </w:rPr>
        <w:t>, 2018 (3): 10.</w:t>
      </w:r>
      <w:bookmarkEnd w:id="120"/>
    </w:p>
    <w:p w14:paraId="3C609B4E" w14:textId="77777777" w:rsidR="00894302" w:rsidRDefault="00894302" w:rsidP="00894302">
      <w:pPr>
        <w:pStyle w:val="aff5"/>
        <w:numPr>
          <w:ilvl w:val="0"/>
          <w:numId w:val="2"/>
        </w:numPr>
        <w:adjustRightInd/>
        <w:snapToGrid/>
        <w:spacing w:line="320" w:lineRule="exact"/>
        <w:ind w:firstLineChars="0"/>
        <w:rPr>
          <w:sz w:val="21"/>
          <w:szCs w:val="20"/>
        </w:rPr>
      </w:pPr>
      <w:bookmarkStart w:id="121" w:name="_Ref38842865"/>
      <w:r>
        <w:rPr>
          <w:sz w:val="21"/>
          <w:szCs w:val="20"/>
        </w:rPr>
        <w:t>Ladd A M, Bekris K E, Rudys A, et al. Robotics-based location sensing using wireless ethernet[J]. Wireless Networks, 2005, 11(1-2): 189-204.</w:t>
      </w:r>
      <w:bookmarkEnd w:id="121"/>
    </w:p>
    <w:p w14:paraId="6132C983" w14:textId="77777777" w:rsidR="00894302" w:rsidRDefault="00894302" w:rsidP="00894302">
      <w:pPr>
        <w:pStyle w:val="aff5"/>
        <w:numPr>
          <w:ilvl w:val="0"/>
          <w:numId w:val="2"/>
        </w:numPr>
        <w:adjustRightInd/>
        <w:snapToGrid/>
        <w:spacing w:line="320" w:lineRule="exact"/>
        <w:ind w:firstLineChars="0"/>
        <w:rPr>
          <w:sz w:val="21"/>
          <w:szCs w:val="20"/>
        </w:rPr>
      </w:pPr>
      <w:bookmarkStart w:id="122" w:name="_Ref38842887"/>
      <w:r>
        <w:rPr>
          <w:sz w:val="21"/>
          <w:szCs w:val="20"/>
        </w:rPr>
        <w:t>Kumar P, Reddy L, Varma S. Distance measurement and error estimation scheme for RSSI based localization in Wireless Sensor Networks[C]//</w:t>
      </w:r>
      <w:r w:rsidR="00CF1BD1" w:rsidRPr="00CF1BD1">
        <w:rPr>
          <w:sz w:val="21"/>
          <w:szCs w:val="20"/>
        </w:rPr>
        <w:t xml:space="preserve"> </w:t>
      </w:r>
      <w:r w:rsidR="00CF1BD1">
        <w:rPr>
          <w:sz w:val="21"/>
          <w:szCs w:val="20"/>
        </w:rPr>
        <w:t>Proceedings of the</w:t>
      </w:r>
      <w:r>
        <w:rPr>
          <w:sz w:val="21"/>
          <w:szCs w:val="20"/>
        </w:rPr>
        <w:t xml:space="preserve"> </w:t>
      </w:r>
      <w:r w:rsidR="00CF1BD1">
        <w:rPr>
          <w:sz w:val="21"/>
          <w:szCs w:val="20"/>
        </w:rPr>
        <w:t xml:space="preserve">IEEE </w:t>
      </w:r>
      <w:r>
        <w:rPr>
          <w:sz w:val="21"/>
          <w:szCs w:val="20"/>
        </w:rPr>
        <w:t>Fifth international conference on wireless communication and sensor networks (WCSN). 2009: 1-4.</w:t>
      </w:r>
      <w:bookmarkEnd w:id="122"/>
    </w:p>
    <w:p w14:paraId="7469A00C" w14:textId="77777777" w:rsidR="00894302" w:rsidRDefault="00894302" w:rsidP="00894302">
      <w:pPr>
        <w:pStyle w:val="aff5"/>
        <w:numPr>
          <w:ilvl w:val="0"/>
          <w:numId w:val="2"/>
        </w:numPr>
        <w:adjustRightInd/>
        <w:snapToGrid/>
        <w:spacing w:line="320" w:lineRule="exact"/>
        <w:ind w:firstLineChars="0"/>
        <w:rPr>
          <w:sz w:val="21"/>
          <w:szCs w:val="20"/>
        </w:rPr>
      </w:pPr>
      <w:bookmarkStart w:id="123" w:name="_Ref39175910"/>
      <w:r>
        <w:rPr>
          <w:rFonts w:hint="eastAsia"/>
          <w:sz w:val="21"/>
          <w:szCs w:val="20"/>
        </w:rPr>
        <w:t>Paul A S, Wan E A. RSSI-Based Indoor Localization and Tracking Using Sigma-Point Kalman Smoothers[J]. IEEE Journal of Selected Topics in Signal Processing, 2009, 3(5):860-873</w:t>
      </w:r>
      <w:r>
        <w:rPr>
          <w:sz w:val="21"/>
          <w:szCs w:val="20"/>
        </w:rPr>
        <w:t>.</w:t>
      </w:r>
      <w:bookmarkEnd w:id="123"/>
    </w:p>
    <w:p w14:paraId="132DD70F" w14:textId="77777777" w:rsidR="00894302" w:rsidRDefault="00894302" w:rsidP="00894302">
      <w:pPr>
        <w:pStyle w:val="aff5"/>
        <w:numPr>
          <w:ilvl w:val="0"/>
          <w:numId w:val="2"/>
        </w:numPr>
        <w:adjustRightInd/>
        <w:snapToGrid/>
        <w:spacing w:line="320" w:lineRule="exact"/>
        <w:ind w:firstLineChars="0"/>
        <w:rPr>
          <w:sz w:val="21"/>
          <w:szCs w:val="20"/>
        </w:rPr>
      </w:pPr>
      <w:bookmarkStart w:id="124" w:name="_Ref39175934"/>
      <w:r>
        <w:rPr>
          <w:rFonts w:hint="eastAsia"/>
          <w:sz w:val="21"/>
          <w:szCs w:val="20"/>
        </w:rPr>
        <w:t>Feng C, Au W S A, Valaee S, et al. Received</w:t>
      </w:r>
      <w:r>
        <w:rPr>
          <w:sz w:val="21"/>
          <w:szCs w:val="20"/>
        </w:rPr>
        <w:t xml:space="preserve"> </w:t>
      </w:r>
      <w:r>
        <w:rPr>
          <w:rFonts w:hint="eastAsia"/>
          <w:sz w:val="21"/>
          <w:szCs w:val="20"/>
        </w:rPr>
        <w:t>Signal</w:t>
      </w:r>
      <w:r>
        <w:rPr>
          <w:sz w:val="21"/>
          <w:szCs w:val="20"/>
        </w:rPr>
        <w:t xml:space="preserve"> </w:t>
      </w:r>
      <w:r>
        <w:rPr>
          <w:rFonts w:hint="eastAsia"/>
          <w:sz w:val="21"/>
          <w:szCs w:val="20"/>
        </w:rPr>
        <w:t>Strength</w:t>
      </w:r>
      <w:r>
        <w:rPr>
          <w:sz w:val="21"/>
          <w:szCs w:val="20"/>
        </w:rPr>
        <w:t xml:space="preserve"> </w:t>
      </w:r>
      <w:r>
        <w:rPr>
          <w:rFonts w:hint="eastAsia"/>
          <w:sz w:val="21"/>
          <w:szCs w:val="20"/>
        </w:rPr>
        <w:t xml:space="preserve">Based Indoor </w:t>
      </w:r>
      <w:r w:rsidR="00C573EB">
        <w:rPr>
          <w:rFonts w:hint="eastAsia"/>
          <w:sz w:val="21"/>
          <w:szCs w:val="20"/>
        </w:rPr>
        <w:t>Localization</w:t>
      </w:r>
      <w:r>
        <w:rPr>
          <w:rFonts w:hint="eastAsia"/>
          <w:sz w:val="21"/>
          <w:szCs w:val="20"/>
        </w:rPr>
        <w:t xml:space="preserve"> Using Compressive Sensing[J]. IEEE Transactions on Mobile Computing, 2012, 11(12):1983-1993</w:t>
      </w:r>
      <w:r>
        <w:rPr>
          <w:sz w:val="21"/>
          <w:szCs w:val="20"/>
        </w:rPr>
        <w:t>.</w:t>
      </w:r>
      <w:bookmarkEnd w:id="124"/>
    </w:p>
    <w:p w14:paraId="60A02719" w14:textId="77777777" w:rsidR="00894302" w:rsidRDefault="00894302" w:rsidP="00894302">
      <w:pPr>
        <w:pStyle w:val="aff5"/>
        <w:numPr>
          <w:ilvl w:val="0"/>
          <w:numId w:val="2"/>
        </w:numPr>
        <w:adjustRightInd/>
        <w:snapToGrid/>
        <w:spacing w:line="320" w:lineRule="exact"/>
        <w:ind w:firstLineChars="0"/>
        <w:rPr>
          <w:sz w:val="21"/>
          <w:szCs w:val="20"/>
        </w:rPr>
      </w:pPr>
      <w:bookmarkStart w:id="125" w:name="_Ref39176052"/>
      <w:r>
        <w:rPr>
          <w:sz w:val="21"/>
          <w:szCs w:val="20"/>
        </w:rPr>
        <w:t>Li L, Yang W, Wang G. HIWL: An unsupervised learning algorithm for indoor wireless localization[C]//</w:t>
      </w:r>
      <w:r w:rsidR="00CF1BD1" w:rsidRPr="00CF1BD1">
        <w:rPr>
          <w:sz w:val="21"/>
          <w:szCs w:val="20"/>
        </w:rPr>
        <w:t xml:space="preserve"> </w:t>
      </w:r>
      <w:r w:rsidR="00CF1BD1">
        <w:rPr>
          <w:sz w:val="21"/>
          <w:szCs w:val="20"/>
        </w:rPr>
        <w:t>Proceedings of</w:t>
      </w:r>
      <w:r>
        <w:rPr>
          <w:sz w:val="21"/>
          <w:szCs w:val="20"/>
        </w:rPr>
        <w:t xml:space="preserve"> </w:t>
      </w:r>
      <w:r w:rsidR="00CF1BD1">
        <w:rPr>
          <w:sz w:val="21"/>
          <w:szCs w:val="20"/>
        </w:rPr>
        <w:t>the</w:t>
      </w:r>
      <w:r>
        <w:rPr>
          <w:sz w:val="21"/>
          <w:szCs w:val="20"/>
        </w:rPr>
        <w:t xml:space="preserve"> IEEE </w:t>
      </w:r>
      <w:r w:rsidR="00CF1BD1">
        <w:rPr>
          <w:sz w:val="21"/>
          <w:szCs w:val="20"/>
        </w:rPr>
        <w:t xml:space="preserve">12th </w:t>
      </w:r>
      <w:r>
        <w:rPr>
          <w:sz w:val="21"/>
          <w:szCs w:val="20"/>
        </w:rPr>
        <w:t xml:space="preserve">International Conference on Trust, Security and </w:t>
      </w:r>
      <w:r>
        <w:rPr>
          <w:sz w:val="21"/>
          <w:szCs w:val="20"/>
        </w:rPr>
        <w:lastRenderedPageBreak/>
        <w:t>Privacy in Computing and Communications. IEEE, 2013: 1747-1753.</w:t>
      </w:r>
      <w:bookmarkEnd w:id="125"/>
      <w:r>
        <w:rPr>
          <w:sz w:val="21"/>
          <w:szCs w:val="20"/>
        </w:rPr>
        <w:t xml:space="preserve"> </w:t>
      </w:r>
    </w:p>
    <w:p w14:paraId="7B08E350" w14:textId="77777777" w:rsidR="00894302" w:rsidRDefault="00894302" w:rsidP="00894302">
      <w:pPr>
        <w:pStyle w:val="aff5"/>
        <w:numPr>
          <w:ilvl w:val="0"/>
          <w:numId w:val="2"/>
        </w:numPr>
        <w:adjustRightInd/>
        <w:snapToGrid/>
        <w:spacing w:line="320" w:lineRule="exact"/>
        <w:ind w:firstLineChars="0"/>
        <w:rPr>
          <w:sz w:val="21"/>
          <w:szCs w:val="20"/>
        </w:rPr>
      </w:pPr>
      <w:bookmarkStart w:id="126" w:name="_Ref39176071"/>
      <w:r>
        <w:rPr>
          <w:sz w:val="21"/>
          <w:szCs w:val="20"/>
        </w:rPr>
        <w:t>Zhang Y, Zhu Y, Lu M, et al. Using compressive sensing to reduce fingerprint collection for indoor localization[C]//</w:t>
      </w:r>
      <w:r w:rsidR="00CF1BD1" w:rsidRPr="00CF1BD1">
        <w:rPr>
          <w:sz w:val="21"/>
          <w:szCs w:val="20"/>
        </w:rPr>
        <w:t xml:space="preserve"> </w:t>
      </w:r>
      <w:r w:rsidR="00CF1BD1">
        <w:rPr>
          <w:sz w:val="21"/>
          <w:szCs w:val="20"/>
        </w:rPr>
        <w:t xml:space="preserve">Proceedings of the 12th </w:t>
      </w:r>
      <w:r>
        <w:rPr>
          <w:sz w:val="21"/>
          <w:szCs w:val="20"/>
        </w:rPr>
        <w:t>Wireless Communications and Networking Conference (WCNC). IEEE, 2013: 4540-4545</w:t>
      </w:r>
      <w:r>
        <w:rPr>
          <w:rFonts w:hint="eastAsia"/>
          <w:sz w:val="21"/>
          <w:szCs w:val="20"/>
        </w:rPr>
        <w:t>.</w:t>
      </w:r>
      <w:bookmarkEnd w:id="126"/>
    </w:p>
    <w:p w14:paraId="1F057039" w14:textId="77777777" w:rsidR="00894302" w:rsidRDefault="00894302" w:rsidP="00894302">
      <w:pPr>
        <w:pStyle w:val="aff5"/>
        <w:numPr>
          <w:ilvl w:val="0"/>
          <w:numId w:val="2"/>
        </w:numPr>
        <w:adjustRightInd/>
        <w:snapToGrid/>
        <w:spacing w:line="320" w:lineRule="exact"/>
        <w:ind w:firstLineChars="0"/>
        <w:rPr>
          <w:sz w:val="21"/>
          <w:szCs w:val="20"/>
        </w:rPr>
      </w:pPr>
      <w:bookmarkStart w:id="127" w:name="_Ref39176097"/>
      <w:r>
        <w:rPr>
          <w:sz w:val="21"/>
          <w:szCs w:val="20"/>
        </w:rPr>
        <w:t>Wu C, Yang Z, Liu Y. Smartphones based crowdsourcing for indoor localization[J]. IEEE Transactions on Mobile Computing, 2014, 14(2): 444-457</w:t>
      </w:r>
      <w:r>
        <w:rPr>
          <w:rFonts w:hint="eastAsia"/>
          <w:sz w:val="21"/>
          <w:szCs w:val="20"/>
        </w:rPr>
        <w:t>.</w:t>
      </w:r>
      <w:bookmarkEnd w:id="127"/>
    </w:p>
    <w:p w14:paraId="2EAEED6F" w14:textId="77777777" w:rsidR="00894302" w:rsidRDefault="00894302" w:rsidP="00894302">
      <w:pPr>
        <w:pStyle w:val="aff5"/>
        <w:numPr>
          <w:ilvl w:val="0"/>
          <w:numId w:val="2"/>
        </w:numPr>
        <w:adjustRightInd/>
        <w:snapToGrid/>
        <w:spacing w:line="320" w:lineRule="exact"/>
        <w:ind w:firstLineChars="0"/>
        <w:rPr>
          <w:sz w:val="21"/>
          <w:szCs w:val="20"/>
        </w:rPr>
      </w:pPr>
      <w:bookmarkStart w:id="128" w:name="_Ref39176112"/>
      <w:r>
        <w:rPr>
          <w:sz w:val="21"/>
          <w:szCs w:val="20"/>
        </w:rPr>
        <w:t>Rai A, Chintalapudi K K, Padmanabhan V N, et al. Zee: Zero-effort crowdsourcing for indoor localization[C]//Proceedings of the 18th annual international conference on Mobile computing and networking. 2012: 293-304.</w:t>
      </w:r>
      <w:bookmarkEnd w:id="128"/>
    </w:p>
    <w:p w14:paraId="07D7940B" w14:textId="77777777" w:rsidR="00894302" w:rsidRDefault="00894302" w:rsidP="00894302">
      <w:pPr>
        <w:pStyle w:val="aff5"/>
        <w:numPr>
          <w:ilvl w:val="0"/>
          <w:numId w:val="2"/>
        </w:numPr>
        <w:adjustRightInd/>
        <w:snapToGrid/>
        <w:spacing w:line="320" w:lineRule="exact"/>
        <w:ind w:firstLineChars="0"/>
        <w:rPr>
          <w:sz w:val="21"/>
          <w:szCs w:val="20"/>
        </w:rPr>
      </w:pPr>
      <w:bookmarkStart w:id="129" w:name="_Ref39176146"/>
      <w:r>
        <w:rPr>
          <w:sz w:val="21"/>
          <w:szCs w:val="20"/>
        </w:rPr>
        <w:t>Wang H, Sen S, Elgohary A, et al. No need to war-drive: Unsupervised indoor localization[C]//Proceedings of the 10th international conference on Mobile systems, applications, and services. 2012: 197-210.</w:t>
      </w:r>
      <w:bookmarkEnd w:id="129"/>
    </w:p>
    <w:p w14:paraId="74571FDE" w14:textId="77777777" w:rsidR="00894302" w:rsidRDefault="00894302" w:rsidP="00894302">
      <w:pPr>
        <w:pStyle w:val="aff5"/>
        <w:numPr>
          <w:ilvl w:val="0"/>
          <w:numId w:val="2"/>
        </w:numPr>
        <w:adjustRightInd/>
        <w:snapToGrid/>
        <w:spacing w:line="320" w:lineRule="exact"/>
        <w:ind w:firstLineChars="0"/>
        <w:rPr>
          <w:sz w:val="21"/>
          <w:szCs w:val="20"/>
        </w:rPr>
      </w:pPr>
      <w:bookmarkStart w:id="130" w:name="_Ref39176174"/>
      <w:r>
        <w:rPr>
          <w:sz w:val="21"/>
          <w:szCs w:val="20"/>
        </w:rPr>
        <w:t>Shen G, Chen Z, Zhang P, et al. Walkie-Markie: Indoor pathway mapping made easy[C]//</w:t>
      </w:r>
      <w:r w:rsidR="00B840FE" w:rsidRPr="00B840FE">
        <w:rPr>
          <w:sz w:val="21"/>
          <w:szCs w:val="20"/>
        </w:rPr>
        <w:t xml:space="preserve"> </w:t>
      </w:r>
      <w:r w:rsidR="00B840FE">
        <w:rPr>
          <w:sz w:val="21"/>
          <w:szCs w:val="20"/>
        </w:rPr>
        <w:t xml:space="preserve">Proceedings of </w:t>
      </w:r>
      <w:r>
        <w:rPr>
          <w:sz w:val="21"/>
          <w:szCs w:val="20"/>
        </w:rPr>
        <w:t>the 10th Symposium on Networked Systems Design and Implementation (13). 2013: 85-98.</w:t>
      </w:r>
      <w:bookmarkEnd w:id="130"/>
    </w:p>
    <w:p w14:paraId="4D6E787D" w14:textId="77777777" w:rsidR="00894302" w:rsidRDefault="00894302" w:rsidP="00894302">
      <w:pPr>
        <w:pStyle w:val="aff5"/>
        <w:numPr>
          <w:ilvl w:val="0"/>
          <w:numId w:val="2"/>
        </w:numPr>
        <w:adjustRightInd/>
        <w:snapToGrid/>
        <w:spacing w:line="320" w:lineRule="exact"/>
        <w:ind w:firstLineChars="0"/>
        <w:rPr>
          <w:sz w:val="21"/>
          <w:szCs w:val="20"/>
        </w:rPr>
      </w:pPr>
      <w:bookmarkStart w:id="131" w:name="_Ref39176184"/>
      <w:r>
        <w:rPr>
          <w:sz w:val="21"/>
          <w:szCs w:val="20"/>
        </w:rPr>
        <w:t>Gao R, Zhao M, Ye T, et al. Jigsaw: Indoor floor plan reconstruction via mobile crowdsensing[C]//Proceedings of the 20th annual international conference on Mobile computing and networking. 2014: 249-260.</w:t>
      </w:r>
      <w:bookmarkEnd w:id="131"/>
    </w:p>
    <w:p w14:paraId="22114288" w14:textId="77777777" w:rsidR="00894302" w:rsidRDefault="00894302" w:rsidP="00894302">
      <w:pPr>
        <w:pStyle w:val="aff5"/>
        <w:numPr>
          <w:ilvl w:val="0"/>
          <w:numId w:val="2"/>
        </w:numPr>
        <w:adjustRightInd/>
        <w:snapToGrid/>
        <w:spacing w:line="320" w:lineRule="exact"/>
        <w:ind w:firstLineChars="0"/>
        <w:rPr>
          <w:sz w:val="21"/>
          <w:szCs w:val="20"/>
        </w:rPr>
      </w:pPr>
      <w:bookmarkStart w:id="132" w:name="_Ref39176397"/>
      <w:r>
        <w:rPr>
          <w:sz w:val="21"/>
          <w:szCs w:val="20"/>
        </w:rPr>
        <w:t>Youssef M A, Agrawala A, Shankar A U. WLAN location determination via clustering and probability distributions[C]//Proceedings of the First IEEE International Conference on Pervasive Computing and Communications, 2003. (PerCom 2003). IEEE, 2003: 143-150.</w:t>
      </w:r>
      <w:bookmarkEnd w:id="132"/>
    </w:p>
    <w:p w14:paraId="0B321D32" w14:textId="77777777" w:rsidR="00894302" w:rsidRDefault="00894302" w:rsidP="00894302">
      <w:pPr>
        <w:pStyle w:val="aff5"/>
        <w:numPr>
          <w:ilvl w:val="0"/>
          <w:numId w:val="2"/>
        </w:numPr>
        <w:adjustRightInd/>
        <w:snapToGrid/>
        <w:spacing w:line="320" w:lineRule="exact"/>
        <w:ind w:firstLineChars="0"/>
        <w:rPr>
          <w:sz w:val="21"/>
          <w:szCs w:val="20"/>
        </w:rPr>
      </w:pPr>
      <w:bookmarkStart w:id="133" w:name="_Ref39176424"/>
      <w:r>
        <w:rPr>
          <w:sz w:val="21"/>
          <w:szCs w:val="20"/>
        </w:rPr>
        <w:t>Chen Y, Yang Q, Yin J, et al. Power-efficient access-point selection for indoor location estimation[J]. IEEE Transactions on Knowledge and Data Engineering, 2006, 18(7): 877-888</w:t>
      </w:r>
      <w:r>
        <w:rPr>
          <w:rFonts w:hint="eastAsia"/>
          <w:sz w:val="21"/>
          <w:szCs w:val="20"/>
        </w:rPr>
        <w:t>.</w:t>
      </w:r>
      <w:bookmarkEnd w:id="133"/>
    </w:p>
    <w:p w14:paraId="1C96CD13" w14:textId="77777777" w:rsidR="00894302" w:rsidRDefault="00894302" w:rsidP="00894302">
      <w:pPr>
        <w:pStyle w:val="aff5"/>
        <w:numPr>
          <w:ilvl w:val="0"/>
          <w:numId w:val="2"/>
        </w:numPr>
        <w:adjustRightInd/>
        <w:snapToGrid/>
        <w:spacing w:line="320" w:lineRule="exact"/>
        <w:ind w:firstLineChars="0"/>
        <w:rPr>
          <w:sz w:val="21"/>
          <w:szCs w:val="20"/>
        </w:rPr>
      </w:pPr>
      <w:bookmarkStart w:id="134" w:name="_Ref39176443"/>
      <w:r>
        <w:rPr>
          <w:sz w:val="21"/>
          <w:szCs w:val="20"/>
        </w:rPr>
        <w:t>He S, Chan S H G. Sectjunction: Wi-Fi indoor localization based on junction of signal sectors[C]//</w:t>
      </w:r>
      <w:r w:rsidR="00B840FE" w:rsidRPr="00B840FE">
        <w:rPr>
          <w:sz w:val="21"/>
          <w:szCs w:val="20"/>
        </w:rPr>
        <w:t xml:space="preserve"> </w:t>
      </w:r>
      <w:r w:rsidR="00B840FE">
        <w:rPr>
          <w:sz w:val="21"/>
          <w:szCs w:val="20"/>
        </w:rPr>
        <w:t xml:space="preserve">Proceedings of the IEEE </w:t>
      </w:r>
      <w:r>
        <w:rPr>
          <w:sz w:val="21"/>
          <w:szCs w:val="20"/>
        </w:rPr>
        <w:t>international conference on communications (ICC). IEEE, 2014: 2605-2610.</w:t>
      </w:r>
      <w:bookmarkEnd w:id="134"/>
    </w:p>
    <w:p w14:paraId="6046176F" w14:textId="77777777" w:rsidR="00894302" w:rsidRDefault="00894302" w:rsidP="00894302">
      <w:pPr>
        <w:pStyle w:val="aff5"/>
        <w:numPr>
          <w:ilvl w:val="0"/>
          <w:numId w:val="2"/>
        </w:numPr>
        <w:adjustRightInd/>
        <w:snapToGrid/>
        <w:spacing w:line="320" w:lineRule="exact"/>
        <w:ind w:firstLineChars="0"/>
        <w:rPr>
          <w:sz w:val="21"/>
          <w:szCs w:val="20"/>
        </w:rPr>
      </w:pPr>
      <w:bookmarkStart w:id="135" w:name="_Ref39176459"/>
      <w:r>
        <w:rPr>
          <w:sz w:val="21"/>
          <w:szCs w:val="20"/>
        </w:rPr>
        <w:t>Nowicki M, Wietrzykowski J. Low-effort place recognition with WiFi fingerprints using deep learning[C]//International Conference Automation. Springer, Cham, 2017: 575-584</w:t>
      </w:r>
      <w:r>
        <w:rPr>
          <w:rFonts w:hint="eastAsia"/>
          <w:sz w:val="21"/>
          <w:szCs w:val="20"/>
        </w:rPr>
        <w:t>.</w:t>
      </w:r>
      <w:bookmarkEnd w:id="135"/>
    </w:p>
    <w:p w14:paraId="7BFDECBD" w14:textId="77777777" w:rsidR="00894302" w:rsidRDefault="00894302" w:rsidP="00894302">
      <w:pPr>
        <w:pStyle w:val="aff5"/>
        <w:numPr>
          <w:ilvl w:val="0"/>
          <w:numId w:val="2"/>
        </w:numPr>
        <w:adjustRightInd/>
        <w:snapToGrid/>
        <w:spacing w:line="320" w:lineRule="exact"/>
        <w:ind w:firstLineChars="0"/>
        <w:rPr>
          <w:sz w:val="21"/>
          <w:szCs w:val="20"/>
        </w:rPr>
      </w:pPr>
      <w:bookmarkStart w:id="136" w:name="_Ref39617313"/>
      <w:r>
        <w:rPr>
          <w:sz w:val="21"/>
          <w:szCs w:val="20"/>
        </w:rPr>
        <w:t xml:space="preserve">Le D V, Meratnia N, Havinga P J M. Unsupervised Deep Feature Learning to Reduce the Collection of Fingerprints for Indoor Localization Using Deep Belief Networks[C]//2018 International Conference on Indoor </w:t>
      </w:r>
      <w:r w:rsidR="00C573EB">
        <w:rPr>
          <w:sz w:val="21"/>
          <w:szCs w:val="20"/>
        </w:rPr>
        <w:t>Localization</w:t>
      </w:r>
      <w:r>
        <w:rPr>
          <w:sz w:val="21"/>
          <w:szCs w:val="20"/>
        </w:rPr>
        <w:t xml:space="preserve"> and Indoor Navigation (IPIN). IEEE, 2018: 1-7.</w:t>
      </w:r>
      <w:bookmarkEnd w:id="136"/>
    </w:p>
    <w:p w14:paraId="577012AF" w14:textId="77777777" w:rsidR="00894302" w:rsidRDefault="00894302" w:rsidP="00894302">
      <w:pPr>
        <w:pStyle w:val="aff5"/>
        <w:numPr>
          <w:ilvl w:val="0"/>
          <w:numId w:val="2"/>
        </w:numPr>
        <w:adjustRightInd/>
        <w:snapToGrid/>
        <w:spacing w:line="320" w:lineRule="exact"/>
        <w:ind w:firstLineChars="0"/>
        <w:rPr>
          <w:sz w:val="21"/>
          <w:szCs w:val="20"/>
        </w:rPr>
      </w:pPr>
      <w:bookmarkStart w:id="137" w:name="_Ref39176617"/>
      <w:r>
        <w:rPr>
          <w:sz w:val="21"/>
          <w:szCs w:val="20"/>
        </w:rPr>
        <w:t xml:space="preserve">Ma J, Li X, Tao X, et al. Cluster filtered KNN: A WLAN-based indoor </w:t>
      </w:r>
      <w:r w:rsidR="00C573EB">
        <w:rPr>
          <w:sz w:val="21"/>
          <w:szCs w:val="20"/>
        </w:rPr>
        <w:t>localization</w:t>
      </w:r>
      <w:r>
        <w:rPr>
          <w:sz w:val="21"/>
          <w:szCs w:val="20"/>
        </w:rPr>
        <w:t xml:space="preserve"> scheme[C]//2008 International Symposium on a World of Wireless, Mobile and Multimedia Networks. IEEE, 2008: 1-8.</w:t>
      </w:r>
      <w:bookmarkEnd w:id="137"/>
    </w:p>
    <w:p w14:paraId="01899F84" w14:textId="77777777" w:rsidR="00894302" w:rsidRDefault="00894302" w:rsidP="00894302">
      <w:pPr>
        <w:pStyle w:val="aff5"/>
        <w:numPr>
          <w:ilvl w:val="0"/>
          <w:numId w:val="2"/>
        </w:numPr>
        <w:adjustRightInd/>
        <w:snapToGrid/>
        <w:spacing w:line="320" w:lineRule="exact"/>
        <w:ind w:firstLineChars="0"/>
        <w:rPr>
          <w:sz w:val="21"/>
          <w:szCs w:val="20"/>
        </w:rPr>
      </w:pPr>
      <w:bookmarkStart w:id="138" w:name="_Ref39618026"/>
      <w:r>
        <w:rPr>
          <w:sz w:val="21"/>
          <w:szCs w:val="20"/>
        </w:rPr>
        <w:t>Jiang Y, Pan X, Li K, et al. Ariel: Automatic wi-fi based room fingerprinting for indoor localization[C]//Proceedings of the 2012 ACM conference on ubiquitous computing. 2012: 441-450.</w:t>
      </w:r>
      <w:bookmarkEnd w:id="138"/>
    </w:p>
    <w:p w14:paraId="17B93990" w14:textId="77777777" w:rsidR="00894302" w:rsidRDefault="00894302" w:rsidP="00894302">
      <w:pPr>
        <w:pStyle w:val="aff5"/>
        <w:numPr>
          <w:ilvl w:val="0"/>
          <w:numId w:val="2"/>
        </w:numPr>
        <w:adjustRightInd/>
        <w:snapToGrid/>
        <w:spacing w:line="320" w:lineRule="exact"/>
        <w:ind w:firstLineChars="0"/>
        <w:rPr>
          <w:sz w:val="21"/>
          <w:szCs w:val="20"/>
        </w:rPr>
      </w:pPr>
      <w:bookmarkStart w:id="139" w:name="_Ref39176951"/>
      <w:r>
        <w:rPr>
          <w:sz w:val="21"/>
          <w:szCs w:val="20"/>
        </w:rPr>
        <w:t xml:space="preserve">Pereira F, Theis C, Moreira A, et al. Evaluating location fingerprinting methods for underground GSM networks deployed over Leaky Feeder[C]//2011 International Conference on Indoor </w:t>
      </w:r>
      <w:r w:rsidR="00C573EB">
        <w:rPr>
          <w:sz w:val="21"/>
          <w:szCs w:val="20"/>
        </w:rPr>
        <w:t>Localization</w:t>
      </w:r>
      <w:r>
        <w:rPr>
          <w:sz w:val="21"/>
          <w:szCs w:val="20"/>
        </w:rPr>
        <w:t xml:space="preserve"> and Indoor Navigation. IEEE, 2011: 1-6.</w:t>
      </w:r>
      <w:bookmarkEnd w:id="139"/>
    </w:p>
    <w:p w14:paraId="37E1FC0A" w14:textId="77777777" w:rsidR="00894302" w:rsidRDefault="00894302" w:rsidP="00894302">
      <w:pPr>
        <w:pStyle w:val="aff5"/>
        <w:numPr>
          <w:ilvl w:val="0"/>
          <w:numId w:val="2"/>
        </w:numPr>
        <w:adjustRightInd/>
        <w:snapToGrid/>
        <w:spacing w:line="320" w:lineRule="exact"/>
        <w:ind w:firstLineChars="0"/>
        <w:rPr>
          <w:sz w:val="21"/>
          <w:szCs w:val="20"/>
        </w:rPr>
      </w:pPr>
      <w:bookmarkStart w:id="140" w:name="_Ref39177012"/>
      <w:r>
        <w:rPr>
          <w:sz w:val="21"/>
          <w:szCs w:val="20"/>
        </w:rPr>
        <w:t xml:space="preserve">Madigan D, Einahrawy E, Martin R P, et al. Bayesian indoor </w:t>
      </w:r>
      <w:r w:rsidR="00C573EB">
        <w:rPr>
          <w:sz w:val="21"/>
          <w:szCs w:val="20"/>
        </w:rPr>
        <w:t>localization</w:t>
      </w:r>
      <w:r>
        <w:rPr>
          <w:sz w:val="21"/>
          <w:szCs w:val="20"/>
        </w:rPr>
        <w:t xml:space="preserve"> </w:t>
      </w:r>
      <w:r>
        <w:rPr>
          <w:sz w:val="21"/>
          <w:szCs w:val="20"/>
        </w:rPr>
        <w:lastRenderedPageBreak/>
        <w:t>systems[C]//Proceedings IEEE 24th Annual Joint Conference of the IEEE Computer and Communications Societies. IEEE, 2005, 2: 1217-1227.</w:t>
      </w:r>
      <w:bookmarkEnd w:id="140"/>
    </w:p>
    <w:p w14:paraId="738EEFD9" w14:textId="77777777" w:rsidR="00894302" w:rsidRDefault="00894302" w:rsidP="00894302">
      <w:pPr>
        <w:pStyle w:val="aff5"/>
        <w:numPr>
          <w:ilvl w:val="0"/>
          <w:numId w:val="2"/>
        </w:numPr>
        <w:adjustRightInd/>
        <w:snapToGrid/>
        <w:spacing w:line="320" w:lineRule="exact"/>
        <w:ind w:firstLineChars="0"/>
        <w:rPr>
          <w:sz w:val="21"/>
          <w:szCs w:val="20"/>
        </w:rPr>
      </w:pPr>
      <w:r>
        <w:rPr>
          <w:sz w:val="21"/>
          <w:szCs w:val="20"/>
        </w:rPr>
        <w:t> Ouyang R W, Wong A K S, Lea C T, et al. Indoor location estimation with reduced calibration exploiting unlabeled data via hybrid generative/discriminative learning[J]. IEEE transactions on mobile computing, 2011, 11(11): 1613-1626</w:t>
      </w:r>
      <w:r>
        <w:rPr>
          <w:rFonts w:hint="eastAsia"/>
          <w:sz w:val="21"/>
          <w:szCs w:val="20"/>
        </w:rPr>
        <w:t>.</w:t>
      </w:r>
    </w:p>
    <w:p w14:paraId="4D9442AE" w14:textId="77777777" w:rsidR="00894302" w:rsidRDefault="00894302" w:rsidP="00894302">
      <w:pPr>
        <w:pStyle w:val="aff5"/>
        <w:numPr>
          <w:ilvl w:val="0"/>
          <w:numId w:val="2"/>
        </w:numPr>
        <w:adjustRightInd/>
        <w:snapToGrid/>
        <w:spacing w:line="320" w:lineRule="exact"/>
        <w:ind w:firstLineChars="0"/>
        <w:rPr>
          <w:sz w:val="21"/>
          <w:szCs w:val="20"/>
        </w:rPr>
      </w:pPr>
      <w:r>
        <w:rPr>
          <w:sz w:val="21"/>
          <w:szCs w:val="20"/>
        </w:rPr>
        <w:t>Mirowski P, Whiting P, Steck H, et al. Probability kernel regression for WiFi localisation[J]. Journal of Location Based Services, 2012, 6(2): 81-100.</w:t>
      </w:r>
    </w:p>
    <w:p w14:paraId="4BCEE7F3" w14:textId="77777777" w:rsidR="00894302" w:rsidRDefault="00894302" w:rsidP="00894302">
      <w:pPr>
        <w:pStyle w:val="aff5"/>
        <w:numPr>
          <w:ilvl w:val="0"/>
          <w:numId w:val="2"/>
        </w:numPr>
        <w:adjustRightInd/>
        <w:snapToGrid/>
        <w:spacing w:line="320" w:lineRule="exact"/>
        <w:ind w:firstLineChars="0"/>
        <w:rPr>
          <w:sz w:val="21"/>
          <w:szCs w:val="20"/>
        </w:rPr>
      </w:pPr>
      <w:bookmarkStart w:id="141" w:name="_Ref39177017"/>
      <w:r>
        <w:rPr>
          <w:sz w:val="21"/>
          <w:szCs w:val="20"/>
        </w:rPr>
        <w:t>Ferris B, Fox D, Lawrence N D. Wifi-slam using gaussian process latent variable models[C]//IJCAI. 2007, 7(1): 2480-2485.</w:t>
      </w:r>
      <w:bookmarkEnd w:id="141"/>
    </w:p>
    <w:p w14:paraId="5BA52DD7" w14:textId="77777777" w:rsidR="00894302" w:rsidRDefault="00894302" w:rsidP="00894302">
      <w:pPr>
        <w:pStyle w:val="aff5"/>
        <w:numPr>
          <w:ilvl w:val="0"/>
          <w:numId w:val="2"/>
        </w:numPr>
        <w:adjustRightInd/>
        <w:snapToGrid/>
        <w:spacing w:line="320" w:lineRule="exact"/>
        <w:ind w:firstLineChars="0"/>
        <w:rPr>
          <w:sz w:val="21"/>
          <w:szCs w:val="20"/>
        </w:rPr>
      </w:pPr>
      <w:bookmarkStart w:id="142" w:name="_Ref39177133"/>
      <w:r>
        <w:rPr>
          <w:sz w:val="21"/>
          <w:szCs w:val="20"/>
        </w:rPr>
        <w:t xml:space="preserve">Schloter C P, Aghajan H. Wireless symbolic </w:t>
      </w:r>
      <w:r w:rsidR="00C573EB">
        <w:rPr>
          <w:sz w:val="21"/>
          <w:szCs w:val="20"/>
        </w:rPr>
        <w:t>localization</w:t>
      </w:r>
      <w:r>
        <w:rPr>
          <w:sz w:val="21"/>
          <w:szCs w:val="20"/>
        </w:rPr>
        <w:t xml:space="preserve"> using support vector machines[C]//Proceedings of the 2006 international conference on Wireless communications and mobile computing. 2006: 1141-1146.</w:t>
      </w:r>
      <w:bookmarkEnd w:id="142"/>
    </w:p>
    <w:p w14:paraId="6ADC85C4" w14:textId="77777777" w:rsidR="00894302" w:rsidRDefault="00894302" w:rsidP="00894302">
      <w:pPr>
        <w:pStyle w:val="aff5"/>
        <w:numPr>
          <w:ilvl w:val="0"/>
          <w:numId w:val="2"/>
        </w:numPr>
        <w:adjustRightInd/>
        <w:snapToGrid/>
        <w:spacing w:line="320" w:lineRule="exact"/>
        <w:ind w:firstLineChars="0"/>
        <w:rPr>
          <w:sz w:val="21"/>
          <w:szCs w:val="20"/>
        </w:rPr>
      </w:pPr>
      <w:bookmarkStart w:id="143" w:name="_Ref39177149"/>
      <w:r>
        <w:rPr>
          <w:sz w:val="21"/>
          <w:szCs w:val="20"/>
        </w:rPr>
        <w:t>Arya A, Godlewski P, Campedel M, et al. Radio database compression for accurate energy-efficient localization in fingerprinting systems[J]. IEEE Transactions on Knowledge and Data Engineering, 2011, 25(6): 1368-1379.</w:t>
      </w:r>
      <w:bookmarkEnd w:id="143"/>
    </w:p>
    <w:p w14:paraId="2904A94A" w14:textId="77777777" w:rsidR="00894302" w:rsidRDefault="00894302" w:rsidP="00894302">
      <w:pPr>
        <w:pStyle w:val="aff5"/>
        <w:numPr>
          <w:ilvl w:val="0"/>
          <w:numId w:val="2"/>
        </w:numPr>
        <w:adjustRightInd/>
        <w:snapToGrid/>
        <w:spacing w:line="320" w:lineRule="exact"/>
        <w:ind w:firstLineChars="0"/>
        <w:rPr>
          <w:sz w:val="21"/>
          <w:szCs w:val="20"/>
        </w:rPr>
      </w:pPr>
      <w:bookmarkStart w:id="144" w:name="_Ref39176474"/>
      <w:r>
        <w:rPr>
          <w:sz w:val="21"/>
          <w:szCs w:val="20"/>
        </w:rPr>
        <w:t>Zhang W, Liu K, Zhang W, et al. Deep neural networks for wireless localization in indoor and outdoor environments[J]. Neurocomputing, 2016, 194: 279-287.</w:t>
      </w:r>
      <w:bookmarkEnd w:id="144"/>
      <w:r>
        <w:rPr>
          <w:sz w:val="21"/>
          <w:szCs w:val="20"/>
        </w:rPr>
        <w:t xml:space="preserve"> </w:t>
      </w:r>
    </w:p>
    <w:p w14:paraId="32DF43BD" w14:textId="77777777" w:rsidR="00894302" w:rsidRDefault="00894302" w:rsidP="00894302">
      <w:pPr>
        <w:pStyle w:val="aff5"/>
        <w:numPr>
          <w:ilvl w:val="0"/>
          <w:numId w:val="2"/>
        </w:numPr>
        <w:adjustRightInd/>
        <w:snapToGrid/>
        <w:spacing w:line="320" w:lineRule="exact"/>
        <w:ind w:firstLineChars="0"/>
        <w:rPr>
          <w:sz w:val="21"/>
          <w:szCs w:val="20"/>
        </w:rPr>
      </w:pPr>
      <w:bookmarkStart w:id="145" w:name="_Ref39177205"/>
      <w:r>
        <w:rPr>
          <w:sz w:val="21"/>
          <w:szCs w:val="20"/>
        </w:rPr>
        <w:t>Kim K S, Lee S, Huang K. A scalable deep neural network architecture for multi-building and multi-floor indoor localization based on Wi-Fi fingerprinting[J]. Big Data Analytics, 2018, 3(1): 4</w:t>
      </w:r>
      <w:r>
        <w:rPr>
          <w:rFonts w:hint="eastAsia"/>
          <w:sz w:val="21"/>
          <w:szCs w:val="20"/>
        </w:rPr>
        <w:t>.</w:t>
      </w:r>
      <w:bookmarkEnd w:id="145"/>
    </w:p>
    <w:p w14:paraId="3A368AEB" w14:textId="77777777" w:rsidR="00894302" w:rsidRDefault="00894302" w:rsidP="00894302">
      <w:pPr>
        <w:pStyle w:val="aff5"/>
        <w:numPr>
          <w:ilvl w:val="0"/>
          <w:numId w:val="2"/>
        </w:numPr>
        <w:adjustRightInd/>
        <w:snapToGrid/>
        <w:spacing w:line="320" w:lineRule="exact"/>
        <w:ind w:firstLineChars="0"/>
        <w:rPr>
          <w:sz w:val="21"/>
          <w:szCs w:val="20"/>
        </w:rPr>
      </w:pPr>
      <w:bookmarkStart w:id="146" w:name="_Ref39177223"/>
      <w:r>
        <w:rPr>
          <w:sz w:val="21"/>
          <w:szCs w:val="20"/>
        </w:rPr>
        <w:t>Jang J W, Hong S N. Indoor localization with wifi fingerprinting using convolutional neural network[C]//2018 Tenth International Conference on Ubiquitous and Future Networks (ICUFN). IEEE, 2018: 753-758.</w:t>
      </w:r>
      <w:bookmarkEnd w:id="146"/>
    </w:p>
    <w:p w14:paraId="597C2A5E" w14:textId="77777777" w:rsidR="00894302" w:rsidRDefault="00894302" w:rsidP="00894302">
      <w:pPr>
        <w:pStyle w:val="aff5"/>
        <w:numPr>
          <w:ilvl w:val="0"/>
          <w:numId w:val="2"/>
        </w:numPr>
        <w:adjustRightInd/>
        <w:snapToGrid/>
        <w:spacing w:line="320" w:lineRule="exact"/>
        <w:ind w:firstLineChars="0"/>
        <w:rPr>
          <w:sz w:val="21"/>
          <w:szCs w:val="20"/>
        </w:rPr>
      </w:pPr>
      <w:bookmarkStart w:id="147" w:name="_Ref39180948"/>
      <w:r>
        <w:rPr>
          <w:sz w:val="21"/>
          <w:szCs w:val="20"/>
        </w:rPr>
        <w:t>Song X, Fan X, Xiang C, et al. A novel convolutional neural network based indoor localization framework with WiFi fingerprinting[J]. IEEE Access, 2019, 7: 110698-110709</w:t>
      </w:r>
      <w:r>
        <w:rPr>
          <w:rFonts w:hint="eastAsia"/>
          <w:sz w:val="21"/>
          <w:szCs w:val="20"/>
        </w:rPr>
        <w:t>.</w:t>
      </w:r>
      <w:bookmarkEnd w:id="147"/>
    </w:p>
    <w:p w14:paraId="0B723F8E" w14:textId="77777777" w:rsidR="00894302" w:rsidRDefault="00894302" w:rsidP="00894302">
      <w:pPr>
        <w:pStyle w:val="aff5"/>
        <w:numPr>
          <w:ilvl w:val="0"/>
          <w:numId w:val="2"/>
        </w:numPr>
        <w:adjustRightInd/>
        <w:snapToGrid/>
        <w:spacing w:line="320" w:lineRule="exact"/>
        <w:ind w:firstLineChars="0"/>
        <w:rPr>
          <w:sz w:val="21"/>
          <w:szCs w:val="20"/>
        </w:rPr>
      </w:pPr>
      <w:bookmarkStart w:id="148" w:name="_Ref39181103"/>
      <w:r>
        <w:rPr>
          <w:sz w:val="21"/>
          <w:szCs w:val="20"/>
        </w:rPr>
        <w:t>Shen X, Bai Z, Dong Y, et al. WiFi indoor localization algorithm based on dynFWA-SVM[J]. Transducer and Microsystem Technology, 2018, 37(4): 121-124,128</w:t>
      </w:r>
      <w:r>
        <w:rPr>
          <w:rFonts w:hint="eastAsia"/>
          <w:sz w:val="21"/>
          <w:szCs w:val="20"/>
        </w:rPr>
        <w:t>.</w:t>
      </w:r>
      <w:bookmarkEnd w:id="148"/>
    </w:p>
    <w:p w14:paraId="38FCD12D" w14:textId="77777777" w:rsidR="00894302" w:rsidRDefault="00894302" w:rsidP="00894302">
      <w:pPr>
        <w:pStyle w:val="aff5"/>
        <w:numPr>
          <w:ilvl w:val="0"/>
          <w:numId w:val="2"/>
        </w:numPr>
        <w:adjustRightInd/>
        <w:snapToGrid/>
        <w:spacing w:line="320" w:lineRule="exact"/>
        <w:ind w:firstLineChars="0"/>
        <w:rPr>
          <w:sz w:val="21"/>
          <w:szCs w:val="20"/>
        </w:rPr>
      </w:pPr>
      <w:bookmarkStart w:id="149" w:name="_Ref39181107"/>
      <w:r>
        <w:rPr>
          <w:sz w:val="21"/>
          <w:szCs w:val="20"/>
        </w:rPr>
        <w:t>You W, Li F, Liao L, et al. Data Fusion of UWB and IMU based on Unscented Kalman Filter for Indoor Localization of Quadrotor UAV[J]. IEEE Access, 2020</w:t>
      </w:r>
      <w:r>
        <w:rPr>
          <w:rFonts w:hint="eastAsia"/>
          <w:sz w:val="21"/>
          <w:szCs w:val="20"/>
        </w:rPr>
        <w:t>,</w:t>
      </w:r>
      <w:r w:rsidR="007F5D26">
        <w:rPr>
          <w:sz w:val="21"/>
          <w:szCs w:val="20"/>
        </w:rPr>
        <w:t xml:space="preserve"> </w:t>
      </w:r>
      <w:r>
        <w:rPr>
          <w:sz w:val="21"/>
          <w:szCs w:val="20"/>
        </w:rPr>
        <w:t>(99):1-1</w:t>
      </w:r>
      <w:r>
        <w:rPr>
          <w:rFonts w:hint="eastAsia"/>
          <w:sz w:val="21"/>
          <w:szCs w:val="20"/>
        </w:rPr>
        <w:t>.</w:t>
      </w:r>
      <w:bookmarkEnd w:id="149"/>
    </w:p>
    <w:p w14:paraId="55F173BA" w14:textId="77777777" w:rsidR="00894302" w:rsidRDefault="00894302" w:rsidP="00894302">
      <w:pPr>
        <w:pStyle w:val="aff5"/>
        <w:numPr>
          <w:ilvl w:val="0"/>
          <w:numId w:val="2"/>
        </w:numPr>
        <w:adjustRightInd/>
        <w:snapToGrid/>
        <w:spacing w:line="320" w:lineRule="exact"/>
        <w:ind w:firstLineChars="0"/>
        <w:rPr>
          <w:sz w:val="21"/>
          <w:szCs w:val="20"/>
        </w:rPr>
      </w:pPr>
      <w:bookmarkStart w:id="150" w:name="_Ref39181283"/>
      <w:r>
        <w:rPr>
          <w:sz w:val="21"/>
          <w:szCs w:val="20"/>
        </w:rPr>
        <w:t>Torres-Sospedra J, Montoliu R, Martínez-Usó A, et al. UJIIndoorLoc: A new multi-building and multi-floor database for WLAN fingerprint-based indoor localization problems[C]//</w:t>
      </w:r>
      <w:r w:rsidR="008169CA" w:rsidRPr="008169CA">
        <w:rPr>
          <w:sz w:val="21"/>
          <w:szCs w:val="20"/>
        </w:rPr>
        <w:t xml:space="preserve"> </w:t>
      </w:r>
      <w:r w:rsidR="008169CA">
        <w:rPr>
          <w:sz w:val="21"/>
          <w:szCs w:val="20"/>
        </w:rPr>
        <w:t>Proceedings of theIEEE</w:t>
      </w:r>
      <w:r>
        <w:rPr>
          <w:sz w:val="21"/>
          <w:szCs w:val="20"/>
        </w:rPr>
        <w:t xml:space="preserve"> </w:t>
      </w:r>
      <w:r w:rsidR="008169CA">
        <w:rPr>
          <w:sz w:val="21"/>
          <w:szCs w:val="20"/>
        </w:rPr>
        <w:t>I</w:t>
      </w:r>
      <w:r>
        <w:rPr>
          <w:sz w:val="21"/>
          <w:szCs w:val="20"/>
        </w:rPr>
        <w:t xml:space="preserve">nternational conference on indoor </w:t>
      </w:r>
      <w:r w:rsidR="00C573EB">
        <w:rPr>
          <w:sz w:val="21"/>
          <w:szCs w:val="20"/>
        </w:rPr>
        <w:t>localization</w:t>
      </w:r>
      <w:r>
        <w:rPr>
          <w:sz w:val="21"/>
          <w:szCs w:val="20"/>
        </w:rPr>
        <w:t xml:space="preserve"> and indoor navigation (IPIN). 2014: 261-270</w:t>
      </w:r>
      <w:r>
        <w:rPr>
          <w:rFonts w:hint="eastAsia"/>
          <w:sz w:val="21"/>
          <w:szCs w:val="20"/>
        </w:rPr>
        <w:t>.</w:t>
      </w:r>
      <w:bookmarkEnd w:id="150"/>
    </w:p>
    <w:p w14:paraId="2AF1923E" w14:textId="77777777" w:rsidR="00894302" w:rsidRDefault="00894302" w:rsidP="00894302">
      <w:pPr>
        <w:pStyle w:val="aff5"/>
        <w:numPr>
          <w:ilvl w:val="0"/>
          <w:numId w:val="2"/>
        </w:numPr>
        <w:adjustRightInd/>
        <w:snapToGrid/>
        <w:spacing w:line="320" w:lineRule="exact"/>
        <w:ind w:firstLineChars="0"/>
        <w:rPr>
          <w:sz w:val="21"/>
          <w:szCs w:val="20"/>
        </w:rPr>
      </w:pPr>
      <w:bookmarkStart w:id="151" w:name="_Ref39181297"/>
      <w:r>
        <w:rPr>
          <w:sz w:val="21"/>
          <w:szCs w:val="20"/>
        </w:rPr>
        <w:t>Chrysikos T, Georgopoulos G, Kotsopoulos S. Site-specific validation of ITU indoor path loss model at 2.4 GHz[C]//</w:t>
      </w:r>
      <w:r w:rsidR="006121BA" w:rsidRPr="006121BA">
        <w:rPr>
          <w:sz w:val="21"/>
          <w:szCs w:val="20"/>
        </w:rPr>
        <w:t xml:space="preserve"> </w:t>
      </w:r>
      <w:r w:rsidR="006121BA">
        <w:rPr>
          <w:sz w:val="21"/>
          <w:szCs w:val="20"/>
        </w:rPr>
        <w:t>Proceedings of the</w:t>
      </w:r>
      <w:r>
        <w:rPr>
          <w:sz w:val="21"/>
          <w:szCs w:val="20"/>
        </w:rPr>
        <w:t xml:space="preserve"> IEEE International Symposium on a World of Wireless, Mobile and Multimedia Networks &amp; Workshops. 2009: 1-6</w:t>
      </w:r>
      <w:r>
        <w:rPr>
          <w:rFonts w:hint="eastAsia"/>
          <w:sz w:val="21"/>
          <w:szCs w:val="20"/>
        </w:rPr>
        <w:t>.</w:t>
      </w:r>
      <w:bookmarkEnd w:id="151"/>
    </w:p>
    <w:p w14:paraId="10842F0A" w14:textId="77777777" w:rsidR="00894302" w:rsidRDefault="00894302" w:rsidP="00894302">
      <w:pPr>
        <w:pStyle w:val="aff5"/>
        <w:numPr>
          <w:ilvl w:val="0"/>
          <w:numId w:val="2"/>
        </w:numPr>
        <w:adjustRightInd/>
        <w:snapToGrid/>
        <w:spacing w:line="320" w:lineRule="exact"/>
        <w:ind w:firstLineChars="0"/>
        <w:rPr>
          <w:sz w:val="21"/>
          <w:szCs w:val="20"/>
        </w:rPr>
      </w:pPr>
      <w:bookmarkStart w:id="152" w:name="_Ref39183615"/>
      <w:bookmarkEnd w:id="111"/>
      <w:r>
        <w:rPr>
          <w:sz w:val="21"/>
          <w:szCs w:val="20"/>
        </w:rPr>
        <w:t>He K, Zhang X, Ren S, et al. Deep residual learning for image recognition[C]//Proceedings of the IEEE conference on computer vision and pattern recognition. 2016: 770-778</w:t>
      </w:r>
      <w:r>
        <w:rPr>
          <w:rFonts w:hint="eastAsia"/>
          <w:sz w:val="21"/>
          <w:szCs w:val="20"/>
        </w:rPr>
        <w:t>.</w:t>
      </w:r>
      <w:bookmarkEnd w:id="152"/>
    </w:p>
    <w:p w14:paraId="3A0D564B" w14:textId="77777777" w:rsidR="00894302" w:rsidRDefault="00894302" w:rsidP="00894302">
      <w:pPr>
        <w:pStyle w:val="aff5"/>
        <w:numPr>
          <w:ilvl w:val="0"/>
          <w:numId w:val="2"/>
        </w:numPr>
        <w:adjustRightInd/>
        <w:snapToGrid/>
        <w:spacing w:line="320" w:lineRule="exact"/>
        <w:ind w:firstLineChars="0"/>
        <w:rPr>
          <w:sz w:val="21"/>
          <w:szCs w:val="20"/>
        </w:rPr>
      </w:pPr>
      <w:bookmarkStart w:id="153" w:name="_Ref39183583"/>
      <w:r>
        <w:rPr>
          <w:sz w:val="21"/>
          <w:szCs w:val="20"/>
        </w:rPr>
        <w:t>Fukushima K. Neocognitron: A self-organizing neural network model for a mechanism of pattern recognition unaffected by shift in position[J]. Biological cybernetics, 1980, 36(4): 193-202.</w:t>
      </w:r>
      <w:bookmarkEnd w:id="153"/>
    </w:p>
    <w:p w14:paraId="2CB455E9" w14:textId="77777777" w:rsidR="00894302" w:rsidRDefault="00894302" w:rsidP="00894302">
      <w:pPr>
        <w:pStyle w:val="aff5"/>
        <w:numPr>
          <w:ilvl w:val="0"/>
          <w:numId w:val="2"/>
        </w:numPr>
        <w:adjustRightInd/>
        <w:snapToGrid/>
        <w:spacing w:line="320" w:lineRule="exact"/>
        <w:ind w:firstLineChars="0"/>
        <w:rPr>
          <w:sz w:val="21"/>
          <w:szCs w:val="20"/>
        </w:rPr>
      </w:pPr>
      <w:bookmarkStart w:id="154" w:name="_Ref39183590"/>
      <w:r>
        <w:rPr>
          <w:rFonts w:hint="eastAsia"/>
          <w:sz w:val="21"/>
          <w:szCs w:val="20"/>
        </w:rPr>
        <w:t>Lecun Y, Bottou L. Gradient-based learning applied to document recognition[J]. Proceedings of the IEEE, 1998, 86(11):</w:t>
      </w:r>
      <w:r w:rsidR="007F5D26">
        <w:rPr>
          <w:rFonts w:hint="eastAsia"/>
          <w:sz w:val="21"/>
          <w:szCs w:val="20"/>
        </w:rPr>
        <w:t xml:space="preserve"> </w:t>
      </w:r>
      <w:r>
        <w:rPr>
          <w:rFonts w:hint="eastAsia"/>
          <w:sz w:val="21"/>
          <w:szCs w:val="20"/>
        </w:rPr>
        <w:t>2278-2324.</w:t>
      </w:r>
      <w:bookmarkEnd w:id="154"/>
    </w:p>
    <w:p w14:paraId="1D509D3E" w14:textId="77777777" w:rsidR="00894302" w:rsidRDefault="00894302" w:rsidP="00894302">
      <w:pPr>
        <w:pStyle w:val="aff5"/>
        <w:numPr>
          <w:ilvl w:val="0"/>
          <w:numId w:val="2"/>
        </w:numPr>
        <w:adjustRightInd/>
        <w:snapToGrid/>
        <w:spacing w:line="320" w:lineRule="exact"/>
        <w:ind w:firstLineChars="0"/>
        <w:rPr>
          <w:sz w:val="21"/>
          <w:szCs w:val="20"/>
        </w:rPr>
      </w:pPr>
      <w:bookmarkStart w:id="155" w:name="_Ref39183597"/>
      <w:r>
        <w:rPr>
          <w:sz w:val="21"/>
          <w:szCs w:val="20"/>
        </w:rPr>
        <w:lastRenderedPageBreak/>
        <w:t>Simonyan K, Zisserman A. Very deep convolutional networks for large-scale image recognition</w:t>
      </w:r>
      <w:r w:rsidR="006121BA">
        <w:rPr>
          <w:sz w:val="21"/>
          <w:szCs w:val="20"/>
        </w:rPr>
        <w:t>[C]//</w:t>
      </w:r>
      <w:r w:rsidR="006121BA" w:rsidRPr="006121BA">
        <w:rPr>
          <w:rFonts w:hint="eastAsia"/>
          <w:sz w:val="21"/>
          <w:szCs w:val="20"/>
        </w:rPr>
        <w:t xml:space="preserve"> </w:t>
      </w:r>
      <w:r w:rsidR="006121BA">
        <w:rPr>
          <w:sz w:val="21"/>
          <w:szCs w:val="20"/>
        </w:rPr>
        <w:t xml:space="preserve">Proceedings of </w:t>
      </w:r>
      <w:r w:rsidR="006121BA" w:rsidRPr="006121BA">
        <w:rPr>
          <w:rFonts w:hint="eastAsia"/>
          <w:sz w:val="21"/>
          <w:szCs w:val="20"/>
        </w:rPr>
        <w:t>International Conference on Learning Representations</w:t>
      </w:r>
      <w:r>
        <w:rPr>
          <w:rFonts w:hint="eastAsia"/>
          <w:sz w:val="21"/>
          <w:szCs w:val="20"/>
        </w:rPr>
        <w:t>.</w:t>
      </w:r>
      <w:bookmarkEnd w:id="155"/>
      <w:r w:rsidR="006121BA">
        <w:rPr>
          <w:rFonts w:hint="eastAsia"/>
          <w:sz w:val="21"/>
          <w:szCs w:val="20"/>
        </w:rPr>
        <w:t>2015:</w:t>
      </w:r>
      <w:r w:rsidR="006121BA">
        <w:rPr>
          <w:sz w:val="21"/>
          <w:szCs w:val="20"/>
        </w:rPr>
        <w:t>1-14</w:t>
      </w:r>
    </w:p>
    <w:p w14:paraId="38AD25F2" w14:textId="77777777" w:rsidR="00894302" w:rsidRDefault="00894302" w:rsidP="00894302">
      <w:pPr>
        <w:pStyle w:val="aff5"/>
        <w:numPr>
          <w:ilvl w:val="0"/>
          <w:numId w:val="2"/>
        </w:numPr>
        <w:adjustRightInd/>
        <w:snapToGrid/>
        <w:spacing w:line="320" w:lineRule="exact"/>
        <w:ind w:firstLineChars="0"/>
        <w:rPr>
          <w:sz w:val="21"/>
          <w:szCs w:val="20"/>
        </w:rPr>
      </w:pPr>
      <w:bookmarkStart w:id="156" w:name="_Ref39183607"/>
      <w:r>
        <w:rPr>
          <w:sz w:val="21"/>
          <w:szCs w:val="20"/>
        </w:rPr>
        <w:t>Szegedy C, Liu W, Jia Y, et al. Going deeper with convolutions[C]//Proceedings of the IEEE conference on computer vision and pattern recognition. 2015: 1-9</w:t>
      </w:r>
      <w:r>
        <w:rPr>
          <w:rFonts w:hint="eastAsia"/>
          <w:sz w:val="21"/>
          <w:szCs w:val="20"/>
        </w:rPr>
        <w:t>.</w:t>
      </w:r>
      <w:bookmarkEnd w:id="156"/>
    </w:p>
    <w:p w14:paraId="65958742" w14:textId="77777777" w:rsidR="00894302" w:rsidRDefault="00894302" w:rsidP="00894302">
      <w:pPr>
        <w:pStyle w:val="aff5"/>
        <w:numPr>
          <w:ilvl w:val="0"/>
          <w:numId w:val="2"/>
        </w:numPr>
        <w:adjustRightInd/>
        <w:snapToGrid/>
        <w:spacing w:line="320" w:lineRule="exact"/>
        <w:ind w:firstLineChars="0"/>
        <w:rPr>
          <w:sz w:val="21"/>
          <w:szCs w:val="20"/>
        </w:rPr>
      </w:pPr>
      <w:bookmarkStart w:id="157" w:name="_Ref39588420"/>
      <w:r>
        <w:rPr>
          <w:sz w:val="21"/>
          <w:szCs w:val="20"/>
        </w:rPr>
        <w:t xml:space="preserve">Moreira A, Nicolau M J, Meneses F, et al. Wi-Fi fingerprinting in the real world-RTLS@ UM at the EvAAL competition[C]// </w:t>
      </w:r>
      <w:r w:rsidR="006121BA">
        <w:rPr>
          <w:sz w:val="21"/>
          <w:szCs w:val="20"/>
        </w:rPr>
        <w:t xml:space="preserve">Proceedings of the </w:t>
      </w:r>
      <w:r>
        <w:rPr>
          <w:sz w:val="21"/>
          <w:szCs w:val="20"/>
        </w:rPr>
        <w:t xml:space="preserve">International Conference on Indoor </w:t>
      </w:r>
      <w:r w:rsidR="00C573EB">
        <w:rPr>
          <w:sz w:val="21"/>
          <w:szCs w:val="20"/>
        </w:rPr>
        <w:t>Localization</w:t>
      </w:r>
      <w:r>
        <w:rPr>
          <w:sz w:val="21"/>
          <w:szCs w:val="20"/>
        </w:rPr>
        <w:t xml:space="preserve"> and Indoor Navigation (IPIN). 2015: 1-10.</w:t>
      </w:r>
      <w:bookmarkEnd w:id="157"/>
    </w:p>
    <w:p w14:paraId="3472E0B8" w14:textId="77777777" w:rsidR="00894302" w:rsidRDefault="00894302" w:rsidP="00894302">
      <w:pPr>
        <w:pStyle w:val="aff5"/>
        <w:numPr>
          <w:ilvl w:val="0"/>
          <w:numId w:val="2"/>
        </w:numPr>
        <w:adjustRightInd/>
        <w:snapToGrid/>
        <w:spacing w:line="320" w:lineRule="exact"/>
        <w:ind w:firstLineChars="0"/>
        <w:rPr>
          <w:sz w:val="21"/>
          <w:szCs w:val="20"/>
        </w:rPr>
      </w:pPr>
      <w:bookmarkStart w:id="158" w:name="_Ref39589074"/>
      <w:r>
        <w:rPr>
          <w:sz w:val="21"/>
          <w:szCs w:val="20"/>
        </w:rPr>
        <w:t>Zhang X, Zhou X, Lin M, et al. Shufflenet: An extremely efficient convolutional neural network for mobile devices[C]//Proceedings of the IEEE conference on computer vision and pattern recognition. 2018: 6848-6856</w:t>
      </w:r>
      <w:r>
        <w:rPr>
          <w:rFonts w:hint="eastAsia"/>
          <w:sz w:val="21"/>
          <w:szCs w:val="20"/>
        </w:rPr>
        <w:t>.</w:t>
      </w:r>
      <w:bookmarkEnd w:id="158"/>
    </w:p>
    <w:p w14:paraId="3623C258" w14:textId="77777777" w:rsidR="00894302" w:rsidRDefault="00894302" w:rsidP="00894302">
      <w:pPr>
        <w:pStyle w:val="aff5"/>
        <w:numPr>
          <w:ilvl w:val="0"/>
          <w:numId w:val="2"/>
        </w:numPr>
        <w:adjustRightInd/>
        <w:snapToGrid/>
        <w:spacing w:line="320" w:lineRule="exact"/>
        <w:ind w:firstLineChars="0"/>
        <w:rPr>
          <w:sz w:val="21"/>
          <w:szCs w:val="20"/>
        </w:rPr>
      </w:pPr>
      <w:bookmarkStart w:id="159" w:name="_Ref39184051"/>
      <w:r>
        <w:rPr>
          <w:sz w:val="21"/>
          <w:szCs w:val="20"/>
        </w:rPr>
        <w:t>Chollet F. Xception: Deep learning with depthwise separable convolutions[C]//Proceedings of the IEEE conference on computer vision and pattern recognition. 2017: 1251-1258</w:t>
      </w:r>
      <w:r>
        <w:rPr>
          <w:rFonts w:hint="eastAsia"/>
          <w:sz w:val="21"/>
          <w:szCs w:val="20"/>
        </w:rPr>
        <w:t>.</w:t>
      </w:r>
      <w:bookmarkEnd w:id="159"/>
    </w:p>
    <w:p w14:paraId="14E37919" w14:textId="77777777" w:rsidR="007F5D26" w:rsidRPr="007F5D26" w:rsidRDefault="007F5D26" w:rsidP="007F5D26">
      <w:pPr>
        <w:pStyle w:val="aff5"/>
        <w:numPr>
          <w:ilvl w:val="0"/>
          <w:numId w:val="2"/>
        </w:numPr>
        <w:adjustRightInd/>
        <w:snapToGrid/>
        <w:spacing w:line="320" w:lineRule="exact"/>
        <w:ind w:firstLineChars="0"/>
        <w:rPr>
          <w:sz w:val="21"/>
          <w:szCs w:val="20"/>
        </w:rPr>
      </w:pPr>
      <w:bookmarkStart w:id="160" w:name="_Ref41378225"/>
      <w:r w:rsidRPr="007F5D26">
        <w:rPr>
          <w:sz w:val="21"/>
          <w:szCs w:val="20"/>
        </w:rPr>
        <w:t>Xie S, Girshick R, Dollár P, et al. Aggregated residual transformations for deep neural networks[C]//Proceedings of the IEEE conference on computer vision and pattern recognition. 2017: 1492-1500.</w:t>
      </w:r>
      <w:bookmarkEnd w:id="160"/>
    </w:p>
    <w:p w14:paraId="75A9605D" w14:textId="77777777" w:rsidR="007F5D26" w:rsidRPr="007F5D26" w:rsidRDefault="007F5D26" w:rsidP="007F5D26">
      <w:pPr>
        <w:adjustRightInd/>
        <w:snapToGrid/>
        <w:spacing w:line="320" w:lineRule="exact"/>
        <w:ind w:firstLineChars="0"/>
        <w:rPr>
          <w:sz w:val="21"/>
          <w:szCs w:val="20"/>
        </w:rPr>
        <w:sectPr w:rsidR="007F5D26" w:rsidRPr="007F5D26">
          <w:headerReference w:type="default" r:id="rId288"/>
          <w:pgSz w:w="11905" w:h="16838"/>
          <w:pgMar w:top="1701" w:right="1417" w:bottom="1417" w:left="1417" w:header="907" w:footer="850" w:gutter="567"/>
          <w:paperSrc w:first="31096" w:other="31096"/>
          <w:cols w:space="0"/>
          <w:docGrid w:type="lines" w:linePitch="335"/>
        </w:sectPr>
      </w:pPr>
    </w:p>
    <w:p w14:paraId="7DE2B708" w14:textId="77777777" w:rsidR="00330EB0" w:rsidRDefault="00CF2792">
      <w:pPr>
        <w:pStyle w:val="af8"/>
        <w:ind w:firstLine="480"/>
      </w:pPr>
      <w:bookmarkStart w:id="161" w:name="_Toc385762759"/>
      <w:bookmarkStart w:id="162" w:name="_Toc385763069"/>
      <w:bookmarkStart w:id="163" w:name="_Toc385763109"/>
      <w:bookmarkStart w:id="164" w:name="_Toc385763167"/>
      <w:bookmarkStart w:id="165" w:name="_Toc385763037"/>
      <w:bookmarkStart w:id="166" w:name="_Toc39680864"/>
      <w:bookmarkStart w:id="167" w:name="_Toc40095354"/>
      <w:bookmarkEnd w:id="103"/>
      <w:bookmarkEnd w:id="104"/>
      <w:bookmarkEnd w:id="105"/>
      <w:bookmarkEnd w:id="106"/>
      <w:bookmarkEnd w:id="107"/>
      <w:bookmarkEnd w:id="108"/>
      <w:bookmarkEnd w:id="109"/>
      <w:r>
        <w:rPr>
          <w:rFonts w:hint="eastAsia"/>
        </w:rPr>
        <w:lastRenderedPageBreak/>
        <w:t>作者简历及攻读硕士</w:t>
      </w:r>
      <w:r>
        <w:rPr>
          <w:rFonts w:hint="eastAsia"/>
        </w:rPr>
        <w:t>/</w:t>
      </w:r>
      <w:r>
        <w:rPr>
          <w:rFonts w:hint="eastAsia"/>
        </w:rPr>
        <w:t>博士学位期间取得的研究成果</w:t>
      </w:r>
      <w:bookmarkEnd w:id="161"/>
      <w:bookmarkEnd w:id="162"/>
      <w:bookmarkEnd w:id="163"/>
      <w:bookmarkEnd w:id="164"/>
      <w:bookmarkEnd w:id="165"/>
      <w:bookmarkEnd w:id="166"/>
      <w:bookmarkEnd w:id="167"/>
    </w:p>
    <w:p w14:paraId="7D94B9CB" w14:textId="77777777" w:rsidR="00330EB0" w:rsidRDefault="00CF2792" w:rsidP="009E1B85">
      <w:pPr>
        <w:pStyle w:val="afc"/>
        <w:ind w:firstLineChars="0" w:firstLine="0"/>
        <w:jc w:val="left"/>
        <w:rPr>
          <w:rFonts w:ascii="宋体" w:hAnsi="宋体"/>
          <w:szCs w:val="21"/>
        </w:rPr>
      </w:pPr>
      <w:r>
        <w:rPr>
          <w:rFonts w:ascii="宋体" w:hAnsi="宋体" w:hint="eastAsia"/>
          <w:szCs w:val="21"/>
        </w:rPr>
        <w:t>一、作者简历</w:t>
      </w:r>
    </w:p>
    <w:p w14:paraId="472D2EA3" w14:textId="2E4F3F21" w:rsidR="00330EB0" w:rsidRDefault="009E1B85" w:rsidP="001853C8">
      <w:pPr>
        <w:pStyle w:val="afc"/>
        <w:ind w:firstLineChars="250" w:firstLine="525"/>
        <w:jc w:val="left"/>
        <w:rPr>
          <w:rFonts w:ascii="宋体" w:hAnsi="宋体"/>
          <w:szCs w:val="21"/>
        </w:rPr>
      </w:pPr>
      <w:r>
        <w:rPr>
          <w:rFonts w:hint="eastAsia"/>
        </w:rPr>
        <w:t>王玉环</w:t>
      </w:r>
      <w:r w:rsidRPr="009E1B85">
        <w:rPr>
          <w:rFonts w:hint="eastAsia"/>
        </w:rPr>
        <w:t>，女，</w:t>
      </w:r>
      <w:r w:rsidRPr="009E1B85">
        <w:rPr>
          <w:rFonts w:hint="eastAsia"/>
        </w:rPr>
        <w:t xml:space="preserve">1996 </w:t>
      </w:r>
      <w:r w:rsidRPr="009E1B85">
        <w:rPr>
          <w:rFonts w:hint="eastAsia"/>
        </w:rPr>
        <w:t>年</w:t>
      </w:r>
      <w:r w:rsidRPr="009E1B85">
        <w:rPr>
          <w:rFonts w:hint="eastAsia"/>
        </w:rPr>
        <w:t xml:space="preserve"> </w:t>
      </w:r>
      <w:r>
        <w:rPr>
          <w:rFonts w:hint="eastAsia"/>
        </w:rPr>
        <w:t>3</w:t>
      </w:r>
      <w:r>
        <w:t xml:space="preserve"> </w:t>
      </w:r>
      <w:r w:rsidRPr="009E1B85">
        <w:rPr>
          <w:rFonts w:hint="eastAsia"/>
        </w:rPr>
        <w:t>月生。</w:t>
      </w:r>
      <w:r w:rsidRPr="009E1B85">
        <w:rPr>
          <w:rFonts w:hint="eastAsia"/>
        </w:rPr>
        <w:t>201</w:t>
      </w:r>
      <w:r>
        <w:rPr>
          <w:rFonts w:hint="eastAsia"/>
        </w:rPr>
        <w:t>4</w:t>
      </w:r>
      <w:r w:rsidRPr="009E1B85">
        <w:rPr>
          <w:rFonts w:hint="eastAsia"/>
        </w:rPr>
        <w:t xml:space="preserve"> </w:t>
      </w:r>
      <w:r w:rsidRPr="009E1B85">
        <w:rPr>
          <w:rFonts w:hint="eastAsia"/>
        </w:rPr>
        <w:t>年</w:t>
      </w:r>
      <w:r w:rsidRPr="009E1B85">
        <w:rPr>
          <w:rFonts w:hint="eastAsia"/>
        </w:rPr>
        <w:t xml:space="preserve"> 9 </w:t>
      </w:r>
      <w:r w:rsidRPr="009E1B85">
        <w:rPr>
          <w:rFonts w:hint="eastAsia"/>
        </w:rPr>
        <w:t>月至</w:t>
      </w:r>
      <w:r w:rsidRPr="009E1B85">
        <w:rPr>
          <w:rFonts w:hint="eastAsia"/>
        </w:rPr>
        <w:t xml:space="preserve"> 201</w:t>
      </w:r>
      <w:r>
        <w:rPr>
          <w:rFonts w:hint="eastAsia"/>
        </w:rPr>
        <w:t>8</w:t>
      </w:r>
      <w:r w:rsidRPr="009E1B85">
        <w:rPr>
          <w:rFonts w:hint="eastAsia"/>
        </w:rPr>
        <w:t xml:space="preserve"> </w:t>
      </w:r>
      <w:r w:rsidRPr="009E1B85">
        <w:rPr>
          <w:rFonts w:hint="eastAsia"/>
        </w:rPr>
        <w:t>年</w:t>
      </w:r>
      <w:r w:rsidRPr="009E1B85">
        <w:rPr>
          <w:rFonts w:hint="eastAsia"/>
        </w:rPr>
        <w:t xml:space="preserve"> 7 </w:t>
      </w:r>
      <w:r w:rsidRPr="009E1B85">
        <w:rPr>
          <w:rFonts w:hint="eastAsia"/>
        </w:rPr>
        <w:t>月就读于</w:t>
      </w:r>
      <w:r>
        <w:rPr>
          <w:rFonts w:hint="eastAsia"/>
        </w:rPr>
        <w:t>青岛</w:t>
      </w:r>
      <w:r w:rsidRPr="009E1B85">
        <w:rPr>
          <w:rFonts w:hint="eastAsia"/>
        </w:rPr>
        <w:t>大学</w:t>
      </w:r>
      <w:r>
        <w:rPr>
          <w:rFonts w:hint="eastAsia"/>
        </w:rPr>
        <w:t>电子信息</w:t>
      </w:r>
      <w:r w:rsidRPr="009E1B85">
        <w:rPr>
          <w:rFonts w:hint="eastAsia"/>
        </w:rPr>
        <w:t>学院</w:t>
      </w:r>
      <w:r>
        <w:rPr>
          <w:rFonts w:hint="eastAsia"/>
        </w:rPr>
        <w:t>通信</w:t>
      </w:r>
      <w:r w:rsidRPr="009E1B85">
        <w:rPr>
          <w:rFonts w:hint="eastAsia"/>
        </w:rPr>
        <w:t>工程专业，取得工学学士学位。</w:t>
      </w:r>
      <w:r w:rsidRPr="009E1B85">
        <w:rPr>
          <w:rFonts w:hint="eastAsia"/>
        </w:rPr>
        <w:t xml:space="preserve">2018 </w:t>
      </w:r>
      <w:r w:rsidRPr="009E1B85">
        <w:rPr>
          <w:rFonts w:hint="eastAsia"/>
        </w:rPr>
        <w:t>年</w:t>
      </w:r>
      <w:r w:rsidRPr="009E1B85">
        <w:rPr>
          <w:rFonts w:hint="eastAsia"/>
        </w:rPr>
        <w:t xml:space="preserve"> 9 </w:t>
      </w:r>
      <w:r w:rsidRPr="009E1B85">
        <w:rPr>
          <w:rFonts w:hint="eastAsia"/>
        </w:rPr>
        <w:t>月至</w:t>
      </w:r>
      <w:r w:rsidRPr="009E1B85">
        <w:rPr>
          <w:rFonts w:hint="eastAsia"/>
        </w:rPr>
        <w:t xml:space="preserve"> 2020 </w:t>
      </w:r>
      <w:r w:rsidRPr="009E1B85">
        <w:rPr>
          <w:rFonts w:hint="eastAsia"/>
        </w:rPr>
        <w:t>年</w:t>
      </w:r>
      <w:r w:rsidRPr="009E1B85">
        <w:rPr>
          <w:rFonts w:hint="eastAsia"/>
        </w:rPr>
        <w:t xml:space="preserve"> 7 </w:t>
      </w:r>
      <w:r w:rsidRPr="009E1B85">
        <w:rPr>
          <w:rFonts w:hint="eastAsia"/>
        </w:rPr>
        <w:t>月就读于北京交通大学电子信息工程学院电子与通信工程专业，研究方向是</w:t>
      </w:r>
      <w:r>
        <w:rPr>
          <w:rFonts w:hint="eastAsia"/>
        </w:rPr>
        <w:t>室内定位</w:t>
      </w:r>
      <w:r w:rsidRPr="009E1B85">
        <w:rPr>
          <w:rFonts w:hint="eastAsia"/>
        </w:rPr>
        <w:t>，取得工程硕士学位。在攻读硕士学位期间，主要从事针对</w:t>
      </w:r>
      <w:r>
        <w:rPr>
          <w:rFonts w:hint="eastAsia"/>
        </w:rPr>
        <w:t>Wi-Fi</w:t>
      </w:r>
      <w:r>
        <w:rPr>
          <w:rFonts w:hint="eastAsia"/>
        </w:rPr>
        <w:t>室内定位</w:t>
      </w:r>
      <w:r w:rsidRPr="009E1B85">
        <w:rPr>
          <w:rFonts w:hint="eastAsia"/>
        </w:rPr>
        <w:t>的深度学习算法相关的研究工作。</w:t>
      </w:r>
      <w:r w:rsidRPr="009E1B85">
        <w:rPr>
          <w:rFonts w:hint="eastAsia"/>
        </w:rPr>
        <w:t xml:space="preserve"> </w:t>
      </w:r>
      <w:r w:rsidR="00CF2792">
        <w:rPr>
          <w:rFonts w:ascii="宋体" w:hAnsi="宋体" w:hint="eastAsia"/>
          <w:szCs w:val="21"/>
        </w:rPr>
        <w:t xml:space="preserve"> </w:t>
      </w:r>
    </w:p>
    <w:p w14:paraId="0CDE12EE" w14:textId="77777777" w:rsidR="009E1B85" w:rsidRDefault="009E1B85" w:rsidP="001853C8">
      <w:pPr>
        <w:pStyle w:val="afc"/>
        <w:ind w:firstLineChars="250" w:firstLine="525"/>
        <w:jc w:val="left"/>
        <w:rPr>
          <w:rFonts w:ascii="宋体" w:hAnsi="宋体"/>
          <w:szCs w:val="21"/>
        </w:rPr>
      </w:pPr>
    </w:p>
    <w:p w14:paraId="5106FB5A" w14:textId="2B62EAFF" w:rsidR="009E1B85" w:rsidRPr="001853C8" w:rsidRDefault="009E1B85" w:rsidP="001853C8">
      <w:pPr>
        <w:pStyle w:val="afc"/>
        <w:ind w:firstLineChars="250" w:firstLine="525"/>
        <w:jc w:val="left"/>
        <w:rPr>
          <w:rFonts w:ascii="宋体" w:hAnsi="宋体"/>
          <w:szCs w:val="21"/>
        </w:rPr>
        <w:sectPr w:rsidR="009E1B85" w:rsidRPr="001853C8">
          <w:headerReference w:type="even" r:id="rId289"/>
          <w:headerReference w:type="default" r:id="rId290"/>
          <w:footerReference w:type="default" r:id="rId291"/>
          <w:pgSz w:w="11905" w:h="16838"/>
          <w:pgMar w:top="1701" w:right="1417" w:bottom="1417" w:left="1417" w:header="907" w:footer="850" w:gutter="567"/>
          <w:paperSrc w:first="31096" w:other="31096"/>
          <w:cols w:space="0"/>
          <w:docGrid w:type="lines" w:linePitch="335"/>
        </w:sectPr>
      </w:pPr>
    </w:p>
    <w:p w14:paraId="13E57CD8" w14:textId="77777777" w:rsidR="00330EB0" w:rsidRDefault="00CF2792">
      <w:pPr>
        <w:pStyle w:val="af8"/>
        <w:ind w:firstLine="480"/>
      </w:pPr>
      <w:bookmarkStart w:id="168" w:name="_Toc385763168"/>
      <w:bookmarkStart w:id="169" w:name="_Toc385763038"/>
      <w:bookmarkStart w:id="170" w:name="_Toc385763070"/>
      <w:bookmarkStart w:id="171" w:name="_Toc385763110"/>
      <w:bookmarkStart w:id="172" w:name="_Toc385762760"/>
      <w:bookmarkStart w:id="173" w:name="_Toc39680865"/>
      <w:bookmarkStart w:id="174" w:name="_Toc40095355"/>
      <w:r>
        <w:rPr>
          <w:rFonts w:hint="eastAsia"/>
        </w:rPr>
        <w:lastRenderedPageBreak/>
        <w:t>独创性声明</w:t>
      </w:r>
      <w:bookmarkEnd w:id="168"/>
      <w:bookmarkEnd w:id="169"/>
      <w:bookmarkEnd w:id="170"/>
      <w:bookmarkEnd w:id="171"/>
      <w:bookmarkEnd w:id="172"/>
      <w:bookmarkEnd w:id="173"/>
      <w:bookmarkEnd w:id="174"/>
    </w:p>
    <w:p w14:paraId="65F33971" w14:textId="77777777" w:rsidR="00330EB0" w:rsidRDefault="00CF2792">
      <w:pPr>
        <w:spacing w:line="320" w:lineRule="exact"/>
        <w:ind w:firstLine="420"/>
        <w:rPr>
          <w:sz w:val="21"/>
          <w:szCs w:val="21"/>
        </w:rPr>
      </w:pPr>
      <w:r>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3EEF8F20" w14:textId="0179D59E" w:rsidR="00330EB0" w:rsidRDefault="00330EB0">
      <w:pPr>
        <w:spacing w:line="320" w:lineRule="exact"/>
        <w:ind w:firstLine="420"/>
        <w:rPr>
          <w:sz w:val="21"/>
          <w:szCs w:val="21"/>
        </w:rPr>
      </w:pPr>
    </w:p>
    <w:p w14:paraId="075287C2" w14:textId="3A04B0F1" w:rsidR="00330EB0" w:rsidRDefault="004F166B">
      <w:pPr>
        <w:spacing w:line="320" w:lineRule="exact"/>
        <w:ind w:firstLine="480"/>
        <w:rPr>
          <w:sz w:val="21"/>
          <w:szCs w:val="21"/>
        </w:rPr>
      </w:pPr>
      <w:r>
        <w:rPr>
          <w:rFonts w:hint="eastAsia"/>
          <w:noProof/>
        </w:rPr>
        <w:drawing>
          <wp:anchor distT="0" distB="0" distL="114300" distR="114300" simplePos="0" relativeHeight="251817984" behindDoc="0" locked="0" layoutInCell="1" allowOverlap="1" wp14:anchorId="64969A42" wp14:editId="3CD98D08">
            <wp:simplePos x="0" y="0"/>
            <wp:positionH relativeFrom="margin">
              <wp:posOffset>1611767</wp:posOffset>
            </wp:positionH>
            <wp:positionV relativeFrom="paragraph">
              <wp:posOffset>17916</wp:posOffset>
            </wp:positionV>
            <wp:extent cx="636373" cy="1009599"/>
            <wp:effectExtent l="4127"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图片_20200612134931.jpg"/>
                    <pic:cNvPicPr/>
                  </pic:nvPicPr>
                  <pic:blipFill rotWithShape="1">
                    <a:blip r:embed="rId17">
                      <a:biLevel thresh="50000"/>
                    </a:blip>
                    <a:srcRect l="20387" t="18666" b="25278"/>
                    <a:stretch/>
                  </pic:blipFill>
                  <pic:spPr bwMode="auto">
                    <a:xfrm rot="16200000">
                      <a:off x="0" y="0"/>
                      <a:ext cx="636373" cy="1009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2EDBBF" w14:textId="53AAF347" w:rsidR="00330EB0" w:rsidRDefault="00330EB0">
      <w:pPr>
        <w:spacing w:line="320" w:lineRule="exact"/>
        <w:ind w:firstLine="420"/>
        <w:rPr>
          <w:sz w:val="21"/>
          <w:szCs w:val="21"/>
        </w:rPr>
      </w:pPr>
    </w:p>
    <w:p w14:paraId="14B0DFB1" w14:textId="46328493" w:rsidR="00330EB0" w:rsidRDefault="00CF2792">
      <w:pPr>
        <w:spacing w:line="320" w:lineRule="exact"/>
        <w:ind w:firstLine="420"/>
        <w:rPr>
          <w:sz w:val="21"/>
          <w:szCs w:val="21"/>
        </w:rPr>
      </w:pPr>
      <w:r>
        <w:rPr>
          <w:rFonts w:hint="eastAsia"/>
          <w:sz w:val="21"/>
          <w:szCs w:val="21"/>
        </w:rPr>
        <w:t>学位论文作者签名：</w:t>
      </w:r>
      <w:r>
        <w:rPr>
          <w:rFonts w:hint="eastAsia"/>
          <w:sz w:val="21"/>
          <w:szCs w:val="21"/>
        </w:rPr>
        <w:t xml:space="preserve">             </w:t>
      </w:r>
      <w:r w:rsidR="004F166B">
        <w:rPr>
          <w:sz w:val="21"/>
          <w:szCs w:val="21"/>
        </w:rPr>
        <w:t xml:space="preserve">     </w:t>
      </w:r>
      <w:r>
        <w:rPr>
          <w:rFonts w:hint="eastAsia"/>
          <w:sz w:val="21"/>
          <w:szCs w:val="21"/>
        </w:rPr>
        <w:t>签字日期：</w:t>
      </w:r>
      <w:r>
        <w:rPr>
          <w:rFonts w:hint="eastAsia"/>
          <w:sz w:val="21"/>
          <w:szCs w:val="21"/>
        </w:rPr>
        <w:t xml:space="preserve">        </w:t>
      </w:r>
      <w:r>
        <w:rPr>
          <w:rFonts w:hint="eastAsia"/>
          <w:sz w:val="21"/>
          <w:szCs w:val="21"/>
        </w:rPr>
        <w:t>年</w:t>
      </w:r>
      <w:r>
        <w:rPr>
          <w:rFonts w:hint="eastAsia"/>
          <w:sz w:val="21"/>
          <w:szCs w:val="21"/>
        </w:rPr>
        <w:t xml:space="preserve">    </w:t>
      </w:r>
      <w:r>
        <w:rPr>
          <w:rFonts w:hint="eastAsia"/>
          <w:sz w:val="21"/>
          <w:szCs w:val="21"/>
        </w:rPr>
        <w:t>月</w:t>
      </w:r>
      <w:r>
        <w:rPr>
          <w:rFonts w:hint="eastAsia"/>
          <w:sz w:val="21"/>
          <w:szCs w:val="21"/>
        </w:rPr>
        <w:t xml:space="preserve">    </w:t>
      </w:r>
      <w:r>
        <w:rPr>
          <w:rFonts w:hint="eastAsia"/>
          <w:sz w:val="21"/>
          <w:szCs w:val="21"/>
        </w:rPr>
        <w:t>日</w:t>
      </w:r>
    </w:p>
    <w:p w14:paraId="608250B5" w14:textId="227F069C" w:rsidR="00330EB0" w:rsidRDefault="00330EB0">
      <w:pPr>
        <w:ind w:firstLine="480"/>
      </w:pPr>
    </w:p>
    <w:p w14:paraId="025F0D91" w14:textId="372D6959" w:rsidR="00330EB0" w:rsidRDefault="00330EB0">
      <w:pPr>
        <w:ind w:firstLine="480"/>
      </w:pPr>
    </w:p>
    <w:p w14:paraId="1398370A" w14:textId="77777777" w:rsidR="00330EB0" w:rsidRDefault="00330EB0">
      <w:pPr>
        <w:ind w:firstLineChars="0" w:firstLine="0"/>
        <w:sectPr w:rsidR="00330EB0">
          <w:headerReference w:type="default" r:id="rId292"/>
          <w:pgSz w:w="11905" w:h="16838"/>
          <w:pgMar w:top="1701" w:right="1417" w:bottom="1417" w:left="1417" w:header="907" w:footer="850" w:gutter="567"/>
          <w:paperSrc w:first="31096" w:other="31096"/>
          <w:cols w:space="0"/>
          <w:docGrid w:type="lines" w:linePitch="335"/>
        </w:sectPr>
      </w:pPr>
    </w:p>
    <w:p w14:paraId="5184396D" w14:textId="77777777" w:rsidR="00330EB0" w:rsidRDefault="00CF2792">
      <w:pPr>
        <w:pStyle w:val="af8"/>
        <w:ind w:firstLine="480"/>
      </w:pPr>
      <w:bookmarkStart w:id="175" w:name="_Toc145592730"/>
      <w:bookmarkStart w:id="176" w:name="_Toc39680866"/>
      <w:bookmarkStart w:id="177" w:name="_Toc40095356"/>
      <w:r>
        <w:rPr>
          <w:rFonts w:hint="eastAsia"/>
        </w:rPr>
        <w:lastRenderedPageBreak/>
        <w:t>学位论文数据集</w:t>
      </w:r>
      <w:bookmarkEnd w:id="175"/>
      <w:bookmarkEnd w:id="176"/>
      <w:bookmarkEnd w:id="177"/>
    </w:p>
    <w:p w14:paraId="589BDD51" w14:textId="77777777" w:rsidR="00330EB0" w:rsidRDefault="00CF2792">
      <w:pPr>
        <w:pStyle w:val="afd"/>
        <w:ind w:firstLine="480"/>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1744"/>
        <w:gridCol w:w="1744"/>
        <w:gridCol w:w="1964"/>
        <w:gridCol w:w="1744"/>
      </w:tblGrid>
      <w:tr w:rsidR="00330EB0" w14:paraId="44BCA8EB" w14:textId="77777777">
        <w:tc>
          <w:tcPr>
            <w:tcW w:w="1744" w:type="dxa"/>
          </w:tcPr>
          <w:p w14:paraId="6E865AA5" w14:textId="77777777" w:rsidR="00330EB0" w:rsidRDefault="00CF2792">
            <w:pPr>
              <w:pStyle w:val="afc"/>
              <w:ind w:firstLineChars="0" w:firstLine="0"/>
            </w:pPr>
            <w:r>
              <w:rPr>
                <w:rFonts w:hint="eastAsia"/>
              </w:rPr>
              <w:t>关键词</w:t>
            </w:r>
            <w:r>
              <w:rPr>
                <w:rFonts w:hint="eastAsia"/>
              </w:rPr>
              <w:t>*</w:t>
            </w:r>
          </w:p>
        </w:tc>
        <w:tc>
          <w:tcPr>
            <w:tcW w:w="1744" w:type="dxa"/>
          </w:tcPr>
          <w:p w14:paraId="33504D33" w14:textId="77777777" w:rsidR="00330EB0" w:rsidRDefault="00CF2792">
            <w:pPr>
              <w:pStyle w:val="afc"/>
              <w:ind w:firstLineChars="0" w:firstLine="0"/>
            </w:pPr>
            <w:r>
              <w:rPr>
                <w:rFonts w:hint="eastAsia"/>
              </w:rPr>
              <w:t>密级</w:t>
            </w:r>
            <w:r>
              <w:rPr>
                <w:rFonts w:hint="eastAsia"/>
              </w:rPr>
              <w:t>*</w:t>
            </w:r>
          </w:p>
        </w:tc>
        <w:tc>
          <w:tcPr>
            <w:tcW w:w="1744" w:type="dxa"/>
          </w:tcPr>
          <w:p w14:paraId="2AAE6EAD" w14:textId="77777777" w:rsidR="00330EB0" w:rsidRDefault="00CF2792">
            <w:pPr>
              <w:pStyle w:val="afc"/>
              <w:ind w:firstLineChars="0" w:firstLine="0"/>
            </w:pPr>
            <w:r>
              <w:rPr>
                <w:rFonts w:hint="eastAsia"/>
              </w:rPr>
              <w:t>中图分类号</w:t>
            </w:r>
          </w:p>
        </w:tc>
        <w:tc>
          <w:tcPr>
            <w:tcW w:w="1964" w:type="dxa"/>
          </w:tcPr>
          <w:p w14:paraId="00D8B1D4" w14:textId="77777777" w:rsidR="00330EB0" w:rsidRDefault="00CF2792">
            <w:pPr>
              <w:pStyle w:val="afc"/>
              <w:ind w:firstLineChars="0" w:firstLine="0"/>
            </w:pPr>
            <w:r>
              <w:t>UDC</w:t>
            </w:r>
          </w:p>
        </w:tc>
        <w:tc>
          <w:tcPr>
            <w:tcW w:w="1744" w:type="dxa"/>
          </w:tcPr>
          <w:p w14:paraId="142AB05D" w14:textId="77777777" w:rsidR="00330EB0" w:rsidRDefault="00CF2792">
            <w:pPr>
              <w:pStyle w:val="afc"/>
              <w:ind w:firstLineChars="0" w:firstLine="0"/>
            </w:pPr>
            <w:r>
              <w:rPr>
                <w:rFonts w:hint="eastAsia"/>
              </w:rPr>
              <w:t>论文资助</w:t>
            </w:r>
          </w:p>
        </w:tc>
      </w:tr>
      <w:tr w:rsidR="00330EB0" w14:paraId="5EC15040" w14:textId="77777777">
        <w:tc>
          <w:tcPr>
            <w:tcW w:w="1744" w:type="dxa"/>
          </w:tcPr>
          <w:p w14:paraId="14A90924" w14:textId="77777777" w:rsidR="00330EB0" w:rsidRDefault="004F7FC2">
            <w:pPr>
              <w:pStyle w:val="afc"/>
              <w:ind w:firstLineChars="0" w:firstLine="0"/>
            </w:pPr>
            <w:r>
              <w:rPr>
                <w:rFonts w:hint="eastAsia"/>
              </w:rPr>
              <w:t>Wi-Fi</w:t>
            </w:r>
            <w:r>
              <w:rPr>
                <w:rFonts w:hint="eastAsia"/>
              </w:rPr>
              <w:t>；位置指纹；室内定位；深度学习；</w:t>
            </w:r>
          </w:p>
        </w:tc>
        <w:tc>
          <w:tcPr>
            <w:tcW w:w="1744" w:type="dxa"/>
          </w:tcPr>
          <w:p w14:paraId="33D06A11" w14:textId="77777777" w:rsidR="00330EB0" w:rsidRDefault="004F7FC2">
            <w:pPr>
              <w:pStyle w:val="afc"/>
              <w:ind w:firstLineChars="0" w:firstLine="0"/>
            </w:pPr>
            <w:r>
              <w:rPr>
                <w:rFonts w:hint="eastAsia"/>
              </w:rPr>
              <w:t>公开</w:t>
            </w:r>
          </w:p>
        </w:tc>
        <w:tc>
          <w:tcPr>
            <w:tcW w:w="1744" w:type="dxa"/>
          </w:tcPr>
          <w:p w14:paraId="5D81ECA9" w14:textId="77777777" w:rsidR="00330EB0" w:rsidRDefault="00330EB0">
            <w:pPr>
              <w:pStyle w:val="afc"/>
              <w:ind w:firstLineChars="0" w:firstLine="0"/>
            </w:pPr>
          </w:p>
        </w:tc>
        <w:tc>
          <w:tcPr>
            <w:tcW w:w="1964" w:type="dxa"/>
          </w:tcPr>
          <w:p w14:paraId="5C60EB1B" w14:textId="77777777" w:rsidR="00330EB0" w:rsidRDefault="00330EB0">
            <w:pPr>
              <w:pStyle w:val="afc"/>
              <w:ind w:firstLineChars="0" w:firstLine="0"/>
            </w:pPr>
          </w:p>
        </w:tc>
        <w:tc>
          <w:tcPr>
            <w:tcW w:w="1744" w:type="dxa"/>
          </w:tcPr>
          <w:p w14:paraId="0D28513D" w14:textId="77777777" w:rsidR="00330EB0" w:rsidRDefault="00330EB0">
            <w:pPr>
              <w:pStyle w:val="afc"/>
              <w:ind w:firstLineChars="0" w:firstLine="0"/>
            </w:pPr>
          </w:p>
        </w:tc>
      </w:tr>
      <w:tr w:rsidR="00330EB0" w14:paraId="6464B667" w14:textId="77777777">
        <w:trPr>
          <w:cantSplit/>
        </w:trPr>
        <w:tc>
          <w:tcPr>
            <w:tcW w:w="3488" w:type="dxa"/>
            <w:gridSpan w:val="2"/>
          </w:tcPr>
          <w:p w14:paraId="39307ED8" w14:textId="77777777" w:rsidR="00330EB0" w:rsidRDefault="00CF2792">
            <w:pPr>
              <w:pStyle w:val="afc"/>
              <w:ind w:firstLineChars="0" w:firstLine="0"/>
            </w:pPr>
            <w:r>
              <w:rPr>
                <w:rFonts w:hint="eastAsia"/>
              </w:rPr>
              <w:t>学位授予单位名称</w:t>
            </w:r>
            <w:r>
              <w:rPr>
                <w:rFonts w:hint="eastAsia"/>
              </w:rPr>
              <w:t>*</w:t>
            </w:r>
          </w:p>
        </w:tc>
        <w:tc>
          <w:tcPr>
            <w:tcW w:w="1744" w:type="dxa"/>
          </w:tcPr>
          <w:p w14:paraId="147EE4E9" w14:textId="77777777" w:rsidR="00330EB0" w:rsidRDefault="00CF2792">
            <w:pPr>
              <w:pStyle w:val="afc"/>
              <w:ind w:firstLineChars="0" w:firstLine="0"/>
            </w:pPr>
            <w:r>
              <w:rPr>
                <w:rFonts w:hint="eastAsia"/>
              </w:rPr>
              <w:t>学位授予单位代码</w:t>
            </w:r>
            <w:r>
              <w:rPr>
                <w:rFonts w:hint="eastAsia"/>
              </w:rPr>
              <w:t>*</w:t>
            </w:r>
          </w:p>
        </w:tc>
        <w:tc>
          <w:tcPr>
            <w:tcW w:w="1964" w:type="dxa"/>
          </w:tcPr>
          <w:p w14:paraId="63207A36" w14:textId="77777777" w:rsidR="00330EB0" w:rsidRDefault="00CF2792">
            <w:pPr>
              <w:pStyle w:val="afc"/>
              <w:ind w:firstLineChars="0" w:firstLine="0"/>
            </w:pPr>
            <w:r>
              <w:rPr>
                <w:rFonts w:hint="eastAsia"/>
              </w:rPr>
              <w:t>学位类别</w:t>
            </w:r>
            <w:r>
              <w:rPr>
                <w:rFonts w:hint="eastAsia"/>
              </w:rPr>
              <w:t>*</w:t>
            </w:r>
          </w:p>
        </w:tc>
        <w:tc>
          <w:tcPr>
            <w:tcW w:w="1744" w:type="dxa"/>
          </w:tcPr>
          <w:p w14:paraId="6FFD52F7" w14:textId="77777777" w:rsidR="00330EB0" w:rsidRDefault="00CF2792">
            <w:pPr>
              <w:pStyle w:val="afc"/>
              <w:ind w:firstLineChars="0" w:firstLine="0"/>
            </w:pPr>
            <w:r>
              <w:rPr>
                <w:rFonts w:hint="eastAsia"/>
              </w:rPr>
              <w:t>学位级别</w:t>
            </w:r>
            <w:r>
              <w:rPr>
                <w:rFonts w:hint="eastAsia"/>
              </w:rPr>
              <w:t>*</w:t>
            </w:r>
          </w:p>
        </w:tc>
      </w:tr>
      <w:tr w:rsidR="00330EB0" w14:paraId="368EE604" w14:textId="77777777">
        <w:trPr>
          <w:cantSplit/>
        </w:trPr>
        <w:tc>
          <w:tcPr>
            <w:tcW w:w="3488" w:type="dxa"/>
            <w:gridSpan w:val="2"/>
          </w:tcPr>
          <w:p w14:paraId="06B6842F" w14:textId="77777777" w:rsidR="00330EB0" w:rsidRDefault="00CF2792">
            <w:pPr>
              <w:pStyle w:val="afc"/>
              <w:ind w:firstLineChars="0" w:firstLine="0"/>
            </w:pPr>
            <w:r>
              <w:rPr>
                <w:rFonts w:hint="eastAsia"/>
              </w:rPr>
              <w:t>北京交通大学</w:t>
            </w:r>
          </w:p>
        </w:tc>
        <w:tc>
          <w:tcPr>
            <w:tcW w:w="1744" w:type="dxa"/>
          </w:tcPr>
          <w:p w14:paraId="22F9AEBB" w14:textId="77777777" w:rsidR="00330EB0" w:rsidRDefault="00CF2792">
            <w:pPr>
              <w:pStyle w:val="afc"/>
              <w:ind w:firstLineChars="0" w:firstLine="0"/>
            </w:pPr>
            <w:r>
              <w:rPr>
                <w:rFonts w:hint="eastAsia"/>
              </w:rPr>
              <w:t>10004</w:t>
            </w:r>
          </w:p>
        </w:tc>
        <w:tc>
          <w:tcPr>
            <w:tcW w:w="1964" w:type="dxa"/>
          </w:tcPr>
          <w:p w14:paraId="5FB1037D" w14:textId="21C5B569" w:rsidR="00330EB0" w:rsidRDefault="003D58DC">
            <w:pPr>
              <w:pStyle w:val="afc"/>
              <w:ind w:firstLineChars="0" w:firstLine="0"/>
            </w:pPr>
            <w:r>
              <w:rPr>
                <w:rFonts w:hint="eastAsia"/>
              </w:rPr>
              <w:t>专业硕士</w:t>
            </w:r>
          </w:p>
        </w:tc>
        <w:tc>
          <w:tcPr>
            <w:tcW w:w="1744" w:type="dxa"/>
          </w:tcPr>
          <w:p w14:paraId="24DFBE29" w14:textId="77777777" w:rsidR="00330EB0" w:rsidRDefault="004F7FC2">
            <w:pPr>
              <w:pStyle w:val="afc"/>
              <w:ind w:firstLineChars="0" w:firstLine="0"/>
            </w:pPr>
            <w:r>
              <w:rPr>
                <w:rFonts w:hint="eastAsia"/>
              </w:rPr>
              <w:t>硕士</w:t>
            </w:r>
          </w:p>
        </w:tc>
      </w:tr>
      <w:tr w:rsidR="00330EB0" w14:paraId="2DE5E2E5" w14:textId="77777777">
        <w:trPr>
          <w:cantSplit/>
        </w:trPr>
        <w:tc>
          <w:tcPr>
            <w:tcW w:w="3488" w:type="dxa"/>
            <w:gridSpan w:val="2"/>
          </w:tcPr>
          <w:p w14:paraId="231AE6FF" w14:textId="77777777" w:rsidR="00330EB0" w:rsidRDefault="00CF2792">
            <w:pPr>
              <w:pStyle w:val="afc"/>
              <w:ind w:firstLineChars="0" w:firstLine="0"/>
            </w:pPr>
            <w:r>
              <w:rPr>
                <w:rFonts w:hint="eastAsia"/>
              </w:rPr>
              <w:t>论文题名</w:t>
            </w:r>
            <w:r>
              <w:rPr>
                <w:rFonts w:hint="eastAsia"/>
              </w:rPr>
              <w:t>*</w:t>
            </w:r>
          </w:p>
        </w:tc>
        <w:tc>
          <w:tcPr>
            <w:tcW w:w="3708" w:type="dxa"/>
            <w:gridSpan w:val="2"/>
          </w:tcPr>
          <w:p w14:paraId="5A1C794F" w14:textId="77777777" w:rsidR="00330EB0" w:rsidRDefault="00CF2792">
            <w:pPr>
              <w:pStyle w:val="afc"/>
              <w:ind w:firstLineChars="0" w:firstLine="0"/>
            </w:pPr>
            <w:r>
              <w:rPr>
                <w:rFonts w:hint="eastAsia"/>
              </w:rPr>
              <w:t>并列题名</w:t>
            </w:r>
            <w:r>
              <w:rPr>
                <w:rFonts w:hint="eastAsia"/>
              </w:rPr>
              <w:t>*</w:t>
            </w:r>
          </w:p>
        </w:tc>
        <w:tc>
          <w:tcPr>
            <w:tcW w:w="1744" w:type="dxa"/>
          </w:tcPr>
          <w:p w14:paraId="1166C024" w14:textId="77777777" w:rsidR="00330EB0" w:rsidRDefault="00CF2792">
            <w:pPr>
              <w:pStyle w:val="afc"/>
              <w:ind w:firstLineChars="0" w:firstLine="0"/>
            </w:pPr>
            <w:r>
              <w:rPr>
                <w:rFonts w:hint="eastAsia"/>
              </w:rPr>
              <w:t>论文语种</w:t>
            </w:r>
            <w:r>
              <w:rPr>
                <w:rFonts w:hint="eastAsia"/>
              </w:rPr>
              <w:t>*</w:t>
            </w:r>
          </w:p>
        </w:tc>
      </w:tr>
      <w:tr w:rsidR="00330EB0" w14:paraId="4E8F558C" w14:textId="77777777">
        <w:trPr>
          <w:cantSplit/>
        </w:trPr>
        <w:tc>
          <w:tcPr>
            <w:tcW w:w="3488" w:type="dxa"/>
            <w:gridSpan w:val="2"/>
          </w:tcPr>
          <w:p w14:paraId="673E3F69" w14:textId="77777777" w:rsidR="00330EB0" w:rsidRDefault="004F7FC2">
            <w:pPr>
              <w:pStyle w:val="afc"/>
              <w:ind w:firstLineChars="0" w:firstLine="0"/>
            </w:pPr>
            <w:r w:rsidRPr="004F7FC2">
              <w:rPr>
                <w:rFonts w:hint="eastAsia"/>
              </w:rPr>
              <w:t>基于深度学习的</w:t>
            </w:r>
            <w:r w:rsidRPr="004F7FC2">
              <w:rPr>
                <w:rFonts w:hint="eastAsia"/>
              </w:rPr>
              <w:t>RSSI</w:t>
            </w:r>
            <w:r w:rsidRPr="004F7FC2">
              <w:rPr>
                <w:rFonts w:hint="eastAsia"/>
              </w:rPr>
              <w:t>室内指纹定位研究</w:t>
            </w:r>
          </w:p>
        </w:tc>
        <w:tc>
          <w:tcPr>
            <w:tcW w:w="3708" w:type="dxa"/>
            <w:gridSpan w:val="2"/>
          </w:tcPr>
          <w:p w14:paraId="5A137F47" w14:textId="77777777" w:rsidR="00330EB0" w:rsidRDefault="00330EB0">
            <w:pPr>
              <w:pStyle w:val="afc"/>
              <w:ind w:firstLineChars="0" w:firstLine="0"/>
            </w:pPr>
          </w:p>
        </w:tc>
        <w:tc>
          <w:tcPr>
            <w:tcW w:w="1744" w:type="dxa"/>
          </w:tcPr>
          <w:p w14:paraId="3906A25B" w14:textId="77777777" w:rsidR="00330EB0" w:rsidRDefault="004F7FC2">
            <w:pPr>
              <w:pStyle w:val="afc"/>
              <w:ind w:firstLineChars="0" w:firstLine="0"/>
            </w:pPr>
            <w:r>
              <w:rPr>
                <w:rFonts w:hint="eastAsia"/>
              </w:rPr>
              <w:t>汉语</w:t>
            </w:r>
          </w:p>
        </w:tc>
      </w:tr>
      <w:tr w:rsidR="00330EB0" w14:paraId="294A0583" w14:textId="77777777">
        <w:trPr>
          <w:cantSplit/>
        </w:trPr>
        <w:tc>
          <w:tcPr>
            <w:tcW w:w="1744" w:type="dxa"/>
          </w:tcPr>
          <w:p w14:paraId="6BD1C98D" w14:textId="77777777" w:rsidR="00330EB0" w:rsidRDefault="00CF2792">
            <w:pPr>
              <w:pStyle w:val="afc"/>
              <w:ind w:firstLineChars="0" w:firstLine="0"/>
            </w:pPr>
            <w:r>
              <w:rPr>
                <w:rFonts w:hint="eastAsia"/>
              </w:rPr>
              <w:t>作者姓名</w:t>
            </w:r>
            <w:r>
              <w:rPr>
                <w:rFonts w:hint="eastAsia"/>
              </w:rPr>
              <w:t>*</w:t>
            </w:r>
          </w:p>
        </w:tc>
        <w:tc>
          <w:tcPr>
            <w:tcW w:w="3488" w:type="dxa"/>
            <w:gridSpan w:val="2"/>
          </w:tcPr>
          <w:p w14:paraId="6A2E236D" w14:textId="77777777" w:rsidR="00330EB0" w:rsidRDefault="004F7FC2">
            <w:pPr>
              <w:pStyle w:val="afc"/>
              <w:ind w:firstLineChars="0" w:firstLine="0"/>
            </w:pPr>
            <w:r>
              <w:rPr>
                <w:rFonts w:hint="eastAsia"/>
              </w:rPr>
              <w:t>王玉环</w:t>
            </w:r>
          </w:p>
        </w:tc>
        <w:tc>
          <w:tcPr>
            <w:tcW w:w="1964" w:type="dxa"/>
          </w:tcPr>
          <w:p w14:paraId="0711FA85" w14:textId="77777777" w:rsidR="00330EB0" w:rsidRDefault="00CF2792">
            <w:pPr>
              <w:pStyle w:val="afc"/>
              <w:ind w:firstLineChars="0" w:firstLine="0"/>
            </w:pPr>
            <w:r>
              <w:rPr>
                <w:rFonts w:hint="eastAsia"/>
              </w:rPr>
              <w:t>学号</w:t>
            </w:r>
            <w:r>
              <w:rPr>
                <w:rFonts w:hint="eastAsia"/>
              </w:rPr>
              <w:t>*</w:t>
            </w:r>
          </w:p>
        </w:tc>
        <w:tc>
          <w:tcPr>
            <w:tcW w:w="1744" w:type="dxa"/>
          </w:tcPr>
          <w:p w14:paraId="57C485B3" w14:textId="77777777" w:rsidR="00330EB0" w:rsidRDefault="004F7FC2">
            <w:pPr>
              <w:pStyle w:val="afc"/>
              <w:ind w:firstLineChars="0" w:firstLine="0"/>
            </w:pPr>
            <w:r>
              <w:rPr>
                <w:rFonts w:hint="eastAsia"/>
              </w:rPr>
              <w:t>18125064</w:t>
            </w:r>
          </w:p>
        </w:tc>
      </w:tr>
      <w:tr w:rsidR="00330EB0" w14:paraId="30EDABFC" w14:textId="77777777">
        <w:trPr>
          <w:cantSplit/>
        </w:trPr>
        <w:tc>
          <w:tcPr>
            <w:tcW w:w="3488" w:type="dxa"/>
            <w:gridSpan w:val="2"/>
          </w:tcPr>
          <w:p w14:paraId="17C23222" w14:textId="77777777" w:rsidR="00330EB0" w:rsidRDefault="00CF2792">
            <w:pPr>
              <w:pStyle w:val="afc"/>
              <w:ind w:firstLineChars="0" w:firstLine="0"/>
            </w:pPr>
            <w:r>
              <w:rPr>
                <w:rFonts w:hint="eastAsia"/>
              </w:rPr>
              <w:t>培养单位名称</w:t>
            </w:r>
            <w:r>
              <w:rPr>
                <w:rFonts w:hint="eastAsia"/>
              </w:rPr>
              <w:t>*</w:t>
            </w:r>
          </w:p>
        </w:tc>
        <w:tc>
          <w:tcPr>
            <w:tcW w:w="1744" w:type="dxa"/>
          </w:tcPr>
          <w:p w14:paraId="1009F708" w14:textId="77777777" w:rsidR="00330EB0" w:rsidRDefault="00CF2792">
            <w:pPr>
              <w:pStyle w:val="afc"/>
              <w:ind w:firstLineChars="0" w:firstLine="0"/>
            </w:pPr>
            <w:r>
              <w:rPr>
                <w:rFonts w:hint="eastAsia"/>
              </w:rPr>
              <w:t>培养单位代码</w:t>
            </w:r>
            <w:r>
              <w:rPr>
                <w:rFonts w:hint="eastAsia"/>
              </w:rPr>
              <w:t>*</w:t>
            </w:r>
          </w:p>
        </w:tc>
        <w:tc>
          <w:tcPr>
            <w:tcW w:w="1964" w:type="dxa"/>
          </w:tcPr>
          <w:p w14:paraId="6956959E" w14:textId="77777777" w:rsidR="00330EB0" w:rsidRDefault="00CF2792">
            <w:pPr>
              <w:pStyle w:val="afc"/>
              <w:ind w:firstLineChars="0" w:firstLine="0"/>
            </w:pPr>
            <w:r>
              <w:rPr>
                <w:rFonts w:hint="eastAsia"/>
              </w:rPr>
              <w:t>培养单位地址</w:t>
            </w:r>
          </w:p>
        </w:tc>
        <w:tc>
          <w:tcPr>
            <w:tcW w:w="1744" w:type="dxa"/>
          </w:tcPr>
          <w:p w14:paraId="39B6B294" w14:textId="77777777" w:rsidR="00330EB0" w:rsidRDefault="00CF2792">
            <w:pPr>
              <w:pStyle w:val="afc"/>
              <w:ind w:firstLineChars="0" w:firstLine="0"/>
            </w:pPr>
            <w:r>
              <w:rPr>
                <w:rFonts w:hint="eastAsia"/>
              </w:rPr>
              <w:t>邮编</w:t>
            </w:r>
          </w:p>
        </w:tc>
      </w:tr>
      <w:tr w:rsidR="00330EB0" w14:paraId="143E7B64" w14:textId="77777777">
        <w:trPr>
          <w:cantSplit/>
        </w:trPr>
        <w:tc>
          <w:tcPr>
            <w:tcW w:w="3488" w:type="dxa"/>
            <w:gridSpan w:val="2"/>
          </w:tcPr>
          <w:p w14:paraId="28EBC2AE" w14:textId="77777777" w:rsidR="00330EB0" w:rsidRDefault="00CF2792">
            <w:pPr>
              <w:pStyle w:val="afc"/>
              <w:ind w:firstLineChars="0" w:firstLine="0"/>
            </w:pPr>
            <w:r>
              <w:rPr>
                <w:rFonts w:hint="eastAsia"/>
              </w:rPr>
              <w:t>北京交通大学</w:t>
            </w:r>
          </w:p>
        </w:tc>
        <w:tc>
          <w:tcPr>
            <w:tcW w:w="1744" w:type="dxa"/>
          </w:tcPr>
          <w:p w14:paraId="779868C5" w14:textId="77777777" w:rsidR="00330EB0" w:rsidRDefault="00CF2792">
            <w:pPr>
              <w:pStyle w:val="afc"/>
              <w:ind w:firstLineChars="0" w:firstLine="0"/>
            </w:pPr>
            <w:r>
              <w:rPr>
                <w:rFonts w:hint="eastAsia"/>
              </w:rPr>
              <w:t>10004</w:t>
            </w:r>
          </w:p>
        </w:tc>
        <w:tc>
          <w:tcPr>
            <w:tcW w:w="1964" w:type="dxa"/>
          </w:tcPr>
          <w:p w14:paraId="2CF84C6C" w14:textId="77777777" w:rsidR="00330EB0" w:rsidRDefault="00CF2792">
            <w:pPr>
              <w:pStyle w:val="afc"/>
              <w:ind w:firstLineChars="0" w:firstLine="0"/>
            </w:pPr>
            <w:r>
              <w:rPr>
                <w:rFonts w:hint="eastAsia"/>
              </w:rPr>
              <w:t>北京市海淀区西直门外上园村</w:t>
            </w:r>
            <w:r>
              <w:rPr>
                <w:rFonts w:hint="eastAsia"/>
              </w:rPr>
              <w:t>3</w:t>
            </w:r>
            <w:r>
              <w:rPr>
                <w:rFonts w:hint="eastAsia"/>
              </w:rPr>
              <w:t>号</w:t>
            </w:r>
          </w:p>
        </w:tc>
        <w:tc>
          <w:tcPr>
            <w:tcW w:w="1744" w:type="dxa"/>
          </w:tcPr>
          <w:p w14:paraId="4C9892A4" w14:textId="77777777" w:rsidR="00330EB0" w:rsidRDefault="00CF2792">
            <w:pPr>
              <w:pStyle w:val="afc"/>
              <w:ind w:firstLineChars="0" w:firstLine="0"/>
            </w:pPr>
            <w:r>
              <w:rPr>
                <w:rFonts w:hint="eastAsia"/>
              </w:rPr>
              <w:t>100044</w:t>
            </w:r>
          </w:p>
        </w:tc>
      </w:tr>
      <w:tr w:rsidR="00330EB0" w14:paraId="4DC8F11B" w14:textId="77777777">
        <w:trPr>
          <w:cantSplit/>
        </w:trPr>
        <w:tc>
          <w:tcPr>
            <w:tcW w:w="3488" w:type="dxa"/>
            <w:gridSpan w:val="2"/>
          </w:tcPr>
          <w:p w14:paraId="3C106EB0" w14:textId="77777777" w:rsidR="00330EB0" w:rsidRDefault="00CF2792">
            <w:pPr>
              <w:pStyle w:val="afc"/>
              <w:ind w:firstLineChars="0" w:firstLine="0"/>
            </w:pPr>
            <w:r>
              <w:rPr>
                <w:rFonts w:hint="eastAsia"/>
              </w:rPr>
              <w:t>专业学位</w:t>
            </w:r>
            <w:r>
              <w:rPr>
                <w:rFonts w:hint="eastAsia"/>
              </w:rPr>
              <w:t>*</w:t>
            </w:r>
          </w:p>
        </w:tc>
        <w:tc>
          <w:tcPr>
            <w:tcW w:w="1744" w:type="dxa"/>
          </w:tcPr>
          <w:p w14:paraId="5D733B17" w14:textId="77777777" w:rsidR="00330EB0" w:rsidRDefault="00CF2792">
            <w:pPr>
              <w:pStyle w:val="afc"/>
              <w:ind w:firstLineChars="0" w:firstLine="0"/>
            </w:pPr>
            <w:r>
              <w:rPr>
                <w:rFonts w:hint="eastAsia"/>
              </w:rPr>
              <w:t>研究方向</w:t>
            </w:r>
            <w:r>
              <w:rPr>
                <w:rFonts w:hint="eastAsia"/>
              </w:rPr>
              <w:t>*</w:t>
            </w:r>
          </w:p>
        </w:tc>
        <w:tc>
          <w:tcPr>
            <w:tcW w:w="1964" w:type="dxa"/>
          </w:tcPr>
          <w:p w14:paraId="28AEC370" w14:textId="77777777" w:rsidR="00330EB0" w:rsidRDefault="00CF2792">
            <w:pPr>
              <w:pStyle w:val="afc"/>
              <w:ind w:firstLineChars="0" w:firstLine="0"/>
            </w:pPr>
            <w:r>
              <w:rPr>
                <w:rFonts w:hint="eastAsia"/>
              </w:rPr>
              <w:t>学制</w:t>
            </w:r>
            <w:r>
              <w:rPr>
                <w:rFonts w:hint="eastAsia"/>
              </w:rPr>
              <w:t>*</w:t>
            </w:r>
          </w:p>
        </w:tc>
        <w:tc>
          <w:tcPr>
            <w:tcW w:w="1744" w:type="dxa"/>
          </w:tcPr>
          <w:p w14:paraId="538C709C" w14:textId="77777777" w:rsidR="00330EB0" w:rsidRDefault="00CF2792">
            <w:pPr>
              <w:pStyle w:val="afc"/>
              <w:ind w:firstLineChars="0" w:firstLine="0"/>
            </w:pPr>
            <w:r>
              <w:rPr>
                <w:rFonts w:hint="eastAsia"/>
              </w:rPr>
              <w:t>学位授予年</w:t>
            </w:r>
            <w:r>
              <w:rPr>
                <w:rFonts w:hint="eastAsia"/>
              </w:rPr>
              <w:t>*</w:t>
            </w:r>
          </w:p>
        </w:tc>
      </w:tr>
      <w:tr w:rsidR="00330EB0" w14:paraId="77C6440C" w14:textId="77777777">
        <w:trPr>
          <w:cantSplit/>
        </w:trPr>
        <w:tc>
          <w:tcPr>
            <w:tcW w:w="3488" w:type="dxa"/>
            <w:gridSpan w:val="2"/>
          </w:tcPr>
          <w:p w14:paraId="30D669E2" w14:textId="42BE66ED" w:rsidR="00330EB0" w:rsidRDefault="003D58DC">
            <w:pPr>
              <w:pStyle w:val="afc"/>
              <w:ind w:firstLineChars="0" w:firstLine="0"/>
            </w:pPr>
            <w:r>
              <w:rPr>
                <w:rFonts w:hint="eastAsia"/>
              </w:rPr>
              <w:t>电子与通信工程</w:t>
            </w:r>
          </w:p>
        </w:tc>
        <w:tc>
          <w:tcPr>
            <w:tcW w:w="1744" w:type="dxa"/>
          </w:tcPr>
          <w:p w14:paraId="2CA8CB1C" w14:textId="77777777" w:rsidR="00330EB0" w:rsidRDefault="004F7FC2">
            <w:pPr>
              <w:pStyle w:val="afc"/>
              <w:ind w:firstLineChars="0" w:firstLine="0"/>
            </w:pPr>
            <w:r>
              <w:rPr>
                <w:rFonts w:hint="eastAsia"/>
              </w:rPr>
              <w:t>室内定位</w:t>
            </w:r>
          </w:p>
        </w:tc>
        <w:tc>
          <w:tcPr>
            <w:tcW w:w="1964" w:type="dxa"/>
          </w:tcPr>
          <w:p w14:paraId="6284BA00" w14:textId="77777777" w:rsidR="00330EB0" w:rsidRDefault="004F7FC2">
            <w:pPr>
              <w:pStyle w:val="afc"/>
              <w:ind w:firstLineChars="0" w:firstLine="0"/>
            </w:pPr>
            <w:r>
              <w:rPr>
                <w:rFonts w:hint="eastAsia"/>
              </w:rPr>
              <w:t>2</w:t>
            </w:r>
            <w:r>
              <w:rPr>
                <w:rFonts w:hint="eastAsia"/>
              </w:rPr>
              <w:t>年</w:t>
            </w:r>
          </w:p>
        </w:tc>
        <w:tc>
          <w:tcPr>
            <w:tcW w:w="1744" w:type="dxa"/>
          </w:tcPr>
          <w:p w14:paraId="18E0811F" w14:textId="77777777" w:rsidR="00330EB0" w:rsidRDefault="004F7FC2">
            <w:pPr>
              <w:pStyle w:val="afc"/>
              <w:ind w:firstLineChars="0" w:firstLine="0"/>
            </w:pPr>
            <w:r>
              <w:rPr>
                <w:rFonts w:hint="eastAsia"/>
              </w:rPr>
              <w:t>2020</w:t>
            </w:r>
            <w:r>
              <w:rPr>
                <w:rFonts w:hint="eastAsia"/>
              </w:rPr>
              <w:t>年</w:t>
            </w:r>
          </w:p>
        </w:tc>
      </w:tr>
      <w:tr w:rsidR="00330EB0" w14:paraId="23C1A6E5" w14:textId="77777777">
        <w:trPr>
          <w:cantSplit/>
        </w:trPr>
        <w:tc>
          <w:tcPr>
            <w:tcW w:w="1744" w:type="dxa"/>
          </w:tcPr>
          <w:p w14:paraId="0C2D6CA2" w14:textId="77777777" w:rsidR="00330EB0" w:rsidRDefault="00CF2792">
            <w:pPr>
              <w:pStyle w:val="afc"/>
              <w:ind w:firstLineChars="0" w:firstLine="0"/>
            </w:pPr>
            <w:r>
              <w:rPr>
                <w:rFonts w:hint="eastAsia"/>
              </w:rPr>
              <w:t>论文提交日期</w:t>
            </w:r>
            <w:r>
              <w:rPr>
                <w:rFonts w:hint="eastAsia"/>
              </w:rPr>
              <w:t>*</w:t>
            </w:r>
          </w:p>
        </w:tc>
        <w:tc>
          <w:tcPr>
            <w:tcW w:w="7196" w:type="dxa"/>
            <w:gridSpan w:val="4"/>
          </w:tcPr>
          <w:p w14:paraId="45AD4876" w14:textId="77777777" w:rsidR="00330EB0" w:rsidRDefault="004F7FC2">
            <w:pPr>
              <w:pStyle w:val="afc"/>
              <w:ind w:firstLineChars="0" w:firstLine="0"/>
            </w:pPr>
            <w:r>
              <w:rPr>
                <w:rFonts w:hint="eastAsia"/>
              </w:rPr>
              <w:t>2020</w:t>
            </w:r>
            <w:r>
              <w:rPr>
                <w:rFonts w:hint="eastAsia"/>
              </w:rPr>
              <w:t>年</w:t>
            </w:r>
            <w:r>
              <w:rPr>
                <w:rFonts w:hint="eastAsia"/>
              </w:rPr>
              <w:t>5</w:t>
            </w:r>
            <w:r>
              <w:rPr>
                <w:rFonts w:hint="eastAsia"/>
              </w:rPr>
              <w:t>月</w:t>
            </w:r>
          </w:p>
        </w:tc>
      </w:tr>
      <w:tr w:rsidR="00330EB0" w14:paraId="39233BD4" w14:textId="77777777">
        <w:trPr>
          <w:cantSplit/>
        </w:trPr>
        <w:tc>
          <w:tcPr>
            <w:tcW w:w="1744" w:type="dxa"/>
          </w:tcPr>
          <w:p w14:paraId="572C525E" w14:textId="77777777" w:rsidR="00330EB0" w:rsidRDefault="00CF2792">
            <w:pPr>
              <w:pStyle w:val="afc"/>
              <w:ind w:firstLineChars="0" w:firstLine="0"/>
            </w:pPr>
            <w:r>
              <w:rPr>
                <w:rFonts w:hint="eastAsia"/>
              </w:rPr>
              <w:t>导师姓名</w:t>
            </w:r>
            <w:r>
              <w:rPr>
                <w:rFonts w:hint="eastAsia"/>
              </w:rPr>
              <w:t>*</w:t>
            </w:r>
          </w:p>
        </w:tc>
        <w:tc>
          <w:tcPr>
            <w:tcW w:w="3488" w:type="dxa"/>
            <w:gridSpan w:val="2"/>
          </w:tcPr>
          <w:p w14:paraId="5A60BC4F" w14:textId="77777777" w:rsidR="00330EB0" w:rsidRDefault="004F7FC2">
            <w:pPr>
              <w:pStyle w:val="afc"/>
              <w:ind w:firstLineChars="0" w:firstLine="0"/>
            </w:pPr>
            <w:r>
              <w:rPr>
                <w:rFonts w:hint="eastAsia"/>
              </w:rPr>
              <w:t>张立军</w:t>
            </w:r>
          </w:p>
        </w:tc>
        <w:tc>
          <w:tcPr>
            <w:tcW w:w="1964" w:type="dxa"/>
          </w:tcPr>
          <w:p w14:paraId="4C250C93" w14:textId="77777777" w:rsidR="00330EB0" w:rsidRDefault="00CF2792">
            <w:pPr>
              <w:pStyle w:val="afc"/>
              <w:ind w:firstLineChars="0" w:firstLine="0"/>
            </w:pPr>
            <w:r>
              <w:rPr>
                <w:rFonts w:hint="eastAsia"/>
              </w:rPr>
              <w:t>职称</w:t>
            </w:r>
            <w:r>
              <w:rPr>
                <w:rFonts w:hint="eastAsia"/>
              </w:rPr>
              <w:t>*</w:t>
            </w:r>
          </w:p>
        </w:tc>
        <w:tc>
          <w:tcPr>
            <w:tcW w:w="1744" w:type="dxa"/>
          </w:tcPr>
          <w:p w14:paraId="44603021" w14:textId="77777777" w:rsidR="00330EB0" w:rsidRDefault="004F7FC2">
            <w:pPr>
              <w:pStyle w:val="afc"/>
              <w:ind w:firstLineChars="0" w:firstLine="0"/>
            </w:pPr>
            <w:r>
              <w:rPr>
                <w:rFonts w:hint="eastAsia"/>
              </w:rPr>
              <w:t>副教授</w:t>
            </w:r>
          </w:p>
        </w:tc>
      </w:tr>
      <w:tr w:rsidR="00330EB0" w14:paraId="37AA72C7" w14:textId="77777777">
        <w:trPr>
          <w:cantSplit/>
        </w:trPr>
        <w:tc>
          <w:tcPr>
            <w:tcW w:w="1744" w:type="dxa"/>
          </w:tcPr>
          <w:p w14:paraId="17BB05B1" w14:textId="77777777" w:rsidR="00330EB0" w:rsidRDefault="00CF2792">
            <w:pPr>
              <w:pStyle w:val="afc"/>
              <w:ind w:firstLineChars="0" w:firstLine="0"/>
            </w:pPr>
            <w:r>
              <w:rPr>
                <w:rFonts w:hint="eastAsia"/>
              </w:rPr>
              <w:t>评阅人</w:t>
            </w:r>
          </w:p>
        </w:tc>
        <w:tc>
          <w:tcPr>
            <w:tcW w:w="3488" w:type="dxa"/>
            <w:gridSpan w:val="2"/>
          </w:tcPr>
          <w:p w14:paraId="7CD60A53" w14:textId="77777777" w:rsidR="00330EB0" w:rsidRDefault="00CF2792">
            <w:pPr>
              <w:pStyle w:val="afc"/>
              <w:ind w:firstLineChars="0" w:firstLine="0"/>
            </w:pPr>
            <w:r>
              <w:rPr>
                <w:rFonts w:hint="eastAsia"/>
              </w:rPr>
              <w:t>答辩委员会主席</w:t>
            </w:r>
            <w:r>
              <w:rPr>
                <w:rFonts w:hint="eastAsia"/>
              </w:rPr>
              <w:t>*</w:t>
            </w:r>
          </w:p>
        </w:tc>
        <w:tc>
          <w:tcPr>
            <w:tcW w:w="3708" w:type="dxa"/>
            <w:gridSpan w:val="2"/>
          </w:tcPr>
          <w:p w14:paraId="3A5706BE" w14:textId="77777777" w:rsidR="00330EB0" w:rsidRDefault="00CF2792">
            <w:pPr>
              <w:pStyle w:val="afc"/>
              <w:ind w:firstLineChars="0" w:firstLine="0"/>
            </w:pPr>
            <w:r>
              <w:rPr>
                <w:rFonts w:hint="eastAsia"/>
              </w:rPr>
              <w:t>答辩委员会成员</w:t>
            </w:r>
          </w:p>
        </w:tc>
      </w:tr>
      <w:tr w:rsidR="00330EB0" w14:paraId="3CADF4FE" w14:textId="77777777">
        <w:trPr>
          <w:cantSplit/>
        </w:trPr>
        <w:tc>
          <w:tcPr>
            <w:tcW w:w="1744" w:type="dxa"/>
          </w:tcPr>
          <w:p w14:paraId="21020846" w14:textId="77777777" w:rsidR="00330EB0" w:rsidRDefault="00330EB0">
            <w:pPr>
              <w:pStyle w:val="afc"/>
              <w:ind w:firstLineChars="0" w:firstLine="0"/>
            </w:pPr>
          </w:p>
          <w:p w14:paraId="66041FF2" w14:textId="77777777" w:rsidR="00330EB0" w:rsidRDefault="00330EB0">
            <w:pPr>
              <w:pStyle w:val="afc"/>
              <w:ind w:firstLineChars="0" w:firstLine="0"/>
            </w:pPr>
          </w:p>
        </w:tc>
        <w:tc>
          <w:tcPr>
            <w:tcW w:w="3488" w:type="dxa"/>
            <w:gridSpan w:val="2"/>
          </w:tcPr>
          <w:p w14:paraId="474A81CC" w14:textId="03D82764" w:rsidR="00330EB0" w:rsidRDefault="003D58DC">
            <w:pPr>
              <w:pStyle w:val="afc"/>
              <w:ind w:firstLineChars="0" w:firstLine="0"/>
            </w:pPr>
            <w:r>
              <w:rPr>
                <w:rFonts w:hint="eastAsia"/>
              </w:rPr>
              <w:t>赵永祥</w:t>
            </w:r>
          </w:p>
          <w:p w14:paraId="106244C1" w14:textId="77777777" w:rsidR="00330EB0" w:rsidRDefault="00330EB0">
            <w:pPr>
              <w:pStyle w:val="afc"/>
              <w:ind w:firstLineChars="0" w:firstLine="0"/>
            </w:pPr>
          </w:p>
        </w:tc>
        <w:tc>
          <w:tcPr>
            <w:tcW w:w="3708" w:type="dxa"/>
            <w:gridSpan w:val="2"/>
          </w:tcPr>
          <w:p w14:paraId="24F46B32" w14:textId="3A8A6A34" w:rsidR="00330EB0" w:rsidRDefault="003D58DC">
            <w:pPr>
              <w:pStyle w:val="afc"/>
              <w:ind w:firstLineChars="0" w:firstLine="0"/>
            </w:pPr>
            <w:r>
              <w:rPr>
                <w:rFonts w:hint="eastAsia"/>
              </w:rPr>
              <w:t>孙强、郭宇春、李纯喜、陈一帅</w:t>
            </w:r>
          </w:p>
          <w:p w14:paraId="4FC110CA" w14:textId="77777777" w:rsidR="00330EB0" w:rsidRDefault="00330EB0">
            <w:pPr>
              <w:pStyle w:val="afc"/>
              <w:ind w:firstLineChars="0" w:firstLine="0"/>
            </w:pPr>
          </w:p>
        </w:tc>
      </w:tr>
      <w:tr w:rsidR="00330EB0" w14:paraId="27B74F36" w14:textId="77777777">
        <w:trPr>
          <w:cantSplit/>
        </w:trPr>
        <w:tc>
          <w:tcPr>
            <w:tcW w:w="8940" w:type="dxa"/>
            <w:gridSpan w:val="5"/>
          </w:tcPr>
          <w:p w14:paraId="789C856B" w14:textId="77777777" w:rsidR="00330EB0" w:rsidRDefault="00CF2792">
            <w:pPr>
              <w:pStyle w:val="afc"/>
              <w:ind w:firstLineChars="0" w:firstLine="0"/>
            </w:pPr>
            <w:r>
              <w:rPr>
                <w:rFonts w:hint="eastAsia"/>
              </w:rPr>
              <w:t>电子版论文提交格式</w:t>
            </w:r>
            <w:r>
              <w:rPr>
                <w:rFonts w:hint="eastAsia"/>
              </w:rPr>
              <w:t xml:space="preserve">  </w:t>
            </w:r>
            <w:r>
              <w:rPr>
                <w:rFonts w:hint="eastAsia"/>
              </w:rPr>
              <w:t>文本（</w:t>
            </w:r>
            <w:r w:rsidR="004F7FC2">
              <w:rPr>
                <w:rFonts w:hint="eastAsia"/>
              </w:rPr>
              <w:t>√</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330EB0" w14:paraId="2BA12130" w14:textId="77777777">
        <w:trPr>
          <w:cantSplit/>
        </w:trPr>
        <w:tc>
          <w:tcPr>
            <w:tcW w:w="3488" w:type="dxa"/>
            <w:gridSpan w:val="2"/>
          </w:tcPr>
          <w:p w14:paraId="3E668F7A" w14:textId="77777777" w:rsidR="00330EB0" w:rsidRDefault="00CF2792">
            <w:pPr>
              <w:pStyle w:val="afc"/>
              <w:ind w:firstLineChars="0" w:firstLine="0"/>
            </w:pPr>
            <w:r>
              <w:rPr>
                <w:rFonts w:hint="eastAsia"/>
              </w:rPr>
              <w:t>电子版论文出版（发布）者</w:t>
            </w:r>
          </w:p>
        </w:tc>
        <w:tc>
          <w:tcPr>
            <w:tcW w:w="3708" w:type="dxa"/>
            <w:gridSpan w:val="2"/>
          </w:tcPr>
          <w:p w14:paraId="7F9B1262" w14:textId="77777777" w:rsidR="00330EB0" w:rsidRDefault="00CF2792">
            <w:pPr>
              <w:pStyle w:val="afc"/>
              <w:ind w:firstLineChars="0" w:firstLine="0"/>
            </w:pPr>
            <w:r>
              <w:rPr>
                <w:rFonts w:hint="eastAsia"/>
              </w:rPr>
              <w:t>电子版论文出版（发布）地</w:t>
            </w:r>
          </w:p>
        </w:tc>
        <w:tc>
          <w:tcPr>
            <w:tcW w:w="1744" w:type="dxa"/>
          </w:tcPr>
          <w:p w14:paraId="7B1D3C59" w14:textId="77777777" w:rsidR="00330EB0" w:rsidRDefault="00CF2792">
            <w:pPr>
              <w:pStyle w:val="afc"/>
              <w:ind w:firstLineChars="0" w:firstLine="0"/>
            </w:pPr>
            <w:r>
              <w:rPr>
                <w:rFonts w:hint="eastAsia"/>
              </w:rPr>
              <w:t>权限声明</w:t>
            </w:r>
          </w:p>
        </w:tc>
      </w:tr>
      <w:tr w:rsidR="00330EB0" w14:paraId="0D63CB1C" w14:textId="77777777">
        <w:trPr>
          <w:cantSplit/>
        </w:trPr>
        <w:tc>
          <w:tcPr>
            <w:tcW w:w="3488" w:type="dxa"/>
            <w:gridSpan w:val="2"/>
          </w:tcPr>
          <w:p w14:paraId="5F82F5D8" w14:textId="77777777" w:rsidR="00330EB0" w:rsidRDefault="00330EB0">
            <w:pPr>
              <w:pStyle w:val="afc"/>
              <w:ind w:firstLineChars="0" w:firstLine="0"/>
            </w:pPr>
          </w:p>
        </w:tc>
        <w:tc>
          <w:tcPr>
            <w:tcW w:w="3708" w:type="dxa"/>
            <w:gridSpan w:val="2"/>
          </w:tcPr>
          <w:p w14:paraId="3E1E3D48" w14:textId="77777777" w:rsidR="00330EB0" w:rsidRDefault="00330EB0">
            <w:pPr>
              <w:pStyle w:val="afc"/>
              <w:ind w:firstLineChars="0" w:firstLine="0"/>
            </w:pPr>
          </w:p>
        </w:tc>
        <w:tc>
          <w:tcPr>
            <w:tcW w:w="1744" w:type="dxa"/>
          </w:tcPr>
          <w:p w14:paraId="2921B685" w14:textId="77777777" w:rsidR="00330EB0" w:rsidRDefault="00330EB0">
            <w:pPr>
              <w:pStyle w:val="afc"/>
              <w:ind w:firstLineChars="0" w:firstLine="0"/>
            </w:pPr>
          </w:p>
        </w:tc>
      </w:tr>
      <w:tr w:rsidR="00330EB0" w14:paraId="114AE130" w14:textId="77777777">
        <w:trPr>
          <w:cantSplit/>
        </w:trPr>
        <w:tc>
          <w:tcPr>
            <w:tcW w:w="1744" w:type="dxa"/>
          </w:tcPr>
          <w:p w14:paraId="4873ACE4" w14:textId="77777777" w:rsidR="00330EB0" w:rsidRDefault="00CF2792">
            <w:pPr>
              <w:pStyle w:val="afc"/>
              <w:ind w:firstLineChars="0" w:firstLine="0"/>
            </w:pPr>
            <w:r>
              <w:rPr>
                <w:rFonts w:hint="eastAsia"/>
              </w:rPr>
              <w:t>论文总页数</w:t>
            </w:r>
            <w:r>
              <w:rPr>
                <w:rFonts w:hint="eastAsia"/>
              </w:rPr>
              <w:t>*</w:t>
            </w:r>
          </w:p>
        </w:tc>
        <w:tc>
          <w:tcPr>
            <w:tcW w:w="7196" w:type="dxa"/>
            <w:gridSpan w:val="4"/>
          </w:tcPr>
          <w:p w14:paraId="18BC77C1" w14:textId="4AE9CB1A" w:rsidR="00330EB0" w:rsidRDefault="00CD5EE6">
            <w:pPr>
              <w:pStyle w:val="afc"/>
              <w:ind w:firstLineChars="0" w:firstLine="0"/>
            </w:pPr>
            <w:r>
              <w:rPr>
                <w:rFonts w:hint="eastAsia"/>
              </w:rPr>
              <w:t>6</w:t>
            </w:r>
            <w:r>
              <w:t>1</w:t>
            </w:r>
            <w:r>
              <w:rPr>
                <w:rFonts w:hint="eastAsia"/>
              </w:rPr>
              <w:t>页</w:t>
            </w:r>
          </w:p>
        </w:tc>
      </w:tr>
      <w:tr w:rsidR="00330EB0" w14:paraId="1ED90ED0" w14:textId="77777777">
        <w:trPr>
          <w:cantSplit/>
        </w:trPr>
        <w:tc>
          <w:tcPr>
            <w:tcW w:w="8940" w:type="dxa"/>
            <w:gridSpan w:val="5"/>
          </w:tcPr>
          <w:p w14:paraId="00AD9927" w14:textId="77777777" w:rsidR="00330EB0" w:rsidRDefault="00CF2792">
            <w:pPr>
              <w:pStyle w:val="afc"/>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21</w:t>
            </w:r>
            <w:r>
              <w:rPr>
                <w:rFonts w:hint="eastAsia"/>
              </w:rPr>
              <w:t>项。</w:t>
            </w:r>
          </w:p>
        </w:tc>
      </w:tr>
    </w:tbl>
    <w:p w14:paraId="081A0A66" w14:textId="77777777" w:rsidR="00330EB0" w:rsidRDefault="00330EB0" w:rsidP="004F166B">
      <w:pPr>
        <w:pStyle w:val="af8"/>
        <w:jc w:val="left"/>
        <w:outlineLvl w:val="9"/>
        <w:rPr>
          <w:rFonts w:hint="eastAsia"/>
        </w:rPr>
      </w:pPr>
    </w:p>
    <w:sectPr w:rsidR="00330EB0">
      <w:headerReference w:type="default" r:id="rId293"/>
      <w:pgSz w:w="11905" w:h="16838"/>
      <w:pgMar w:top="1701" w:right="1417" w:bottom="1417" w:left="1417" w:header="907" w:footer="850" w:gutter="567"/>
      <w:paperSrc w:first="31096" w:other="31096"/>
      <w:cols w:space="0"/>
      <w:docGrid w:type="lines" w:linePitch="3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767B24" w14:textId="77777777" w:rsidR="00E1132B" w:rsidRDefault="00E1132B">
      <w:pPr>
        <w:spacing w:line="240" w:lineRule="auto"/>
        <w:ind w:firstLine="480"/>
      </w:pPr>
      <w:r>
        <w:separator/>
      </w:r>
    </w:p>
  </w:endnote>
  <w:endnote w:type="continuationSeparator" w:id="0">
    <w:p w14:paraId="5F02B740" w14:textId="77777777" w:rsidR="00E1132B" w:rsidRDefault="00E113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74652" w14:textId="77777777" w:rsidR="000679C6" w:rsidRDefault="000679C6">
    <w:pPr>
      <w:pStyle w:val="ac"/>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18534" w14:textId="77777777" w:rsidR="000679C6" w:rsidRDefault="000679C6">
    <w:pPr>
      <w:pStyle w:val="ac"/>
      <w:ind w:firstLine="360"/>
    </w:pPr>
    <w:r>
      <w:rPr>
        <w:noProof/>
      </w:rPr>
      <mc:AlternateContent>
        <mc:Choice Requires="wps">
          <w:drawing>
            <wp:anchor distT="0" distB="0" distL="114300" distR="114300" simplePos="0" relativeHeight="251706368" behindDoc="0" locked="0" layoutInCell="1" allowOverlap="1" wp14:anchorId="5BAC63F4" wp14:editId="7F835D94">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E03B24"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AC63F4" id="_x0000_t202" coordsize="21600,21600" o:spt="202" path="m,l,21600r21600,l21600,xe">
              <v:stroke joinstyle="miter"/>
              <v:path gradientshapeok="t" o:connecttype="rect"/>
            </v:shapetype>
            <v:shape id="文本框 69" o:spid="_x0000_s1029" type="#_x0000_t202" style="position:absolute;left:0;text-align:left;margin-left:0;margin-top:0;width:2in;height:2in;z-index:2517063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s+nZgIAABMFAAAOAAAAZHJzL2Uyb0RvYy54bWysVM1uEzEQviPxDpbvdNNWVCHqpgqtipAq&#10;WlEQZ8drNytsj2W72Q0PAG/AqRfuPFefg8/ebIoKlyIu3lnP7/fNjI9PemvYWoXYkqv5/t6EM+Uk&#10;Na27qfnHD+cvppzFJFwjDDlV842K/GT+/Nlx52fqgFZkGhUYgrg463zNVyn5WVVFuVJWxD3yykGp&#10;KViR8BtuqiaIDtGtqQ4mk6Oqo9D4QFLFiNuzQcnnJb7WSqZLraNKzNQctaVyhnIu81nNj8XsJgi/&#10;auW2DPEPVVjROiTdhToTSbDb0P4RyrYyUCSd9iTZirRupSoYgGZ/8gjN9Up4VbCAnOh3NMX/F1a+&#10;W18F1jY1P3rFmRMWPbr//u3+7uf9j68MdyCo83EGu2sPy9S/ph6NHu8jLjPuXgebv0DEoAfVmx29&#10;qk9MZqfpwXQ6gUpCN/4gfvXg7kNMbxRZloWaB/Sv0CrWFzENpqNJzubovDWm9NA41gHE4ctJcdhp&#10;ENw45MgghmKLlDZG5QjGvVca+EvN+aJMnjo1ga0FZkZIqVwqcEskWGcrjbRPcdzaZ1dVpvIpzjuP&#10;kplc2jnb1lEoeB+V3XweS9aD/cjAgDtTkPplXxp/OPZySc0GLQ40bEn08rxFGy5ETFciYC3QOqx6&#10;usShDYFu2kqcrSh8+dt9tse0QstZhzWrucM7wJl56zDFeSNHIYzCchTcrT0l9GAfT4iXRYRDSGYU&#10;dSD7Cfu/yDmgEk4iU83TKJ6mYdXxfki1WBQj7J0X6cJde5lDl577xW3CKJUJy9wMTGw5w+aVGd2+&#10;Enm1f/8vVg9v2fwX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0xbPp2YCAAATBQAADgAAAAAAAAAAAAAAAAAuAgAAZHJzL2Uyb0Rv&#10;Yy54bWxQSwECLQAUAAYACAAAACEAcarRudcAAAAFAQAADwAAAAAAAAAAAAAAAADABAAAZHJzL2Rv&#10;d25yZXYueG1sUEsFBgAAAAAEAAQA8wAAAMQFAAAAAA==&#10;" filled="f" stroked="f" strokeweight=".5pt">
              <v:textbox style="mso-fit-shape-to-text:t" inset="0,0,0,0">
                <w:txbxContent>
                  <w:p w14:paraId="59E03B24"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5C907" w14:textId="77777777" w:rsidR="000679C6" w:rsidRDefault="000679C6">
    <w:pPr>
      <w:pStyle w:val="ac"/>
      <w:ind w:firstLine="360"/>
      <w:jc w:val="center"/>
    </w:pPr>
    <w:r>
      <w:rPr>
        <w:noProof/>
      </w:rPr>
      <mc:AlternateContent>
        <mc:Choice Requires="wps">
          <w:drawing>
            <wp:anchor distT="0" distB="0" distL="114300" distR="114300" simplePos="0" relativeHeight="251705344" behindDoc="0" locked="0" layoutInCell="1" allowOverlap="1" wp14:anchorId="6DAA0414" wp14:editId="2E6B6349">
              <wp:simplePos x="0" y="0"/>
              <wp:positionH relativeFrom="margin">
                <wp:posOffset>2566489</wp:posOffset>
              </wp:positionH>
              <wp:positionV relativeFrom="paragraph">
                <wp:posOffset>-1451</wp:posOffset>
              </wp:positionV>
              <wp:extent cx="473528" cy="310242"/>
              <wp:effectExtent l="0" t="0" r="3175" b="13970"/>
              <wp:wrapNone/>
              <wp:docPr id="67" name="文本框 67"/>
              <wp:cNvGraphicFramePr/>
              <a:graphic xmlns:a="http://schemas.openxmlformats.org/drawingml/2006/main">
                <a:graphicData uri="http://schemas.microsoft.com/office/word/2010/wordprocessingShape">
                  <wps:wsp>
                    <wps:cNvSpPr txBox="1"/>
                    <wps:spPr>
                      <a:xfrm>
                        <a:off x="0" y="0"/>
                        <a:ext cx="473528" cy="31024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02EF9B"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noProof/>
                            </w:rPr>
                            <w:t>ii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DAA0414" id="_x0000_t202" coordsize="21600,21600" o:spt="202" path="m,l,21600r21600,l21600,xe">
              <v:stroke joinstyle="miter"/>
              <v:path gradientshapeok="t" o:connecttype="rect"/>
            </v:shapetype>
            <v:shape id="文本框 67" o:spid="_x0000_s1030" type="#_x0000_t202" style="position:absolute;left:0;text-align:left;margin-left:202.1pt;margin-top:-.1pt;width:37.3pt;height:24.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yjbQIAABMFAAAOAAAAZHJzL2Uyb0RvYy54bWysVM1uEzEQviPxDpbvdJP0D0XdVKFVEVJF&#10;Kwri7HjtZoXXY2wnu+EB6Btw4sKd5+pz8NmbTVHhUsTFOzuev++bGZ+cdo1ha+VDTbbk470RZ8pK&#10;qmp7W/IP7y9evOQsRGErYciqkm9U4Kez589OWjdVE1qSqZRnCGLDtHUlX8bopkUR5FI1IuyRUxaX&#10;mnwjIn79bVF50SJ6Y4rJaHRUtOQr50mqEKA97y/5LMfXWsl4pXVQkZmSo7aYT5/PRTqL2YmY3nrh&#10;lrXcliH+oYpG1BZJd6HORRRs5es/QjW19BRIxz1JTUFa11JlDEAzHj1Cc7MUTmUsICe4HU3h/4WV&#10;b9fXntVVyY+OObOiQY/uv93df/95/+Mrgw4EtS5MYXfjYBm7V9Sh0YM+QJlwd9o36QtEDPegerOj&#10;V3WRSSgPjvcPJ5gHiav98WhyMElRigdn50N8rahhSSi5R/cyqWJ9GWJvOpikXJYuamNyB41lLSDs&#10;H46yw+4GwY1FjgShLzVLcWNUimDsO6WBPlecFHnu1JnxbC0wMUJKZWMGmyPBOllppH2K49Y+uao8&#10;k09x3nnkzGTjzrmpLfmM91HZ1aehZN3bDwz0uBMFsVt0ue0HQycXVG3QYE/9jgQnL2q04VKEeC08&#10;lgI9xaLHKxzaEOimrcTZkvyXv+mTPWYVt5y1WLKSh88r4RVn5o3FFKeNHAQ/CItBsKvmjNCFMZ4Q&#10;J7MIBx/NIGpPzUfs/zxlwZWwErlKHgfxLParjvdDqvk8G2HvnIiX9sbJFDqxamm+iqTrPGOJnZ6L&#10;LWvYvDyl21cirfbv/9nq4S2b/QIAAP//AwBQSwMEFAAGAAgAAAAhALdIQzbeAAAACAEAAA8AAABk&#10;cnMvZG93bnJldi54bWxMj0tPwzAQhO9I/Adrkbi1dquIRmmcCvG48SiFSnBz4iWJ8COynTT8e5YT&#10;nHZXM5r9ptzN1rAJQ+y9k7BaCmDoGq9710p4e71f5MBiUk4r4x1K+MYIu+r8rFSF9if3gtMhtYxC&#10;XCyUhC6loeA8Nh1aFZd+QEfapw9WJTpDy3VQJwq3hq+FuOJW9Y4+dGrAmw6br8NoJZj3GB5qkT6m&#10;2/Yx7Z/5eLxbPUl5eTFfb4ElnNOfGX7xCR0qYqr96HRkRkImsjVZJSxokJ5tcqpS05JvgFcl/1+g&#10;+gEAAP//AwBQSwECLQAUAAYACAAAACEAtoM4kv4AAADhAQAAEwAAAAAAAAAAAAAAAAAAAAAAW0Nv&#10;bnRlbnRfVHlwZXNdLnhtbFBLAQItABQABgAIAAAAIQA4/SH/1gAAAJQBAAALAAAAAAAAAAAAAAAA&#10;AC8BAABfcmVscy8ucmVsc1BLAQItABQABgAIAAAAIQDdrqyjbQIAABMFAAAOAAAAAAAAAAAAAAAA&#10;AC4CAABkcnMvZTJvRG9jLnhtbFBLAQItABQABgAIAAAAIQC3SEM23gAAAAgBAAAPAAAAAAAAAAAA&#10;AAAAAMcEAABkcnMvZG93bnJldi54bWxQSwUGAAAAAAQABADzAAAA0gUAAAAA&#10;" filled="f" stroked="f" strokeweight=".5pt">
              <v:textbox inset="0,0,0,0">
                <w:txbxContent>
                  <w:p w14:paraId="4C02EF9B"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noProof/>
                      </w:rPr>
                      <w:t>ii</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C56A6" w14:textId="77777777" w:rsidR="000679C6" w:rsidRDefault="000679C6">
    <w:pPr>
      <w:pStyle w:val="ac"/>
      <w:ind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380DE" w14:textId="77777777" w:rsidR="000679C6" w:rsidRDefault="000679C6">
    <w:pPr>
      <w:pStyle w:val="ac"/>
      <w:ind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C6EB0" w14:textId="77777777" w:rsidR="000679C6" w:rsidRDefault="000679C6">
    <w:pPr>
      <w:pStyle w:val="ac"/>
      <w:ind w:firstLine="360"/>
    </w:pPr>
    <w:r>
      <w:rPr>
        <w:noProof/>
      </w:rPr>
      <mc:AlternateContent>
        <mc:Choice Requires="wps">
          <w:drawing>
            <wp:anchor distT="0" distB="0" distL="114300" distR="114300" simplePos="0" relativeHeight="251890688" behindDoc="0" locked="0" layoutInCell="1" allowOverlap="1" wp14:anchorId="68CCB046" wp14:editId="0F935595">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706844"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CCB046" id="_x0000_t202" coordsize="21600,21600" o:spt="202" path="m,l,21600r21600,l21600,xe">
              <v:stroke joinstyle="miter"/>
              <v:path gradientshapeok="t" o:connecttype="rect"/>
            </v:shapetype>
            <v:shape id="文本框 3" o:spid="_x0000_s1031" type="#_x0000_t202" style="position:absolute;left:0;text-align:left;margin-left:0;margin-top:0;width:2in;height:2in;z-index:251890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JV6ZQIAABEFAAAOAAAAZHJzL2Uyb0RvYy54bWysVE1uEzEU3iNxB8t7OmmrVlHUSRVaFSFV&#10;tKIg1o7HbkbYfpbtZiYcAG7Aik33nKvn4LMnk6LCpoiN543f//e955PT3hq2ViG25Gq+vzfhTDlJ&#10;Tetua/7xw8WrKWcxCdcIQ07VfKMiP52/fHHS+Zk6oBWZRgWGIC7OOl/zVUp+VlVRrpQVcY+8clBq&#10;ClYk/IbbqgmiQ3RrqoPJ5LjqKDQ+kFQx4vZ8UPJ5ia+1kulK66gSMzVHbamcoZzLfFbzEzG7DcKv&#10;WrktQ/xDFVa0Dkl3oc5FEuwutH+Esq0MFEmnPUm2Iq1bqUoP6GZ/8qSbm5XwqvQCcKLfwRT/X1j5&#10;bn0dWNvU/JAzJywoevj+7eHHz4f7r+www9P5OIPVjYdd6l9TD5rH+4jL3HWvg81f9MOgB9CbHbiq&#10;T0xmp+nBdDqBSkI3/iB+9ejuQ0xvFFmWhZoHsFdAFevLmAbT0SRnc3TRGlMYNI51NT8+PJoUh50G&#10;wY1DjtzEUGyR0saoHMG490qj+1Jzvihzp85MYGuBiRFSKpdKuyUSrLOVRtrnOG7ts6sqM/kc551H&#10;yUwu7Zxt6yiUfp+U3XweS9aD/YjA0HeGIPXLvtB+NHK5pGYDigMNOxK9vGhBw6WI6VoELAWow6Kn&#10;KxzaEOCmrcTZisKXv91ne8wqtJx1WLKaO7wCnJm3DjOc93EUwigsR8Hd2TMCB/t4QLwsIhxCMqOo&#10;A9lP2P5FzgGVcBKZap5G8SwNi47XQ6rFohhh67xIl+7Gyxy6cO4XdwmjVCYsYzMgscUMe1dmdPtG&#10;5MX+/b9YPb5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5NJV6ZQIAABEFAAAOAAAAAAAAAAAAAAAAAC4CAABkcnMvZTJvRG9j&#10;LnhtbFBLAQItABQABgAIAAAAIQBxqtG51wAAAAUBAAAPAAAAAAAAAAAAAAAAAL8EAABkcnMvZG93&#10;bnJldi54bWxQSwUGAAAAAAQABADzAAAAwwUAAAAA&#10;" filled="f" stroked="f" strokeweight=".5pt">
              <v:textbox style="mso-fit-shape-to-text:t" inset="0,0,0,0">
                <w:txbxContent>
                  <w:p w14:paraId="7C706844"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03250" w14:textId="77777777" w:rsidR="000679C6" w:rsidRDefault="000679C6">
    <w:pPr>
      <w:pStyle w:val="ac"/>
      <w:ind w:firstLine="420"/>
      <w:jc w:val="center"/>
      <w:rPr>
        <w:sz w:val="21"/>
        <w:szCs w:val="21"/>
      </w:rPr>
    </w:pPr>
    <w:r>
      <w:rPr>
        <w:noProof/>
        <w:sz w:val="21"/>
      </w:rPr>
      <mc:AlternateContent>
        <mc:Choice Requires="wps">
          <w:drawing>
            <wp:anchor distT="0" distB="0" distL="114300" distR="114300" simplePos="0" relativeHeight="251846656" behindDoc="0" locked="0" layoutInCell="1" allowOverlap="1" wp14:anchorId="2246FB0A" wp14:editId="1819742B">
              <wp:simplePos x="0" y="0"/>
              <wp:positionH relativeFrom="margin">
                <wp:align>center</wp:align>
              </wp:positionH>
              <wp:positionV relativeFrom="paragraph">
                <wp:posOffset>-816</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CE7927"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noProof/>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2246FB0A" id="_x0000_t202" coordsize="21600,21600" o:spt="202" path="m,l,21600r21600,l21600,xe">
              <v:stroke joinstyle="miter"/>
              <v:path gradientshapeok="t" o:connecttype="rect"/>
            </v:shapetype>
            <v:shape id="文本框 2" o:spid="_x0000_s1032" type="#_x0000_t202" style="position:absolute;left:0;text-align:left;margin-left:0;margin-top:-.05pt;width:2in;height:2in;z-index:251846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hIw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p5w5YUHR/fdv9z9+3t99ZdMMT+fjHFbXHnapf009aB7vIy5z170ONn/RD4MeQG/34Ko+&#10;MZmdZtPZbAKVhG78Qfzqwd2HmN4osiwLNQ9gr4AqNhcxDaajSc7m6Lw1pjBoHOtqfvTy1aQ47DUI&#10;bhxy5CaGYouUtkblCMa9Vxrdl5rzRZk7dWoC2whMjJBSuVTaLZFgna000j7FcWefXVWZyac47z1K&#10;ZnJp72xbR6H0+6js5vNYsh7sRwSGvjMEqV/1hfajkcsVNVtQHGjYkejleQsaLkRMVyJgKUAdFj1d&#10;4tCGADftJM7WFL787T7bY1ah5azDktXc4RXgzLx1mOG8j6MQRmE1Cu7WnhI4OMQD4mUR4RCSGUUd&#10;yH7C9i9zDqiEk8hU8zSKp2lYdLweUi2XxQhb50W6cNde5tCFc7+8TRilMmEZmwGJHWbYuzKjuzci&#10;L/bv/8Xq4SVb/AIAAP//AwBQSwMEFAAGAAgAAAAhAGcLmpfaAAAABgEAAA8AAABkcnMvZG93bnJl&#10;di54bWxMj8FOwzAQRO9I/IO1SNxapwVBCHEqqAhHpDYcOLrxkgTsdWS7afh7tie4zWhWM2/Lzeys&#10;mDDEwZOC1TIDgdR6M1Cn4L2pFzmImDQZbT2hgh+MsKkuL0pdGH+iHU771AkuoVhoBX1KYyFlbHt0&#10;Oi79iMTZpw9OJ7ahkyboE5c7K9dZdiedHogXej3itsf2e390CrZ104QJY7Af+FrffL093+LLrNT1&#10;1fz0CCLhnP6O4YzP6FAx08EfyURhFfAjScFiBYLDdZ6zP5zF/QPIqpT/8atfAAAA//8DAFBLAQIt&#10;ABQABgAIAAAAIQC2gziS/gAAAOEBAAATAAAAAAAAAAAAAAAAAAAAAABbQ29udGVudF9UeXBlc10u&#10;eG1sUEsBAi0AFAAGAAgAAAAhADj9If/WAAAAlAEAAAsAAAAAAAAAAAAAAAAALwEAAF9yZWxzLy5y&#10;ZWxzUEsBAi0AFAAGAAgAAAAhADiGEjBkAgAAEQUAAA4AAAAAAAAAAAAAAAAALgIAAGRycy9lMm9E&#10;b2MueG1sUEsBAi0AFAAGAAgAAAAhAGcLmpfaAAAABgEAAA8AAAAAAAAAAAAAAAAAvgQAAGRycy9k&#10;b3ducmV2LnhtbFBLBQYAAAAABAAEAPMAAADFBQAAAAA=&#10;" filled="f" stroked="f" strokeweight=".5pt">
              <v:textbox style="mso-fit-shape-to-text:t" inset="0,0,0,0">
                <w:txbxContent>
                  <w:p w14:paraId="2BCE7927"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noProof/>
                      </w:rPr>
                      <w:t>iii</w:t>
                    </w:r>
                    <w:r>
                      <w:rPr>
                        <w:rFonts w:hint="eastAsia"/>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4FEE6" w14:textId="77777777" w:rsidR="000679C6" w:rsidRDefault="000679C6">
    <w:pPr>
      <w:pStyle w:val="ac"/>
      <w:ind w:firstLine="360"/>
    </w:pPr>
    <w:r>
      <w:rPr>
        <w:noProof/>
      </w:rPr>
      <mc:AlternateContent>
        <mc:Choice Requires="wps">
          <w:drawing>
            <wp:anchor distT="0" distB="0" distL="114300" distR="114300" simplePos="0" relativeHeight="252313600" behindDoc="0" locked="0" layoutInCell="1" allowOverlap="1" wp14:anchorId="238A5EAE" wp14:editId="0E5EF083">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51B074"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t>vi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8A5EAE" id="_x0000_t202" coordsize="21600,21600" o:spt="202" path="m,l,21600r21600,l21600,xe">
              <v:stroke joinstyle="miter"/>
              <v:path gradientshapeok="t" o:connecttype="rect"/>
            </v:shapetype>
            <v:shape id="文本框 14" o:spid="_x0000_s1033" type="#_x0000_t202" style="position:absolute;left:0;text-align:left;margin-left:0;margin-top:0;width:2in;height:2in;z-index:25231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sMZgIAABMFAAAOAAAAZHJzL2Uyb0RvYy54bWysVM1uEzEQviPxDpbvdNMCJYq6qUKrIqSK&#10;VhTE2fHazQrbY9ludsMDwBv0xIU7z9Xn4LM3m6LCpYiLd9bzzd83Mz467q1haxViS67m+3sTzpST&#10;1LTuuuYfP5w9m3IWk3CNMORUzTcq8uP50ydHnZ+pA1qRaVRgcOLirPM1X6XkZ1UV5UpZEffIKwel&#10;pmBFwm+4rpogOni3pjqYTA6rjkLjA0kVI25PByWfF/9aK5kutI4qMVNz5JbKGcq5zGc1PxKz6yD8&#10;qpXbNMQ/ZGFF6xB05+pUJMFuQvuHK9vKQJF02pNkK9K6larUgGr2Jw+quVoJr0otICf6HU3x/7mV&#10;79aXgbUNeveCMycsenR3++3u+8+7H18Z7kBQ5+MMuCsPZOpfUw/weB9xmevudbD5i4oY9KB6s6NX&#10;9YnJbDQ9mE4nUEnoxh/4r+7NfYjpjSLLslDzgP4VWsX6PKYBOkJyNEdnrTGlh8axruaHz19OisFO&#10;A+fGIUYuYki2SGljVPZg3HulUX/JOV+UyVMnJrC1wMwIKZVLpdziCeiM0gj7GMMtPpuqMpWPMd5Z&#10;lMjk0s7Yto5CqfdB2s3nMWU94EcGhrozBalf9qXxr8ZeLqnZoMWBhi2JXp61aMO5iOlSBKwFWodV&#10;Txc4tCHQTVuJsxWFL3+7z3hMK7ScdVizmju8A5yZtw5TnDdyFMIoLEfB3dgTQg/28YR4WUQYhGRG&#10;UQeyn7D/ixwDKuEkItU8jeJJGlYd74dUi0UBYe+8SOfuysvsuvTcL24SRqlMWOZmYGLLGTavzOj2&#10;lcir/ft/Qd2/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GY4LDGYCAAATBQAADgAAAAAAAAAAAAAAAAAuAgAAZHJzL2Uyb0Rv&#10;Yy54bWxQSwECLQAUAAYACAAAACEAcarRudcAAAAFAQAADwAAAAAAAAAAAAAAAADABAAAZHJzL2Rv&#10;d25yZXYueG1sUEsFBgAAAAAEAAQA8wAAAMQFAAAAAA==&#10;" filled="f" stroked="f" strokeweight=".5pt">
              <v:textbox style="mso-fit-shape-to-text:t" inset="0,0,0,0">
                <w:txbxContent>
                  <w:p w14:paraId="4F51B074"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t>vi</w:t>
                    </w:r>
                    <w:r>
                      <w:rPr>
                        <w:rFonts w:hint="eastAsia"/>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D933E" w14:textId="77777777" w:rsidR="000679C6" w:rsidRDefault="000679C6">
    <w:pPr>
      <w:pStyle w:val="ac"/>
      <w:ind w:firstLine="420"/>
      <w:jc w:val="center"/>
      <w:rPr>
        <w:sz w:val="21"/>
        <w:szCs w:val="21"/>
      </w:rPr>
    </w:pPr>
    <w:r>
      <w:rPr>
        <w:noProof/>
        <w:sz w:val="21"/>
      </w:rPr>
      <mc:AlternateContent>
        <mc:Choice Requires="wps">
          <w:drawing>
            <wp:anchor distT="0" distB="0" distL="114300" distR="114300" simplePos="0" relativeHeight="252080128" behindDoc="0" locked="0" layoutInCell="1" allowOverlap="1" wp14:anchorId="6B3D8703" wp14:editId="32716B7C">
              <wp:simplePos x="0" y="0"/>
              <wp:positionH relativeFrom="margin">
                <wp:posOffset>2566489</wp:posOffset>
              </wp:positionH>
              <wp:positionV relativeFrom="paragraph">
                <wp:posOffset>-816</wp:posOffset>
              </wp:positionV>
              <wp:extent cx="685800" cy="326571"/>
              <wp:effectExtent l="0" t="0" r="0" b="0"/>
              <wp:wrapNone/>
              <wp:docPr id="6" name="文本框 6"/>
              <wp:cNvGraphicFramePr/>
              <a:graphic xmlns:a="http://schemas.openxmlformats.org/drawingml/2006/main">
                <a:graphicData uri="http://schemas.microsoft.com/office/word/2010/wordprocessingShape">
                  <wps:wsp>
                    <wps:cNvSpPr txBox="1"/>
                    <wps:spPr>
                      <a:xfrm>
                        <a:off x="0" y="0"/>
                        <a:ext cx="685800" cy="32657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7B7167"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noProof/>
                            </w:rPr>
                            <w:t>v</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B3D8703" id="_x0000_t202" coordsize="21600,21600" o:spt="202" path="m,l,21600r21600,l21600,xe">
              <v:stroke joinstyle="miter"/>
              <v:path gradientshapeok="t" o:connecttype="rect"/>
            </v:shapetype>
            <v:shape id="文本框 6" o:spid="_x0000_s1034" type="#_x0000_t202" style="position:absolute;left:0;text-align:left;margin-left:202.1pt;margin-top:-.05pt;width:54pt;height:25.7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BDagIAABEFAAAOAAAAZHJzL2Uyb0RvYy54bWysVM2O0zAQviPxDpbvNG1XLVXVdFW6KkKq&#10;2BUFcXYdu42wPcZ2m5QHgDfYExfuPFefg7HTZNHCZREXZ+L55u+bGc+ua63IUThfgsnpoNenRBgO&#10;RWl2Of3wfvViQokPzBRMgRE5PQlPr+fPn80qOxVD2IMqhCPoxPhpZXO6D8FOs8zzvdDM98AKg0oJ&#10;TrOAv26XFY5V6F2rbNjvj7MKXGEdcOE93t40SjpP/qUUPNxK6UUgKqeYW0inS+c2ntl8xqY7x+y+&#10;5Jc02D9koVlpMGjn6oYFRg6u/MOVLrkDDzL0OOgMpCy5SDVgNYP+o2o2e2ZFqgXJ8bajyf8/t/zt&#10;8c6RssjpmBLDNLbofP/t/P3n+cdXMo70VNZPEbWxiAv1K6ixze29x8tYdS2djl+sh6AeiT515Io6&#10;EI6X48lo0kcNR9XVcDx6mbxkD8bW+fBagCZRyKnD3iVK2XHtAyaC0BYSYxlYlUql/ilDKgxwNeon&#10;g06DFsqgYSyhSTVJ4aRE9KDMOyGx9pRxvEhTJ5bKkSPDeWGcCxPaNBM6oiSGfYrhBR9NRZrIpxh3&#10;FikymNAZ69KAS/U+Srv41KYsG3zLQFN3pCDU2zo1fdJ2cgvFCRvsoNkQb/mqxDasmQ93zOFKYOdw&#10;zcMtHlIB0g0XiZI9uC9/u494nFTUUlLhiuXUfz4wJyhRbwzOcNzHVnCtsG0Fc9BLwC4M8AGxPIlo&#10;4IJqRelAf8TtX8QoqGKGY6ychlZchmbR8fXgYrFIINw6y8LabCyPriOrBhaHALJMMxbZabi4sIZ7&#10;l0bv8kbExf79P6EeXrL5LwAAAP//AwBQSwMEFAAGAAgAAAAhAIqR8mDdAAAACAEAAA8AAABkcnMv&#10;ZG93bnJldi54bWxMj81OwzAQhO9IvIO1SNxaO6GgKsSpED83oNCCBDcnXpIIex3ZThreHvcEtx3N&#10;aPabcjNbwyb0oXckIVsKYEiN0z21Et72D4s1sBAVaWUcoYQfDLCpTk9KVWh3oFecdrFlqYRCoSR0&#10;MQ4F56Hp0KqwdANS8r6ctyom6VuuvTqkcmt4LsQVt6qn9KFTA9522HzvRivBfAT/WIv4Od21T/Fl&#10;y8f3++xZyvOz+eYaWMQ5/oXhiJ/QoUpMtRtJB2YkrMQqT1EJiwxY8i+zPOn6eFwAr0r+f0D1CwAA&#10;//8DAFBLAQItABQABgAIAAAAIQC2gziS/gAAAOEBAAATAAAAAAAAAAAAAAAAAAAAAABbQ29udGVu&#10;dF9UeXBlc10ueG1sUEsBAi0AFAAGAAgAAAAhADj9If/WAAAAlAEAAAsAAAAAAAAAAAAAAAAALwEA&#10;AF9yZWxzLy5yZWxzUEsBAi0AFAAGAAgAAAAhADzaMENqAgAAEQUAAA4AAAAAAAAAAAAAAAAALgIA&#10;AGRycy9lMm9Eb2MueG1sUEsBAi0AFAAGAAgAAAAhAIqR8mDdAAAACAEAAA8AAAAAAAAAAAAAAAAA&#10;xAQAAGRycy9kb3ducmV2LnhtbFBLBQYAAAAABAAEAPMAAADOBQAAAAA=&#10;" filled="f" stroked="f" strokeweight=".5pt">
              <v:textbox inset="0,0,0,0">
                <w:txbxContent>
                  <w:p w14:paraId="5A7B7167"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noProof/>
                      </w:rPr>
                      <w:t>v</w:t>
                    </w:r>
                    <w:r>
                      <w:rPr>
                        <w:rFonts w:hint="eastAsia"/>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E124E" w14:textId="77777777" w:rsidR="000679C6" w:rsidRDefault="000679C6">
    <w:pPr>
      <w:pStyle w:val="ac"/>
      <w:ind w:firstLine="360"/>
    </w:pPr>
    <w:r>
      <w:rPr>
        <w:noProof/>
      </w:rPr>
      <mc:AlternateContent>
        <mc:Choice Requires="wps">
          <w:drawing>
            <wp:anchor distT="0" distB="0" distL="114300" distR="114300" simplePos="0" relativeHeight="252316672" behindDoc="0" locked="0" layoutInCell="1" allowOverlap="1" wp14:anchorId="44355561" wp14:editId="4D194234">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971C1D"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t>viii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4355561" id="_x0000_t202" coordsize="21600,21600" o:spt="202" path="m,l,21600r21600,l21600,xe">
              <v:stroke joinstyle="miter"/>
              <v:path gradientshapeok="t" o:connecttype="rect"/>
            </v:shapetype>
            <v:shape id="文本框 36" o:spid="_x0000_s1035" type="#_x0000_t202" style="position:absolute;left:0;text-align:left;margin-left:0;margin-top:0;width:2in;height:2in;z-index:25231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ZQIAABMFAAAOAAAAZHJzL2Uyb0RvYy54bWysVE1uEzEU3iNxB8t7OmkrqhB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RFnTlj06P77t/u7n/c/vjLwAFDn4wx61x6aqX9NPRo98iOYue5eB5u/qIhBDqg3O3hV&#10;n5jMRtOD6XQCkYRs/IH/6sHch5jeKLIsEzUP6F+BVawvYhpUR5UczdF5a0zpoXGsq/nR4ctJMdhJ&#10;4Nw4xMhFDMkWKm2Myh6Me6806i85Z0aZPHVqAlsLzIyQUrlUyi2eoJ21NMI+xXCrn01VmcqnGO8s&#10;SmRyaWdsW0eh1Pso7ebzmLIe9EcEhrozBKlf9qXxr8ZeLqnZoMWBhi2JXp63aMOFiOlKBKwFWodV&#10;T5d4tCHATVuKsxWFL3/jZ31MK6ScdVizmjvcAc7MW4cpzhs5EmEkliPhbu0poQf7OCFeFhIGIZmR&#10;1IHsJ+z/IseASDiJSDVPI3mahlXH/ZBqsShK2Dsv0oW79jK7Lj33i9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Di/Z/ZQIAABMFAAAOAAAAAAAAAAAAAAAAAC4CAABkcnMvZTJvRG9j&#10;LnhtbFBLAQItABQABgAIAAAAIQBxqtG51wAAAAUBAAAPAAAAAAAAAAAAAAAAAL8EAABkcnMvZG93&#10;bnJldi54bWxQSwUGAAAAAAQABADzAAAAwwUAAAAA&#10;" filled="f" stroked="f" strokeweight=".5pt">
              <v:textbox style="mso-fit-shape-to-text:t" inset="0,0,0,0">
                <w:txbxContent>
                  <w:p w14:paraId="25971C1D"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t>viii</w:t>
                    </w:r>
                    <w:r>
                      <w:rPr>
                        <w:rFonts w:hint="eastAsia"/>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55DDA" w14:textId="77777777" w:rsidR="000679C6" w:rsidRDefault="000679C6">
    <w:pPr>
      <w:pStyle w:val="ac"/>
      <w:ind w:firstLine="420"/>
      <w:jc w:val="center"/>
      <w:rPr>
        <w:sz w:val="21"/>
        <w:szCs w:val="21"/>
      </w:rPr>
    </w:pPr>
    <w:r>
      <w:rPr>
        <w:noProof/>
        <w:sz w:val="21"/>
      </w:rPr>
      <mc:AlternateContent>
        <mc:Choice Requires="wps">
          <w:drawing>
            <wp:anchor distT="0" distB="0" distL="114300" distR="114300" simplePos="0" relativeHeight="252315648" behindDoc="0" locked="0" layoutInCell="1" allowOverlap="1" wp14:anchorId="5D0DA82B" wp14:editId="6FF96D4F">
              <wp:simplePos x="0" y="0"/>
              <wp:positionH relativeFrom="margin">
                <wp:posOffset>2566489</wp:posOffset>
              </wp:positionH>
              <wp:positionV relativeFrom="paragraph">
                <wp:posOffset>-817</wp:posOffset>
              </wp:positionV>
              <wp:extent cx="620485" cy="353785"/>
              <wp:effectExtent l="0" t="0" r="8255" b="8255"/>
              <wp:wrapNone/>
              <wp:docPr id="26" name="文本框 26"/>
              <wp:cNvGraphicFramePr/>
              <a:graphic xmlns:a="http://schemas.openxmlformats.org/drawingml/2006/main">
                <a:graphicData uri="http://schemas.microsoft.com/office/word/2010/wordprocessingShape">
                  <wps:wsp>
                    <wps:cNvSpPr txBox="1"/>
                    <wps:spPr>
                      <a:xfrm>
                        <a:off x="0" y="0"/>
                        <a:ext cx="620485" cy="3537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DB7FCA"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noProof/>
                            </w:rPr>
                            <w:t>vii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5D0DA82B" id="_x0000_t202" coordsize="21600,21600" o:spt="202" path="m,l,21600r21600,l21600,xe">
              <v:stroke joinstyle="miter"/>
              <v:path gradientshapeok="t" o:connecttype="rect"/>
            </v:shapetype>
            <v:shape id="文本框 26" o:spid="_x0000_s1036" type="#_x0000_t202" style="position:absolute;left:0;text-align:left;margin-left:202.1pt;margin-top:-.05pt;width:48.85pt;height:27.85pt;z-index:25231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NWawIAABQFAAAOAAAAZHJzL2Uyb0RvYy54bWysVE1uEzEU3iNxB8t7OklKSxV1UoVWRUgV&#10;rQiIteOxmxEeP2M7mQkHgBuwYsOec/UcfPZkUlTYFLHxvHn/73s/p2ddY9hG+VCTLfn4YMSZspKq&#10;2t6W/P27y2cnnIUobCUMWVXyrQr8bPb0yWnrpmpCKzKV8gxObJi2ruSrGN20KIJcqUaEA3LKQqjJ&#10;NyLi198WlRctvDemmIxGx0VLvnKepAoB3IteyGfZv9ZKxmutg4rMlBy5xfz6/C7TW8xOxfTWC7eq&#10;5S4N8Q9ZNKK2CLp3dSGiYGtf/+GqqaWnQDoeSGoK0rqWKteAasajB9UsVsKpXAvACW4PU/h/buWb&#10;zY1ndVXyyTFnVjTo0d23r3fff979+MLAA0CtC1PoLRw0Y/eSOjR64AcwU92d9k36oiIGOaDe7uFV&#10;XWQSzOPJ6PnJEWcSosOjwxeg4b24N3Y+xFeKGpaIknt0L4MqNlch9qqDSopl6bI2JnfQWNYiwOHR&#10;KBvsJXBuLGKkEvpUMxW3RiUPxr5VGtXnjBMjz506N55tBCZGSKlszMVmT9BOWhphH2O400+mKs/k&#10;Y4z3Fjky2bg3bmpLPtf7IO3q45Cy7vUHBPq6EwSxW3a57eO8A4m1pGqLDnvqlyQ4eVmjD1cixBvh&#10;sRVoKjY9XuPRhoA37SjOVuQ//42f9DGskHLWYstKHj6thVecmdcWY5xWciD8QCwHwq6bc0Ibxrgh&#10;TmYSBj6agdSemg84APMUBSJhJWKVPA7keex3HQdEqvk8K2HxnIhXduFkcp1gtTRfR9J1HrJ7LHaw&#10;YfXymO7ORNrt3/+z1v0xm/0CAAD//wMAUEsDBBQABgAIAAAAIQAj0loA3gAAAAgBAAAPAAAAZHJz&#10;L2Rvd25yZXYueG1sTI9LT8MwEITvSPwHa5G4tXaqtoIQp0I8bjwLSHBz4iWJiNeR7aTh37Oc4Dar&#10;Gc18W+xm14sJQ+w8aciWCgRS7W1HjYbXl9vFGYiYDFnTe0IN3xhhVx4fFSa3/kDPOO1TI7iEYm40&#10;tCkNuZSxbtGZuPQDEnufPjiT+AyNtMEcuNz1cqXUVjrTES+0ZsCrFuuv/eg09O8x3FUqfUzXzX16&#10;epTj2032oPXpyXx5ASLhnP7C8IvP6FAyU+VHslH0GtZqveKohkUGgv2Nys5BVCw2W5BlIf8/UP4A&#10;AAD//wMAUEsBAi0AFAAGAAgAAAAhALaDOJL+AAAA4QEAABMAAAAAAAAAAAAAAAAAAAAAAFtDb250&#10;ZW50X1R5cGVzXS54bWxQSwECLQAUAAYACAAAACEAOP0h/9YAAACUAQAACwAAAAAAAAAAAAAAAAAv&#10;AQAAX3JlbHMvLnJlbHNQSwECLQAUAAYACAAAACEAsS4zVmsCAAAUBQAADgAAAAAAAAAAAAAAAAAu&#10;AgAAZHJzL2Uyb0RvYy54bWxQSwECLQAUAAYACAAAACEAI9JaAN4AAAAIAQAADwAAAAAAAAAAAAAA&#10;AADFBAAAZHJzL2Rvd25yZXYueG1sUEsFBgAAAAAEAAQA8wAAANAFAAAAAA==&#10;" filled="f" stroked="f" strokeweight=".5pt">
              <v:textbox inset="0,0,0,0">
                <w:txbxContent>
                  <w:p w14:paraId="71DB7FCA"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noProof/>
                      </w:rPr>
                      <w:t>vii</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33CB4" w14:textId="77777777" w:rsidR="000679C6" w:rsidRDefault="000679C6">
    <w:pPr>
      <w:pStyle w:val="ac"/>
      <w:ind w:firstLine="360"/>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6D1C7" w14:textId="77777777" w:rsidR="000679C6" w:rsidRDefault="000679C6">
    <w:pPr>
      <w:pStyle w:val="ac"/>
      <w:tabs>
        <w:tab w:val="clear" w:pos="4153"/>
        <w:tab w:val="center" w:pos="4252"/>
      </w:tabs>
      <w:ind w:firstLineChars="0" w:firstLine="0"/>
      <w:jc w:val="both"/>
      <w:rPr>
        <w:sz w:val="21"/>
        <w:szCs w:val="21"/>
      </w:rPr>
    </w:pPr>
    <w:r>
      <w:rPr>
        <w:noProof/>
        <w:sz w:val="21"/>
      </w:rPr>
      <mc:AlternateContent>
        <mc:Choice Requires="wps">
          <w:drawing>
            <wp:anchor distT="0" distB="0" distL="114300" distR="114300" simplePos="0" relativeHeight="251683840" behindDoc="0" locked="0" layoutInCell="1" allowOverlap="1" wp14:anchorId="4EE35AEC" wp14:editId="0323E6E1">
              <wp:simplePos x="0" y="0"/>
              <wp:positionH relativeFrom="margin">
                <wp:posOffset>2669903</wp:posOffset>
              </wp:positionH>
              <wp:positionV relativeFrom="paragraph">
                <wp:posOffset>-15876</wp:posOffset>
              </wp:positionV>
              <wp:extent cx="391886" cy="402771"/>
              <wp:effectExtent l="0" t="0" r="8255" b="0"/>
              <wp:wrapNone/>
              <wp:docPr id="33" name="文本框 33"/>
              <wp:cNvGraphicFramePr/>
              <a:graphic xmlns:a="http://schemas.openxmlformats.org/drawingml/2006/main">
                <a:graphicData uri="http://schemas.microsoft.com/office/word/2010/wordprocessingShape">
                  <wps:wsp>
                    <wps:cNvSpPr txBox="1"/>
                    <wps:spPr>
                      <a:xfrm>
                        <a:off x="0" y="0"/>
                        <a:ext cx="391886" cy="40277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C5D928" w14:textId="77777777" w:rsidR="000679C6" w:rsidRDefault="000679C6">
                          <w:pPr>
                            <w:pStyle w:val="ac"/>
                            <w:ind w:firstLineChars="0" w:firstLine="0"/>
                          </w:pPr>
                          <w:r>
                            <w:rPr>
                              <w:rFonts w:hint="eastAsia"/>
                            </w:rPr>
                            <w:fldChar w:fldCharType="begin"/>
                          </w:r>
                          <w:r>
                            <w:rPr>
                              <w:rFonts w:hint="eastAsia"/>
                            </w:rPr>
                            <w:instrText xml:space="preserve"> PAGE  \* MERGEFORMAT </w:instrText>
                          </w:r>
                          <w:r>
                            <w:rPr>
                              <w:rFonts w:hint="eastAsia"/>
                            </w:rPr>
                            <w:fldChar w:fldCharType="separate"/>
                          </w:r>
                          <w:r>
                            <w:rPr>
                              <w:noProof/>
                            </w:rPr>
                            <w:t>50</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EE35AEC" id="_x0000_t202" coordsize="21600,21600" o:spt="202" path="m,l,21600r21600,l21600,xe">
              <v:stroke joinstyle="miter"/>
              <v:path gradientshapeok="t" o:connecttype="rect"/>
            </v:shapetype>
            <v:shape id="文本框 33" o:spid="_x0000_s1037" type="#_x0000_t202" style="position:absolute;left:0;text-align:left;margin-left:210.25pt;margin-top:-1.25pt;width:30.85pt;height:31.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0ZbAIAABQFAAAOAAAAZHJzL2Uyb0RvYy54bWysVM2O0zAQviPxDpbvNP2BbqmarkpXRUgr&#10;dkVBnF3HbiNsj7HdJuUBljfgxIU7z9XnYOw0WbRwWcTFmcz/fPMzu6y1IgfhfAkmp4NenxJhOBSl&#10;2eb0w/vVswklPjBTMAVG5PQoPL2cP30yq+xUDGEHqhCOoBPjp5XN6S4EO80yz3dCM98DKwwKJTjN&#10;Av66bVY4VqF3rbJhvz/OKnCFdcCF98i9aoR0nvxLKXi4kdKLQFROMbeQXpfeTXyz+YxNt47ZXcnP&#10;abB/yEKz0mDQztUVC4zsXfmHK11yBx5k6HHQGUhZcpFqwGoG/QfVrHfMilQLguNtB5P/f27528Ot&#10;I2WR09GIEsM09uj07evp+8/TjzuCPASosn6KemuLmqF+BTU2uuV7ZMa6a+l0/GJFBOUI9bGDV9SB&#10;cGSOXg4mkzElHEXP+8OLi+Qluze2zofXAjSJRE4ddi+Byg7XPmAiqNqqxFgGVqVSqYPKkCqn49GL&#10;fjLoJGihDBrGEppUExWOSkQPyrwTEqtPGUdGmjuxVI4cGE4M41yY0KaZtKOWxLCPMTzrR1ORZvIx&#10;xp1FigwmdMa6NOBSvQ/SLj61KctGv0WgqTtCEOpNndo+6Fq5geKIHXbQLIm3fFViH66ZD7fM4VZg&#10;U3HTww0+UgHiDWeKkh24L3/jR30cVpRSUuGW5dR/3jMnKFFvDI5xXMmWcC2xaQmz10vANgzwhlie&#10;SDRwQbWkdKA/4gFYxCgoYoZjrJyGllyGZtfxgHCxWCQlXDzLwrVZWx5dR1gNLPYBZJmGLMLTYHGG&#10;DVcvzd75TMTd/v0/ad0fs/kvAAAA//8DAFBLAwQUAAYACAAAACEAw080598AAAAJAQAADwAAAGRy&#10;cy9kb3ducmV2LnhtbEyPy07DMBBF90j8gzVI7Fq7VqlKyKRCPHY8C0iwc+IhifAjsp00/D1mBavR&#10;aI7unFvuZmvYRCH23iGslgIYucbr3rUIry+3iy2wmJTTynhHCN8UYVcdH5Wq0P7gnmnap5blEBcL&#10;hdClNBScx6Yjq+LSD+Ty7dMHq1JeQ8t1UIccbg2XQmy4Vb3LHzo10FVHzdd+tAjmPYa7WqSP6bq9&#10;T0+PfHy7WT0gnp7MlxfAEs3pD4Zf/awOVXaq/eh0ZAZhLcVZRhEWMs8MrLdSAqsRNuIceFXy/w2q&#10;HwAAAP//AwBQSwECLQAUAAYACAAAACEAtoM4kv4AAADhAQAAEwAAAAAAAAAAAAAAAAAAAAAAW0Nv&#10;bnRlbnRfVHlwZXNdLnhtbFBLAQItABQABgAIAAAAIQA4/SH/1gAAAJQBAAALAAAAAAAAAAAAAAAA&#10;AC8BAABfcmVscy8ucmVsc1BLAQItABQABgAIAAAAIQAxoA0ZbAIAABQFAAAOAAAAAAAAAAAAAAAA&#10;AC4CAABkcnMvZTJvRG9jLnhtbFBLAQItABQABgAIAAAAIQDDTzTn3wAAAAkBAAAPAAAAAAAAAAAA&#10;AAAAAMYEAABkcnMvZG93bnJldi54bWxQSwUGAAAAAAQABADzAAAA0gUAAAAA&#10;" filled="f" stroked="f" strokeweight=".5pt">
              <v:textbox inset="0,0,0,0">
                <w:txbxContent>
                  <w:p w14:paraId="18C5D928" w14:textId="77777777" w:rsidR="000679C6" w:rsidRDefault="000679C6">
                    <w:pPr>
                      <w:pStyle w:val="ac"/>
                      <w:ind w:firstLineChars="0" w:firstLine="0"/>
                    </w:pPr>
                    <w:r>
                      <w:rPr>
                        <w:rFonts w:hint="eastAsia"/>
                      </w:rPr>
                      <w:fldChar w:fldCharType="begin"/>
                    </w:r>
                    <w:r>
                      <w:rPr>
                        <w:rFonts w:hint="eastAsia"/>
                      </w:rPr>
                      <w:instrText xml:space="preserve"> PAGE  \* MERGEFORMAT </w:instrText>
                    </w:r>
                    <w:r>
                      <w:rPr>
                        <w:rFonts w:hint="eastAsia"/>
                      </w:rPr>
                      <w:fldChar w:fldCharType="separate"/>
                    </w:r>
                    <w:r>
                      <w:rPr>
                        <w:noProof/>
                      </w:rPr>
                      <w:t>50</w:t>
                    </w:r>
                    <w:r>
                      <w:rPr>
                        <w:rFonts w:hint="eastAsia"/>
                      </w:rPr>
                      <w:fldChar w:fldCharType="end"/>
                    </w:r>
                  </w:p>
                </w:txbxContent>
              </v:textbox>
              <w10:wrap anchorx="margin"/>
            </v:shape>
          </w:pict>
        </mc:Fallback>
      </mc:AlternateContent>
    </w:r>
    <w:r>
      <w:rPr>
        <w:rFonts w:hint="eastAsia"/>
        <w:sz w:val="21"/>
        <w:szCs w:val="21"/>
      </w:rPr>
      <w:tab/>
    </w:r>
  </w:p>
  <w:p w14:paraId="0A8A84E8" w14:textId="77777777" w:rsidR="000679C6" w:rsidRDefault="000679C6">
    <w:pPr>
      <w:pStyle w:val="ac"/>
      <w:tabs>
        <w:tab w:val="clear" w:pos="4153"/>
        <w:tab w:val="center" w:pos="4252"/>
      </w:tabs>
      <w:ind w:firstLineChars="0" w:firstLine="0"/>
      <w:jc w:val="both"/>
      <w:rPr>
        <w:sz w:val="21"/>
        <w:szCs w:val="21"/>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737F8" w14:textId="77777777" w:rsidR="000679C6" w:rsidRDefault="000679C6">
    <w:pPr>
      <w:pStyle w:val="ac"/>
      <w:ind w:firstLine="360"/>
      <w:jc w:val="center"/>
    </w:pPr>
    <w:r>
      <w:rPr>
        <w:noProof/>
      </w:rPr>
      <mc:AlternateContent>
        <mc:Choice Requires="wps">
          <w:drawing>
            <wp:anchor distT="0" distB="0" distL="114300" distR="114300" simplePos="0" relativeHeight="251664384" behindDoc="0" locked="0" layoutInCell="1" allowOverlap="1" wp14:anchorId="135D02BC" wp14:editId="723E943A">
              <wp:simplePos x="0" y="0"/>
              <wp:positionH relativeFrom="margin">
                <wp:posOffset>2555603</wp:posOffset>
              </wp:positionH>
              <wp:positionV relativeFrom="paragraph">
                <wp:posOffset>-1451</wp:posOffset>
              </wp:positionV>
              <wp:extent cx="440871" cy="2286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440871" cy="228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42F8B8" w14:textId="77777777" w:rsidR="000679C6" w:rsidRDefault="000679C6">
                          <w:pPr>
                            <w:pStyle w:val="ac"/>
                            <w:ind w:firstLine="360"/>
                            <w:jc w:val="center"/>
                          </w:pPr>
                          <w:r>
                            <w:fldChar w:fldCharType="begin"/>
                          </w:r>
                          <w:r>
                            <w:instrText xml:space="preserve"> PAGE  \* MERGEFORMAT </w:instrText>
                          </w:r>
                          <w:r>
                            <w:fldChar w:fldCharType="separate"/>
                          </w:r>
                          <w:r>
                            <w:rPr>
                              <w:noProof/>
                            </w:rPr>
                            <w:t>62</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35D02BC" id="_x0000_t202" coordsize="21600,21600" o:spt="202" path="m,l,21600r21600,l21600,xe">
              <v:stroke joinstyle="miter"/>
              <v:path gradientshapeok="t" o:connecttype="rect"/>
            </v:shapetype>
            <v:shape id="文本框 19" o:spid="_x0000_s1038" type="#_x0000_t202" style="position:absolute;left:0;text-align:left;margin-left:201.25pt;margin-top:-.1pt;width:34.7pt;height:1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KbQIAABQFAAAOAAAAZHJzL2Uyb0RvYy54bWysVMFu1DAQvSPxD5bvNOlSSlk1Wy2tipAq&#10;WlEQZ69jdyMcj7G9mywfAH/AiQt3vqvfwbOz2aLCpYiLM5l5M555M+Pjk741bK18aMhWfH+v5ExZ&#10;SXVjbyr+/t35kyPOQhS2FoasqvhGBX4ye/zouHNTNaElmVp5hiA2TDtX8WWMbloUQS5VK8IeOWVh&#10;1ORbEfHrb4raiw7RW1NMyvKw6MjXzpNUIUB7Nhj5LMfXWsl4qXVQkZmKI7eYT5/PRTqL2bGY3njh&#10;lo3cpiH+IYtWNBaX7kKdiSjYyjd/hGob6SmQjnuS2oK0bqTKNaCa/fJeNddL4VSuBeQEt6Mp/L+w&#10;8s36yrOmRu9ecGZFix7dfvt6+/3n7Y8vDDoQ1LkwBe7aARn7l9QDPOoDlKnuXvs2fVERgx1Ub3b0&#10;qj4yCeXBQXn0fJ8zCdNkcnRYZvqLO2fnQ3ylqGVJqLhH9zKpYn0RIhIBdISkuyydN8bkDhrLuoof&#10;Pn1WZoedBR7GwjGVMKSapbgxKkUw9q3SqD5nnBR57tSp8WwtMDFCSmVjLjZHAjqhNK59iOMWn1xV&#10;nsmHOO888s1k4865bSz5XO+9tOuPY8p6wI8MDHUnCmK/6Ie2T8ZWLqjeoMOehiUJTp436MOFCPFK&#10;eGwFmopNj5c4tCHwTVuJsyX5z3/TJzyGFVbOOmxZxcOnlfCKM/PaYozTSo6CH4XFKNhVe0poA2YG&#10;2WQRDj6aUdSe2g94AObpFpiElbir4nEUT+Ow63hApJrPMwiL50S8sNdOptCJVkvzVSTd5CFL9Axc&#10;bGnD6uXZ2z4Tabd//8+ou8ds9gsAAP//AwBQSwMEFAAGAAgAAAAhANQHBjrfAAAACAEAAA8AAABk&#10;cnMvZG93bnJldi54bWxMj8tOwzAURPdI/IN1kdi1dkILJcSpEI8dzwIS7Jz4kkTY15HtpOHvMStY&#10;jmY0c6bcztawCX3oHUnIlgIYUuN0T62E15fbxQZYiIq0Mo5QwjcG2FaHB6UqtNvTM0672LJUQqFQ&#10;EroYh4Lz0HRoVVi6ASl5n85bFZP0Ldde7VO5NTwX4pRb1VNa6NSAVx02X7vRSjDvwd/VIn5M1+19&#10;fHrk49tN9iDl8dF8eQEs4hz/wvCLn9ChSky1G0kHZiSsRL5OUQmLHFjyV2fZObBawsl6A7wq+f8D&#10;1Q8AAAD//wMAUEsBAi0AFAAGAAgAAAAhALaDOJL+AAAA4QEAABMAAAAAAAAAAAAAAAAAAAAAAFtD&#10;b250ZW50X1R5cGVzXS54bWxQSwECLQAUAAYACAAAACEAOP0h/9YAAACUAQAACwAAAAAAAAAAAAAA&#10;AAAvAQAAX3JlbHMvLnJlbHNQSwECLQAUAAYACAAAACEAb/p2ym0CAAAUBQAADgAAAAAAAAAAAAAA&#10;AAAuAgAAZHJzL2Uyb0RvYy54bWxQSwECLQAUAAYACAAAACEA1AcGOt8AAAAIAQAADwAAAAAAAAAA&#10;AAAAAADHBAAAZHJzL2Rvd25yZXYueG1sUEsFBgAAAAAEAAQA8wAAANMFAAAAAA==&#10;" filled="f" stroked="f" strokeweight=".5pt">
              <v:textbox inset="0,0,0,0">
                <w:txbxContent>
                  <w:p w14:paraId="2442F8B8" w14:textId="77777777" w:rsidR="000679C6" w:rsidRDefault="000679C6">
                    <w:pPr>
                      <w:pStyle w:val="ac"/>
                      <w:ind w:firstLine="360"/>
                      <w:jc w:val="center"/>
                    </w:pPr>
                    <w:r>
                      <w:fldChar w:fldCharType="begin"/>
                    </w:r>
                    <w:r>
                      <w:instrText xml:space="preserve"> PAGE  \* MERGEFORMAT </w:instrText>
                    </w:r>
                    <w:r>
                      <w:fldChar w:fldCharType="separate"/>
                    </w:r>
                    <w:r>
                      <w:rPr>
                        <w:noProof/>
                      </w:rPr>
                      <w:t>62</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6FA6E" w14:textId="77777777" w:rsidR="000679C6" w:rsidRDefault="000679C6">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877EF" w14:textId="77777777" w:rsidR="000679C6" w:rsidRDefault="000679C6">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6E410" w14:textId="77777777" w:rsidR="000679C6" w:rsidRDefault="000679C6">
    <w:pPr>
      <w:pStyle w:val="ac"/>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70BF5" w14:textId="77777777" w:rsidR="000679C6" w:rsidRDefault="000679C6">
    <w:pPr>
      <w:pStyle w:val="ac"/>
      <w:ind w:firstLine="360"/>
    </w:pPr>
    <w:r>
      <w:rPr>
        <w:noProof/>
      </w:rPr>
      <mc:AlternateContent>
        <mc:Choice Requires="wps">
          <w:drawing>
            <wp:anchor distT="0" distB="0" distL="114300" distR="114300" simplePos="0" relativeHeight="251703296" behindDoc="0" locked="0" layoutInCell="1" allowOverlap="1" wp14:anchorId="369582A4" wp14:editId="20C1AD1D">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C9732C"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69582A4" id="_x0000_t202" coordsize="21600,21600" o:spt="202" path="m,l,21600r21600,l21600,xe">
              <v:stroke joinstyle="miter"/>
              <v:path gradientshapeok="t" o:connecttype="rect"/>
            </v:shapetype>
            <v:shape id="文本框 64" o:spid="_x0000_s1026" type="#_x0000_t202" style="position:absolute;left:0;text-align:left;margin-left:0;margin-top:0;width:2in;height:2in;z-index:2517032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S4sYgIAAAwFAAAOAAAAZHJzL2Uyb0RvYy54bWysVM1uEzEQviPxDpbvdNMCVRR1U4VWRUgV&#10;rSiIs+O1mxW2x7Ld7IYHgDfgxIU7z5Xn4LM3m6LCpYiLd9bz+30z45PT3hq2ViG25Gp+eDDhTDlJ&#10;Tetua/7h/cWzKWcxCdcIQ07VfKMiP50/fXLS+Zk6ohWZRgWGIC7OOl/zVUp+VlVRrpQV8YC8clBq&#10;ClYk/IbbqgmiQ3RrqqPJ5LjqKDQ+kFQx4vZ8UPJ5ia+1kulK66gSMzVHbamcoZzLfFbzEzG7DcKv&#10;WrkrQ/xDFVa0Dkn3oc5FEuwutH+Esq0MFEmnA0m2Iq1bqQoGoDmcPEBzsxJeFSwgJ/o9TfH/hZVv&#10;19eBtU3Nj19w5oRFj7bfvm6//9z++MJwB4I6H2ewu/GwTP0r6tHo8T7iMuPudbD5C0QMelC92dOr&#10;+sRkdpoeTacTqCR04w/iV/fuPsT0WpFlWah5QP8KrWJ9GdNgOprkbI4uWmNKD41jHUA8fzkpDnsN&#10;ghuHHBnEUGyR0saoHMG4d0oDf6k5X5TJU2cmsLXAzAgplUsFbokE62ylkfYxjjv77KrKVD7Gee9R&#10;MpNLe2fbOgoF74Oym09jyXqwHxkYcGcKUr/sd81dUrNBbwMN6xG9vGjB/6WI6VoE7AN6hh1PVzi0&#10;IfBMO4mzFYXPf7vP9hhTaDnrsF81d3gAODNvHMY3r+IohFFYjoK7s2cE8g/xdnhZRDiEZEZRB7If&#10;sfiLnAMq4SQy1TyN4lkadhwPh1SLRTHCwnmRLt2Nlzl0abZf3CXMUBmtTMrAxI4srFwZzt3zkHf6&#10;9/9idf+IzX8B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DAS4sYgIAAAwFAAAOAAAAAAAAAAAAAAAAAC4CAABkcnMvZTJvRG9jLnht&#10;bFBLAQItABQABgAIAAAAIQBxqtG51wAAAAUBAAAPAAAAAAAAAAAAAAAAALwEAABkcnMvZG93bnJl&#10;di54bWxQSwUGAAAAAAQABADzAAAAwAUAAAAA&#10;" filled="f" stroked="f" strokeweight=".5pt">
              <v:textbox style="mso-fit-shape-to-text:t" inset="0,0,0,0">
                <w:txbxContent>
                  <w:p w14:paraId="65C9732C"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CFFE9" w14:textId="77777777" w:rsidR="000679C6" w:rsidRDefault="000679C6">
    <w:pPr>
      <w:pStyle w:val="ac"/>
      <w:ind w:firstLine="360"/>
      <w:jc w:val="center"/>
    </w:pPr>
    <w:r>
      <w:rPr>
        <w:noProof/>
      </w:rPr>
      <mc:AlternateContent>
        <mc:Choice Requires="wps">
          <w:drawing>
            <wp:anchor distT="0" distB="0" distL="114300" distR="114300" simplePos="0" relativeHeight="251704320" behindDoc="0" locked="0" layoutInCell="1" allowOverlap="1" wp14:anchorId="411AFBB7" wp14:editId="43376E93">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1F99C4"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noProof/>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1AFBB7" id="_x0000_t202" coordsize="21600,21600" o:spt="202" path="m,l,21600r21600,l21600,xe">
              <v:stroke joinstyle="miter"/>
              <v:path gradientshapeok="t" o:connecttype="rect"/>
            </v:shapetype>
            <v:shape id="文本框 66" o:spid="_x0000_s1027" type="#_x0000_t202" style="position:absolute;left:0;text-align:left;margin-left:0;margin-top:0;width:2in;height:2in;z-index:2517043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fqZAIAABMFAAAOAAAAZHJzL2Uyb0RvYy54bWysVM1u1DAQviPxDpbvNNsiqtWq2WppVYRU&#10;UURBnL2O3Y2wPZbtbrI8ALwBJy7cea4+B5+dTYoKlyIuzsTz+30z45PT3hq2VSG25Gp+eDDjTDlJ&#10;Tetuav7h/cWzOWcxCdcIQ07VfKciP10+fXLS+YU6og2ZRgWGIC4uOl/zTUp+UVVRbpQV8YC8clBq&#10;ClYk/IabqgmiQ3RrqqPZ7LjqKDQ+kFQx4vZ8UPJlia+1kulK66gSMzVHbamcoZzrfFbLE7G4CcJv&#10;WrkvQ/xDFVa0DkmnUOciCXYb2j9C2VYGiqTTgSRbkdatVAUD0BzOHqC53givChaQE/1EU/x/YeWb&#10;7dvA2qbmx8ecOWHRo7tvX+++/7z78YXhDgR1Pi5gd+1hmfqX1KPR433EZcbd62DzF4gY9KB6N9Gr&#10;+sRkdpofzeczqCR04w/iV/fuPsT0SpFlWah5QP8KrWJ7GdNgOprkbI4uWmNKD41jHUA8fzErDpMG&#10;wY1DjgxiKLZIaWdUjmDcO6WBv9ScL8rkqTMT2FZgZoSUyqUCt0SCdbbSSPsYx719dlVlKh/jPHmU&#10;zOTS5GxbR6HgfVB282ksWQ/2IwMD7kxB6td9afzUyzU1O7Q40LAl0cuLFm24FDG9FQFrgdZh1dMV&#10;Dm0IdNNe4mxD4fPf7rM9phVazjqsWc0d3gHOzGuHKc4bOQphFNaj4G7tGaEHh3hCvCwiHEIyo6gD&#10;2Y/Y/1XOAZVwEplqnkbxLA2rjvdDqtWqGGHvvEiX7trLHLr03K9uE0apTFjmZmBizxk2r8zo/pXI&#10;q/37f7G6f8u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EIl9+pkAgAAEwUAAA4AAAAAAAAAAAAAAAAALgIAAGRycy9lMm9Eb2Mu&#10;eG1sUEsBAi0AFAAGAAgAAAAhAHGq0bnXAAAABQEAAA8AAAAAAAAAAAAAAAAAvgQAAGRycy9kb3du&#10;cmV2LnhtbFBLBQYAAAAABAAEAPMAAADCBQAAAAA=&#10;" filled="f" stroked="f" strokeweight=".5pt">
              <v:textbox style="mso-fit-shape-to-text:t" inset="0,0,0,0">
                <w:txbxContent>
                  <w:p w14:paraId="4A1F99C4" w14:textId="77777777" w:rsidR="000679C6" w:rsidRDefault="000679C6">
                    <w:pPr>
                      <w:pStyle w:val="ac"/>
                      <w:ind w:firstLine="360"/>
                    </w:pPr>
                    <w:r>
                      <w:rPr>
                        <w:rFonts w:hint="eastAsia"/>
                      </w:rPr>
                      <w:fldChar w:fldCharType="begin"/>
                    </w:r>
                    <w:r>
                      <w:rPr>
                        <w:rFonts w:hint="eastAsia"/>
                      </w:rPr>
                      <w:instrText xml:space="preserve"> PAGE  \* MERGEFORMAT </w:instrText>
                    </w:r>
                    <w:r>
                      <w:rPr>
                        <w:rFonts w:hint="eastAsia"/>
                      </w:rPr>
                      <w:fldChar w:fldCharType="separate"/>
                    </w:r>
                    <w:r>
                      <w:rPr>
                        <w:noProof/>
                      </w:rPr>
                      <w:t>i</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4099E81A" wp14:editId="6B69FA18">
              <wp:simplePos x="0" y="0"/>
              <wp:positionH relativeFrom="margin">
                <wp:align>center</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76B875" w14:textId="77777777" w:rsidR="000679C6" w:rsidRDefault="000679C6">
                          <w:pPr>
                            <w:pStyle w:val="ac"/>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099E81A" id="文本框 56" o:spid="_x0000_s1028" type="#_x0000_t202" style="position:absolute;left:0;text-align:left;margin-left:0;margin-top:0;width:2in;height:2in;z-index:2517022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YgZQIAABMFAAAOAAAAZHJzL2Uyb0RvYy54bWysVE1uEzEU3iNxB8t7OmlQqy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dMyZExY9uv/29f77z/sfXxh4AKjzcQ69Gw/N1L+iHo0e+RHMXHevg81fVMQgB9TbPbyq&#10;T0xmo9l0NptAJCEbf+C/ejD3IabXiizLRM0D+ldgFZvLmAbVUSVHc3TRGlN6aBzran788mhSDPYS&#10;ODcOMXIRQ7KFSlujsgfj3imN+kvOmVEmT52ZwDYCMyOkVC6VcosnaGctjbBPMdzpZ1NVpvIpxnuL&#10;Eplc2hvb1lEo9T5Ku/k0pqwH/RGBoe4MQepXfWn8d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ALmYgZQIAABMFAAAOAAAAAAAAAAAAAAAAAC4CAABkcnMvZTJvRG9j&#10;LnhtbFBLAQItABQABgAIAAAAIQBxqtG51wAAAAUBAAAPAAAAAAAAAAAAAAAAAL8EAABkcnMvZG93&#10;bnJldi54bWxQSwUGAAAAAAQABADzAAAAwwUAAAAA&#10;" filled="f" stroked="f" strokeweight=".5pt">
              <v:textbox style="mso-fit-shape-to-text:t" inset="0,0,0,0">
                <w:txbxContent>
                  <w:p w14:paraId="6D76B875" w14:textId="77777777" w:rsidR="000679C6" w:rsidRDefault="000679C6">
                    <w:pPr>
                      <w:pStyle w:val="ac"/>
                      <w:ind w:firstLine="360"/>
                    </w:pP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69FE4" w14:textId="77777777" w:rsidR="000679C6" w:rsidRDefault="000679C6">
    <w:pPr>
      <w:pStyle w:val="ac"/>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48A3" w14:textId="77777777" w:rsidR="000679C6" w:rsidRDefault="000679C6">
    <w:pPr>
      <w:pStyle w:val="ac"/>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145800" w14:textId="77777777" w:rsidR="00E1132B" w:rsidRDefault="00E1132B">
      <w:pPr>
        <w:spacing w:line="240" w:lineRule="auto"/>
        <w:ind w:firstLine="480"/>
      </w:pPr>
      <w:r>
        <w:separator/>
      </w:r>
    </w:p>
  </w:footnote>
  <w:footnote w:type="continuationSeparator" w:id="0">
    <w:p w14:paraId="419854FC" w14:textId="77777777" w:rsidR="00E1132B" w:rsidRDefault="00E113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515D9" w14:textId="77777777" w:rsidR="000679C6" w:rsidRDefault="000679C6">
    <w:pPr>
      <w:pStyle w:val="a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4F912" w14:textId="77777777" w:rsidR="000679C6" w:rsidRDefault="000679C6">
    <w:pPr>
      <w:pStyle w:val="ae"/>
      <w:pBdr>
        <w:bottom w:val="single" w:sz="4" w:space="0" w:color="auto"/>
      </w:pBdr>
      <w:rPr>
        <w:u w:val="none"/>
      </w:rPr>
    </w:pPr>
    <w:r>
      <w:rPr>
        <w:rFonts w:hint="eastAsia"/>
        <w:u w:val="none"/>
      </w:rPr>
      <w:t>北京交通大学硕士专业学位论文</w:t>
    </w:r>
    <w:r>
      <w:rPr>
        <w:rFonts w:hint="eastAsia"/>
        <w:u w:val="none"/>
      </w:rPr>
      <w:t xml:space="preserve">                                                </w:t>
    </w:r>
    <w:r>
      <w:rPr>
        <w:rFonts w:hint="eastAsia"/>
        <w:u w:val="none"/>
      </w:rPr>
      <w:t>引言</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F3418" w14:textId="77777777" w:rsidR="000679C6" w:rsidRDefault="000679C6">
    <w:pPr>
      <w:pStyle w:val="ae"/>
      <w:pBdr>
        <w:bottom w:val="single" w:sz="4" w:space="0" w:color="auto"/>
      </w:pBdr>
      <w:rPr>
        <w:u w:val="none"/>
      </w:rPr>
    </w:pPr>
    <w:r>
      <w:rPr>
        <w:rFonts w:hint="eastAsia"/>
        <w:u w:val="none"/>
      </w:rPr>
      <w:t>北京交通大学硕士专业学位论文</w:t>
    </w:r>
    <w:r>
      <w:rPr>
        <w:rFonts w:hint="eastAsia"/>
        <w:u w:val="none"/>
      </w:rPr>
      <w:t xml:space="preserve">                                    RSSI</w:t>
    </w:r>
    <w:r>
      <w:rPr>
        <w:rFonts w:hint="eastAsia"/>
        <w:u w:val="none"/>
      </w:rPr>
      <w:t>室内指纹定位</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7BBB2" w14:textId="77777777" w:rsidR="000679C6" w:rsidRDefault="000679C6">
    <w:pPr>
      <w:pStyle w:val="ae"/>
      <w:pBdr>
        <w:bottom w:val="single" w:sz="4" w:space="0" w:color="auto"/>
      </w:pBdr>
      <w:rPr>
        <w:u w:val="none"/>
      </w:rPr>
    </w:pPr>
    <w:r>
      <w:rPr>
        <w:rFonts w:hint="eastAsia"/>
        <w:u w:val="none"/>
      </w:rPr>
      <w:t>北京交通大学硕士专业学位论文</w:t>
    </w:r>
    <w:r>
      <w:rPr>
        <w:rFonts w:hint="eastAsia"/>
        <w:u w:val="none"/>
      </w:rPr>
      <w:t xml:space="preserve">                                          </w:t>
    </w:r>
    <w:r>
      <w:rPr>
        <w:rFonts w:hint="eastAsia"/>
        <w:u w:val="none"/>
      </w:rPr>
      <w:t>数据集分析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B4311" w14:textId="77777777" w:rsidR="000679C6" w:rsidRDefault="000679C6">
    <w:pPr>
      <w:pStyle w:val="ae"/>
      <w:pBdr>
        <w:bottom w:val="single" w:sz="4" w:space="0" w:color="auto"/>
      </w:pBdr>
      <w:rPr>
        <w:u w:val="none"/>
      </w:rPr>
    </w:pPr>
    <w:r>
      <w:rPr>
        <w:rFonts w:hint="eastAsia"/>
        <w:u w:val="none"/>
      </w:rPr>
      <w:t>北京交通大学硕士专业学位论文</w:t>
    </w:r>
    <w:r>
      <w:rPr>
        <w:rFonts w:hint="eastAsia"/>
        <w:u w:val="none"/>
      </w:rPr>
      <w:t xml:space="preserve">                      </w:t>
    </w:r>
    <w:r>
      <w:rPr>
        <w:rFonts w:hint="eastAsia"/>
        <w:u w:val="none"/>
      </w:rPr>
      <w:t>基于卷积神经网络的指纹定位方案</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7A84C" w14:textId="77777777" w:rsidR="000679C6" w:rsidRDefault="000679C6">
    <w:pPr>
      <w:pStyle w:val="ae"/>
      <w:pBdr>
        <w:bottom w:val="single" w:sz="4" w:space="0" w:color="auto"/>
      </w:pBdr>
      <w:rPr>
        <w:u w:val="none"/>
      </w:rPr>
    </w:pPr>
    <w:r>
      <w:rPr>
        <w:rFonts w:hint="eastAsia"/>
        <w:u w:val="none"/>
      </w:rPr>
      <w:t>北京交通大学硕士专业学位论文</w:t>
    </w:r>
    <w:r>
      <w:rPr>
        <w:rFonts w:hint="eastAsia"/>
        <w:u w:val="none"/>
      </w:rPr>
      <w:t xml:space="preserve">                         </w:t>
    </w:r>
    <w:r>
      <w:rPr>
        <w:rFonts w:hint="eastAsia"/>
        <w:u w:val="none"/>
      </w:rPr>
      <w:t>部分</w:t>
    </w:r>
    <w:r>
      <w:rPr>
        <w:rFonts w:hint="eastAsia"/>
        <w:u w:val="none"/>
      </w:rPr>
      <w:t>AP</w:t>
    </w:r>
    <w:r>
      <w:rPr>
        <w:rFonts w:hint="eastAsia"/>
        <w:u w:val="none"/>
      </w:rPr>
      <w:t>数据缺失下的指纹定位</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F2D1F" w14:textId="77777777" w:rsidR="000679C6" w:rsidRDefault="000679C6">
    <w:pPr>
      <w:pStyle w:val="ae"/>
      <w:pBdr>
        <w:bottom w:val="single" w:sz="4" w:space="0" w:color="auto"/>
      </w:pBdr>
      <w:rPr>
        <w:u w:val="none"/>
      </w:rPr>
    </w:pPr>
    <w:r>
      <w:rPr>
        <w:rFonts w:hint="eastAsia"/>
        <w:u w:val="none"/>
      </w:rPr>
      <w:t>北京交通大学硕士专业学位论文</w:t>
    </w:r>
    <w:r>
      <w:rPr>
        <w:rFonts w:hint="eastAsia"/>
        <w:u w:val="none"/>
      </w:rPr>
      <w:t xml:space="preserve">                                          </w:t>
    </w:r>
    <w:r>
      <w:rPr>
        <w:rFonts w:hint="eastAsia"/>
        <w:u w:val="none"/>
      </w:rPr>
      <w:t>结论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F8631" w14:textId="77777777" w:rsidR="000679C6" w:rsidRDefault="000679C6">
    <w:pPr>
      <w:pStyle w:val="ae"/>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F623F" w14:textId="77777777" w:rsidR="000679C6" w:rsidRDefault="000679C6">
    <w:pPr>
      <w:pStyle w:val="ae"/>
      <w:jc w:val="cent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9F966" w14:textId="77777777" w:rsidR="000679C6" w:rsidRDefault="000679C6">
    <w:pPr>
      <w:pStyle w:val="ae"/>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作者简历及攻读硕士学位期间取得的研究成果</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6E67D" w14:textId="77777777" w:rsidR="000679C6" w:rsidRDefault="000679C6">
    <w:pPr>
      <w:pStyle w:val="ae"/>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独创性声明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CE53E" w14:textId="77777777" w:rsidR="000679C6" w:rsidRDefault="000679C6">
    <w:pPr>
      <w:pStyle w:val="a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2539A" w14:textId="77777777" w:rsidR="000679C6" w:rsidRDefault="000679C6">
    <w:pPr>
      <w:pStyle w:val="ae"/>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学位论文数据集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7CF98" w14:textId="77777777" w:rsidR="000679C6" w:rsidRDefault="000679C6">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65692" w14:textId="77777777" w:rsidR="000679C6" w:rsidRDefault="000679C6">
    <w:pPr>
      <w:pStyle w:val="ae"/>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B86B7" w14:textId="77777777" w:rsidR="000679C6" w:rsidRDefault="000679C6">
    <w:pPr>
      <w:pStyle w:val="ae"/>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摘要</w:t>
    </w:r>
  </w:p>
  <w:p w14:paraId="18DC0688" w14:textId="77777777" w:rsidR="000679C6" w:rsidRDefault="000679C6">
    <w:pPr>
      <w:pStyle w:val="a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D00CA" w14:textId="77777777" w:rsidR="000679C6" w:rsidRDefault="000679C6">
    <w:pPr>
      <w:pStyle w:val="ae"/>
      <w:pBdr>
        <w:bottom w:val="single" w:sz="4" w:space="0" w:color="auto"/>
      </w:pBdr>
      <w:jc w:val="center"/>
    </w:pPr>
    <w:r>
      <w:rPr>
        <w:rFonts w:hint="eastAsia"/>
        <w:u w:val="none"/>
      </w:rPr>
      <w:t>北京交通大学硕士专业学位论文</w:t>
    </w:r>
  </w:p>
  <w:p w14:paraId="52B422BF" w14:textId="77777777" w:rsidR="000679C6" w:rsidRDefault="000679C6">
    <w:pPr>
      <w:pStyle w:val="a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7EEA7" w14:textId="77777777" w:rsidR="000679C6" w:rsidRDefault="000679C6">
    <w:pPr>
      <w:pStyle w:val="ae"/>
      <w:pBdr>
        <w:bottom w:val="single" w:sz="4" w:space="0" w:color="auto"/>
      </w:pBdr>
    </w:pPr>
    <w:r>
      <w:rPr>
        <w:rFonts w:hint="eastAsia"/>
        <w:u w:val="none"/>
      </w:rPr>
      <w:t>北京交通大学硕士专业学位论文</w:t>
    </w:r>
    <w:r>
      <w:rPr>
        <w:rFonts w:hint="eastAsia"/>
        <w:u w:val="none"/>
      </w:rPr>
      <w:t xml:space="preserve">                                          </w:t>
    </w:r>
    <w:r>
      <w:rPr>
        <w:u w:val="none"/>
      </w:rPr>
      <w:t>ABSTRACT</w:t>
    </w:r>
  </w:p>
  <w:p w14:paraId="5BCB7F91" w14:textId="77777777" w:rsidR="000679C6" w:rsidRDefault="000679C6">
    <w:pPr>
      <w:pStyle w:val="a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3B27E" w14:textId="77777777" w:rsidR="000679C6" w:rsidRDefault="000679C6">
    <w:pPr>
      <w:pStyle w:val="ae"/>
      <w:pBdr>
        <w:bottom w:val="single" w:sz="4" w:space="0" w:color="auto"/>
      </w:pBdr>
      <w:jc w:val="center"/>
    </w:pPr>
    <w:r>
      <w:rPr>
        <w:rFonts w:hint="eastAsia"/>
        <w:u w:val="none"/>
      </w:rPr>
      <w:t>北京交通大学硕士专业学位论文</w:t>
    </w:r>
  </w:p>
  <w:p w14:paraId="5CF34E3C" w14:textId="77777777" w:rsidR="000679C6" w:rsidRDefault="000679C6">
    <w:pPr>
      <w:pStyle w:val="a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63041" w14:textId="77777777" w:rsidR="000679C6" w:rsidRDefault="000679C6">
    <w:pPr>
      <w:pStyle w:val="ae"/>
      <w:pBdr>
        <w:bottom w:val="single" w:sz="4" w:space="0" w:color="auto"/>
      </w:pBdr>
    </w:pPr>
    <w:r>
      <w:rPr>
        <w:rFonts w:hint="eastAsia"/>
        <w:u w:val="none"/>
      </w:rPr>
      <w:t>北京交通大学硕士专业学位论文</w:t>
    </w:r>
    <w:r>
      <w:rPr>
        <w:rFonts w:hint="eastAsia"/>
        <w:u w:val="none"/>
      </w:rPr>
      <w:t xml:space="preserve">                                          </w:t>
    </w:r>
    <w:r>
      <w:rPr>
        <w:rFonts w:hint="eastAsia"/>
        <w:u w:val="none"/>
      </w:rPr>
      <w:t>目录</w:t>
    </w:r>
  </w:p>
  <w:p w14:paraId="65B6207A" w14:textId="77777777" w:rsidR="000679C6" w:rsidRDefault="000679C6">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3A5243"/>
    <w:multiLevelType w:val="multilevel"/>
    <w:tmpl w:val="553A524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6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FB4"/>
    <w:rsid w:val="000006A8"/>
    <w:rsid w:val="00003254"/>
    <w:rsid w:val="0000496A"/>
    <w:rsid w:val="00004E2A"/>
    <w:rsid w:val="000067A7"/>
    <w:rsid w:val="00010181"/>
    <w:rsid w:val="0001018F"/>
    <w:rsid w:val="000122E3"/>
    <w:rsid w:val="0001287D"/>
    <w:rsid w:val="00012A6C"/>
    <w:rsid w:val="00014A69"/>
    <w:rsid w:val="000150F6"/>
    <w:rsid w:val="00015EAC"/>
    <w:rsid w:val="00016F2C"/>
    <w:rsid w:val="00016F38"/>
    <w:rsid w:val="00017290"/>
    <w:rsid w:val="00020257"/>
    <w:rsid w:val="000245F0"/>
    <w:rsid w:val="00024729"/>
    <w:rsid w:val="00024E65"/>
    <w:rsid w:val="00025D4D"/>
    <w:rsid w:val="00026FB5"/>
    <w:rsid w:val="0002706B"/>
    <w:rsid w:val="00031519"/>
    <w:rsid w:val="0003182A"/>
    <w:rsid w:val="000320DC"/>
    <w:rsid w:val="00033985"/>
    <w:rsid w:val="00036020"/>
    <w:rsid w:val="00036784"/>
    <w:rsid w:val="00036FCC"/>
    <w:rsid w:val="00036FF2"/>
    <w:rsid w:val="0003717E"/>
    <w:rsid w:val="00037CAA"/>
    <w:rsid w:val="00037DD8"/>
    <w:rsid w:val="00042015"/>
    <w:rsid w:val="000429A4"/>
    <w:rsid w:val="00045068"/>
    <w:rsid w:val="00047EA6"/>
    <w:rsid w:val="000502B6"/>
    <w:rsid w:val="00050373"/>
    <w:rsid w:val="00051E4A"/>
    <w:rsid w:val="00053002"/>
    <w:rsid w:val="000535BF"/>
    <w:rsid w:val="00054D07"/>
    <w:rsid w:val="00055604"/>
    <w:rsid w:val="000558E1"/>
    <w:rsid w:val="00055996"/>
    <w:rsid w:val="00055C47"/>
    <w:rsid w:val="0005676D"/>
    <w:rsid w:val="0005680B"/>
    <w:rsid w:val="000611E2"/>
    <w:rsid w:val="00061A0D"/>
    <w:rsid w:val="00063BC3"/>
    <w:rsid w:val="00064762"/>
    <w:rsid w:val="00064A2F"/>
    <w:rsid w:val="00065E0D"/>
    <w:rsid w:val="00065EDE"/>
    <w:rsid w:val="00065FFA"/>
    <w:rsid w:val="000679C6"/>
    <w:rsid w:val="00070805"/>
    <w:rsid w:val="00070CE2"/>
    <w:rsid w:val="00072423"/>
    <w:rsid w:val="00073198"/>
    <w:rsid w:val="000742BD"/>
    <w:rsid w:val="00075AE3"/>
    <w:rsid w:val="00076C51"/>
    <w:rsid w:val="00077C6C"/>
    <w:rsid w:val="00080687"/>
    <w:rsid w:val="00080F86"/>
    <w:rsid w:val="00082B79"/>
    <w:rsid w:val="000842C2"/>
    <w:rsid w:val="00084560"/>
    <w:rsid w:val="00085EF8"/>
    <w:rsid w:val="000861F2"/>
    <w:rsid w:val="00087586"/>
    <w:rsid w:val="00087743"/>
    <w:rsid w:val="00091EF5"/>
    <w:rsid w:val="000937D1"/>
    <w:rsid w:val="00093C9F"/>
    <w:rsid w:val="0009522A"/>
    <w:rsid w:val="00095D14"/>
    <w:rsid w:val="0009710D"/>
    <w:rsid w:val="00097E9A"/>
    <w:rsid w:val="000A00DE"/>
    <w:rsid w:val="000A0A8C"/>
    <w:rsid w:val="000A1C13"/>
    <w:rsid w:val="000A3EA1"/>
    <w:rsid w:val="000A4D86"/>
    <w:rsid w:val="000A5302"/>
    <w:rsid w:val="000A53E6"/>
    <w:rsid w:val="000A74FE"/>
    <w:rsid w:val="000A7D28"/>
    <w:rsid w:val="000B0C00"/>
    <w:rsid w:val="000B22E8"/>
    <w:rsid w:val="000B319F"/>
    <w:rsid w:val="000B4256"/>
    <w:rsid w:val="000B462A"/>
    <w:rsid w:val="000B5544"/>
    <w:rsid w:val="000B5C2F"/>
    <w:rsid w:val="000B5C85"/>
    <w:rsid w:val="000B5E6F"/>
    <w:rsid w:val="000B6640"/>
    <w:rsid w:val="000B6F9D"/>
    <w:rsid w:val="000B7672"/>
    <w:rsid w:val="000C36EB"/>
    <w:rsid w:val="000C3FA4"/>
    <w:rsid w:val="000C4708"/>
    <w:rsid w:val="000C54E6"/>
    <w:rsid w:val="000C59F5"/>
    <w:rsid w:val="000C6A06"/>
    <w:rsid w:val="000D00D5"/>
    <w:rsid w:val="000D0FE7"/>
    <w:rsid w:val="000D145C"/>
    <w:rsid w:val="000D1E99"/>
    <w:rsid w:val="000D255C"/>
    <w:rsid w:val="000D2E9C"/>
    <w:rsid w:val="000D407D"/>
    <w:rsid w:val="000D559F"/>
    <w:rsid w:val="000D6CE7"/>
    <w:rsid w:val="000D706F"/>
    <w:rsid w:val="000E0584"/>
    <w:rsid w:val="000E0B7E"/>
    <w:rsid w:val="000E18B3"/>
    <w:rsid w:val="000E31BA"/>
    <w:rsid w:val="000E3298"/>
    <w:rsid w:val="000E4D08"/>
    <w:rsid w:val="000E602A"/>
    <w:rsid w:val="000E62DC"/>
    <w:rsid w:val="000F1AE0"/>
    <w:rsid w:val="000F2976"/>
    <w:rsid w:val="000F2C7B"/>
    <w:rsid w:val="000F397A"/>
    <w:rsid w:val="000F475B"/>
    <w:rsid w:val="000F49D8"/>
    <w:rsid w:val="000F5B2C"/>
    <w:rsid w:val="000F5DD5"/>
    <w:rsid w:val="000F6C4C"/>
    <w:rsid w:val="000F6E81"/>
    <w:rsid w:val="0010143F"/>
    <w:rsid w:val="00101F08"/>
    <w:rsid w:val="00102833"/>
    <w:rsid w:val="00103221"/>
    <w:rsid w:val="00104372"/>
    <w:rsid w:val="001061A1"/>
    <w:rsid w:val="00106860"/>
    <w:rsid w:val="0010782D"/>
    <w:rsid w:val="001124DC"/>
    <w:rsid w:val="00112A6A"/>
    <w:rsid w:val="00115C45"/>
    <w:rsid w:val="00117557"/>
    <w:rsid w:val="00120226"/>
    <w:rsid w:val="00120A49"/>
    <w:rsid w:val="00121401"/>
    <w:rsid w:val="00122735"/>
    <w:rsid w:val="001249FF"/>
    <w:rsid w:val="00125803"/>
    <w:rsid w:val="00126262"/>
    <w:rsid w:val="00130390"/>
    <w:rsid w:val="001303FA"/>
    <w:rsid w:val="001316A6"/>
    <w:rsid w:val="001316F1"/>
    <w:rsid w:val="001319AD"/>
    <w:rsid w:val="001323A6"/>
    <w:rsid w:val="00132757"/>
    <w:rsid w:val="00133E70"/>
    <w:rsid w:val="00133FD3"/>
    <w:rsid w:val="0013487C"/>
    <w:rsid w:val="00135874"/>
    <w:rsid w:val="00135B9E"/>
    <w:rsid w:val="00136C2A"/>
    <w:rsid w:val="0013788F"/>
    <w:rsid w:val="0014254F"/>
    <w:rsid w:val="001429F9"/>
    <w:rsid w:val="00142E23"/>
    <w:rsid w:val="00143104"/>
    <w:rsid w:val="0014576F"/>
    <w:rsid w:val="001467F6"/>
    <w:rsid w:val="001474D2"/>
    <w:rsid w:val="001505C3"/>
    <w:rsid w:val="001512ED"/>
    <w:rsid w:val="00153AE6"/>
    <w:rsid w:val="00153E55"/>
    <w:rsid w:val="001540F3"/>
    <w:rsid w:val="0015491D"/>
    <w:rsid w:val="00154DA8"/>
    <w:rsid w:val="001551EE"/>
    <w:rsid w:val="00156164"/>
    <w:rsid w:val="0015736C"/>
    <w:rsid w:val="00161116"/>
    <w:rsid w:val="0016163C"/>
    <w:rsid w:val="00161A67"/>
    <w:rsid w:val="00161B32"/>
    <w:rsid w:val="00163BD6"/>
    <w:rsid w:val="00163E65"/>
    <w:rsid w:val="00164135"/>
    <w:rsid w:val="001652E6"/>
    <w:rsid w:val="001654FC"/>
    <w:rsid w:val="00165B31"/>
    <w:rsid w:val="00165C6F"/>
    <w:rsid w:val="00165E62"/>
    <w:rsid w:val="00166790"/>
    <w:rsid w:val="00166BE2"/>
    <w:rsid w:val="00167216"/>
    <w:rsid w:val="001700A2"/>
    <w:rsid w:val="001700FC"/>
    <w:rsid w:val="00171284"/>
    <w:rsid w:val="001715F8"/>
    <w:rsid w:val="00172C9B"/>
    <w:rsid w:val="0017322B"/>
    <w:rsid w:val="00173530"/>
    <w:rsid w:val="00174069"/>
    <w:rsid w:val="00174533"/>
    <w:rsid w:val="0017461F"/>
    <w:rsid w:val="0017464F"/>
    <w:rsid w:val="00174E61"/>
    <w:rsid w:val="00175FA8"/>
    <w:rsid w:val="001820DF"/>
    <w:rsid w:val="001823DE"/>
    <w:rsid w:val="001827B5"/>
    <w:rsid w:val="00184B47"/>
    <w:rsid w:val="001853C8"/>
    <w:rsid w:val="00185A4B"/>
    <w:rsid w:val="00186966"/>
    <w:rsid w:val="00186F15"/>
    <w:rsid w:val="00192224"/>
    <w:rsid w:val="00192E5C"/>
    <w:rsid w:val="00196151"/>
    <w:rsid w:val="0019623A"/>
    <w:rsid w:val="00197677"/>
    <w:rsid w:val="0019793F"/>
    <w:rsid w:val="001A261E"/>
    <w:rsid w:val="001A2731"/>
    <w:rsid w:val="001A31A3"/>
    <w:rsid w:val="001A3A6C"/>
    <w:rsid w:val="001A73F4"/>
    <w:rsid w:val="001B083B"/>
    <w:rsid w:val="001B2AE1"/>
    <w:rsid w:val="001B3B48"/>
    <w:rsid w:val="001B4CF4"/>
    <w:rsid w:val="001B5C9C"/>
    <w:rsid w:val="001B6866"/>
    <w:rsid w:val="001B69B9"/>
    <w:rsid w:val="001B74BC"/>
    <w:rsid w:val="001B7879"/>
    <w:rsid w:val="001C2197"/>
    <w:rsid w:val="001C3B34"/>
    <w:rsid w:val="001C45C2"/>
    <w:rsid w:val="001C4FE8"/>
    <w:rsid w:val="001C5D7A"/>
    <w:rsid w:val="001C6372"/>
    <w:rsid w:val="001C6E22"/>
    <w:rsid w:val="001C787D"/>
    <w:rsid w:val="001C79ED"/>
    <w:rsid w:val="001D132D"/>
    <w:rsid w:val="001D25E6"/>
    <w:rsid w:val="001D3928"/>
    <w:rsid w:val="001D4FC9"/>
    <w:rsid w:val="001D56A8"/>
    <w:rsid w:val="001D6275"/>
    <w:rsid w:val="001D63EB"/>
    <w:rsid w:val="001D69C1"/>
    <w:rsid w:val="001D770A"/>
    <w:rsid w:val="001D7749"/>
    <w:rsid w:val="001E20B7"/>
    <w:rsid w:val="001E21BA"/>
    <w:rsid w:val="001E3DAF"/>
    <w:rsid w:val="001E63E9"/>
    <w:rsid w:val="001E6BDC"/>
    <w:rsid w:val="001E6EFD"/>
    <w:rsid w:val="001F045C"/>
    <w:rsid w:val="001F078D"/>
    <w:rsid w:val="001F1488"/>
    <w:rsid w:val="001F27C7"/>
    <w:rsid w:val="001F6D88"/>
    <w:rsid w:val="001F7230"/>
    <w:rsid w:val="00201381"/>
    <w:rsid w:val="002021E6"/>
    <w:rsid w:val="002040F6"/>
    <w:rsid w:val="0020454A"/>
    <w:rsid w:val="00207A2A"/>
    <w:rsid w:val="00207BA7"/>
    <w:rsid w:val="002101CA"/>
    <w:rsid w:val="00210369"/>
    <w:rsid w:val="00211F59"/>
    <w:rsid w:val="0021227C"/>
    <w:rsid w:val="00213CF5"/>
    <w:rsid w:val="00216E73"/>
    <w:rsid w:val="00220107"/>
    <w:rsid w:val="00221628"/>
    <w:rsid w:val="00221A1B"/>
    <w:rsid w:val="00221F6D"/>
    <w:rsid w:val="002235B4"/>
    <w:rsid w:val="002252F9"/>
    <w:rsid w:val="0022593F"/>
    <w:rsid w:val="00226B99"/>
    <w:rsid w:val="002308CE"/>
    <w:rsid w:val="00231BFE"/>
    <w:rsid w:val="00232120"/>
    <w:rsid w:val="002322CB"/>
    <w:rsid w:val="0023413C"/>
    <w:rsid w:val="00234D4A"/>
    <w:rsid w:val="002361F9"/>
    <w:rsid w:val="00240269"/>
    <w:rsid w:val="00240F3D"/>
    <w:rsid w:val="0024139E"/>
    <w:rsid w:val="00242471"/>
    <w:rsid w:val="00242562"/>
    <w:rsid w:val="0024355B"/>
    <w:rsid w:val="00244584"/>
    <w:rsid w:val="0024522C"/>
    <w:rsid w:val="00246F96"/>
    <w:rsid w:val="00247610"/>
    <w:rsid w:val="00247B6F"/>
    <w:rsid w:val="00247BA5"/>
    <w:rsid w:val="00251FC2"/>
    <w:rsid w:val="00253489"/>
    <w:rsid w:val="00253BCF"/>
    <w:rsid w:val="00253DC3"/>
    <w:rsid w:val="00254AF1"/>
    <w:rsid w:val="00256390"/>
    <w:rsid w:val="00260411"/>
    <w:rsid w:val="002622D5"/>
    <w:rsid w:val="00263C1E"/>
    <w:rsid w:val="002649A9"/>
    <w:rsid w:val="002653BE"/>
    <w:rsid w:val="00265C7D"/>
    <w:rsid w:val="00266B03"/>
    <w:rsid w:val="0027049E"/>
    <w:rsid w:val="0027237A"/>
    <w:rsid w:val="00273955"/>
    <w:rsid w:val="002741BB"/>
    <w:rsid w:val="002752CF"/>
    <w:rsid w:val="00277258"/>
    <w:rsid w:val="002804EA"/>
    <w:rsid w:val="00281639"/>
    <w:rsid w:val="00281E21"/>
    <w:rsid w:val="00283404"/>
    <w:rsid w:val="00285201"/>
    <w:rsid w:val="00285953"/>
    <w:rsid w:val="00286658"/>
    <w:rsid w:val="00290254"/>
    <w:rsid w:val="00290F1D"/>
    <w:rsid w:val="00291880"/>
    <w:rsid w:val="00295C51"/>
    <w:rsid w:val="002966D6"/>
    <w:rsid w:val="002968E4"/>
    <w:rsid w:val="00297F92"/>
    <w:rsid w:val="002A11F7"/>
    <w:rsid w:val="002A3CC1"/>
    <w:rsid w:val="002A44F2"/>
    <w:rsid w:val="002A5473"/>
    <w:rsid w:val="002A7114"/>
    <w:rsid w:val="002A756A"/>
    <w:rsid w:val="002A7661"/>
    <w:rsid w:val="002A7BD9"/>
    <w:rsid w:val="002B037C"/>
    <w:rsid w:val="002B10A0"/>
    <w:rsid w:val="002B1B89"/>
    <w:rsid w:val="002B267D"/>
    <w:rsid w:val="002B3E27"/>
    <w:rsid w:val="002B44B0"/>
    <w:rsid w:val="002B586E"/>
    <w:rsid w:val="002B58D4"/>
    <w:rsid w:val="002B607A"/>
    <w:rsid w:val="002B60BA"/>
    <w:rsid w:val="002B6E73"/>
    <w:rsid w:val="002B786C"/>
    <w:rsid w:val="002B7BAC"/>
    <w:rsid w:val="002C0DC5"/>
    <w:rsid w:val="002C1077"/>
    <w:rsid w:val="002C28CF"/>
    <w:rsid w:val="002C3520"/>
    <w:rsid w:val="002C4CCD"/>
    <w:rsid w:val="002C554D"/>
    <w:rsid w:val="002C55A4"/>
    <w:rsid w:val="002D00FD"/>
    <w:rsid w:val="002D197D"/>
    <w:rsid w:val="002D21AA"/>
    <w:rsid w:val="002D5F54"/>
    <w:rsid w:val="002D6845"/>
    <w:rsid w:val="002D6F25"/>
    <w:rsid w:val="002D6F77"/>
    <w:rsid w:val="002D771B"/>
    <w:rsid w:val="002E0713"/>
    <w:rsid w:val="002E072F"/>
    <w:rsid w:val="002E1283"/>
    <w:rsid w:val="002E349C"/>
    <w:rsid w:val="002E5385"/>
    <w:rsid w:val="002E7548"/>
    <w:rsid w:val="002E764E"/>
    <w:rsid w:val="002E7A32"/>
    <w:rsid w:val="002E7D1A"/>
    <w:rsid w:val="002F0502"/>
    <w:rsid w:val="002F0DAF"/>
    <w:rsid w:val="002F1A89"/>
    <w:rsid w:val="002F2F1A"/>
    <w:rsid w:val="002F31E4"/>
    <w:rsid w:val="002F60B0"/>
    <w:rsid w:val="002F6CA7"/>
    <w:rsid w:val="002F79CA"/>
    <w:rsid w:val="00300595"/>
    <w:rsid w:val="003013C5"/>
    <w:rsid w:val="00307BDF"/>
    <w:rsid w:val="003101F6"/>
    <w:rsid w:val="0031078B"/>
    <w:rsid w:val="00311251"/>
    <w:rsid w:val="00311512"/>
    <w:rsid w:val="00311B81"/>
    <w:rsid w:val="0031232B"/>
    <w:rsid w:val="003135D1"/>
    <w:rsid w:val="00314474"/>
    <w:rsid w:val="00315557"/>
    <w:rsid w:val="003162B5"/>
    <w:rsid w:val="0031759B"/>
    <w:rsid w:val="00317B6C"/>
    <w:rsid w:val="00320F10"/>
    <w:rsid w:val="00321A80"/>
    <w:rsid w:val="003227BD"/>
    <w:rsid w:val="00322F90"/>
    <w:rsid w:val="00323B44"/>
    <w:rsid w:val="00325F51"/>
    <w:rsid w:val="003262ED"/>
    <w:rsid w:val="00330EB0"/>
    <w:rsid w:val="00331577"/>
    <w:rsid w:val="00331D7E"/>
    <w:rsid w:val="00332043"/>
    <w:rsid w:val="00332853"/>
    <w:rsid w:val="00333CD1"/>
    <w:rsid w:val="00334D06"/>
    <w:rsid w:val="00334E03"/>
    <w:rsid w:val="00337F20"/>
    <w:rsid w:val="003401D4"/>
    <w:rsid w:val="00340252"/>
    <w:rsid w:val="00340BD4"/>
    <w:rsid w:val="00341248"/>
    <w:rsid w:val="00341B68"/>
    <w:rsid w:val="00342C16"/>
    <w:rsid w:val="003447EA"/>
    <w:rsid w:val="00344D08"/>
    <w:rsid w:val="003513ED"/>
    <w:rsid w:val="003551F3"/>
    <w:rsid w:val="003557C6"/>
    <w:rsid w:val="00355D01"/>
    <w:rsid w:val="003561E2"/>
    <w:rsid w:val="00356ECA"/>
    <w:rsid w:val="00357192"/>
    <w:rsid w:val="003573C8"/>
    <w:rsid w:val="003600E7"/>
    <w:rsid w:val="003605E8"/>
    <w:rsid w:val="003608AD"/>
    <w:rsid w:val="0036115D"/>
    <w:rsid w:val="00362897"/>
    <w:rsid w:val="00362EF4"/>
    <w:rsid w:val="00364D0E"/>
    <w:rsid w:val="0037114C"/>
    <w:rsid w:val="00371A59"/>
    <w:rsid w:val="00371F50"/>
    <w:rsid w:val="00372E44"/>
    <w:rsid w:val="0037381D"/>
    <w:rsid w:val="00373F1C"/>
    <w:rsid w:val="00373F28"/>
    <w:rsid w:val="00373F87"/>
    <w:rsid w:val="00374778"/>
    <w:rsid w:val="00376658"/>
    <w:rsid w:val="00376DC6"/>
    <w:rsid w:val="003772BA"/>
    <w:rsid w:val="0038137F"/>
    <w:rsid w:val="00381BF9"/>
    <w:rsid w:val="0038333E"/>
    <w:rsid w:val="00383428"/>
    <w:rsid w:val="00383DAC"/>
    <w:rsid w:val="00384D5D"/>
    <w:rsid w:val="00390558"/>
    <w:rsid w:val="003945AF"/>
    <w:rsid w:val="00395F78"/>
    <w:rsid w:val="00396AD2"/>
    <w:rsid w:val="00396F8E"/>
    <w:rsid w:val="00397A46"/>
    <w:rsid w:val="003A0135"/>
    <w:rsid w:val="003A055A"/>
    <w:rsid w:val="003A06EF"/>
    <w:rsid w:val="003A25DF"/>
    <w:rsid w:val="003A3243"/>
    <w:rsid w:val="003A36F0"/>
    <w:rsid w:val="003A395A"/>
    <w:rsid w:val="003A455C"/>
    <w:rsid w:val="003A653D"/>
    <w:rsid w:val="003A678F"/>
    <w:rsid w:val="003A68D0"/>
    <w:rsid w:val="003A753C"/>
    <w:rsid w:val="003B087A"/>
    <w:rsid w:val="003B1DDC"/>
    <w:rsid w:val="003B4F98"/>
    <w:rsid w:val="003B66D0"/>
    <w:rsid w:val="003C0BFE"/>
    <w:rsid w:val="003C0E3D"/>
    <w:rsid w:val="003C0FF3"/>
    <w:rsid w:val="003C6947"/>
    <w:rsid w:val="003D06A1"/>
    <w:rsid w:val="003D1ACE"/>
    <w:rsid w:val="003D2DD5"/>
    <w:rsid w:val="003D5893"/>
    <w:rsid w:val="003D58DC"/>
    <w:rsid w:val="003E3B97"/>
    <w:rsid w:val="003E4583"/>
    <w:rsid w:val="003E5612"/>
    <w:rsid w:val="003E754B"/>
    <w:rsid w:val="003F1568"/>
    <w:rsid w:val="003F33E5"/>
    <w:rsid w:val="003F3B33"/>
    <w:rsid w:val="003F3C0F"/>
    <w:rsid w:val="003F5DED"/>
    <w:rsid w:val="003F65AC"/>
    <w:rsid w:val="003F694A"/>
    <w:rsid w:val="0040006F"/>
    <w:rsid w:val="0040073C"/>
    <w:rsid w:val="00402FF0"/>
    <w:rsid w:val="004040EE"/>
    <w:rsid w:val="00404FA0"/>
    <w:rsid w:val="0040604A"/>
    <w:rsid w:val="004070B9"/>
    <w:rsid w:val="00412BFE"/>
    <w:rsid w:val="00413DF2"/>
    <w:rsid w:val="00415837"/>
    <w:rsid w:val="00421C59"/>
    <w:rsid w:val="00424785"/>
    <w:rsid w:val="00426373"/>
    <w:rsid w:val="00427D14"/>
    <w:rsid w:val="00427F84"/>
    <w:rsid w:val="004304B1"/>
    <w:rsid w:val="00433B0A"/>
    <w:rsid w:val="00435247"/>
    <w:rsid w:val="0043547F"/>
    <w:rsid w:val="0043650C"/>
    <w:rsid w:val="0043688F"/>
    <w:rsid w:val="004377DB"/>
    <w:rsid w:val="00437D44"/>
    <w:rsid w:val="00437E4C"/>
    <w:rsid w:val="00441A36"/>
    <w:rsid w:val="00441BC8"/>
    <w:rsid w:val="00442062"/>
    <w:rsid w:val="00444C80"/>
    <w:rsid w:val="00445723"/>
    <w:rsid w:val="00445DD8"/>
    <w:rsid w:val="004460F1"/>
    <w:rsid w:val="00447A3C"/>
    <w:rsid w:val="00450A1A"/>
    <w:rsid w:val="0045170B"/>
    <w:rsid w:val="004525B5"/>
    <w:rsid w:val="004526C4"/>
    <w:rsid w:val="00455773"/>
    <w:rsid w:val="0045777C"/>
    <w:rsid w:val="0046171F"/>
    <w:rsid w:val="00464013"/>
    <w:rsid w:val="00466908"/>
    <w:rsid w:val="00467866"/>
    <w:rsid w:val="00473AD8"/>
    <w:rsid w:val="00474AD1"/>
    <w:rsid w:val="004768BF"/>
    <w:rsid w:val="0047695C"/>
    <w:rsid w:val="00480443"/>
    <w:rsid w:val="00482BF7"/>
    <w:rsid w:val="00484886"/>
    <w:rsid w:val="00486A07"/>
    <w:rsid w:val="00486CEE"/>
    <w:rsid w:val="00496396"/>
    <w:rsid w:val="004964CD"/>
    <w:rsid w:val="00497792"/>
    <w:rsid w:val="004A07F8"/>
    <w:rsid w:val="004A0ECC"/>
    <w:rsid w:val="004A1B4F"/>
    <w:rsid w:val="004A1FD4"/>
    <w:rsid w:val="004A44A5"/>
    <w:rsid w:val="004A55C3"/>
    <w:rsid w:val="004A73B5"/>
    <w:rsid w:val="004A7ECE"/>
    <w:rsid w:val="004B1C84"/>
    <w:rsid w:val="004B35B0"/>
    <w:rsid w:val="004B44DD"/>
    <w:rsid w:val="004B5A3E"/>
    <w:rsid w:val="004B66A3"/>
    <w:rsid w:val="004B7878"/>
    <w:rsid w:val="004B78F1"/>
    <w:rsid w:val="004B7953"/>
    <w:rsid w:val="004C0A62"/>
    <w:rsid w:val="004C151D"/>
    <w:rsid w:val="004C165C"/>
    <w:rsid w:val="004C1B9A"/>
    <w:rsid w:val="004C20C3"/>
    <w:rsid w:val="004C2ED4"/>
    <w:rsid w:val="004C5E0A"/>
    <w:rsid w:val="004D05BA"/>
    <w:rsid w:val="004D0F27"/>
    <w:rsid w:val="004D1AD3"/>
    <w:rsid w:val="004D2C7A"/>
    <w:rsid w:val="004D31E6"/>
    <w:rsid w:val="004D3E8A"/>
    <w:rsid w:val="004D448E"/>
    <w:rsid w:val="004D466D"/>
    <w:rsid w:val="004D6833"/>
    <w:rsid w:val="004E024C"/>
    <w:rsid w:val="004E22CD"/>
    <w:rsid w:val="004E3AAE"/>
    <w:rsid w:val="004E4C0B"/>
    <w:rsid w:val="004E6F5A"/>
    <w:rsid w:val="004E76F8"/>
    <w:rsid w:val="004F095E"/>
    <w:rsid w:val="004F09FB"/>
    <w:rsid w:val="004F160C"/>
    <w:rsid w:val="004F166B"/>
    <w:rsid w:val="004F1E90"/>
    <w:rsid w:val="004F375F"/>
    <w:rsid w:val="004F3920"/>
    <w:rsid w:val="004F4BE2"/>
    <w:rsid w:val="004F4FD0"/>
    <w:rsid w:val="004F5024"/>
    <w:rsid w:val="004F567E"/>
    <w:rsid w:val="004F5C6D"/>
    <w:rsid w:val="004F6745"/>
    <w:rsid w:val="004F6E88"/>
    <w:rsid w:val="004F73B1"/>
    <w:rsid w:val="004F7FBD"/>
    <w:rsid w:val="004F7FC2"/>
    <w:rsid w:val="00501213"/>
    <w:rsid w:val="005015AC"/>
    <w:rsid w:val="00501865"/>
    <w:rsid w:val="005034A0"/>
    <w:rsid w:val="00504074"/>
    <w:rsid w:val="005059FB"/>
    <w:rsid w:val="00507CE1"/>
    <w:rsid w:val="005105E7"/>
    <w:rsid w:val="00510684"/>
    <w:rsid w:val="005111E2"/>
    <w:rsid w:val="00511F95"/>
    <w:rsid w:val="00512D7A"/>
    <w:rsid w:val="00512D82"/>
    <w:rsid w:val="00512E5A"/>
    <w:rsid w:val="00516DF5"/>
    <w:rsid w:val="0051762C"/>
    <w:rsid w:val="00521ED8"/>
    <w:rsid w:val="005225CF"/>
    <w:rsid w:val="0052293A"/>
    <w:rsid w:val="005239E5"/>
    <w:rsid w:val="00523B5E"/>
    <w:rsid w:val="00524ADB"/>
    <w:rsid w:val="00524ED4"/>
    <w:rsid w:val="00526926"/>
    <w:rsid w:val="00527C94"/>
    <w:rsid w:val="0053045C"/>
    <w:rsid w:val="00531711"/>
    <w:rsid w:val="00531F8C"/>
    <w:rsid w:val="0053276A"/>
    <w:rsid w:val="00532FC4"/>
    <w:rsid w:val="00533ADF"/>
    <w:rsid w:val="00540592"/>
    <w:rsid w:val="005508D8"/>
    <w:rsid w:val="0055317F"/>
    <w:rsid w:val="005538EC"/>
    <w:rsid w:val="00555880"/>
    <w:rsid w:val="00555D20"/>
    <w:rsid w:val="005576CE"/>
    <w:rsid w:val="00560257"/>
    <w:rsid w:val="005604BA"/>
    <w:rsid w:val="0056132B"/>
    <w:rsid w:val="00561AE6"/>
    <w:rsid w:val="00562548"/>
    <w:rsid w:val="00562862"/>
    <w:rsid w:val="00562A9F"/>
    <w:rsid w:val="005703C1"/>
    <w:rsid w:val="005746E8"/>
    <w:rsid w:val="005756EE"/>
    <w:rsid w:val="00576FAF"/>
    <w:rsid w:val="00577CF5"/>
    <w:rsid w:val="005821F1"/>
    <w:rsid w:val="00582FA3"/>
    <w:rsid w:val="00583EEA"/>
    <w:rsid w:val="00584279"/>
    <w:rsid w:val="0058729B"/>
    <w:rsid w:val="0059001A"/>
    <w:rsid w:val="00593733"/>
    <w:rsid w:val="00593EBD"/>
    <w:rsid w:val="00595253"/>
    <w:rsid w:val="0059631A"/>
    <w:rsid w:val="00596416"/>
    <w:rsid w:val="005A0DB6"/>
    <w:rsid w:val="005A1C3D"/>
    <w:rsid w:val="005A3D57"/>
    <w:rsid w:val="005A5CC2"/>
    <w:rsid w:val="005A6811"/>
    <w:rsid w:val="005B112B"/>
    <w:rsid w:val="005B14F3"/>
    <w:rsid w:val="005B29FC"/>
    <w:rsid w:val="005B4A96"/>
    <w:rsid w:val="005B67F6"/>
    <w:rsid w:val="005B76FC"/>
    <w:rsid w:val="005C2D94"/>
    <w:rsid w:val="005C2DFD"/>
    <w:rsid w:val="005C519A"/>
    <w:rsid w:val="005C6D94"/>
    <w:rsid w:val="005D016F"/>
    <w:rsid w:val="005D0E84"/>
    <w:rsid w:val="005D0EFC"/>
    <w:rsid w:val="005D2A1F"/>
    <w:rsid w:val="005D3932"/>
    <w:rsid w:val="005E0153"/>
    <w:rsid w:val="005E3190"/>
    <w:rsid w:val="005E3AEF"/>
    <w:rsid w:val="005E5C01"/>
    <w:rsid w:val="005E6952"/>
    <w:rsid w:val="005E6ACF"/>
    <w:rsid w:val="005E781C"/>
    <w:rsid w:val="005F2E78"/>
    <w:rsid w:val="005F3B1A"/>
    <w:rsid w:val="005F3D05"/>
    <w:rsid w:val="005F4F89"/>
    <w:rsid w:val="005F54C2"/>
    <w:rsid w:val="005F7CB4"/>
    <w:rsid w:val="00602CD9"/>
    <w:rsid w:val="00604882"/>
    <w:rsid w:val="00607777"/>
    <w:rsid w:val="00607BFB"/>
    <w:rsid w:val="0061075B"/>
    <w:rsid w:val="00610AB3"/>
    <w:rsid w:val="00610BAF"/>
    <w:rsid w:val="00610C36"/>
    <w:rsid w:val="00610ED3"/>
    <w:rsid w:val="0061143D"/>
    <w:rsid w:val="00611B27"/>
    <w:rsid w:val="00611D1A"/>
    <w:rsid w:val="006121BA"/>
    <w:rsid w:val="00612D88"/>
    <w:rsid w:val="006138D8"/>
    <w:rsid w:val="006153C2"/>
    <w:rsid w:val="00615695"/>
    <w:rsid w:val="0062263C"/>
    <w:rsid w:val="006236B6"/>
    <w:rsid w:val="006239EA"/>
    <w:rsid w:val="00623B55"/>
    <w:rsid w:val="00624654"/>
    <w:rsid w:val="006279E2"/>
    <w:rsid w:val="00630158"/>
    <w:rsid w:val="00630CC8"/>
    <w:rsid w:val="00631072"/>
    <w:rsid w:val="00633013"/>
    <w:rsid w:val="00633A2B"/>
    <w:rsid w:val="00633E53"/>
    <w:rsid w:val="00635BBB"/>
    <w:rsid w:val="00636D34"/>
    <w:rsid w:val="00636E28"/>
    <w:rsid w:val="00637245"/>
    <w:rsid w:val="00637817"/>
    <w:rsid w:val="0064012C"/>
    <w:rsid w:val="00641956"/>
    <w:rsid w:val="00643004"/>
    <w:rsid w:val="00644163"/>
    <w:rsid w:val="006463ED"/>
    <w:rsid w:val="006465DD"/>
    <w:rsid w:val="006500B9"/>
    <w:rsid w:val="00650534"/>
    <w:rsid w:val="00650583"/>
    <w:rsid w:val="00651702"/>
    <w:rsid w:val="00651742"/>
    <w:rsid w:val="00655637"/>
    <w:rsid w:val="00655958"/>
    <w:rsid w:val="00656996"/>
    <w:rsid w:val="00657301"/>
    <w:rsid w:val="006604C1"/>
    <w:rsid w:val="00660BB2"/>
    <w:rsid w:val="00661253"/>
    <w:rsid w:val="00662D57"/>
    <w:rsid w:val="0066351D"/>
    <w:rsid w:val="00663937"/>
    <w:rsid w:val="00663A6E"/>
    <w:rsid w:val="00665D38"/>
    <w:rsid w:val="00665E38"/>
    <w:rsid w:val="00666A0A"/>
    <w:rsid w:val="006678CD"/>
    <w:rsid w:val="00667C86"/>
    <w:rsid w:val="00672FD3"/>
    <w:rsid w:val="00674988"/>
    <w:rsid w:val="006765EF"/>
    <w:rsid w:val="00677A7E"/>
    <w:rsid w:val="00677D23"/>
    <w:rsid w:val="0068186E"/>
    <w:rsid w:val="006825A6"/>
    <w:rsid w:val="006829E2"/>
    <w:rsid w:val="006841EB"/>
    <w:rsid w:val="00684E32"/>
    <w:rsid w:val="00685202"/>
    <w:rsid w:val="0068764C"/>
    <w:rsid w:val="0069195C"/>
    <w:rsid w:val="00691D3F"/>
    <w:rsid w:val="006922BF"/>
    <w:rsid w:val="006935CF"/>
    <w:rsid w:val="00693A2B"/>
    <w:rsid w:val="00693B9D"/>
    <w:rsid w:val="0069575B"/>
    <w:rsid w:val="00696BC7"/>
    <w:rsid w:val="00697BAE"/>
    <w:rsid w:val="006A068B"/>
    <w:rsid w:val="006A0F67"/>
    <w:rsid w:val="006A257A"/>
    <w:rsid w:val="006A3CFE"/>
    <w:rsid w:val="006A5290"/>
    <w:rsid w:val="006A6328"/>
    <w:rsid w:val="006A643B"/>
    <w:rsid w:val="006A64CD"/>
    <w:rsid w:val="006A6507"/>
    <w:rsid w:val="006A6991"/>
    <w:rsid w:val="006A73B8"/>
    <w:rsid w:val="006A7BE6"/>
    <w:rsid w:val="006B0CD3"/>
    <w:rsid w:val="006B1161"/>
    <w:rsid w:val="006B1A28"/>
    <w:rsid w:val="006B1BB7"/>
    <w:rsid w:val="006B34EB"/>
    <w:rsid w:val="006B4BBC"/>
    <w:rsid w:val="006B6BA5"/>
    <w:rsid w:val="006C0854"/>
    <w:rsid w:val="006C130D"/>
    <w:rsid w:val="006C278E"/>
    <w:rsid w:val="006C323E"/>
    <w:rsid w:val="006C3C2B"/>
    <w:rsid w:val="006C3E62"/>
    <w:rsid w:val="006C5E6E"/>
    <w:rsid w:val="006D0ED1"/>
    <w:rsid w:val="006D43BA"/>
    <w:rsid w:val="006D5ABD"/>
    <w:rsid w:val="006D5BA7"/>
    <w:rsid w:val="006D5BB2"/>
    <w:rsid w:val="006D720E"/>
    <w:rsid w:val="006E19EA"/>
    <w:rsid w:val="006E1E13"/>
    <w:rsid w:val="006E258E"/>
    <w:rsid w:val="006E332F"/>
    <w:rsid w:val="006E544F"/>
    <w:rsid w:val="006E64DC"/>
    <w:rsid w:val="006E65C7"/>
    <w:rsid w:val="006E73CD"/>
    <w:rsid w:val="006F2A78"/>
    <w:rsid w:val="006F4AF6"/>
    <w:rsid w:val="006F5277"/>
    <w:rsid w:val="006F53F3"/>
    <w:rsid w:val="006F62AB"/>
    <w:rsid w:val="006F7D04"/>
    <w:rsid w:val="00700241"/>
    <w:rsid w:val="00700989"/>
    <w:rsid w:val="00702A6E"/>
    <w:rsid w:val="00703D6F"/>
    <w:rsid w:val="007048F6"/>
    <w:rsid w:val="00707562"/>
    <w:rsid w:val="00710447"/>
    <w:rsid w:val="00711391"/>
    <w:rsid w:val="00711B9B"/>
    <w:rsid w:val="0071363D"/>
    <w:rsid w:val="00714D60"/>
    <w:rsid w:val="00714E07"/>
    <w:rsid w:val="00715079"/>
    <w:rsid w:val="0071624B"/>
    <w:rsid w:val="007165DB"/>
    <w:rsid w:val="00717AA5"/>
    <w:rsid w:val="0072098E"/>
    <w:rsid w:val="00720D63"/>
    <w:rsid w:val="007217BB"/>
    <w:rsid w:val="00723437"/>
    <w:rsid w:val="00724FEE"/>
    <w:rsid w:val="00725EDF"/>
    <w:rsid w:val="00726F21"/>
    <w:rsid w:val="00730659"/>
    <w:rsid w:val="007306CD"/>
    <w:rsid w:val="00730762"/>
    <w:rsid w:val="00732A98"/>
    <w:rsid w:val="007339B9"/>
    <w:rsid w:val="00734028"/>
    <w:rsid w:val="00736EBE"/>
    <w:rsid w:val="00737493"/>
    <w:rsid w:val="00737753"/>
    <w:rsid w:val="00737ED2"/>
    <w:rsid w:val="00742383"/>
    <w:rsid w:val="00743AC6"/>
    <w:rsid w:val="00744462"/>
    <w:rsid w:val="00746E4E"/>
    <w:rsid w:val="00750782"/>
    <w:rsid w:val="00751811"/>
    <w:rsid w:val="00751DC8"/>
    <w:rsid w:val="00754317"/>
    <w:rsid w:val="007545CB"/>
    <w:rsid w:val="00755057"/>
    <w:rsid w:val="00755C3C"/>
    <w:rsid w:val="007564DD"/>
    <w:rsid w:val="00756C34"/>
    <w:rsid w:val="00757E99"/>
    <w:rsid w:val="00760AD4"/>
    <w:rsid w:val="00762A4A"/>
    <w:rsid w:val="00766E01"/>
    <w:rsid w:val="0076702B"/>
    <w:rsid w:val="007704B8"/>
    <w:rsid w:val="00772275"/>
    <w:rsid w:val="0077459A"/>
    <w:rsid w:val="007747C4"/>
    <w:rsid w:val="00775BAC"/>
    <w:rsid w:val="007763F9"/>
    <w:rsid w:val="00776B67"/>
    <w:rsid w:val="00777084"/>
    <w:rsid w:val="007773C5"/>
    <w:rsid w:val="00780683"/>
    <w:rsid w:val="007820F6"/>
    <w:rsid w:val="00782D84"/>
    <w:rsid w:val="007864BA"/>
    <w:rsid w:val="0078688D"/>
    <w:rsid w:val="00787830"/>
    <w:rsid w:val="00787F7C"/>
    <w:rsid w:val="00790B23"/>
    <w:rsid w:val="00792F75"/>
    <w:rsid w:val="007934F9"/>
    <w:rsid w:val="00794FCE"/>
    <w:rsid w:val="007950CF"/>
    <w:rsid w:val="00795A86"/>
    <w:rsid w:val="00796DAD"/>
    <w:rsid w:val="007A1C3F"/>
    <w:rsid w:val="007A403F"/>
    <w:rsid w:val="007A64BB"/>
    <w:rsid w:val="007A6625"/>
    <w:rsid w:val="007A761D"/>
    <w:rsid w:val="007A7EE9"/>
    <w:rsid w:val="007B025B"/>
    <w:rsid w:val="007B031B"/>
    <w:rsid w:val="007B1393"/>
    <w:rsid w:val="007B1BCC"/>
    <w:rsid w:val="007B1DEB"/>
    <w:rsid w:val="007B2B6C"/>
    <w:rsid w:val="007B2C66"/>
    <w:rsid w:val="007B4287"/>
    <w:rsid w:val="007B4D2B"/>
    <w:rsid w:val="007B5707"/>
    <w:rsid w:val="007B69D0"/>
    <w:rsid w:val="007B7853"/>
    <w:rsid w:val="007C0224"/>
    <w:rsid w:val="007C077F"/>
    <w:rsid w:val="007C0B43"/>
    <w:rsid w:val="007C1754"/>
    <w:rsid w:val="007C2868"/>
    <w:rsid w:val="007C3B74"/>
    <w:rsid w:val="007C3C26"/>
    <w:rsid w:val="007C3EA0"/>
    <w:rsid w:val="007C636A"/>
    <w:rsid w:val="007D008D"/>
    <w:rsid w:val="007D0108"/>
    <w:rsid w:val="007D0845"/>
    <w:rsid w:val="007D2C65"/>
    <w:rsid w:val="007D3DA7"/>
    <w:rsid w:val="007D46A9"/>
    <w:rsid w:val="007D480B"/>
    <w:rsid w:val="007D49B3"/>
    <w:rsid w:val="007D4D7A"/>
    <w:rsid w:val="007E0A8A"/>
    <w:rsid w:val="007E137C"/>
    <w:rsid w:val="007E4AE9"/>
    <w:rsid w:val="007E59E4"/>
    <w:rsid w:val="007F03E9"/>
    <w:rsid w:val="007F0664"/>
    <w:rsid w:val="007F078B"/>
    <w:rsid w:val="007F0926"/>
    <w:rsid w:val="007F2084"/>
    <w:rsid w:val="007F42C3"/>
    <w:rsid w:val="007F4557"/>
    <w:rsid w:val="007F57E1"/>
    <w:rsid w:val="007F5D26"/>
    <w:rsid w:val="007F5F8E"/>
    <w:rsid w:val="00801D61"/>
    <w:rsid w:val="008026EA"/>
    <w:rsid w:val="008029DC"/>
    <w:rsid w:val="00802F8A"/>
    <w:rsid w:val="00805164"/>
    <w:rsid w:val="008058E8"/>
    <w:rsid w:val="008059D4"/>
    <w:rsid w:val="00807CB9"/>
    <w:rsid w:val="0081147E"/>
    <w:rsid w:val="0081391D"/>
    <w:rsid w:val="008140D6"/>
    <w:rsid w:val="0081537A"/>
    <w:rsid w:val="008155BB"/>
    <w:rsid w:val="00815F17"/>
    <w:rsid w:val="00816550"/>
    <w:rsid w:val="008169CA"/>
    <w:rsid w:val="00817906"/>
    <w:rsid w:val="00817E42"/>
    <w:rsid w:val="00820647"/>
    <w:rsid w:val="008209BF"/>
    <w:rsid w:val="00820CDF"/>
    <w:rsid w:val="0082170C"/>
    <w:rsid w:val="0082344F"/>
    <w:rsid w:val="00823D83"/>
    <w:rsid w:val="00823E16"/>
    <w:rsid w:val="0082535D"/>
    <w:rsid w:val="008259BD"/>
    <w:rsid w:val="00825AF8"/>
    <w:rsid w:val="00825EA3"/>
    <w:rsid w:val="00825F60"/>
    <w:rsid w:val="00827087"/>
    <w:rsid w:val="00827D08"/>
    <w:rsid w:val="00830E9C"/>
    <w:rsid w:val="008314C6"/>
    <w:rsid w:val="00832A17"/>
    <w:rsid w:val="00833F00"/>
    <w:rsid w:val="0083426D"/>
    <w:rsid w:val="00834DE8"/>
    <w:rsid w:val="00835F82"/>
    <w:rsid w:val="008400BD"/>
    <w:rsid w:val="00841005"/>
    <w:rsid w:val="00844E6A"/>
    <w:rsid w:val="00845033"/>
    <w:rsid w:val="008453F4"/>
    <w:rsid w:val="00845BAB"/>
    <w:rsid w:val="00845F27"/>
    <w:rsid w:val="00845F93"/>
    <w:rsid w:val="0084797F"/>
    <w:rsid w:val="0085157C"/>
    <w:rsid w:val="00852EBD"/>
    <w:rsid w:val="00853F20"/>
    <w:rsid w:val="008546FA"/>
    <w:rsid w:val="00856958"/>
    <w:rsid w:val="008600EC"/>
    <w:rsid w:val="00860DEF"/>
    <w:rsid w:val="00862108"/>
    <w:rsid w:val="00864144"/>
    <w:rsid w:val="008649C9"/>
    <w:rsid w:val="00866F3D"/>
    <w:rsid w:val="00870483"/>
    <w:rsid w:val="008731B6"/>
    <w:rsid w:val="00873CE3"/>
    <w:rsid w:val="00873CE5"/>
    <w:rsid w:val="00874BC5"/>
    <w:rsid w:val="008757CE"/>
    <w:rsid w:val="00877D4D"/>
    <w:rsid w:val="008806CA"/>
    <w:rsid w:val="0088142E"/>
    <w:rsid w:val="00882D0D"/>
    <w:rsid w:val="0088417B"/>
    <w:rsid w:val="0088438E"/>
    <w:rsid w:val="0088453D"/>
    <w:rsid w:val="00885DBA"/>
    <w:rsid w:val="008861BB"/>
    <w:rsid w:val="0088641E"/>
    <w:rsid w:val="00887C99"/>
    <w:rsid w:val="00891898"/>
    <w:rsid w:val="0089202E"/>
    <w:rsid w:val="00892488"/>
    <w:rsid w:val="008926C0"/>
    <w:rsid w:val="00892A7D"/>
    <w:rsid w:val="00892F72"/>
    <w:rsid w:val="00893C27"/>
    <w:rsid w:val="00894302"/>
    <w:rsid w:val="008949EB"/>
    <w:rsid w:val="008955CC"/>
    <w:rsid w:val="008958FC"/>
    <w:rsid w:val="00895E2C"/>
    <w:rsid w:val="0089609B"/>
    <w:rsid w:val="008A0FA3"/>
    <w:rsid w:val="008A209E"/>
    <w:rsid w:val="008A362C"/>
    <w:rsid w:val="008A3BE6"/>
    <w:rsid w:val="008A6131"/>
    <w:rsid w:val="008B0262"/>
    <w:rsid w:val="008B0305"/>
    <w:rsid w:val="008B0878"/>
    <w:rsid w:val="008B22A1"/>
    <w:rsid w:val="008B27AA"/>
    <w:rsid w:val="008B491D"/>
    <w:rsid w:val="008B4F20"/>
    <w:rsid w:val="008B676F"/>
    <w:rsid w:val="008C0A22"/>
    <w:rsid w:val="008C0F70"/>
    <w:rsid w:val="008C1CCF"/>
    <w:rsid w:val="008C26CC"/>
    <w:rsid w:val="008C2EBF"/>
    <w:rsid w:val="008C356F"/>
    <w:rsid w:val="008C39F7"/>
    <w:rsid w:val="008C407D"/>
    <w:rsid w:val="008C5496"/>
    <w:rsid w:val="008C66C9"/>
    <w:rsid w:val="008C6C55"/>
    <w:rsid w:val="008D0D80"/>
    <w:rsid w:val="008D456B"/>
    <w:rsid w:val="008D52B4"/>
    <w:rsid w:val="008D591F"/>
    <w:rsid w:val="008D7875"/>
    <w:rsid w:val="008D7E0C"/>
    <w:rsid w:val="008E05BE"/>
    <w:rsid w:val="008E0A3C"/>
    <w:rsid w:val="008E1CA4"/>
    <w:rsid w:val="008E1FEE"/>
    <w:rsid w:val="008E41F3"/>
    <w:rsid w:val="008E46C7"/>
    <w:rsid w:val="008E5234"/>
    <w:rsid w:val="008E6E6C"/>
    <w:rsid w:val="008E6F06"/>
    <w:rsid w:val="008F1871"/>
    <w:rsid w:val="008F187B"/>
    <w:rsid w:val="008F230F"/>
    <w:rsid w:val="008F31D3"/>
    <w:rsid w:val="008F333F"/>
    <w:rsid w:val="008F3F89"/>
    <w:rsid w:val="008F4E46"/>
    <w:rsid w:val="008F5BBC"/>
    <w:rsid w:val="008F6209"/>
    <w:rsid w:val="008F6E7E"/>
    <w:rsid w:val="0090153D"/>
    <w:rsid w:val="00901AC4"/>
    <w:rsid w:val="00901CCA"/>
    <w:rsid w:val="00901EE6"/>
    <w:rsid w:val="00903947"/>
    <w:rsid w:val="009065C2"/>
    <w:rsid w:val="00910BA7"/>
    <w:rsid w:val="0091228F"/>
    <w:rsid w:val="00912C0B"/>
    <w:rsid w:val="009143DA"/>
    <w:rsid w:val="0091483A"/>
    <w:rsid w:val="0091676F"/>
    <w:rsid w:val="00916886"/>
    <w:rsid w:val="009173BC"/>
    <w:rsid w:val="00917629"/>
    <w:rsid w:val="00920355"/>
    <w:rsid w:val="00922565"/>
    <w:rsid w:val="00924092"/>
    <w:rsid w:val="00924229"/>
    <w:rsid w:val="00924DF1"/>
    <w:rsid w:val="00924E18"/>
    <w:rsid w:val="00925093"/>
    <w:rsid w:val="00925B8E"/>
    <w:rsid w:val="0092772A"/>
    <w:rsid w:val="00927904"/>
    <w:rsid w:val="00931807"/>
    <w:rsid w:val="00931D83"/>
    <w:rsid w:val="00931EDA"/>
    <w:rsid w:val="00932AE6"/>
    <w:rsid w:val="009340B0"/>
    <w:rsid w:val="009345A6"/>
    <w:rsid w:val="00934A78"/>
    <w:rsid w:val="00935947"/>
    <w:rsid w:val="009405DB"/>
    <w:rsid w:val="00941444"/>
    <w:rsid w:val="009417E9"/>
    <w:rsid w:val="00941D1F"/>
    <w:rsid w:val="009444FC"/>
    <w:rsid w:val="0094572B"/>
    <w:rsid w:val="00945971"/>
    <w:rsid w:val="00945DE8"/>
    <w:rsid w:val="00945EC6"/>
    <w:rsid w:val="00946778"/>
    <w:rsid w:val="00946CC6"/>
    <w:rsid w:val="00950A79"/>
    <w:rsid w:val="0095104B"/>
    <w:rsid w:val="00952D43"/>
    <w:rsid w:val="00953656"/>
    <w:rsid w:val="00954E6B"/>
    <w:rsid w:val="009556EC"/>
    <w:rsid w:val="00955E7A"/>
    <w:rsid w:val="0095739C"/>
    <w:rsid w:val="0095740A"/>
    <w:rsid w:val="00957D78"/>
    <w:rsid w:val="009608F7"/>
    <w:rsid w:val="0096149D"/>
    <w:rsid w:val="00963120"/>
    <w:rsid w:val="00964103"/>
    <w:rsid w:val="0096414F"/>
    <w:rsid w:val="009646E3"/>
    <w:rsid w:val="0096545A"/>
    <w:rsid w:val="009662DF"/>
    <w:rsid w:val="00967519"/>
    <w:rsid w:val="00967687"/>
    <w:rsid w:val="0096780D"/>
    <w:rsid w:val="00967CD0"/>
    <w:rsid w:val="00967FD4"/>
    <w:rsid w:val="00970AF1"/>
    <w:rsid w:val="009710ED"/>
    <w:rsid w:val="00973412"/>
    <w:rsid w:val="00973BC4"/>
    <w:rsid w:val="009761A7"/>
    <w:rsid w:val="00977D53"/>
    <w:rsid w:val="0098023F"/>
    <w:rsid w:val="009809FF"/>
    <w:rsid w:val="00980A35"/>
    <w:rsid w:val="00980C18"/>
    <w:rsid w:val="00981A38"/>
    <w:rsid w:val="009837B0"/>
    <w:rsid w:val="00983FFD"/>
    <w:rsid w:val="00984184"/>
    <w:rsid w:val="009858ED"/>
    <w:rsid w:val="00987341"/>
    <w:rsid w:val="00987D11"/>
    <w:rsid w:val="00990D73"/>
    <w:rsid w:val="00992A31"/>
    <w:rsid w:val="00992A6F"/>
    <w:rsid w:val="0099424A"/>
    <w:rsid w:val="009956AA"/>
    <w:rsid w:val="00996749"/>
    <w:rsid w:val="009A2EB2"/>
    <w:rsid w:val="009A3824"/>
    <w:rsid w:val="009A453C"/>
    <w:rsid w:val="009A4C2D"/>
    <w:rsid w:val="009A71F3"/>
    <w:rsid w:val="009B03FF"/>
    <w:rsid w:val="009B050D"/>
    <w:rsid w:val="009B2792"/>
    <w:rsid w:val="009B629F"/>
    <w:rsid w:val="009B783E"/>
    <w:rsid w:val="009B7BEB"/>
    <w:rsid w:val="009C1939"/>
    <w:rsid w:val="009C3FB4"/>
    <w:rsid w:val="009C5346"/>
    <w:rsid w:val="009C64C8"/>
    <w:rsid w:val="009C7B21"/>
    <w:rsid w:val="009D1AF9"/>
    <w:rsid w:val="009D307E"/>
    <w:rsid w:val="009D3C8D"/>
    <w:rsid w:val="009D3EA4"/>
    <w:rsid w:val="009D641F"/>
    <w:rsid w:val="009D7325"/>
    <w:rsid w:val="009E09DC"/>
    <w:rsid w:val="009E186E"/>
    <w:rsid w:val="009E1AFB"/>
    <w:rsid w:val="009E1B85"/>
    <w:rsid w:val="009E1CEF"/>
    <w:rsid w:val="009E388E"/>
    <w:rsid w:val="009E4E12"/>
    <w:rsid w:val="009E6619"/>
    <w:rsid w:val="009E7198"/>
    <w:rsid w:val="009F1742"/>
    <w:rsid w:val="009F22AA"/>
    <w:rsid w:val="009F5378"/>
    <w:rsid w:val="009F5C46"/>
    <w:rsid w:val="009F6299"/>
    <w:rsid w:val="009F6770"/>
    <w:rsid w:val="009F7306"/>
    <w:rsid w:val="00A00EF7"/>
    <w:rsid w:val="00A0267C"/>
    <w:rsid w:val="00A026F5"/>
    <w:rsid w:val="00A02746"/>
    <w:rsid w:val="00A03216"/>
    <w:rsid w:val="00A03276"/>
    <w:rsid w:val="00A03EAB"/>
    <w:rsid w:val="00A04DF5"/>
    <w:rsid w:val="00A060D7"/>
    <w:rsid w:val="00A068B0"/>
    <w:rsid w:val="00A1093D"/>
    <w:rsid w:val="00A11741"/>
    <w:rsid w:val="00A11B12"/>
    <w:rsid w:val="00A1373A"/>
    <w:rsid w:val="00A22959"/>
    <w:rsid w:val="00A22C60"/>
    <w:rsid w:val="00A236B1"/>
    <w:rsid w:val="00A24278"/>
    <w:rsid w:val="00A24337"/>
    <w:rsid w:val="00A25A06"/>
    <w:rsid w:val="00A26595"/>
    <w:rsid w:val="00A27405"/>
    <w:rsid w:val="00A27CFC"/>
    <w:rsid w:val="00A30259"/>
    <w:rsid w:val="00A31FB7"/>
    <w:rsid w:val="00A32154"/>
    <w:rsid w:val="00A3226E"/>
    <w:rsid w:val="00A32D48"/>
    <w:rsid w:val="00A32DD6"/>
    <w:rsid w:val="00A33197"/>
    <w:rsid w:val="00A349D9"/>
    <w:rsid w:val="00A36586"/>
    <w:rsid w:val="00A36AED"/>
    <w:rsid w:val="00A37984"/>
    <w:rsid w:val="00A37A1D"/>
    <w:rsid w:val="00A40447"/>
    <w:rsid w:val="00A41AA1"/>
    <w:rsid w:val="00A46044"/>
    <w:rsid w:val="00A4749F"/>
    <w:rsid w:val="00A53F8C"/>
    <w:rsid w:val="00A56592"/>
    <w:rsid w:val="00A57CE9"/>
    <w:rsid w:val="00A602FA"/>
    <w:rsid w:val="00A60C28"/>
    <w:rsid w:val="00A60F59"/>
    <w:rsid w:val="00A61099"/>
    <w:rsid w:val="00A614FE"/>
    <w:rsid w:val="00A61C17"/>
    <w:rsid w:val="00A62A4E"/>
    <w:rsid w:val="00A6365F"/>
    <w:rsid w:val="00A67D8C"/>
    <w:rsid w:val="00A71155"/>
    <w:rsid w:val="00A728BA"/>
    <w:rsid w:val="00A73C90"/>
    <w:rsid w:val="00A73ECA"/>
    <w:rsid w:val="00A757DF"/>
    <w:rsid w:val="00A759F3"/>
    <w:rsid w:val="00A76237"/>
    <w:rsid w:val="00A84567"/>
    <w:rsid w:val="00A8471C"/>
    <w:rsid w:val="00A84919"/>
    <w:rsid w:val="00A87407"/>
    <w:rsid w:val="00A90B26"/>
    <w:rsid w:val="00A93282"/>
    <w:rsid w:val="00A932B1"/>
    <w:rsid w:val="00A93502"/>
    <w:rsid w:val="00A93A3A"/>
    <w:rsid w:val="00A93FE7"/>
    <w:rsid w:val="00A9417E"/>
    <w:rsid w:val="00A946F5"/>
    <w:rsid w:val="00A94ED3"/>
    <w:rsid w:val="00A95B4B"/>
    <w:rsid w:val="00A96F86"/>
    <w:rsid w:val="00A97C95"/>
    <w:rsid w:val="00A97D5E"/>
    <w:rsid w:val="00AA08B1"/>
    <w:rsid w:val="00AA19B1"/>
    <w:rsid w:val="00AA53D5"/>
    <w:rsid w:val="00AA65BF"/>
    <w:rsid w:val="00AB008C"/>
    <w:rsid w:val="00AB1B49"/>
    <w:rsid w:val="00AB2899"/>
    <w:rsid w:val="00AB53B0"/>
    <w:rsid w:val="00AB55BD"/>
    <w:rsid w:val="00AB6FD1"/>
    <w:rsid w:val="00AB72B1"/>
    <w:rsid w:val="00AB784D"/>
    <w:rsid w:val="00AB7D44"/>
    <w:rsid w:val="00AC019D"/>
    <w:rsid w:val="00AC0BAB"/>
    <w:rsid w:val="00AC0EE8"/>
    <w:rsid w:val="00AC1A55"/>
    <w:rsid w:val="00AC2A5C"/>
    <w:rsid w:val="00AC3093"/>
    <w:rsid w:val="00AC3522"/>
    <w:rsid w:val="00AC4FA9"/>
    <w:rsid w:val="00AC503A"/>
    <w:rsid w:val="00AC5204"/>
    <w:rsid w:val="00AC55ED"/>
    <w:rsid w:val="00AC5EDC"/>
    <w:rsid w:val="00AC5FC9"/>
    <w:rsid w:val="00AC6F4F"/>
    <w:rsid w:val="00AC7D4D"/>
    <w:rsid w:val="00AD0274"/>
    <w:rsid w:val="00AD2622"/>
    <w:rsid w:val="00AD2E78"/>
    <w:rsid w:val="00AD3126"/>
    <w:rsid w:val="00AD40E5"/>
    <w:rsid w:val="00AD674A"/>
    <w:rsid w:val="00AD7165"/>
    <w:rsid w:val="00AD746B"/>
    <w:rsid w:val="00AD75D6"/>
    <w:rsid w:val="00AD7DCB"/>
    <w:rsid w:val="00AE055E"/>
    <w:rsid w:val="00AE10B7"/>
    <w:rsid w:val="00AE1D85"/>
    <w:rsid w:val="00AE1F35"/>
    <w:rsid w:val="00AE249C"/>
    <w:rsid w:val="00AE2535"/>
    <w:rsid w:val="00AE3707"/>
    <w:rsid w:val="00AE4013"/>
    <w:rsid w:val="00AE5428"/>
    <w:rsid w:val="00AE614A"/>
    <w:rsid w:val="00AE6ACA"/>
    <w:rsid w:val="00AE7A44"/>
    <w:rsid w:val="00AF02FF"/>
    <w:rsid w:val="00AF16A3"/>
    <w:rsid w:val="00AF40D2"/>
    <w:rsid w:val="00AF4406"/>
    <w:rsid w:val="00AF6710"/>
    <w:rsid w:val="00AF6ED4"/>
    <w:rsid w:val="00AF7060"/>
    <w:rsid w:val="00B009B9"/>
    <w:rsid w:val="00B01986"/>
    <w:rsid w:val="00B026B9"/>
    <w:rsid w:val="00B03632"/>
    <w:rsid w:val="00B03AEB"/>
    <w:rsid w:val="00B03BD4"/>
    <w:rsid w:val="00B03CE1"/>
    <w:rsid w:val="00B0465C"/>
    <w:rsid w:val="00B057AC"/>
    <w:rsid w:val="00B0607C"/>
    <w:rsid w:val="00B0739A"/>
    <w:rsid w:val="00B073F9"/>
    <w:rsid w:val="00B11270"/>
    <w:rsid w:val="00B11919"/>
    <w:rsid w:val="00B119A6"/>
    <w:rsid w:val="00B132A4"/>
    <w:rsid w:val="00B14539"/>
    <w:rsid w:val="00B20970"/>
    <w:rsid w:val="00B20CDA"/>
    <w:rsid w:val="00B20DDD"/>
    <w:rsid w:val="00B210A2"/>
    <w:rsid w:val="00B21351"/>
    <w:rsid w:val="00B220DB"/>
    <w:rsid w:val="00B22B78"/>
    <w:rsid w:val="00B235D6"/>
    <w:rsid w:val="00B23925"/>
    <w:rsid w:val="00B23A92"/>
    <w:rsid w:val="00B27F8A"/>
    <w:rsid w:val="00B30378"/>
    <w:rsid w:val="00B31BE1"/>
    <w:rsid w:val="00B32DFD"/>
    <w:rsid w:val="00B3333C"/>
    <w:rsid w:val="00B338FC"/>
    <w:rsid w:val="00B33DF2"/>
    <w:rsid w:val="00B3514B"/>
    <w:rsid w:val="00B359D5"/>
    <w:rsid w:val="00B360A7"/>
    <w:rsid w:val="00B4088A"/>
    <w:rsid w:val="00B42B74"/>
    <w:rsid w:val="00B44A6A"/>
    <w:rsid w:val="00B44DC0"/>
    <w:rsid w:val="00B46AF2"/>
    <w:rsid w:val="00B51B87"/>
    <w:rsid w:val="00B51BAC"/>
    <w:rsid w:val="00B51D55"/>
    <w:rsid w:val="00B53255"/>
    <w:rsid w:val="00B543C0"/>
    <w:rsid w:val="00B54675"/>
    <w:rsid w:val="00B5542F"/>
    <w:rsid w:val="00B55A59"/>
    <w:rsid w:val="00B56203"/>
    <w:rsid w:val="00B56406"/>
    <w:rsid w:val="00B57B7D"/>
    <w:rsid w:val="00B63EB6"/>
    <w:rsid w:val="00B640E4"/>
    <w:rsid w:val="00B6484B"/>
    <w:rsid w:val="00B64CF3"/>
    <w:rsid w:val="00B65EF1"/>
    <w:rsid w:val="00B713DA"/>
    <w:rsid w:val="00B73BD2"/>
    <w:rsid w:val="00B7452C"/>
    <w:rsid w:val="00B75B04"/>
    <w:rsid w:val="00B76255"/>
    <w:rsid w:val="00B77DD1"/>
    <w:rsid w:val="00B81863"/>
    <w:rsid w:val="00B818AC"/>
    <w:rsid w:val="00B840FE"/>
    <w:rsid w:val="00B842F7"/>
    <w:rsid w:val="00B84459"/>
    <w:rsid w:val="00B84682"/>
    <w:rsid w:val="00B84CCA"/>
    <w:rsid w:val="00B84E5A"/>
    <w:rsid w:val="00B86644"/>
    <w:rsid w:val="00B870FA"/>
    <w:rsid w:val="00B90C8A"/>
    <w:rsid w:val="00B9167B"/>
    <w:rsid w:val="00B92511"/>
    <w:rsid w:val="00B926DF"/>
    <w:rsid w:val="00B92D81"/>
    <w:rsid w:val="00B9305D"/>
    <w:rsid w:val="00B93ACF"/>
    <w:rsid w:val="00B9404A"/>
    <w:rsid w:val="00B942F8"/>
    <w:rsid w:val="00B95ECF"/>
    <w:rsid w:val="00BA0377"/>
    <w:rsid w:val="00BA0594"/>
    <w:rsid w:val="00BA0BD9"/>
    <w:rsid w:val="00BA12AD"/>
    <w:rsid w:val="00BA1C5E"/>
    <w:rsid w:val="00BA1DA1"/>
    <w:rsid w:val="00BA2439"/>
    <w:rsid w:val="00BA36F0"/>
    <w:rsid w:val="00BA3BDB"/>
    <w:rsid w:val="00BA43E4"/>
    <w:rsid w:val="00BA49FB"/>
    <w:rsid w:val="00BA735D"/>
    <w:rsid w:val="00BB013E"/>
    <w:rsid w:val="00BB1A6F"/>
    <w:rsid w:val="00BB2524"/>
    <w:rsid w:val="00BB260C"/>
    <w:rsid w:val="00BB26D4"/>
    <w:rsid w:val="00BB2A4B"/>
    <w:rsid w:val="00BB7DC9"/>
    <w:rsid w:val="00BC057C"/>
    <w:rsid w:val="00BC213F"/>
    <w:rsid w:val="00BC29E7"/>
    <w:rsid w:val="00BC2DB4"/>
    <w:rsid w:val="00BC2E1A"/>
    <w:rsid w:val="00BC336B"/>
    <w:rsid w:val="00BC3CB5"/>
    <w:rsid w:val="00BC5F0E"/>
    <w:rsid w:val="00BC6F67"/>
    <w:rsid w:val="00BD013C"/>
    <w:rsid w:val="00BD12A5"/>
    <w:rsid w:val="00BD3301"/>
    <w:rsid w:val="00BD3C67"/>
    <w:rsid w:val="00BD4262"/>
    <w:rsid w:val="00BD63FF"/>
    <w:rsid w:val="00BE06C9"/>
    <w:rsid w:val="00BE0BBB"/>
    <w:rsid w:val="00BE14F2"/>
    <w:rsid w:val="00BE2438"/>
    <w:rsid w:val="00BE2CEC"/>
    <w:rsid w:val="00BE4CFB"/>
    <w:rsid w:val="00BE5C2E"/>
    <w:rsid w:val="00BF01A1"/>
    <w:rsid w:val="00BF0244"/>
    <w:rsid w:val="00BF258D"/>
    <w:rsid w:val="00BF4A74"/>
    <w:rsid w:val="00BF5EC8"/>
    <w:rsid w:val="00C0071A"/>
    <w:rsid w:val="00C00EDD"/>
    <w:rsid w:val="00C0246B"/>
    <w:rsid w:val="00C03122"/>
    <w:rsid w:val="00C0319A"/>
    <w:rsid w:val="00C0363A"/>
    <w:rsid w:val="00C0404E"/>
    <w:rsid w:val="00C048F0"/>
    <w:rsid w:val="00C053D8"/>
    <w:rsid w:val="00C056A3"/>
    <w:rsid w:val="00C059C7"/>
    <w:rsid w:val="00C06BAE"/>
    <w:rsid w:val="00C06C11"/>
    <w:rsid w:val="00C10BF7"/>
    <w:rsid w:val="00C111B9"/>
    <w:rsid w:val="00C13040"/>
    <w:rsid w:val="00C14AEC"/>
    <w:rsid w:val="00C16BAE"/>
    <w:rsid w:val="00C1796E"/>
    <w:rsid w:val="00C17C5E"/>
    <w:rsid w:val="00C21675"/>
    <w:rsid w:val="00C22FD7"/>
    <w:rsid w:val="00C2323A"/>
    <w:rsid w:val="00C24AFB"/>
    <w:rsid w:val="00C256CF"/>
    <w:rsid w:val="00C26E6B"/>
    <w:rsid w:val="00C30A86"/>
    <w:rsid w:val="00C348BA"/>
    <w:rsid w:val="00C368F0"/>
    <w:rsid w:val="00C3755E"/>
    <w:rsid w:val="00C40488"/>
    <w:rsid w:val="00C41784"/>
    <w:rsid w:val="00C42952"/>
    <w:rsid w:val="00C433F0"/>
    <w:rsid w:val="00C435BD"/>
    <w:rsid w:val="00C44AD0"/>
    <w:rsid w:val="00C46682"/>
    <w:rsid w:val="00C46AF6"/>
    <w:rsid w:val="00C46C70"/>
    <w:rsid w:val="00C5095D"/>
    <w:rsid w:val="00C515DE"/>
    <w:rsid w:val="00C51C60"/>
    <w:rsid w:val="00C51F8E"/>
    <w:rsid w:val="00C54783"/>
    <w:rsid w:val="00C54D84"/>
    <w:rsid w:val="00C554DA"/>
    <w:rsid w:val="00C56053"/>
    <w:rsid w:val="00C57162"/>
    <w:rsid w:val="00C573EB"/>
    <w:rsid w:val="00C57799"/>
    <w:rsid w:val="00C57850"/>
    <w:rsid w:val="00C60AEC"/>
    <w:rsid w:val="00C619B5"/>
    <w:rsid w:val="00C61D4A"/>
    <w:rsid w:val="00C61F11"/>
    <w:rsid w:val="00C6283D"/>
    <w:rsid w:val="00C63A8E"/>
    <w:rsid w:val="00C6412B"/>
    <w:rsid w:val="00C64F0D"/>
    <w:rsid w:val="00C705AF"/>
    <w:rsid w:val="00C70AC2"/>
    <w:rsid w:val="00C71C19"/>
    <w:rsid w:val="00C7269A"/>
    <w:rsid w:val="00C74440"/>
    <w:rsid w:val="00C753D1"/>
    <w:rsid w:val="00C75497"/>
    <w:rsid w:val="00C80F2B"/>
    <w:rsid w:val="00C81A3C"/>
    <w:rsid w:val="00C83C85"/>
    <w:rsid w:val="00C8503B"/>
    <w:rsid w:val="00C8560C"/>
    <w:rsid w:val="00C863AB"/>
    <w:rsid w:val="00C87299"/>
    <w:rsid w:val="00C910CF"/>
    <w:rsid w:val="00C91D8A"/>
    <w:rsid w:val="00C932C1"/>
    <w:rsid w:val="00C9394F"/>
    <w:rsid w:val="00C94F28"/>
    <w:rsid w:val="00C957CF"/>
    <w:rsid w:val="00C9765C"/>
    <w:rsid w:val="00CA0D62"/>
    <w:rsid w:val="00CA15A0"/>
    <w:rsid w:val="00CA1A49"/>
    <w:rsid w:val="00CA1C27"/>
    <w:rsid w:val="00CA318F"/>
    <w:rsid w:val="00CA450F"/>
    <w:rsid w:val="00CA4F94"/>
    <w:rsid w:val="00CA513E"/>
    <w:rsid w:val="00CA51F6"/>
    <w:rsid w:val="00CA5533"/>
    <w:rsid w:val="00CA6CFF"/>
    <w:rsid w:val="00CA72E6"/>
    <w:rsid w:val="00CB0B4D"/>
    <w:rsid w:val="00CB0D40"/>
    <w:rsid w:val="00CB1543"/>
    <w:rsid w:val="00CB16CD"/>
    <w:rsid w:val="00CB47F5"/>
    <w:rsid w:val="00CB4FAB"/>
    <w:rsid w:val="00CB50C3"/>
    <w:rsid w:val="00CC0BEC"/>
    <w:rsid w:val="00CC173E"/>
    <w:rsid w:val="00CC2FD7"/>
    <w:rsid w:val="00CC30F0"/>
    <w:rsid w:val="00CC40ED"/>
    <w:rsid w:val="00CC4975"/>
    <w:rsid w:val="00CC5C08"/>
    <w:rsid w:val="00CD0CB2"/>
    <w:rsid w:val="00CD27C4"/>
    <w:rsid w:val="00CD35F1"/>
    <w:rsid w:val="00CD5665"/>
    <w:rsid w:val="00CD5EE6"/>
    <w:rsid w:val="00CD731F"/>
    <w:rsid w:val="00CD79B0"/>
    <w:rsid w:val="00CE1B4E"/>
    <w:rsid w:val="00CE2C2F"/>
    <w:rsid w:val="00CE3F85"/>
    <w:rsid w:val="00CE41D6"/>
    <w:rsid w:val="00CE461E"/>
    <w:rsid w:val="00CE4963"/>
    <w:rsid w:val="00CE4B7F"/>
    <w:rsid w:val="00CE5D0A"/>
    <w:rsid w:val="00CE6BF5"/>
    <w:rsid w:val="00CE7688"/>
    <w:rsid w:val="00CF016F"/>
    <w:rsid w:val="00CF1A3A"/>
    <w:rsid w:val="00CF1BD1"/>
    <w:rsid w:val="00CF2792"/>
    <w:rsid w:val="00CF2992"/>
    <w:rsid w:val="00CF2DB7"/>
    <w:rsid w:val="00CF34B9"/>
    <w:rsid w:val="00CF3720"/>
    <w:rsid w:val="00CF618E"/>
    <w:rsid w:val="00CF6B54"/>
    <w:rsid w:val="00CF78E2"/>
    <w:rsid w:val="00D0155B"/>
    <w:rsid w:val="00D01D80"/>
    <w:rsid w:val="00D022EA"/>
    <w:rsid w:val="00D03714"/>
    <w:rsid w:val="00D03AF4"/>
    <w:rsid w:val="00D03DB4"/>
    <w:rsid w:val="00D068F6"/>
    <w:rsid w:val="00D07A2A"/>
    <w:rsid w:val="00D1042A"/>
    <w:rsid w:val="00D10E75"/>
    <w:rsid w:val="00D1159B"/>
    <w:rsid w:val="00D12ED8"/>
    <w:rsid w:val="00D13CBA"/>
    <w:rsid w:val="00D15085"/>
    <w:rsid w:val="00D157CA"/>
    <w:rsid w:val="00D175B5"/>
    <w:rsid w:val="00D229EB"/>
    <w:rsid w:val="00D24749"/>
    <w:rsid w:val="00D2597D"/>
    <w:rsid w:val="00D25B5F"/>
    <w:rsid w:val="00D261EC"/>
    <w:rsid w:val="00D26581"/>
    <w:rsid w:val="00D307D8"/>
    <w:rsid w:val="00D320FF"/>
    <w:rsid w:val="00D3227E"/>
    <w:rsid w:val="00D33BB7"/>
    <w:rsid w:val="00D344F1"/>
    <w:rsid w:val="00D36228"/>
    <w:rsid w:val="00D4067F"/>
    <w:rsid w:val="00D417C2"/>
    <w:rsid w:val="00D422FD"/>
    <w:rsid w:val="00D44C4A"/>
    <w:rsid w:val="00D44F6F"/>
    <w:rsid w:val="00D4572D"/>
    <w:rsid w:val="00D45DA2"/>
    <w:rsid w:val="00D462C6"/>
    <w:rsid w:val="00D4643E"/>
    <w:rsid w:val="00D47E55"/>
    <w:rsid w:val="00D53C83"/>
    <w:rsid w:val="00D54889"/>
    <w:rsid w:val="00D55CFA"/>
    <w:rsid w:val="00D57759"/>
    <w:rsid w:val="00D60548"/>
    <w:rsid w:val="00D60DD4"/>
    <w:rsid w:val="00D6100D"/>
    <w:rsid w:val="00D61045"/>
    <w:rsid w:val="00D62331"/>
    <w:rsid w:val="00D62503"/>
    <w:rsid w:val="00D6349E"/>
    <w:rsid w:val="00D64230"/>
    <w:rsid w:val="00D65E86"/>
    <w:rsid w:val="00D66715"/>
    <w:rsid w:val="00D7055E"/>
    <w:rsid w:val="00D7180E"/>
    <w:rsid w:val="00D724D1"/>
    <w:rsid w:val="00D725EA"/>
    <w:rsid w:val="00D73A7B"/>
    <w:rsid w:val="00D73C64"/>
    <w:rsid w:val="00D74F07"/>
    <w:rsid w:val="00D77C41"/>
    <w:rsid w:val="00D810B2"/>
    <w:rsid w:val="00D812A2"/>
    <w:rsid w:val="00D8156C"/>
    <w:rsid w:val="00D82649"/>
    <w:rsid w:val="00D8373F"/>
    <w:rsid w:val="00D83F1F"/>
    <w:rsid w:val="00D8427C"/>
    <w:rsid w:val="00D86814"/>
    <w:rsid w:val="00D87949"/>
    <w:rsid w:val="00D9139D"/>
    <w:rsid w:val="00D915EC"/>
    <w:rsid w:val="00D917E1"/>
    <w:rsid w:val="00D9214D"/>
    <w:rsid w:val="00D9295D"/>
    <w:rsid w:val="00D94055"/>
    <w:rsid w:val="00D96FF0"/>
    <w:rsid w:val="00DA0CEC"/>
    <w:rsid w:val="00DA2849"/>
    <w:rsid w:val="00DA2C83"/>
    <w:rsid w:val="00DA68F3"/>
    <w:rsid w:val="00DA6900"/>
    <w:rsid w:val="00DA6D8E"/>
    <w:rsid w:val="00DB0C37"/>
    <w:rsid w:val="00DB1212"/>
    <w:rsid w:val="00DB28EA"/>
    <w:rsid w:val="00DB3BFA"/>
    <w:rsid w:val="00DB3D70"/>
    <w:rsid w:val="00DB42A6"/>
    <w:rsid w:val="00DB52F7"/>
    <w:rsid w:val="00DB6B5C"/>
    <w:rsid w:val="00DB7F1C"/>
    <w:rsid w:val="00DC13B8"/>
    <w:rsid w:val="00DC1907"/>
    <w:rsid w:val="00DC2085"/>
    <w:rsid w:val="00DC2615"/>
    <w:rsid w:val="00DC33ED"/>
    <w:rsid w:val="00DC377F"/>
    <w:rsid w:val="00DC3C47"/>
    <w:rsid w:val="00DC5C9F"/>
    <w:rsid w:val="00DC746D"/>
    <w:rsid w:val="00DD047F"/>
    <w:rsid w:val="00DD19B0"/>
    <w:rsid w:val="00DD23F9"/>
    <w:rsid w:val="00DD36D4"/>
    <w:rsid w:val="00DD3E09"/>
    <w:rsid w:val="00DD4650"/>
    <w:rsid w:val="00DD624E"/>
    <w:rsid w:val="00DD6532"/>
    <w:rsid w:val="00DD7A93"/>
    <w:rsid w:val="00DE0491"/>
    <w:rsid w:val="00DE1BCA"/>
    <w:rsid w:val="00DE2623"/>
    <w:rsid w:val="00DE2F52"/>
    <w:rsid w:val="00DE3FBF"/>
    <w:rsid w:val="00DE6AF8"/>
    <w:rsid w:val="00DE7410"/>
    <w:rsid w:val="00DE7468"/>
    <w:rsid w:val="00DE7E3D"/>
    <w:rsid w:val="00DF241E"/>
    <w:rsid w:val="00DF342D"/>
    <w:rsid w:val="00DF4FE6"/>
    <w:rsid w:val="00DF5591"/>
    <w:rsid w:val="00DF6A59"/>
    <w:rsid w:val="00DF6BFF"/>
    <w:rsid w:val="00DF6EC7"/>
    <w:rsid w:val="00E01654"/>
    <w:rsid w:val="00E03846"/>
    <w:rsid w:val="00E04954"/>
    <w:rsid w:val="00E04EC8"/>
    <w:rsid w:val="00E05F9E"/>
    <w:rsid w:val="00E07770"/>
    <w:rsid w:val="00E07F5C"/>
    <w:rsid w:val="00E1132B"/>
    <w:rsid w:val="00E11F1B"/>
    <w:rsid w:val="00E1287A"/>
    <w:rsid w:val="00E13093"/>
    <w:rsid w:val="00E13178"/>
    <w:rsid w:val="00E13B83"/>
    <w:rsid w:val="00E15EC2"/>
    <w:rsid w:val="00E1679F"/>
    <w:rsid w:val="00E17060"/>
    <w:rsid w:val="00E17F7D"/>
    <w:rsid w:val="00E20543"/>
    <w:rsid w:val="00E21518"/>
    <w:rsid w:val="00E221B0"/>
    <w:rsid w:val="00E224C0"/>
    <w:rsid w:val="00E24393"/>
    <w:rsid w:val="00E268D7"/>
    <w:rsid w:val="00E3065A"/>
    <w:rsid w:val="00E32A87"/>
    <w:rsid w:val="00E32FAD"/>
    <w:rsid w:val="00E343BF"/>
    <w:rsid w:val="00E34A33"/>
    <w:rsid w:val="00E34E36"/>
    <w:rsid w:val="00E35373"/>
    <w:rsid w:val="00E37110"/>
    <w:rsid w:val="00E37EEB"/>
    <w:rsid w:val="00E402AB"/>
    <w:rsid w:val="00E421E5"/>
    <w:rsid w:val="00E42823"/>
    <w:rsid w:val="00E43EE7"/>
    <w:rsid w:val="00E44494"/>
    <w:rsid w:val="00E444EB"/>
    <w:rsid w:val="00E44E47"/>
    <w:rsid w:val="00E4586C"/>
    <w:rsid w:val="00E47ADE"/>
    <w:rsid w:val="00E50626"/>
    <w:rsid w:val="00E51E6B"/>
    <w:rsid w:val="00E539F2"/>
    <w:rsid w:val="00E544C7"/>
    <w:rsid w:val="00E5556D"/>
    <w:rsid w:val="00E55595"/>
    <w:rsid w:val="00E5593F"/>
    <w:rsid w:val="00E55FB2"/>
    <w:rsid w:val="00E56A3B"/>
    <w:rsid w:val="00E57AF5"/>
    <w:rsid w:val="00E57E22"/>
    <w:rsid w:val="00E60945"/>
    <w:rsid w:val="00E60E9E"/>
    <w:rsid w:val="00E617F7"/>
    <w:rsid w:val="00E61E82"/>
    <w:rsid w:val="00E62655"/>
    <w:rsid w:val="00E626D1"/>
    <w:rsid w:val="00E640DF"/>
    <w:rsid w:val="00E654AF"/>
    <w:rsid w:val="00E673FB"/>
    <w:rsid w:val="00E67608"/>
    <w:rsid w:val="00E67A80"/>
    <w:rsid w:val="00E71E34"/>
    <w:rsid w:val="00E725B8"/>
    <w:rsid w:val="00E73ADE"/>
    <w:rsid w:val="00E7425D"/>
    <w:rsid w:val="00E7465C"/>
    <w:rsid w:val="00E7549F"/>
    <w:rsid w:val="00E765E8"/>
    <w:rsid w:val="00E76E9F"/>
    <w:rsid w:val="00E80644"/>
    <w:rsid w:val="00E809CE"/>
    <w:rsid w:val="00E80B9E"/>
    <w:rsid w:val="00E816F6"/>
    <w:rsid w:val="00E83713"/>
    <w:rsid w:val="00E837DB"/>
    <w:rsid w:val="00E83FDB"/>
    <w:rsid w:val="00E8475F"/>
    <w:rsid w:val="00E8486B"/>
    <w:rsid w:val="00E84FC5"/>
    <w:rsid w:val="00E870BA"/>
    <w:rsid w:val="00E875BC"/>
    <w:rsid w:val="00E90E70"/>
    <w:rsid w:val="00E91718"/>
    <w:rsid w:val="00E93515"/>
    <w:rsid w:val="00E93877"/>
    <w:rsid w:val="00E96431"/>
    <w:rsid w:val="00E978AD"/>
    <w:rsid w:val="00EA1938"/>
    <w:rsid w:val="00EA1B5D"/>
    <w:rsid w:val="00EA2A15"/>
    <w:rsid w:val="00EA3E2F"/>
    <w:rsid w:val="00EB0AC6"/>
    <w:rsid w:val="00EB0D6C"/>
    <w:rsid w:val="00EB4FDC"/>
    <w:rsid w:val="00EB52A5"/>
    <w:rsid w:val="00EB544E"/>
    <w:rsid w:val="00EB5712"/>
    <w:rsid w:val="00EB5BDE"/>
    <w:rsid w:val="00EB6963"/>
    <w:rsid w:val="00EB6EDE"/>
    <w:rsid w:val="00EB7135"/>
    <w:rsid w:val="00EC03A3"/>
    <w:rsid w:val="00EC0C85"/>
    <w:rsid w:val="00EC137B"/>
    <w:rsid w:val="00EC4F7A"/>
    <w:rsid w:val="00EC6391"/>
    <w:rsid w:val="00EC74B8"/>
    <w:rsid w:val="00ED1711"/>
    <w:rsid w:val="00ED210A"/>
    <w:rsid w:val="00ED26B0"/>
    <w:rsid w:val="00ED427C"/>
    <w:rsid w:val="00ED44E3"/>
    <w:rsid w:val="00ED61EC"/>
    <w:rsid w:val="00ED6642"/>
    <w:rsid w:val="00ED699E"/>
    <w:rsid w:val="00ED69C9"/>
    <w:rsid w:val="00EE16CC"/>
    <w:rsid w:val="00EE306A"/>
    <w:rsid w:val="00EE3522"/>
    <w:rsid w:val="00EE370E"/>
    <w:rsid w:val="00EE54FE"/>
    <w:rsid w:val="00EE6165"/>
    <w:rsid w:val="00EF03A7"/>
    <w:rsid w:val="00EF219A"/>
    <w:rsid w:val="00EF2C13"/>
    <w:rsid w:val="00EF3418"/>
    <w:rsid w:val="00EF713B"/>
    <w:rsid w:val="00F01530"/>
    <w:rsid w:val="00F015CE"/>
    <w:rsid w:val="00F015F1"/>
    <w:rsid w:val="00F0164C"/>
    <w:rsid w:val="00F023D0"/>
    <w:rsid w:val="00F038B6"/>
    <w:rsid w:val="00F03F9E"/>
    <w:rsid w:val="00F05478"/>
    <w:rsid w:val="00F05DC2"/>
    <w:rsid w:val="00F0684A"/>
    <w:rsid w:val="00F072A8"/>
    <w:rsid w:val="00F07E52"/>
    <w:rsid w:val="00F113C6"/>
    <w:rsid w:val="00F12834"/>
    <w:rsid w:val="00F13A50"/>
    <w:rsid w:val="00F14EBA"/>
    <w:rsid w:val="00F17D53"/>
    <w:rsid w:val="00F20F59"/>
    <w:rsid w:val="00F23063"/>
    <w:rsid w:val="00F233EA"/>
    <w:rsid w:val="00F2592E"/>
    <w:rsid w:val="00F26916"/>
    <w:rsid w:val="00F27A6B"/>
    <w:rsid w:val="00F31C07"/>
    <w:rsid w:val="00F32081"/>
    <w:rsid w:val="00F32AB9"/>
    <w:rsid w:val="00F3313E"/>
    <w:rsid w:val="00F351A7"/>
    <w:rsid w:val="00F3556D"/>
    <w:rsid w:val="00F3604C"/>
    <w:rsid w:val="00F36F95"/>
    <w:rsid w:val="00F374A3"/>
    <w:rsid w:val="00F404AE"/>
    <w:rsid w:val="00F41276"/>
    <w:rsid w:val="00F42BFE"/>
    <w:rsid w:val="00F44682"/>
    <w:rsid w:val="00F45141"/>
    <w:rsid w:val="00F47CCE"/>
    <w:rsid w:val="00F53D24"/>
    <w:rsid w:val="00F5452F"/>
    <w:rsid w:val="00F551E0"/>
    <w:rsid w:val="00F5580E"/>
    <w:rsid w:val="00F562B6"/>
    <w:rsid w:val="00F5665E"/>
    <w:rsid w:val="00F6020B"/>
    <w:rsid w:val="00F60853"/>
    <w:rsid w:val="00F60AB4"/>
    <w:rsid w:val="00F614E7"/>
    <w:rsid w:val="00F61511"/>
    <w:rsid w:val="00F61DFC"/>
    <w:rsid w:val="00F6202F"/>
    <w:rsid w:val="00F62245"/>
    <w:rsid w:val="00F63248"/>
    <w:rsid w:val="00F639AC"/>
    <w:rsid w:val="00F65344"/>
    <w:rsid w:val="00F65971"/>
    <w:rsid w:val="00F66970"/>
    <w:rsid w:val="00F67224"/>
    <w:rsid w:val="00F6732D"/>
    <w:rsid w:val="00F67DCE"/>
    <w:rsid w:val="00F70BAF"/>
    <w:rsid w:val="00F71052"/>
    <w:rsid w:val="00F710A5"/>
    <w:rsid w:val="00F72A75"/>
    <w:rsid w:val="00F72CDD"/>
    <w:rsid w:val="00F73CBC"/>
    <w:rsid w:val="00F7466A"/>
    <w:rsid w:val="00F75771"/>
    <w:rsid w:val="00F7634E"/>
    <w:rsid w:val="00F77A1A"/>
    <w:rsid w:val="00F81B8E"/>
    <w:rsid w:val="00F81FB0"/>
    <w:rsid w:val="00F822C2"/>
    <w:rsid w:val="00F825FD"/>
    <w:rsid w:val="00F83F08"/>
    <w:rsid w:val="00F844A6"/>
    <w:rsid w:val="00F84FC2"/>
    <w:rsid w:val="00F86FFB"/>
    <w:rsid w:val="00F905BE"/>
    <w:rsid w:val="00F9158B"/>
    <w:rsid w:val="00F92F84"/>
    <w:rsid w:val="00F9363E"/>
    <w:rsid w:val="00F94CBC"/>
    <w:rsid w:val="00F968E1"/>
    <w:rsid w:val="00F97070"/>
    <w:rsid w:val="00FA3D25"/>
    <w:rsid w:val="00FA6481"/>
    <w:rsid w:val="00FA65B1"/>
    <w:rsid w:val="00FA70A6"/>
    <w:rsid w:val="00FB02F8"/>
    <w:rsid w:val="00FB2487"/>
    <w:rsid w:val="00FB2AA4"/>
    <w:rsid w:val="00FB3429"/>
    <w:rsid w:val="00FB47D8"/>
    <w:rsid w:val="00FB7FA1"/>
    <w:rsid w:val="00FC0C04"/>
    <w:rsid w:val="00FC1741"/>
    <w:rsid w:val="00FC30F6"/>
    <w:rsid w:val="00FC38DD"/>
    <w:rsid w:val="00FC4E09"/>
    <w:rsid w:val="00FC61D6"/>
    <w:rsid w:val="00FD3DBC"/>
    <w:rsid w:val="00FD4D7F"/>
    <w:rsid w:val="00FD55CC"/>
    <w:rsid w:val="00FD5692"/>
    <w:rsid w:val="00FD58A9"/>
    <w:rsid w:val="00FD5EBE"/>
    <w:rsid w:val="00FD6299"/>
    <w:rsid w:val="00FE009E"/>
    <w:rsid w:val="00FE10F4"/>
    <w:rsid w:val="00FE3E42"/>
    <w:rsid w:val="00FE5EAD"/>
    <w:rsid w:val="00FE6A0E"/>
    <w:rsid w:val="00FE6F66"/>
    <w:rsid w:val="00FF2830"/>
    <w:rsid w:val="00FF34A1"/>
    <w:rsid w:val="00FF587C"/>
    <w:rsid w:val="00FF5E9A"/>
    <w:rsid w:val="00FF68D4"/>
    <w:rsid w:val="0AC418E2"/>
    <w:rsid w:val="0C117B8A"/>
    <w:rsid w:val="0F224A23"/>
    <w:rsid w:val="13303C4F"/>
    <w:rsid w:val="173D10CE"/>
    <w:rsid w:val="19A45029"/>
    <w:rsid w:val="19B60E87"/>
    <w:rsid w:val="231C0E5F"/>
    <w:rsid w:val="25AE26EC"/>
    <w:rsid w:val="2B497FCB"/>
    <w:rsid w:val="312D7744"/>
    <w:rsid w:val="3B2E6057"/>
    <w:rsid w:val="3CE9421D"/>
    <w:rsid w:val="42520D68"/>
    <w:rsid w:val="45204D4C"/>
    <w:rsid w:val="4CC1750B"/>
    <w:rsid w:val="4D076290"/>
    <w:rsid w:val="51EF2C8F"/>
    <w:rsid w:val="53C00029"/>
    <w:rsid w:val="564E16E9"/>
    <w:rsid w:val="623549B2"/>
    <w:rsid w:val="64DC4897"/>
    <w:rsid w:val="65EA74A0"/>
    <w:rsid w:val="6688575D"/>
    <w:rsid w:val="69333D68"/>
    <w:rsid w:val="6B367BE7"/>
    <w:rsid w:val="7984004E"/>
    <w:rsid w:val="7A234C6C"/>
    <w:rsid w:val="7FAB1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0F3670FE"/>
  <w15:docId w15:val="{9AC7FBB2-45EA-4B5A-9802-0553F0976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lsdException w:name="toc 6" w:semiHidden="1" w:qFormat="1"/>
    <w:lsdException w:name="toc 7" w:semiHidden="1" w:qFormat="1"/>
    <w:lsdException w:name="toc 8" w:semiHidden="1" w:qFormat="1"/>
    <w:lsdException w:name="toc 9" w:semiHidden="1" w:qFormat="1"/>
    <w:lsdException w:name="header" w:qFormat="1"/>
    <w:lsdException w:name="footer" w:uiPriority="99" w:qFormat="1"/>
    <w:lsdException w:name="caption" w:unhideWhenUsed="1" w:qFormat="1"/>
    <w:lsdException w:name="page number" w:qFormat="1"/>
    <w:lsdException w:name="Title" w:qFormat="1"/>
    <w:lsdException w:name="Signature" w:qFormat="1"/>
    <w:lsdException w:name="Default Paragraph Font" w:semiHidden="1" w:uiPriority="1" w:unhideWhenUsed="1" w:qFormat="1"/>
    <w:lsdException w:name="Body Text Indent" w:qFormat="1"/>
    <w:lsdException w:name="Subtitle" w:qFormat="1"/>
    <w:lsdException w:name="Date" w:qFormat="1"/>
    <w:lsdException w:name="Hyperlink" w:uiPriority="99" w:qFormat="1"/>
    <w:lsdException w:name="Strong" w:uiPriority="22" w:qFormat="1"/>
    <w:lsdException w:name="Emphasis" w:uiPriority="20" w:qFormat="1"/>
    <w:lsdException w:name="Document Map" w:semiHidden="1" w:qFormat="1"/>
    <w:lsdException w:name="HTML Top of Form" w:semiHidden="1" w:uiPriority="99" w:unhideWhenUsed="1"/>
    <w:lsdException w:name="HTML Bottom of Form" w:semiHidden="1" w:uiPriority="99" w:unhideWhenUsed="1"/>
    <w:lsdException w:name="Normal (Web)" w:uiPriority="99" w:unhideWhenUsed="1"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746E8"/>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link w:val="10"/>
    <w:qFormat/>
    <w:pPr>
      <w:keepNext/>
      <w:keepLines/>
      <w:spacing w:before="340" w:after="330" w:line="578" w:lineRule="atLeast"/>
      <w:outlineLvl w:val="0"/>
    </w:pPr>
    <w:rPr>
      <w:b/>
      <w:bCs/>
      <w:kern w:val="44"/>
      <w:sz w:val="44"/>
      <w:szCs w:val="44"/>
    </w:rPr>
  </w:style>
  <w:style w:type="paragraph" w:styleId="2">
    <w:name w:val="heading 2"/>
    <w:basedOn w:val="a"/>
    <w:next w:val="a"/>
    <w:link w:val="20"/>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tLeast"/>
      <w:outlineLvl w:val="2"/>
    </w:pPr>
    <w:rPr>
      <w:b/>
      <w:bCs/>
      <w:sz w:val="32"/>
      <w:szCs w:val="32"/>
    </w:rPr>
  </w:style>
  <w:style w:type="paragraph" w:styleId="4">
    <w:name w:val="heading 4"/>
    <w:basedOn w:val="a"/>
    <w:next w:val="a"/>
    <w:link w:val="40"/>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440"/>
      <w:jc w:val="left"/>
    </w:pPr>
    <w:rPr>
      <w:rFonts w:ascii="Calibri" w:hAnsi="Calibri"/>
      <w:sz w:val="18"/>
      <w:szCs w:val="18"/>
    </w:rPr>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Document Map"/>
    <w:basedOn w:val="a"/>
    <w:link w:val="a5"/>
    <w:semiHidden/>
    <w:qFormat/>
    <w:pPr>
      <w:shd w:val="clear" w:color="auto" w:fill="000080"/>
    </w:pPr>
  </w:style>
  <w:style w:type="paragraph" w:styleId="a6">
    <w:name w:val="Body Text Indent"/>
    <w:basedOn w:val="a"/>
    <w:link w:val="a7"/>
    <w:qFormat/>
    <w:pPr>
      <w:ind w:firstLine="480"/>
    </w:pPr>
  </w:style>
  <w:style w:type="paragraph" w:styleId="TOC5">
    <w:name w:val="toc 5"/>
    <w:basedOn w:val="a"/>
    <w:next w:val="a"/>
    <w:semiHidden/>
    <w:pPr>
      <w:ind w:left="960"/>
      <w:jc w:val="left"/>
    </w:pPr>
    <w:rPr>
      <w:rFonts w:ascii="Calibri" w:hAnsi="Calibri"/>
      <w:sz w:val="18"/>
      <w:szCs w:val="18"/>
    </w:rPr>
  </w:style>
  <w:style w:type="paragraph" w:styleId="TOC3">
    <w:name w:val="toc 3"/>
    <w:basedOn w:val="a"/>
    <w:next w:val="a"/>
    <w:uiPriority w:val="39"/>
    <w:qFormat/>
    <w:pPr>
      <w:tabs>
        <w:tab w:val="right" w:leader="dot" w:pos="8494"/>
      </w:tabs>
      <w:spacing w:before="120" w:line="240" w:lineRule="auto"/>
      <w:ind w:left="480" w:firstLine="480"/>
      <w:jc w:val="left"/>
    </w:pPr>
    <w:rPr>
      <w:i/>
      <w:iCs/>
    </w:rPr>
  </w:style>
  <w:style w:type="paragraph" w:styleId="TOC8">
    <w:name w:val="toc 8"/>
    <w:basedOn w:val="a"/>
    <w:next w:val="a"/>
    <w:semiHidden/>
    <w:qFormat/>
    <w:pPr>
      <w:ind w:left="1680"/>
      <w:jc w:val="left"/>
    </w:pPr>
    <w:rPr>
      <w:rFonts w:ascii="Calibri" w:hAnsi="Calibri"/>
      <w:sz w:val="18"/>
      <w:szCs w:val="18"/>
    </w:rPr>
  </w:style>
  <w:style w:type="paragraph" w:styleId="a8">
    <w:name w:val="Date"/>
    <w:basedOn w:val="a"/>
    <w:next w:val="a"/>
    <w:link w:val="a9"/>
    <w:qFormat/>
    <w:pPr>
      <w:ind w:leftChars="2500" w:left="100"/>
    </w:pPr>
  </w:style>
  <w:style w:type="paragraph" w:styleId="aa">
    <w:name w:val="Balloon Text"/>
    <w:basedOn w:val="a"/>
    <w:link w:val="ab"/>
    <w:qFormat/>
    <w:pPr>
      <w:spacing w:line="240" w:lineRule="auto"/>
    </w:pPr>
    <w:rPr>
      <w:sz w:val="18"/>
      <w:szCs w:val="18"/>
    </w:rPr>
  </w:style>
  <w:style w:type="paragraph" w:styleId="ac">
    <w:name w:val="footer"/>
    <w:basedOn w:val="a"/>
    <w:link w:val="ad"/>
    <w:uiPriority w:val="99"/>
    <w:qFormat/>
    <w:pPr>
      <w:tabs>
        <w:tab w:val="center" w:pos="4153"/>
        <w:tab w:val="right" w:pos="8306"/>
      </w:tabs>
      <w:spacing w:line="240" w:lineRule="atLeast"/>
      <w:jc w:val="left"/>
    </w:pPr>
    <w:rPr>
      <w:sz w:val="18"/>
      <w:szCs w:val="18"/>
    </w:rPr>
  </w:style>
  <w:style w:type="paragraph" w:styleId="ae">
    <w:name w:val="header"/>
    <w:basedOn w:val="a"/>
    <w:link w:val="af"/>
    <w:qFormat/>
    <w:pPr>
      <w:tabs>
        <w:tab w:val="center" w:pos="4153"/>
        <w:tab w:val="right" w:pos="8306"/>
      </w:tabs>
      <w:spacing w:line="240" w:lineRule="atLeast"/>
      <w:ind w:firstLineChars="0" w:firstLine="0"/>
      <w:jc w:val="distribute"/>
    </w:pPr>
    <w:rPr>
      <w:sz w:val="21"/>
      <w:szCs w:val="18"/>
      <w:u w:val="single"/>
    </w:rPr>
  </w:style>
  <w:style w:type="paragraph" w:styleId="af0">
    <w:name w:val="Signature"/>
    <w:basedOn w:val="a"/>
    <w:link w:val="af1"/>
    <w:qFormat/>
    <w:pPr>
      <w:ind w:leftChars="2100" w:left="100"/>
    </w:pPr>
  </w:style>
  <w:style w:type="paragraph" w:styleId="TOC1">
    <w:name w:val="toc 1"/>
    <w:basedOn w:val="a"/>
    <w:next w:val="a"/>
    <w:uiPriority w:val="39"/>
    <w:qFormat/>
    <w:rsid w:val="00B92D81"/>
    <w:pPr>
      <w:spacing w:before="120" w:after="120"/>
      <w:jc w:val="left"/>
    </w:pPr>
    <w:rPr>
      <w:rFonts w:ascii="Calibri" w:hAnsi="Calibri"/>
      <w:b/>
      <w:bCs/>
      <w:sz w:val="20"/>
      <w:szCs w:val="20"/>
    </w:rPr>
  </w:style>
  <w:style w:type="paragraph" w:styleId="TOC4">
    <w:name w:val="toc 4"/>
    <w:basedOn w:val="a"/>
    <w:next w:val="a"/>
    <w:semiHidden/>
    <w:qFormat/>
    <w:pPr>
      <w:ind w:left="720"/>
      <w:jc w:val="left"/>
    </w:pPr>
    <w:rPr>
      <w:rFonts w:ascii="Calibri" w:hAnsi="Calibri"/>
      <w:sz w:val="18"/>
      <w:szCs w:val="18"/>
    </w:rPr>
  </w:style>
  <w:style w:type="paragraph" w:styleId="TOC6">
    <w:name w:val="toc 6"/>
    <w:basedOn w:val="a"/>
    <w:next w:val="a"/>
    <w:semiHidden/>
    <w:qFormat/>
    <w:pPr>
      <w:ind w:left="1200"/>
      <w:jc w:val="left"/>
    </w:pPr>
    <w:rPr>
      <w:rFonts w:ascii="Calibri" w:hAnsi="Calibri"/>
      <w:sz w:val="18"/>
      <w:szCs w:val="18"/>
    </w:rPr>
  </w:style>
  <w:style w:type="paragraph" w:styleId="TOC2">
    <w:name w:val="toc 2"/>
    <w:basedOn w:val="a"/>
    <w:next w:val="a"/>
    <w:uiPriority w:val="39"/>
    <w:qFormat/>
    <w:pPr>
      <w:ind w:left="240"/>
      <w:jc w:val="left"/>
    </w:pPr>
    <w:rPr>
      <w:rFonts w:ascii="Calibri" w:hAnsi="Calibri"/>
      <w:smallCaps/>
      <w:sz w:val="20"/>
      <w:szCs w:val="20"/>
    </w:rPr>
  </w:style>
  <w:style w:type="paragraph" w:styleId="TOC9">
    <w:name w:val="toc 9"/>
    <w:basedOn w:val="a"/>
    <w:next w:val="a"/>
    <w:semiHidden/>
    <w:qFormat/>
    <w:pPr>
      <w:ind w:left="1920"/>
      <w:jc w:val="left"/>
    </w:pPr>
    <w:rPr>
      <w:rFonts w:ascii="Calibri" w:hAnsi="Calibri"/>
      <w:sz w:val="18"/>
      <w:szCs w:val="18"/>
    </w:rPr>
  </w:style>
  <w:style w:type="paragraph" w:styleId="af2">
    <w:name w:val="Normal (Web)"/>
    <w:basedOn w:val="a"/>
    <w:uiPriority w:val="99"/>
    <w:unhideWhenUsed/>
    <w:qFormat/>
    <w:pPr>
      <w:widowControl/>
      <w:adjustRightInd/>
      <w:snapToGrid/>
      <w:spacing w:before="100" w:beforeAutospacing="1" w:after="100" w:afterAutospacing="1" w:line="240" w:lineRule="auto"/>
      <w:ind w:firstLineChars="0" w:firstLine="0"/>
      <w:jc w:val="left"/>
    </w:pPr>
    <w:rPr>
      <w:rFonts w:ascii="宋体" w:hAnsi="宋体" w:cs="宋体"/>
      <w:kern w:val="0"/>
    </w:rPr>
  </w:style>
  <w:style w:type="table" w:styleId="af3">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0"/>
    <w:uiPriority w:val="22"/>
    <w:qFormat/>
    <w:rPr>
      <w:b/>
      <w:bCs/>
    </w:rPr>
  </w:style>
  <w:style w:type="character" w:styleId="af5">
    <w:name w:val="page number"/>
    <w:basedOn w:val="a0"/>
    <w:qFormat/>
  </w:style>
  <w:style w:type="character" w:styleId="af6">
    <w:name w:val="Emphasis"/>
    <w:uiPriority w:val="20"/>
    <w:qFormat/>
    <w:rPr>
      <w:i/>
      <w:iCs/>
    </w:rPr>
  </w:style>
  <w:style w:type="character" w:styleId="af7">
    <w:name w:val="Hyperlink"/>
    <w:uiPriority w:val="99"/>
    <w:qFormat/>
    <w:rPr>
      <w:color w:val="0000FF"/>
      <w:u w:val="single"/>
    </w:rPr>
  </w:style>
  <w:style w:type="paragraph" w:customStyle="1" w:styleId="af8">
    <w:name w:val="标题名"/>
    <w:basedOn w:val="a"/>
    <w:qFormat/>
    <w:pPr>
      <w:spacing w:before="480" w:after="360" w:line="240" w:lineRule="auto"/>
      <w:ind w:firstLineChars="0" w:firstLine="0"/>
      <w:jc w:val="center"/>
      <w:outlineLvl w:val="0"/>
    </w:pPr>
    <w:rPr>
      <w:rFonts w:eastAsia="黑体"/>
      <w:sz w:val="32"/>
    </w:rPr>
  </w:style>
  <w:style w:type="character" w:customStyle="1" w:styleId="11">
    <w:name w:val="封面1"/>
    <w:qFormat/>
    <w:rPr>
      <w:rFonts w:ascii="Times New Roman" w:eastAsia="楷体_GB2312" w:hAnsi="Times New Roman"/>
      <w:spacing w:val="60"/>
      <w:kern w:val="84"/>
      <w:sz w:val="84"/>
    </w:rPr>
  </w:style>
  <w:style w:type="character" w:customStyle="1" w:styleId="-">
    <w:name w:val="封面-大学名称"/>
    <w:qFormat/>
    <w:rPr>
      <w:rFonts w:ascii="Times New Roman" w:eastAsia="楷体_GB2312" w:hAnsi="Times New Roman"/>
      <w:spacing w:val="60"/>
      <w:kern w:val="84"/>
      <w:sz w:val="84"/>
    </w:rPr>
  </w:style>
  <w:style w:type="character" w:customStyle="1" w:styleId="21">
    <w:name w:val="封面2"/>
    <w:qFormat/>
    <w:rPr>
      <w:b/>
      <w:spacing w:val="60"/>
      <w:sz w:val="44"/>
    </w:rPr>
  </w:style>
  <w:style w:type="character" w:customStyle="1" w:styleId="31">
    <w:name w:val="封面3"/>
    <w:qFormat/>
    <w:rPr>
      <w:rFonts w:ascii="Times New Roman" w:eastAsia="宋体" w:hAnsi="Times New Roman"/>
      <w:sz w:val="30"/>
    </w:rPr>
  </w:style>
  <w:style w:type="character" w:customStyle="1" w:styleId="41">
    <w:name w:val="封面4"/>
    <w:qFormat/>
    <w:rPr>
      <w:rFonts w:ascii="Times New Roman" w:eastAsia="宋体" w:hAnsi="Times New Roman"/>
      <w:sz w:val="28"/>
    </w:rPr>
  </w:style>
  <w:style w:type="character" w:customStyle="1" w:styleId="-0">
    <w:name w:val="封面-论文题目"/>
    <w:qFormat/>
    <w:rPr>
      <w:rFonts w:ascii="Times New Roman" w:eastAsia="宋体" w:hAnsi="Times New Roman"/>
      <w:sz w:val="36"/>
    </w:rPr>
  </w:style>
  <w:style w:type="character" w:customStyle="1" w:styleId="-1">
    <w:name w:val="封面-论文英文题目"/>
    <w:qFormat/>
    <w:rPr>
      <w:rFonts w:ascii="Times New Roman" w:eastAsia="宋体" w:hAnsi="Times New Roman"/>
      <w:sz w:val="36"/>
    </w:rPr>
  </w:style>
  <w:style w:type="character" w:customStyle="1" w:styleId="-2">
    <w:name w:val="封面-作者"/>
    <w:basedOn w:val="41"/>
    <w:qFormat/>
    <w:rPr>
      <w:rFonts w:ascii="Times New Roman" w:eastAsia="宋体" w:hAnsi="Times New Roman"/>
      <w:sz w:val="28"/>
    </w:rPr>
  </w:style>
  <w:style w:type="character" w:customStyle="1" w:styleId="-3">
    <w:name w:val="封面-导师"/>
    <w:basedOn w:val="41"/>
    <w:qFormat/>
    <w:rPr>
      <w:rFonts w:ascii="Times New Roman" w:eastAsia="宋体" w:hAnsi="Times New Roman"/>
      <w:sz w:val="28"/>
    </w:rPr>
  </w:style>
  <w:style w:type="character" w:customStyle="1" w:styleId="-4">
    <w:name w:val="封面-培养单位"/>
    <w:basedOn w:val="41"/>
    <w:qFormat/>
    <w:rPr>
      <w:rFonts w:ascii="Times New Roman" w:eastAsia="宋体" w:hAnsi="Times New Roman"/>
      <w:sz w:val="28"/>
    </w:rPr>
  </w:style>
  <w:style w:type="character" w:customStyle="1" w:styleId="-5">
    <w:name w:val="封面-日期"/>
    <w:basedOn w:val="41"/>
    <w:qFormat/>
    <w:rPr>
      <w:rFonts w:ascii="Times New Roman" w:eastAsia="宋体" w:hAnsi="Times New Roman"/>
      <w:sz w:val="28"/>
    </w:rPr>
  </w:style>
  <w:style w:type="character" w:customStyle="1" w:styleId="5">
    <w:name w:val="题名页5"/>
    <w:qFormat/>
    <w:rPr>
      <w:rFonts w:ascii="Times New Roman" w:eastAsia="宋体" w:hAnsi="Times New Roman"/>
      <w:sz w:val="21"/>
    </w:rPr>
  </w:style>
  <w:style w:type="character" w:customStyle="1" w:styleId="22">
    <w:name w:val="题名页2"/>
    <w:qFormat/>
    <w:rPr>
      <w:rFonts w:ascii="Times New Roman" w:eastAsia="宋体" w:hAnsi="Times New Roman"/>
      <w:spacing w:val="60"/>
      <w:sz w:val="44"/>
    </w:rPr>
  </w:style>
  <w:style w:type="character" w:customStyle="1" w:styleId="12">
    <w:name w:val="题名页1"/>
    <w:qFormat/>
    <w:rPr>
      <w:rFonts w:ascii="Times New Roman" w:eastAsia="楷体_GB2312" w:hAnsi="Times New Roman"/>
      <w:spacing w:val="60"/>
      <w:sz w:val="84"/>
    </w:rPr>
  </w:style>
  <w:style w:type="character" w:customStyle="1" w:styleId="32">
    <w:name w:val="题名页3"/>
    <w:qFormat/>
    <w:rPr>
      <w:rFonts w:ascii="Times New Roman" w:eastAsia="宋体" w:hAnsi="Times New Roman"/>
      <w:sz w:val="30"/>
    </w:rPr>
  </w:style>
  <w:style w:type="character" w:customStyle="1" w:styleId="42">
    <w:name w:val="题名页4"/>
    <w:qFormat/>
    <w:rPr>
      <w:rFonts w:ascii="Times New Roman" w:eastAsia="宋体" w:hAnsi="Times New Roman"/>
      <w:sz w:val="28"/>
    </w:rPr>
  </w:style>
  <w:style w:type="character" w:customStyle="1" w:styleId="-6">
    <w:name w:val="题名页-中图分类号"/>
    <w:basedOn w:val="5"/>
    <w:qFormat/>
    <w:rPr>
      <w:rFonts w:ascii="Times New Roman" w:eastAsia="宋体" w:hAnsi="Times New Roman"/>
      <w:sz w:val="21"/>
    </w:rPr>
  </w:style>
  <w:style w:type="character" w:customStyle="1" w:styleId="-UDC">
    <w:name w:val="题名页-UDC"/>
    <w:basedOn w:val="5"/>
    <w:qFormat/>
    <w:rPr>
      <w:rFonts w:ascii="Times New Roman" w:eastAsia="宋体" w:hAnsi="Times New Roman"/>
      <w:sz w:val="21"/>
    </w:rPr>
  </w:style>
  <w:style w:type="character" w:customStyle="1" w:styleId="-7">
    <w:name w:val="题名页-学校代码"/>
    <w:basedOn w:val="5"/>
    <w:qFormat/>
    <w:rPr>
      <w:rFonts w:ascii="Times New Roman" w:eastAsia="宋体" w:hAnsi="Times New Roman"/>
      <w:sz w:val="21"/>
    </w:rPr>
  </w:style>
  <w:style w:type="character" w:customStyle="1" w:styleId="-8">
    <w:name w:val="题名页-密级"/>
    <w:basedOn w:val="5"/>
    <w:qFormat/>
    <w:rPr>
      <w:rFonts w:ascii="Times New Roman" w:eastAsia="宋体" w:hAnsi="Times New Roman"/>
      <w:sz w:val="21"/>
    </w:rPr>
  </w:style>
  <w:style w:type="character" w:customStyle="1" w:styleId="-9">
    <w:name w:val="题名页-大学名称"/>
    <w:basedOn w:val="12"/>
    <w:qFormat/>
    <w:rPr>
      <w:rFonts w:ascii="Times New Roman" w:eastAsia="楷体_GB2312" w:hAnsi="Times New Roman"/>
      <w:spacing w:val="60"/>
      <w:sz w:val="84"/>
    </w:rPr>
  </w:style>
  <w:style w:type="character" w:customStyle="1" w:styleId="-a">
    <w:name w:val="题名页-论文题目"/>
    <w:qFormat/>
    <w:rPr>
      <w:rFonts w:ascii="宋体" w:eastAsia="宋体" w:hAnsi="宋体"/>
      <w:sz w:val="30"/>
    </w:rPr>
  </w:style>
  <w:style w:type="character" w:customStyle="1" w:styleId="-b">
    <w:name w:val="题名页-论文英文题目"/>
    <w:basedOn w:val="32"/>
    <w:qFormat/>
    <w:rPr>
      <w:rFonts w:ascii="Times New Roman" w:eastAsia="宋体" w:hAnsi="Times New Roman"/>
      <w:sz w:val="30"/>
    </w:rPr>
  </w:style>
  <w:style w:type="character" w:customStyle="1" w:styleId="-c">
    <w:name w:val="题名页-作者"/>
    <w:basedOn w:val="42"/>
    <w:qFormat/>
    <w:rPr>
      <w:rFonts w:ascii="Times New Roman" w:eastAsia="宋体" w:hAnsi="Times New Roman"/>
      <w:sz w:val="28"/>
    </w:rPr>
  </w:style>
  <w:style w:type="character" w:customStyle="1" w:styleId="-d">
    <w:name w:val="题名页-学号"/>
    <w:basedOn w:val="42"/>
    <w:qFormat/>
    <w:rPr>
      <w:rFonts w:ascii="Times New Roman" w:eastAsia="宋体" w:hAnsi="Times New Roman"/>
      <w:sz w:val="28"/>
    </w:rPr>
  </w:style>
  <w:style w:type="character" w:customStyle="1" w:styleId="-e">
    <w:name w:val="题名页-研究方向"/>
    <w:basedOn w:val="42"/>
    <w:qFormat/>
    <w:rPr>
      <w:rFonts w:ascii="Times New Roman" w:eastAsia="宋体" w:hAnsi="Times New Roman"/>
      <w:sz w:val="28"/>
    </w:rPr>
  </w:style>
  <w:style w:type="character" w:customStyle="1" w:styleId="-f">
    <w:name w:val="题名页-培养单位"/>
    <w:basedOn w:val="42"/>
    <w:qFormat/>
    <w:rPr>
      <w:rFonts w:ascii="Times New Roman" w:eastAsia="宋体" w:hAnsi="Times New Roman"/>
      <w:sz w:val="28"/>
    </w:rPr>
  </w:style>
  <w:style w:type="character" w:customStyle="1" w:styleId="-f0">
    <w:name w:val="题名页-学科专业"/>
    <w:basedOn w:val="42"/>
    <w:qFormat/>
    <w:rPr>
      <w:rFonts w:ascii="Times New Roman" w:eastAsia="宋体" w:hAnsi="Times New Roman"/>
      <w:sz w:val="28"/>
    </w:rPr>
  </w:style>
  <w:style w:type="character" w:customStyle="1" w:styleId="-f1">
    <w:name w:val="题名页-日期"/>
    <w:basedOn w:val="42"/>
    <w:qFormat/>
    <w:rPr>
      <w:rFonts w:ascii="Times New Roman" w:eastAsia="宋体" w:hAnsi="Times New Roman"/>
      <w:sz w:val="28"/>
    </w:rPr>
  </w:style>
  <w:style w:type="character" w:customStyle="1" w:styleId="-f2">
    <w:name w:val="题名页-学位类别"/>
    <w:basedOn w:val="42"/>
    <w:qFormat/>
    <w:rPr>
      <w:rFonts w:ascii="Times New Roman" w:eastAsia="宋体" w:hAnsi="Times New Roman"/>
      <w:sz w:val="28"/>
    </w:rPr>
  </w:style>
  <w:style w:type="character" w:customStyle="1" w:styleId="-f3">
    <w:name w:val="题名页-导师"/>
    <w:basedOn w:val="42"/>
    <w:qFormat/>
    <w:rPr>
      <w:rFonts w:ascii="Times New Roman" w:eastAsia="宋体" w:hAnsi="Times New Roman"/>
      <w:sz w:val="28"/>
    </w:rPr>
  </w:style>
  <w:style w:type="character" w:customStyle="1" w:styleId="-f4">
    <w:name w:val="题名页-职称"/>
    <w:basedOn w:val="42"/>
    <w:qFormat/>
    <w:rPr>
      <w:rFonts w:ascii="Times New Roman" w:eastAsia="宋体" w:hAnsi="Times New Roman"/>
      <w:sz w:val="28"/>
    </w:rPr>
  </w:style>
  <w:style w:type="character" w:customStyle="1" w:styleId="-f5">
    <w:name w:val="题名页-学位级别"/>
    <w:basedOn w:val="42"/>
    <w:qFormat/>
    <w:rPr>
      <w:rFonts w:ascii="Times New Roman" w:eastAsia="宋体" w:hAnsi="Times New Roman"/>
      <w:sz w:val="28"/>
    </w:rPr>
  </w:style>
  <w:style w:type="paragraph" w:customStyle="1" w:styleId="af9">
    <w:name w:val="目次项"/>
    <w:basedOn w:val="a"/>
    <w:qFormat/>
    <w:pPr>
      <w:spacing w:before="120" w:line="240" w:lineRule="auto"/>
      <w:ind w:firstLineChars="0" w:firstLine="0"/>
    </w:pPr>
  </w:style>
  <w:style w:type="character" w:customStyle="1" w:styleId="afa">
    <w:name w:val="关键词"/>
    <w:qFormat/>
    <w:rPr>
      <w:rFonts w:ascii="Times New Roman" w:eastAsia="宋体" w:hAnsi="Times New Roman"/>
      <w:sz w:val="24"/>
    </w:rPr>
  </w:style>
  <w:style w:type="character" w:customStyle="1" w:styleId="afb">
    <w:name w:val="英文关键词"/>
    <w:qFormat/>
    <w:rPr>
      <w:rFonts w:ascii="Times New Roman" w:eastAsia="宋体" w:hAnsi="Times New Roman"/>
      <w:sz w:val="24"/>
    </w:rPr>
  </w:style>
  <w:style w:type="paragraph" w:customStyle="1" w:styleId="13">
    <w:name w:val="1级标题"/>
    <w:basedOn w:val="a"/>
    <w:qFormat/>
    <w:pPr>
      <w:tabs>
        <w:tab w:val="left" w:pos="240"/>
      </w:tabs>
      <w:spacing w:before="480" w:after="360" w:line="240" w:lineRule="auto"/>
      <w:ind w:firstLineChars="0" w:firstLine="0"/>
      <w:jc w:val="center"/>
      <w:outlineLvl w:val="0"/>
    </w:pPr>
    <w:rPr>
      <w:rFonts w:eastAsia="黑体"/>
      <w:sz w:val="32"/>
    </w:rPr>
  </w:style>
  <w:style w:type="paragraph" w:customStyle="1" w:styleId="23">
    <w:name w:val="2级标题"/>
    <w:basedOn w:val="a"/>
    <w:qFormat/>
    <w:pPr>
      <w:spacing w:before="480" w:after="360" w:line="240" w:lineRule="auto"/>
      <w:ind w:firstLineChars="0" w:firstLine="0"/>
      <w:jc w:val="left"/>
      <w:outlineLvl w:val="1"/>
    </w:pPr>
    <w:rPr>
      <w:rFonts w:eastAsia="黑体"/>
      <w:sz w:val="30"/>
    </w:rPr>
  </w:style>
  <w:style w:type="paragraph" w:customStyle="1" w:styleId="33">
    <w:name w:val="3级标题"/>
    <w:basedOn w:val="a"/>
    <w:qFormat/>
    <w:pPr>
      <w:ind w:firstLineChars="0" w:firstLine="0"/>
    </w:pPr>
    <w:rPr>
      <w:rFonts w:eastAsia="黑体"/>
      <w:sz w:val="28"/>
    </w:rPr>
  </w:style>
  <w:style w:type="paragraph" w:customStyle="1" w:styleId="afc">
    <w:name w:val="正文（结尾部分）"/>
    <w:basedOn w:val="a"/>
    <w:qFormat/>
    <w:pPr>
      <w:spacing w:line="320" w:lineRule="exact"/>
    </w:pPr>
    <w:rPr>
      <w:sz w:val="21"/>
    </w:rPr>
  </w:style>
  <w:style w:type="paragraph" w:customStyle="1" w:styleId="afd">
    <w:name w:val="图表题"/>
    <w:basedOn w:val="a"/>
    <w:qFormat/>
    <w:pPr>
      <w:ind w:firstLineChars="0" w:firstLine="0"/>
      <w:jc w:val="center"/>
    </w:pPr>
    <w:rPr>
      <w:sz w:val="21"/>
    </w:rPr>
  </w:style>
  <w:style w:type="paragraph" w:customStyle="1" w:styleId="afe">
    <w:name w:val="图题"/>
    <w:basedOn w:val="afd"/>
    <w:qFormat/>
  </w:style>
  <w:style w:type="paragraph" w:customStyle="1" w:styleId="aff">
    <w:name w:val="标题名（不入目录）"/>
    <w:basedOn w:val="a"/>
    <w:qFormat/>
    <w:pPr>
      <w:spacing w:before="480" w:after="360" w:line="240" w:lineRule="auto"/>
      <w:ind w:firstLineChars="0" w:firstLine="0"/>
      <w:jc w:val="center"/>
    </w:pPr>
    <w:rPr>
      <w:rFonts w:eastAsia="黑体"/>
      <w:kern w:val="0"/>
      <w:sz w:val="32"/>
    </w:rPr>
  </w:style>
  <w:style w:type="paragraph" w:customStyle="1" w:styleId="aff0">
    <w:name w:val="段"/>
    <w:qFormat/>
    <w:pPr>
      <w:autoSpaceDE w:val="0"/>
      <w:autoSpaceDN w:val="0"/>
      <w:ind w:firstLineChars="200" w:firstLine="200"/>
      <w:jc w:val="both"/>
    </w:pPr>
    <w:rPr>
      <w:rFonts w:ascii="宋体"/>
      <w:sz w:val="21"/>
    </w:rPr>
  </w:style>
  <w:style w:type="paragraph" w:customStyle="1" w:styleId="aff1">
    <w:name w:val="附录五级条标题"/>
    <w:basedOn w:val="a"/>
    <w:next w:val="aff0"/>
    <w:qFormat/>
    <w:pPr>
      <w:widowControl/>
      <w:tabs>
        <w:tab w:val="left"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f2">
    <w:name w:val="示例"/>
    <w:next w:val="aff0"/>
    <w:qFormat/>
    <w:pPr>
      <w:tabs>
        <w:tab w:val="left" w:pos="360"/>
        <w:tab w:val="left" w:pos="816"/>
      </w:tabs>
      <w:ind w:firstLineChars="233" w:firstLine="419"/>
      <w:jc w:val="both"/>
    </w:pPr>
    <w:rPr>
      <w:rFonts w:ascii="宋体"/>
      <w:sz w:val="18"/>
    </w:rPr>
  </w:style>
  <w:style w:type="paragraph" w:customStyle="1" w:styleId="aff3">
    <w:name w:val="注："/>
    <w:next w:val="aff0"/>
    <w:qFormat/>
    <w:pPr>
      <w:widowControl w:val="0"/>
      <w:tabs>
        <w:tab w:val="left" w:pos="360"/>
      </w:tabs>
      <w:autoSpaceDE w:val="0"/>
      <w:autoSpaceDN w:val="0"/>
      <w:jc w:val="both"/>
    </w:pPr>
    <w:rPr>
      <w:rFonts w:ascii="宋体"/>
      <w:sz w:val="18"/>
    </w:rPr>
  </w:style>
  <w:style w:type="character" w:customStyle="1" w:styleId="ab">
    <w:name w:val="批注框文本 字符"/>
    <w:link w:val="aa"/>
    <w:qFormat/>
    <w:rPr>
      <w:kern w:val="2"/>
      <w:sz w:val="18"/>
      <w:szCs w:val="18"/>
    </w:rPr>
  </w:style>
  <w:style w:type="paragraph" w:customStyle="1" w:styleId="TOC10">
    <w:name w:val="TOC 标题1"/>
    <w:basedOn w:val="1"/>
    <w:next w:val="a"/>
    <w:uiPriority w:val="39"/>
    <w:semiHidden/>
    <w:unhideWhenUsed/>
    <w:qFormat/>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customStyle="1" w:styleId="8">
    <w:name w:val="8"/>
    <w:basedOn w:val="a"/>
    <w:next w:val="a"/>
    <w:uiPriority w:val="39"/>
    <w:qFormat/>
    <w:pPr>
      <w:tabs>
        <w:tab w:val="right" w:leader="dot" w:pos="8494"/>
      </w:tabs>
      <w:spacing w:before="120" w:line="240" w:lineRule="auto"/>
      <w:ind w:left="480" w:firstLine="480"/>
      <w:jc w:val="left"/>
    </w:pPr>
  </w:style>
  <w:style w:type="paragraph" w:customStyle="1" w:styleId="7">
    <w:name w:val="7"/>
    <w:basedOn w:val="a"/>
    <w:next w:val="a"/>
    <w:uiPriority w:val="39"/>
    <w:qFormat/>
    <w:pPr>
      <w:tabs>
        <w:tab w:val="right" w:leader="dot" w:pos="8494"/>
      </w:tabs>
      <w:spacing w:before="120" w:line="240" w:lineRule="auto"/>
      <w:ind w:left="480" w:firstLine="480"/>
      <w:jc w:val="left"/>
    </w:pPr>
  </w:style>
  <w:style w:type="paragraph" w:customStyle="1" w:styleId="6">
    <w:name w:val="6"/>
    <w:basedOn w:val="a"/>
    <w:next w:val="a"/>
    <w:uiPriority w:val="39"/>
    <w:qFormat/>
    <w:pPr>
      <w:tabs>
        <w:tab w:val="right" w:leader="dot" w:pos="8494"/>
      </w:tabs>
      <w:spacing w:before="120" w:line="240" w:lineRule="auto"/>
      <w:ind w:left="240" w:firstLineChars="300" w:firstLine="720"/>
      <w:jc w:val="left"/>
    </w:pPr>
    <w:rPr>
      <w:smallCaps/>
    </w:rPr>
  </w:style>
  <w:style w:type="paragraph" w:customStyle="1" w:styleId="50">
    <w:name w:val="5"/>
    <w:basedOn w:val="a"/>
    <w:next w:val="a"/>
    <w:uiPriority w:val="39"/>
    <w:qFormat/>
    <w:pPr>
      <w:tabs>
        <w:tab w:val="right" w:leader="dot" w:pos="8494"/>
      </w:tabs>
      <w:spacing w:before="120" w:line="240" w:lineRule="auto"/>
      <w:ind w:left="480" w:firstLineChars="83" w:firstLine="199"/>
      <w:jc w:val="left"/>
    </w:pPr>
    <w:rPr>
      <w:iCs/>
    </w:rPr>
  </w:style>
  <w:style w:type="paragraph" w:customStyle="1" w:styleId="43">
    <w:name w:val="4"/>
    <w:basedOn w:val="a"/>
    <w:next w:val="a"/>
    <w:uiPriority w:val="39"/>
    <w:qFormat/>
    <w:pPr>
      <w:tabs>
        <w:tab w:val="right" w:leader="dot" w:pos="8494"/>
      </w:tabs>
      <w:spacing w:before="120" w:line="240" w:lineRule="auto"/>
      <w:ind w:left="240" w:firstLineChars="283" w:firstLine="679"/>
      <w:jc w:val="left"/>
    </w:pPr>
    <w:rPr>
      <w:iCs/>
      <w:smallCaps/>
    </w:rPr>
  </w:style>
  <w:style w:type="paragraph" w:customStyle="1" w:styleId="34">
    <w:name w:val="3"/>
    <w:basedOn w:val="a"/>
    <w:next w:val="a"/>
    <w:uiPriority w:val="39"/>
    <w:qFormat/>
    <w:pPr>
      <w:tabs>
        <w:tab w:val="right" w:leader="dot" w:pos="8494"/>
      </w:tabs>
      <w:spacing w:before="120" w:line="240" w:lineRule="auto"/>
      <w:ind w:left="240" w:firstLineChars="300" w:firstLine="720"/>
      <w:jc w:val="left"/>
    </w:pPr>
    <w:rPr>
      <w:iCs/>
      <w:smallCaps/>
    </w:rPr>
  </w:style>
  <w:style w:type="paragraph" w:customStyle="1" w:styleId="24">
    <w:name w:val="2"/>
    <w:basedOn w:val="a"/>
    <w:next w:val="a"/>
    <w:uiPriority w:val="39"/>
    <w:qFormat/>
    <w:pPr>
      <w:tabs>
        <w:tab w:val="right" w:leader="dot" w:pos="8494"/>
      </w:tabs>
      <w:spacing w:before="120" w:line="240" w:lineRule="auto"/>
      <w:ind w:left="480" w:firstLine="480"/>
      <w:jc w:val="left"/>
    </w:pPr>
    <w:rPr>
      <w:i/>
      <w:iCs/>
    </w:rPr>
  </w:style>
  <w:style w:type="paragraph" w:customStyle="1" w:styleId="14">
    <w:name w:val="1"/>
    <w:basedOn w:val="a"/>
    <w:next w:val="a"/>
    <w:uiPriority w:val="39"/>
    <w:qFormat/>
    <w:pPr>
      <w:spacing w:before="120" w:after="120"/>
      <w:jc w:val="left"/>
    </w:pPr>
    <w:rPr>
      <w:rFonts w:ascii="Calibri" w:hAnsi="Calibri"/>
      <w:b/>
      <w:bCs/>
      <w:caps/>
      <w:sz w:val="20"/>
      <w:szCs w:val="20"/>
    </w:rPr>
  </w:style>
  <w:style w:type="character" w:customStyle="1" w:styleId="15">
    <w:name w:val="未处理的提及1"/>
    <w:basedOn w:val="a0"/>
    <w:uiPriority w:val="99"/>
    <w:semiHidden/>
    <w:unhideWhenUsed/>
    <w:qFormat/>
    <w:rPr>
      <w:color w:val="605E5C"/>
      <w:shd w:val="clear" w:color="auto" w:fill="E1DFDD"/>
    </w:rPr>
  </w:style>
  <w:style w:type="character" w:customStyle="1" w:styleId="mi">
    <w:name w:val="mi"/>
    <w:qFormat/>
  </w:style>
  <w:style w:type="character" w:customStyle="1" w:styleId="mo">
    <w:name w:val="mo"/>
    <w:qFormat/>
  </w:style>
  <w:style w:type="character" w:customStyle="1" w:styleId="number">
    <w:name w:val="number"/>
    <w:qFormat/>
  </w:style>
  <w:style w:type="character" w:customStyle="1" w:styleId="mn">
    <w:name w:val="mn"/>
    <w:qFormat/>
  </w:style>
  <w:style w:type="character" w:customStyle="1" w:styleId="mtext">
    <w:name w:val="mtext"/>
    <w:qFormat/>
  </w:style>
  <w:style w:type="character" w:styleId="aff4">
    <w:name w:val="Placeholder Text"/>
    <w:basedOn w:val="a0"/>
    <w:uiPriority w:val="99"/>
    <w:semiHidden/>
    <w:qFormat/>
    <w:rPr>
      <w:color w:val="808080"/>
    </w:rPr>
  </w:style>
  <w:style w:type="paragraph" w:customStyle="1" w:styleId="tablehead">
    <w:name w:val="table head"/>
    <w:qFormat/>
    <w:pPr>
      <w:numPr>
        <w:numId w:val="1"/>
      </w:numPr>
      <w:spacing w:before="240" w:after="120" w:line="216" w:lineRule="auto"/>
      <w:jc w:val="center"/>
    </w:pPr>
    <w:rPr>
      <w:smallCaps/>
      <w:sz w:val="16"/>
      <w:szCs w:val="16"/>
      <w:lang w:eastAsia="en-US"/>
    </w:rPr>
  </w:style>
  <w:style w:type="character" w:customStyle="1" w:styleId="mord">
    <w:name w:val="mord"/>
    <w:basedOn w:val="a0"/>
    <w:qFormat/>
  </w:style>
  <w:style w:type="character" w:customStyle="1" w:styleId="mopen">
    <w:name w:val="mopen"/>
    <w:basedOn w:val="a0"/>
    <w:qFormat/>
  </w:style>
  <w:style w:type="character" w:customStyle="1" w:styleId="mclose">
    <w:name w:val="mclose"/>
    <w:basedOn w:val="a0"/>
    <w:qFormat/>
  </w:style>
  <w:style w:type="character" w:customStyle="1" w:styleId="mrel">
    <w:name w:val="mrel"/>
    <w:basedOn w:val="a0"/>
    <w:qFormat/>
  </w:style>
  <w:style w:type="character" w:customStyle="1" w:styleId="mbin">
    <w:name w:val="mbin"/>
    <w:basedOn w:val="a0"/>
    <w:qFormat/>
  </w:style>
  <w:style w:type="character" w:customStyle="1" w:styleId="vlist-s">
    <w:name w:val="vlist-s"/>
    <w:basedOn w:val="a0"/>
    <w:qFormat/>
  </w:style>
  <w:style w:type="paragraph" w:styleId="aff5">
    <w:name w:val="List Paragraph"/>
    <w:basedOn w:val="a"/>
    <w:uiPriority w:val="34"/>
    <w:qFormat/>
    <w:pPr>
      <w:ind w:firstLine="420"/>
    </w:pPr>
  </w:style>
  <w:style w:type="character" w:customStyle="1" w:styleId="mjxassistivemathml">
    <w:name w:val="mjx_assistive_mathml"/>
    <w:basedOn w:val="a0"/>
    <w:qFormat/>
  </w:style>
  <w:style w:type="table" w:customStyle="1" w:styleId="210">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f">
    <w:name w:val="页眉 字符"/>
    <w:basedOn w:val="a0"/>
    <w:link w:val="ae"/>
    <w:qFormat/>
    <w:rPr>
      <w:kern w:val="2"/>
      <w:sz w:val="21"/>
      <w:szCs w:val="18"/>
      <w:u w:val="single"/>
    </w:rPr>
  </w:style>
  <w:style w:type="character" w:customStyle="1" w:styleId="ad">
    <w:name w:val="页脚 字符"/>
    <w:basedOn w:val="a0"/>
    <w:link w:val="ac"/>
    <w:uiPriority w:val="99"/>
    <w:qFormat/>
    <w:rPr>
      <w:kern w:val="2"/>
      <w:sz w:val="18"/>
      <w:szCs w:val="18"/>
    </w:rPr>
  </w:style>
  <w:style w:type="character" w:customStyle="1" w:styleId="a9">
    <w:name w:val="日期 字符"/>
    <w:basedOn w:val="a0"/>
    <w:link w:val="a8"/>
    <w:qFormat/>
    <w:rPr>
      <w:kern w:val="2"/>
      <w:sz w:val="24"/>
      <w:szCs w:val="24"/>
    </w:rPr>
  </w:style>
  <w:style w:type="character" w:customStyle="1" w:styleId="token">
    <w:name w:val="token"/>
    <w:basedOn w:val="a0"/>
    <w:qFormat/>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0"/>
    <w:link w:val="1"/>
    <w:rsid w:val="00894302"/>
    <w:rPr>
      <w:b/>
      <w:bCs/>
      <w:kern w:val="44"/>
      <w:sz w:val="44"/>
      <w:szCs w:val="44"/>
    </w:rPr>
  </w:style>
  <w:style w:type="character" w:customStyle="1" w:styleId="20">
    <w:name w:val="标题 2 字符"/>
    <w:basedOn w:val="a0"/>
    <w:link w:val="2"/>
    <w:rsid w:val="00894302"/>
    <w:rPr>
      <w:rFonts w:ascii="Arial" w:eastAsia="黑体" w:hAnsi="Arial"/>
      <w:b/>
      <w:bCs/>
      <w:kern w:val="2"/>
      <w:sz w:val="32"/>
      <w:szCs w:val="32"/>
    </w:rPr>
  </w:style>
  <w:style w:type="character" w:customStyle="1" w:styleId="30">
    <w:name w:val="标题 3 字符"/>
    <w:basedOn w:val="a0"/>
    <w:link w:val="3"/>
    <w:rsid w:val="00894302"/>
    <w:rPr>
      <w:b/>
      <w:bCs/>
      <w:kern w:val="2"/>
      <w:sz w:val="32"/>
      <w:szCs w:val="32"/>
    </w:rPr>
  </w:style>
  <w:style w:type="character" w:customStyle="1" w:styleId="40">
    <w:name w:val="标题 4 字符"/>
    <w:basedOn w:val="a0"/>
    <w:link w:val="4"/>
    <w:rsid w:val="00894302"/>
    <w:rPr>
      <w:rFonts w:ascii="Arial" w:eastAsia="黑体" w:hAnsi="Arial"/>
      <w:b/>
      <w:bCs/>
      <w:kern w:val="2"/>
      <w:sz w:val="28"/>
      <w:szCs w:val="28"/>
    </w:rPr>
  </w:style>
  <w:style w:type="character" w:customStyle="1" w:styleId="a5">
    <w:name w:val="文档结构图 字符"/>
    <w:basedOn w:val="a0"/>
    <w:link w:val="a4"/>
    <w:semiHidden/>
    <w:rsid w:val="00894302"/>
    <w:rPr>
      <w:kern w:val="2"/>
      <w:sz w:val="24"/>
      <w:szCs w:val="24"/>
      <w:shd w:val="clear" w:color="auto" w:fill="000080"/>
    </w:rPr>
  </w:style>
  <w:style w:type="character" w:customStyle="1" w:styleId="a7">
    <w:name w:val="正文文本缩进 字符"/>
    <w:basedOn w:val="a0"/>
    <w:link w:val="a6"/>
    <w:rsid w:val="00894302"/>
    <w:rPr>
      <w:kern w:val="2"/>
      <w:sz w:val="24"/>
      <w:szCs w:val="24"/>
    </w:rPr>
  </w:style>
  <w:style w:type="character" w:customStyle="1" w:styleId="af1">
    <w:name w:val="签名 字符"/>
    <w:basedOn w:val="a0"/>
    <w:link w:val="af0"/>
    <w:rsid w:val="00894302"/>
    <w:rPr>
      <w:kern w:val="2"/>
      <w:sz w:val="24"/>
      <w:szCs w:val="24"/>
    </w:rPr>
  </w:style>
  <w:style w:type="character" w:styleId="aff6">
    <w:name w:val="annotation reference"/>
    <w:basedOn w:val="a0"/>
    <w:rsid w:val="00435247"/>
    <w:rPr>
      <w:sz w:val="21"/>
      <w:szCs w:val="21"/>
    </w:rPr>
  </w:style>
  <w:style w:type="paragraph" w:styleId="aff7">
    <w:name w:val="annotation text"/>
    <w:basedOn w:val="a"/>
    <w:link w:val="aff8"/>
    <w:rsid w:val="00435247"/>
    <w:pPr>
      <w:jc w:val="left"/>
    </w:pPr>
  </w:style>
  <w:style w:type="character" w:customStyle="1" w:styleId="aff8">
    <w:name w:val="批注文字 字符"/>
    <w:basedOn w:val="a0"/>
    <w:link w:val="aff7"/>
    <w:rsid w:val="00435247"/>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709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footer" Target="footer7.xml"/><Relationship Id="rId42" Type="http://schemas.openxmlformats.org/officeDocument/2006/relationships/image" Target="media/image4.wmf"/><Relationship Id="rId63" Type="http://schemas.openxmlformats.org/officeDocument/2006/relationships/oleObject" Target="embeddings/oleObject12.bin"/><Relationship Id="rId84" Type="http://schemas.openxmlformats.org/officeDocument/2006/relationships/image" Target="media/image24.wmf"/><Relationship Id="rId138" Type="http://schemas.openxmlformats.org/officeDocument/2006/relationships/image" Target="media/image49.wmf"/><Relationship Id="rId159" Type="http://schemas.openxmlformats.org/officeDocument/2006/relationships/image" Target="media/image62.png"/><Relationship Id="rId170" Type="http://schemas.openxmlformats.org/officeDocument/2006/relationships/image" Target="media/image66.png"/><Relationship Id="rId191" Type="http://schemas.openxmlformats.org/officeDocument/2006/relationships/oleObject" Target="embeddings/oleObject69.bin"/><Relationship Id="rId205" Type="http://schemas.openxmlformats.org/officeDocument/2006/relationships/oleObject" Target="embeddings/oleObject76.bin"/><Relationship Id="rId226" Type="http://schemas.openxmlformats.org/officeDocument/2006/relationships/image" Target="media/image96.wmf"/><Relationship Id="rId247" Type="http://schemas.openxmlformats.org/officeDocument/2006/relationships/image" Target="media/image107.emf"/><Relationship Id="rId107" Type="http://schemas.openxmlformats.org/officeDocument/2006/relationships/oleObject" Target="embeddings/oleObject35.bin"/><Relationship Id="rId268" Type="http://schemas.openxmlformats.org/officeDocument/2006/relationships/image" Target="media/image118.wmf"/><Relationship Id="rId289" Type="http://schemas.openxmlformats.org/officeDocument/2006/relationships/header" Target="header17.xml"/><Relationship Id="rId11" Type="http://schemas.openxmlformats.org/officeDocument/2006/relationships/header" Target="header1.xml"/><Relationship Id="rId32" Type="http://schemas.openxmlformats.org/officeDocument/2006/relationships/header" Target="header6.xml"/><Relationship Id="rId53" Type="http://schemas.openxmlformats.org/officeDocument/2006/relationships/oleObject" Target="embeddings/oleObject7.bin"/><Relationship Id="rId74" Type="http://schemas.openxmlformats.org/officeDocument/2006/relationships/image" Target="media/image19.wmf"/><Relationship Id="rId128" Type="http://schemas.openxmlformats.org/officeDocument/2006/relationships/image" Target="media/image45.wmf"/><Relationship Id="rId149" Type="http://schemas.openxmlformats.org/officeDocument/2006/relationships/oleObject" Target="embeddings/oleObject57.bin"/><Relationship Id="rId5" Type="http://schemas.openxmlformats.org/officeDocument/2006/relationships/settings" Target="settings.xml"/><Relationship Id="rId95" Type="http://schemas.openxmlformats.org/officeDocument/2006/relationships/image" Target="media/image29.wmf"/><Relationship Id="rId160" Type="http://schemas.openxmlformats.org/officeDocument/2006/relationships/image" Target="media/image60.png"/><Relationship Id="rId181" Type="http://schemas.openxmlformats.org/officeDocument/2006/relationships/image" Target="media/image72.wmf"/><Relationship Id="rId216" Type="http://schemas.openxmlformats.org/officeDocument/2006/relationships/image" Target="media/image91.emf"/><Relationship Id="rId237" Type="http://schemas.openxmlformats.org/officeDocument/2006/relationships/image" Target="media/image102.wmf"/><Relationship Id="rId258" Type="http://schemas.openxmlformats.org/officeDocument/2006/relationships/oleObject" Target="embeddings/oleObject101.bin"/><Relationship Id="rId279" Type="http://schemas.openxmlformats.org/officeDocument/2006/relationships/oleObject" Target="embeddings/oleObject110.bin"/><Relationship Id="rId22" Type="http://schemas.openxmlformats.org/officeDocument/2006/relationships/footer" Target="footer8.xml"/><Relationship Id="rId43" Type="http://schemas.openxmlformats.org/officeDocument/2006/relationships/oleObject" Target="embeddings/oleObject3.bin"/><Relationship Id="rId64" Type="http://schemas.openxmlformats.org/officeDocument/2006/relationships/image" Target="media/image14.wmf"/><Relationship Id="rId118" Type="http://schemas.openxmlformats.org/officeDocument/2006/relationships/image" Target="media/image40.wmf"/><Relationship Id="rId139" Type="http://schemas.openxmlformats.org/officeDocument/2006/relationships/oleObject" Target="embeddings/oleObject52.bin"/><Relationship Id="rId290" Type="http://schemas.openxmlformats.org/officeDocument/2006/relationships/header" Target="header18.xml"/><Relationship Id="rId85" Type="http://schemas.openxmlformats.org/officeDocument/2006/relationships/oleObject" Target="embeddings/oleObject23.bin"/><Relationship Id="rId150" Type="http://schemas.openxmlformats.org/officeDocument/2006/relationships/header" Target="header11.xml"/><Relationship Id="rId171" Type="http://schemas.openxmlformats.org/officeDocument/2006/relationships/image" Target="media/image67.wmf"/><Relationship Id="rId192" Type="http://schemas.openxmlformats.org/officeDocument/2006/relationships/image" Target="media/image79.wmf"/><Relationship Id="rId206" Type="http://schemas.openxmlformats.org/officeDocument/2006/relationships/image" Target="media/image86.wmf"/><Relationship Id="rId227" Type="http://schemas.openxmlformats.org/officeDocument/2006/relationships/oleObject" Target="embeddings/oleObject87.bin"/><Relationship Id="rId248" Type="http://schemas.openxmlformats.org/officeDocument/2006/relationships/oleObject" Target="embeddings/oleObject96.bin"/><Relationship Id="rId269" Type="http://schemas.openxmlformats.org/officeDocument/2006/relationships/oleObject" Target="embeddings/oleObject106.bin"/><Relationship Id="rId12" Type="http://schemas.openxmlformats.org/officeDocument/2006/relationships/header" Target="header2.xml"/><Relationship Id="rId33" Type="http://schemas.openxmlformats.org/officeDocument/2006/relationships/header" Target="header7.xml"/><Relationship Id="rId108" Type="http://schemas.openxmlformats.org/officeDocument/2006/relationships/image" Target="media/image35.wmf"/><Relationship Id="rId129" Type="http://schemas.openxmlformats.org/officeDocument/2006/relationships/oleObject" Target="embeddings/oleObject46.bin"/><Relationship Id="rId280" Type="http://schemas.openxmlformats.org/officeDocument/2006/relationships/image" Target="media/image125.png"/><Relationship Id="rId54" Type="http://schemas.openxmlformats.org/officeDocument/2006/relationships/image" Target="media/image9.wmf"/><Relationship Id="rId75" Type="http://schemas.openxmlformats.org/officeDocument/2006/relationships/oleObject" Target="embeddings/oleObject18.bin"/><Relationship Id="rId96" Type="http://schemas.openxmlformats.org/officeDocument/2006/relationships/oleObject" Target="embeddings/oleObject29.bin"/><Relationship Id="rId140" Type="http://schemas.openxmlformats.org/officeDocument/2006/relationships/image" Target="media/image50.wmf"/><Relationship Id="rId161" Type="http://schemas.openxmlformats.org/officeDocument/2006/relationships/image" Target="media/image61.wmf"/><Relationship Id="rId182" Type="http://schemas.openxmlformats.org/officeDocument/2006/relationships/oleObject" Target="embeddings/oleObject66.bin"/><Relationship Id="rId217" Type="http://schemas.openxmlformats.org/officeDocument/2006/relationships/oleObject" Target="embeddings/oleObject82.bin"/><Relationship Id="rId6" Type="http://schemas.openxmlformats.org/officeDocument/2006/relationships/webSettings" Target="webSettings.xml"/><Relationship Id="rId238" Type="http://schemas.openxmlformats.org/officeDocument/2006/relationships/oleObject" Target="embeddings/oleObject91.bin"/><Relationship Id="rId259" Type="http://schemas.openxmlformats.org/officeDocument/2006/relationships/image" Target="media/image113.wmf"/><Relationship Id="rId23" Type="http://schemas.openxmlformats.org/officeDocument/2006/relationships/footer" Target="footer9.xml"/><Relationship Id="rId119" Type="http://schemas.openxmlformats.org/officeDocument/2006/relationships/oleObject" Target="embeddings/oleObject41.bin"/><Relationship Id="rId270" Type="http://schemas.openxmlformats.org/officeDocument/2006/relationships/image" Target="media/image119.wmf"/><Relationship Id="rId291" Type="http://schemas.openxmlformats.org/officeDocument/2006/relationships/footer" Target="footer21.xml"/><Relationship Id="rId44" Type="http://schemas.openxmlformats.org/officeDocument/2006/relationships/image" Target="media/image5.wmf"/><Relationship Id="rId65" Type="http://schemas.openxmlformats.org/officeDocument/2006/relationships/oleObject" Target="embeddings/oleObject13.bin"/><Relationship Id="rId86" Type="http://schemas.openxmlformats.org/officeDocument/2006/relationships/image" Target="media/image25.wmf"/><Relationship Id="rId130" Type="http://schemas.openxmlformats.org/officeDocument/2006/relationships/image" Target="media/image46.wmf"/><Relationship Id="rId151" Type="http://schemas.openxmlformats.org/officeDocument/2006/relationships/image" Target="media/image55.png"/><Relationship Id="rId172" Type="http://schemas.openxmlformats.org/officeDocument/2006/relationships/oleObject" Target="embeddings/oleObject61.bin"/><Relationship Id="rId193" Type="http://schemas.openxmlformats.org/officeDocument/2006/relationships/oleObject" Target="embeddings/oleObject70.bin"/><Relationship Id="rId207" Type="http://schemas.openxmlformats.org/officeDocument/2006/relationships/oleObject" Target="embeddings/oleObject77.bin"/><Relationship Id="rId228" Type="http://schemas.openxmlformats.org/officeDocument/2006/relationships/image" Target="media/image97.wmf"/><Relationship Id="rId249" Type="http://schemas.openxmlformats.org/officeDocument/2006/relationships/image" Target="media/image108.wmf"/><Relationship Id="rId13" Type="http://schemas.openxmlformats.org/officeDocument/2006/relationships/footer" Target="footer1.xml"/><Relationship Id="rId109" Type="http://schemas.openxmlformats.org/officeDocument/2006/relationships/oleObject" Target="embeddings/oleObject36.bin"/><Relationship Id="rId260" Type="http://schemas.openxmlformats.org/officeDocument/2006/relationships/oleObject" Target="embeddings/oleObject102.bin"/><Relationship Id="rId281" Type="http://schemas.openxmlformats.org/officeDocument/2006/relationships/image" Target="media/image126.emf"/><Relationship Id="rId34" Type="http://schemas.openxmlformats.org/officeDocument/2006/relationships/footer" Target="footer16.xml"/><Relationship Id="rId55" Type="http://schemas.openxmlformats.org/officeDocument/2006/relationships/oleObject" Target="embeddings/oleObject8.bin"/><Relationship Id="rId76" Type="http://schemas.openxmlformats.org/officeDocument/2006/relationships/image" Target="media/image20.wmf"/><Relationship Id="rId97" Type="http://schemas.openxmlformats.org/officeDocument/2006/relationships/oleObject" Target="embeddings/oleObject30.bin"/><Relationship Id="rId120" Type="http://schemas.openxmlformats.org/officeDocument/2006/relationships/image" Target="media/image41.wmf"/><Relationship Id="rId141"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oleObject" Target="embeddings/oleObject16.bin"/><Relationship Id="rId92" Type="http://schemas.openxmlformats.org/officeDocument/2006/relationships/oleObject" Target="embeddings/oleObject27.bin"/><Relationship Id="rId162" Type="http://schemas.openxmlformats.org/officeDocument/2006/relationships/oleObject" Target="embeddings/oleObject58.bin"/><Relationship Id="rId183" Type="http://schemas.openxmlformats.org/officeDocument/2006/relationships/image" Target="media/image73.emf"/><Relationship Id="rId213" Type="http://schemas.openxmlformats.org/officeDocument/2006/relationships/oleObject" Target="embeddings/oleObject80.bin"/><Relationship Id="rId218" Type="http://schemas.openxmlformats.org/officeDocument/2006/relationships/image" Target="media/image92.emf"/><Relationship Id="rId234" Type="http://schemas.openxmlformats.org/officeDocument/2006/relationships/image" Target="media/image100.png"/><Relationship Id="rId239" Type="http://schemas.openxmlformats.org/officeDocument/2006/relationships/image" Target="media/image103.wmf"/><Relationship Id="rId2" Type="http://schemas.openxmlformats.org/officeDocument/2006/relationships/customXml" Target="../customXml/item2.xml"/><Relationship Id="rId29" Type="http://schemas.openxmlformats.org/officeDocument/2006/relationships/header" Target="header5.xml"/><Relationship Id="rId250" Type="http://schemas.openxmlformats.org/officeDocument/2006/relationships/oleObject" Target="embeddings/oleObject97.bin"/><Relationship Id="rId255" Type="http://schemas.openxmlformats.org/officeDocument/2006/relationships/image" Target="media/image111.wmf"/><Relationship Id="rId271" Type="http://schemas.openxmlformats.org/officeDocument/2006/relationships/oleObject" Target="embeddings/oleObject107.bin"/><Relationship Id="rId276" Type="http://schemas.openxmlformats.org/officeDocument/2006/relationships/oleObject" Target="embeddings/oleObject109.bin"/><Relationship Id="rId292" Type="http://schemas.openxmlformats.org/officeDocument/2006/relationships/header" Target="header19.xml"/><Relationship Id="rId24" Type="http://schemas.openxmlformats.org/officeDocument/2006/relationships/footer" Target="footer10.xml"/><Relationship Id="rId40" Type="http://schemas.openxmlformats.org/officeDocument/2006/relationships/image" Target="media/image3.wmf"/><Relationship Id="rId45" Type="http://schemas.openxmlformats.org/officeDocument/2006/relationships/oleObject" Target="embeddings/oleObject4.bin"/><Relationship Id="rId66" Type="http://schemas.openxmlformats.org/officeDocument/2006/relationships/image" Target="media/image15.wmf"/><Relationship Id="rId87" Type="http://schemas.openxmlformats.org/officeDocument/2006/relationships/oleObject" Target="embeddings/oleObject24.bin"/><Relationship Id="rId110" Type="http://schemas.openxmlformats.org/officeDocument/2006/relationships/image" Target="media/image36.wmf"/><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image" Target="media/image48.wmf"/><Relationship Id="rId157" Type="http://schemas.openxmlformats.org/officeDocument/2006/relationships/image" Target="media/image59.png"/><Relationship Id="rId178" Type="http://schemas.openxmlformats.org/officeDocument/2006/relationships/oleObject" Target="embeddings/oleObject64.bin"/><Relationship Id="rId61" Type="http://schemas.openxmlformats.org/officeDocument/2006/relationships/oleObject" Target="embeddings/oleObject11.bin"/><Relationship Id="rId82" Type="http://schemas.openxmlformats.org/officeDocument/2006/relationships/image" Target="media/image23.wmf"/><Relationship Id="rId152" Type="http://schemas.openxmlformats.org/officeDocument/2006/relationships/image" Target="media/image56.png"/><Relationship Id="rId173" Type="http://schemas.openxmlformats.org/officeDocument/2006/relationships/image" Target="media/image68.wmf"/><Relationship Id="rId194" Type="http://schemas.openxmlformats.org/officeDocument/2006/relationships/image" Target="media/image80.wmf"/><Relationship Id="rId199" Type="http://schemas.openxmlformats.org/officeDocument/2006/relationships/image" Target="media/image82.wmf"/><Relationship Id="rId203" Type="http://schemas.openxmlformats.org/officeDocument/2006/relationships/image" Target="media/image84.emf"/><Relationship Id="rId208" Type="http://schemas.openxmlformats.org/officeDocument/2006/relationships/image" Target="media/image87.wmf"/><Relationship Id="rId229" Type="http://schemas.openxmlformats.org/officeDocument/2006/relationships/oleObject" Target="embeddings/oleObject88.bin"/><Relationship Id="rId19" Type="http://schemas.openxmlformats.org/officeDocument/2006/relationships/footer" Target="footer5.xml"/><Relationship Id="rId224" Type="http://schemas.openxmlformats.org/officeDocument/2006/relationships/image" Target="media/image95.wmf"/><Relationship Id="rId240" Type="http://schemas.openxmlformats.org/officeDocument/2006/relationships/oleObject" Target="embeddings/oleObject92.bin"/><Relationship Id="rId245" Type="http://schemas.openxmlformats.org/officeDocument/2006/relationships/image" Target="media/image106.wmf"/><Relationship Id="rId261" Type="http://schemas.openxmlformats.org/officeDocument/2006/relationships/image" Target="media/image114.wmf"/><Relationship Id="rId266" Type="http://schemas.openxmlformats.org/officeDocument/2006/relationships/image" Target="media/image117.wmf"/><Relationship Id="rId287" Type="http://schemas.openxmlformats.org/officeDocument/2006/relationships/header" Target="header15.xml"/><Relationship Id="rId14" Type="http://schemas.openxmlformats.org/officeDocument/2006/relationships/footer" Target="footer2.xml"/><Relationship Id="rId30" Type="http://schemas.openxmlformats.org/officeDocument/2006/relationships/footer" Target="footer14.xml"/><Relationship Id="rId35" Type="http://schemas.openxmlformats.org/officeDocument/2006/relationships/footer" Target="footer17.xml"/><Relationship Id="rId56" Type="http://schemas.openxmlformats.org/officeDocument/2006/relationships/image" Target="media/image10.wmf"/><Relationship Id="rId77" Type="http://schemas.openxmlformats.org/officeDocument/2006/relationships/oleObject" Target="embeddings/oleObject19.bin"/><Relationship Id="rId100" Type="http://schemas.openxmlformats.org/officeDocument/2006/relationships/oleObject" Target="embeddings/oleObject32.bin"/><Relationship Id="rId105" Type="http://schemas.openxmlformats.org/officeDocument/2006/relationships/oleObject" Target="embeddings/oleObject34.bin"/><Relationship Id="rId126" Type="http://schemas.openxmlformats.org/officeDocument/2006/relationships/image" Target="media/image44.wmf"/><Relationship Id="rId147" Type="http://schemas.openxmlformats.org/officeDocument/2006/relationships/oleObject" Target="embeddings/oleObject56.bin"/><Relationship Id="rId168" Type="http://schemas.openxmlformats.org/officeDocument/2006/relationships/image" Target="media/image65.jpeg"/><Relationship Id="rId282" Type="http://schemas.openxmlformats.org/officeDocument/2006/relationships/oleObject" Target="embeddings/oleObject111.bin"/><Relationship Id="rId8" Type="http://schemas.openxmlformats.org/officeDocument/2006/relationships/endnotes" Target="endnotes.xml"/><Relationship Id="rId51" Type="http://schemas.openxmlformats.org/officeDocument/2006/relationships/oleObject" Target="embeddings/oleObject6.bin"/><Relationship Id="rId72" Type="http://schemas.openxmlformats.org/officeDocument/2006/relationships/image" Target="media/image18.wmf"/><Relationship Id="rId93" Type="http://schemas.openxmlformats.org/officeDocument/2006/relationships/image" Target="media/image28.wmf"/><Relationship Id="rId98" Type="http://schemas.openxmlformats.org/officeDocument/2006/relationships/oleObject" Target="embeddings/oleObject31.bin"/><Relationship Id="rId121" Type="http://schemas.openxmlformats.org/officeDocument/2006/relationships/oleObject" Target="embeddings/oleObject42.bin"/><Relationship Id="rId142" Type="http://schemas.openxmlformats.org/officeDocument/2006/relationships/image" Target="media/image51.wmf"/><Relationship Id="rId163" Type="http://schemas.openxmlformats.org/officeDocument/2006/relationships/image" Target="media/image62.wmf"/><Relationship Id="rId184" Type="http://schemas.openxmlformats.org/officeDocument/2006/relationships/oleObject" Target="embeddings/oleObject67.bin"/><Relationship Id="rId189" Type="http://schemas.openxmlformats.org/officeDocument/2006/relationships/image" Target="media/image77.emf"/><Relationship Id="rId219" Type="http://schemas.openxmlformats.org/officeDocument/2006/relationships/oleObject" Target="embeddings/oleObject83.bin"/><Relationship Id="rId3" Type="http://schemas.openxmlformats.org/officeDocument/2006/relationships/numbering" Target="numbering.xml"/><Relationship Id="rId214" Type="http://schemas.openxmlformats.org/officeDocument/2006/relationships/image" Target="media/image90.wmf"/><Relationship Id="rId230" Type="http://schemas.openxmlformats.org/officeDocument/2006/relationships/image" Target="media/image98.wmf"/><Relationship Id="rId235" Type="http://schemas.openxmlformats.org/officeDocument/2006/relationships/image" Target="media/image101.png"/><Relationship Id="rId251" Type="http://schemas.openxmlformats.org/officeDocument/2006/relationships/image" Target="media/image109.wmf"/><Relationship Id="rId256" Type="http://schemas.openxmlformats.org/officeDocument/2006/relationships/oleObject" Target="embeddings/oleObject100.bin"/><Relationship Id="rId277" Type="http://schemas.openxmlformats.org/officeDocument/2006/relationships/image" Target="media/image123.emf"/><Relationship Id="rId25" Type="http://schemas.openxmlformats.org/officeDocument/2006/relationships/footer" Target="footer11.xml"/><Relationship Id="rId46" Type="http://schemas.openxmlformats.org/officeDocument/2006/relationships/image" Target="media/image6.wmf"/><Relationship Id="rId67" Type="http://schemas.openxmlformats.org/officeDocument/2006/relationships/oleObject" Target="embeddings/oleObject14.bin"/><Relationship Id="rId116" Type="http://schemas.openxmlformats.org/officeDocument/2006/relationships/image" Target="media/image39.wmf"/><Relationship Id="rId137" Type="http://schemas.openxmlformats.org/officeDocument/2006/relationships/oleObject" Target="embeddings/oleObject51.bin"/><Relationship Id="rId158" Type="http://schemas.openxmlformats.org/officeDocument/2006/relationships/image" Target="media/image61.png"/><Relationship Id="rId272" Type="http://schemas.openxmlformats.org/officeDocument/2006/relationships/image" Target="media/image120.wmf"/><Relationship Id="rId293" Type="http://schemas.openxmlformats.org/officeDocument/2006/relationships/header" Target="header20.xml"/><Relationship Id="rId20" Type="http://schemas.openxmlformats.org/officeDocument/2006/relationships/footer" Target="footer6.xml"/><Relationship Id="rId41" Type="http://schemas.openxmlformats.org/officeDocument/2006/relationships/oleObject" Target="embeddings/oleObject2.bin"/><Relationship Id="rId62" Type="http://schemas.openxmlformats.org/officeDocument/2006/relationships/image" Target="media/image13.wmf"/><Relationship Id="rId83" Type="http://schemas.openxmlformats.org/officeDocument/2006/relationships/oleObject" Target="embeddings/oleObject22.bin"/><Relationship Id="rId88" Type="http://schemas.openxmlformats.org/officeDocument/2006/relationships/image" Target="media/image26.wmf"/><Relationship Id="rId111" Type="http://schemas.openxmlformats.org/officeDocument/2006/relationships/oleObject" Target="embeddings/oleObject37.bin"/><Relationship Id="rId132" Type="http://schemas.openxmlformats.org/officeDocument/2006/relationships/oleObject" Target="embeddings/oleObject48.bin"/><Relationship Id="rId153" Type="http://schemas.openxmlformats.org/officeDocument/2006/relationships/image" Target="media/image560.png"/><Relationship Id="rId174" Type="http://schemas.openxmlformats.org/officeDocument/2006/relationships/oleObject" Target="embeddings/oleObject62.bin"/><Relationship Id="rId179" Type="http://schemas.openxmlformats.org/officeDocument/2006/relationships/image" Target="media/image71.wmf"/><Relationship Id="rId195" Type="http://schemas.openxmlformats.org/officeDocument/2006/relationships/oleObject" Target="embeddings/oleObject71.bin"/><Relationship Id="rId209" Type="http://schemas.openxmlformats.org/officeDocument/2006/relationships/oleObject" Target="embeddings/oleObject78.bin"/><Relationship Id="rId190" Type="http://schemas.openxmlformats.org/officeDocument/2006/relationships/image" Target="media/image78.wmf"/><Relationship Id="rId204" Type="http://schemas.openxmlformats.org/officeDocument/2006/relationships/image" Target="media/image85.wmf"/><Relationship Id="rId220" Type="http://schemas.openxmlformats.org/officeDocument/2006/relationships/image" Target="media/image93.emf"/><Relationship Id="rId225" Type="http://schemas.openxmlformats.org/officeDocument/2006/relationships/oleObject" Target="embeddings/oleObject86.bin"/><Relationship Id="rId241" Type="http://schemas.openxmlformats.org/officeDocument/2006/relationships/image" Target="media/image104.wmf"/><Relationship Id="rId246" Type="http://schemas.openxmlformats.org/officeDocument/2006/relationships/oleObject" Target="embeddings/oleObject95.bin"/><Relationship Id="rId267" Type="http://schemas.openxmlformats.org/officeDocument/2006/relationships/oleObject" Target="embeddings/oleObject105.bin"/><Relationship Id="rId288" Type="http://schemas.openxmlformats.org/officeDocument/2006/relationships/header" Target="header16.xml"/><Relationship Id="rId15" Type="http://schemas.openxmlformats.org/officeDocument/2006/relationships/header" Target="header3.xml"/><Relationship Id="rId36" Type="http://schemas.openxmlformats.org/officeDocument/2006/relationships/header" Target="header8.xml"/><Relationship Id="rId57" Type="http://schemas.openxmlformats.org/officeDocument/2006/relationships/oleObject" Target="embeddings/oleObject9.bin"/><Relationship Id="rId106" Type="http://schemas.openxmlformats.org/officeDocument/2006/relationships/image" Target="media/image34.wmf"/><Relationship Id="rId127" Type="http://schemas.openxmlformats.org/officeDocument/2006/relationships/oleObject" Target="embeddings/oleObject45.bin"/><Relationship Id="rId262" Type="http://schemas.openxmlformats.org/officeDocument/2006/relationships/oleObject" Target="embeddings/oleObject103.bin"/><Relationship Id="rId283" Type="http://schemas.openxmlformats.org/officeDocument/2006/relationships/image" Target="media/image127.png"/><Relationship Id="rId10" Type="http://schemas.openxmlformats.org/officeDocument/2006/relationships/oleObject" Target="embeddings/oleObject1.bin"/><Relationship Id="rId31" Type="http://schemas.openxmlformats.org/officeDocument/2006/relationships/footer" Target="footer15.xml"/><Relationship Id="rId52" Type="http://schemas.openxmlformats.org/officeDocument/2006/relationships/image" Target="media/image8.wmf"/><Relationship Id="rId73" Type="http://schemas.openxmlformats.org/officeDocument/2006/relationships/oleObject" Target="embeddings/oleObject17.bin"/><Relationship Id="rId78" Type="http://schemas.openxmlformats.org/officeDocument/2006/relationships/image" Target="media/image21.wmf"/><Relationship Id="rId94" Type="http://schemas.openxmlformats.org/officeDocument/2006/relationships/oleObject" Target="embeddings/oleObject28.bin"/><Relationship Id="rId99" Type="http://schemas.openxmlformats.org/officeDocument/2006/relationships/image" Target="media/image30.wmf"/><Relationship Id="rId101" Type="http://schemas.openxmlformats.org/officeDocument/2006/relationships/image" Target="media/image31.png"/><Relationship Id="rId122" Type="http://schemas.openxmlformats.org/officeDocument/2006/relationships/image" Target="media/image42.wmf"/><Relationship Id="rId143" Type="http://schemas.openxmlformats.org/officeDocument/2006/relationships/oleObject" Target="embeddings/oleObject54.bin"/><Relationship Id="rId148" Type="http://schemas.openxmlformats.org/officeDocument/2006/relationships/image" Target="media/image54.wmf"/><Relationship Id="rId164" Type="http://schemas.openxmlformats.org/officeDocument/2006/relationships/oleObject" Target="embeddings/oleObject59.bin"/><Relationship Id="rId169" Type="http://schemas.openxmlformats.org/officeDocument/2006/relationships/header" Target="header12.xml"/><Relationship Id="rId185" Type="http://schemas.openxmlformats.org/officeDocument/2006/relationships/image" Target="media/image74.emf"/><Relationship Id="rId4" Type="http://schemas.openxmlformats.org/officeDocument/2006/relationships/styles" Target="styles.xml"/><Relationship Id="rId9" Type="http://schemas.openxmlformats.org/officeDocument/2006/relationships/image" Target="media/image1.wmf"/><Relationship Id="rId180" Type="http://schemas.openxmlformats.org/officeDocument/2006/relationships/oleObject" Target="embeddings/oleObject65.bin"/><Relationship Id="rId210" Type="http://schemas.openxmlformats.org/officeDocument/2006/relationships/image" Target="media/image88.wmf"/><Relationship Id="rId215" Type="http://schemas.openxmlformats.org/officeDocument/2006/relationships/oleObject" Target="embeddings/oleObject81.bin"/><Relationship Id="rId236" Type="http://schemas.openxmlformats.org/officeDocument/2006/relationships/header" Target="header13.xml"/><Relationship Id="rId257" Type="http://schemas.openxmlformats.org/officeDocument/2006/relationships/image" Target="media/image112.wmf"/><Relationship Id="rId278" Type="http://schemas.openxmlformats.org/officeDocument/2006/relationships/image" Target="media/image124.emf"/><Relationship Id="rId26" Type="http://schemas.openxmlformats.org/officeDocument/2006/relationships/footer" Target="footer12.xml"/><Relationship Id="rId231" Type="http://schemas.openxmlformats.org/officeDocument/2006/relationships/oleObject" Target="embeddings/oleObject89.bin"/><Relationship Id="rId252" Type="http://schemas.openxmlformats.org/officeDocument/2006/relationships/oleObject" Target="embeddings/oleObject98.bin"/><Relationship Id="rId273" Type="http://schemas.openxmlformats.org/officeDocument/2006/relationships/oleObject" Target="embeddings/oleObject108.bin"/><Relationship Id="rId294" Type="http://schemas.openxmlformats.org/officeDocument/2006/relationships/fontTable" Target="fontTable.xml"/><Relationship Id="rId47" Type="http://schemas.openxmlformats.org/officeDocument/2006/relationships/oleObject" Target="embeddings/oleObject5.bin"/><Relationship Id="rId68" Type="http://schemas.openxmlformats.org/officeDocument/2006/relationships/image" Target="media/image16.wmf"/><Relationship Id="rId89" Type="http://schemas.openxmlformats.org/officeDocument/2006/relationships/oleObject" Target="embeddings/oleObject25.bin"/><Relationship Id="rId112" Type="http://schemas.openxmlformats.org/officeDocument/2006/relationships/image" Target="media/image37.wmf"/><Relationship Id="rId133" Type="http://schemas.openxmlformats.org/officeDocument/2006/relationships/oleObject" Target="embeddings/oleObject49.bin"/><Relationship Id="rId154" Type="http://schemas.openxmlformats.org/officeDocument/2006/relationships/image" Target="media/image57.png"/><Relationship Id="rId175" Type="http://schemas.openxmlformats.org/officeDocument/2006/relationships/image" Target="media/image69.wmf"/><Relationship Id="rId196" Type="http://schemas.openxmlformats.org/officeDocument/2006/relationships/image" Target="media/image81.wmf"/><Relationship Id="rId200" Type="http://schemas.openxmlformats.org/officeDocument/2006/relationships/oleObject" Target="embeddings/oleObject74.bin"/><Relationship Id="rId16" Type="http://schemas.openxmlformats.org/officeDocument/2006/relationships/footer" Target="footer3.xml"/><Relationship Id="rId221" Type="http://schemas.openxmlformats.org/officeDocument/2006/relationships/oleObject" Target="embeddings/oleObject84.bin"/><Relationship Id="rId242" Type="http://schemas.openxmlformats.org/officeDocument/2006/relationships/oleObject" Target="embeddings/oleObject93.bin"/><Relationship Id="rId263" Type="http://schemas.openxmlformats.org/officeDocument/2006/relationships/image" Target="media/image115.wmf"/><Relationship Id="rId284" Type="http://schemas.openxmlformats.org/officeDocument/2006/relationships/image" Target="media/image128.png"/><Relationship Id="rId37" Type="http://schemas.openxmlformats.org/officeDocument/2006/relationships/header" Target="header9.xml"/><Relationship Id="rId58" Type="http://schemas.openxmlformats.org/officeDocument/2006/relationships/image" Target="media/image11.wmf"/><Relationship Id="rId79" Type="http://schemas.openxmlformats.org/officeDocument/2006/relationships/oleObject" Target="embeddings/oleObject20.bin"/><Relationship Id="rId102" Type="http://schemas.openxmlformats.org/officeDocument/2006/relationships/image" Target="media/image32.wmf"/><Relationship Id="rId123" Type="http://schemas.openxmlformats.org/officeDocument/2006/relationships/oleObject" Target="embeddings/oleObject43.bin"/><Relationship Id="rId144" Type="http://schemas.openxmlformats.org/officeDocument/2006/relationships/image" Target="media/image52.wmf"/><Relationship Id="rId90" Type="http://schemas.openxmlformats.org/officeDocument/2006/relationships/image" Target="media/image27.wmf"/><Relationship Id="rId165" Type="http://schemas.openxmlformats.org/officeDocument/2006/relationships/image" Target="media/image63.wmf"/><Relationship Id="rId186" Type="http://schemas.openxmlformats.org/officeDocument/2006/relationships/oleObject" Target="embeddings/oleObject68.bin"/><Relationship Id="rId211" Type="http://schemas.openxmlformats.org/officeDocument/2006/relationships/oleObject" Target="embeddings/oleObject79.bin"/><Relationship Id="rId232" Type="http://schemas.openxmlformats.org/officeDocument/2006/relationships/image" Target="media/image99.wmf"/><Relationship Id="rId253" Type="http://schemas.openxmlformats.org/officeDocument/2006/relationships/image" Target="media/image110.wmf"/><Relationship Id="rId274" Type="http://schemas.openxmlformats.org/officeDocument/2006/relationships/image" Target="media/image121.emf"/><Relationship Id="rId295" Type="http://schemas.openxmlformats.org/officeDocument/2006/relationships/theme" Target="theme/theme1.xml"/><Relationship Id="rId27" Type="http://schemas.openxmlformats.org/officeDocument/2006/relationships/footer" Target="footer13.xml"/><Relationship Id="rId48" Type="http://schemas.openxmlformats.org/officeDocument/2006/relationships/header" Target="header10.xml"/><Relationship Id="rId69" Type="http://schemas.openxmlformats.org/officeDocument/2006/relationships/oleObject" Target="embeddings/oleObject15.bin"/><Relationship Id="rId113" Type="http://schemas.openxmlformats.org/officeDocument/2006/relationships/oleObject" Target="embeddings/oleObject38.bin"/><Relationship Id="rId134" Type="http://schemas.openxmlformats.org/officeDocument/2006/relationships/image" Target="media/image47.wmf"/><Relationship Id="rId80" Type="http://schemas.openxmlformats.org/officeDocument/2006/relationships/image" Target="media/image22.wmf"/><Relationship Id="rId155" Type="http://schemas.openxmlformats.org/officeDocument/2006/relationships/image" Target="media/image57.jpeg"/><Relationship Id="rId176" Type="http://schemas.openxmlformats.org/officeDocument/2006/relationships/oleObject" Target="embeddings/oleObject63.bin"/><Relationship Id="rId197" Type="http://schemas.openxmlformats.org/officeDocument/2006/relationships/oleObject" Target="embeddings/oleObject72.bin"/><Relationship Id="rId201" Type="http://schemas.openxmlformats.org/officeDocument/2006/relationships/image" Target="media/image83.wmf"/><Relationship Id="rId222" Type="http://schemas.openxmlformats.org/officeDocument/2006/relationships/image" Target="media/image94.wmf"/><Relationship Id="rId243" Type="http://schemas.openxmlformats.org/officeDocument/2006/relationships/image" Target="media/image105.emf"/><Relationship Id="rId264" Type="http://schemas.openxmlformats.org/officeDocument/2006/relationships/oleObject" Target="embeddings/oleObject104.bin"/><Relationship Id="rId285" Type="http://schemas.openxmlformats.org/officeDocument/2006/relationships/image" Target="media/image129.png"/><Relationship Id="rId17" Type="http://schemas.openxmlformats.org/officeDocument/2006/relationships/image" Target="media/image2.jpg"/><Relationship Id="rId38" Type="http://schemas.openxmlformats.org/officeDocument/2006/relationships/footer" Target="footer18.xml"/><Relationship Id="rId59" Type="http://schemas.openxmlformats.org/officeDocument/2006/relationships/oleObject" Target="embeddings/oleObject10.bin"/><Relationship Id="rId103" Type="http://schemas.openxmlformats.org/officeDocument/2006/relationships/oleObject" Target="embeddings/oleObject33.bin"/><Relationship Id="rId124" Type="http://schemas.openxmlformats.org/officeDocument/2006/relationships/image" Target="media/image43.wmf"/><Relationship Id="rId70" Type="http://schemas.openxmlformats.org/officeDocument/2006/relationships/image" Target="media/image17.wmf"/><Relationship Id="rId91" Type="http://schemas.openxmlformats.org/officeDocument/2006/relationships/oleObject" Target="embeddings/oleObject26.bin"/><Relationship Id="rId145" Type="http://schemas.openxmlformats.org/officeDocument/2006/relationships/oleObject" Target="embeddings/oleObject55.bin"/><Relationship Id="rId166" Type="http://schemas.openxmlformats.org/officeDocument/2006/relationships/oleObject" Target="embeddings/oleObject60.bin"/><Relationship Id="rId187" Type="http://schemas.openxmlformats.org/officeDocument/2006/relationships/image" Target="media/image75.png"/><Relationship Id="rId1" Type="http://schemas.openxmlformats.org/officeDocument/2006/relationships/customXml" Target="../customXml/item1.xml"/><Relationship Id="rId212" Type="http://schemas.openxmlformats.org/officeDocument/2006/relationships/image" Target="media/image89.wmf"/><Relationship Id="rId233" Type="http://schemas.openxmlformats.org/officeDocument/2006/relationships/oleObject" Target="embeddings/oleObject90.bin"/><Relationship Id="rId254" Type="http://schemas.openxmlformats.org/officeDocument/2006/relationships/oleObject" Target="embeddings/oleObject99.bin"/><Relationship Id="rId28" Type="http://schemas.openxmlformats.org/officeDocument/2006/relationships/header" Target="header4.xml"/><Relationship Id="rId49" Type="http://schemas.openxmlformats.org/officeDocument/2006/relationships/footer" Target="footer20.xml"/><Relationship Id="rId114" Type="http://schemas.openxmlformats.org/officeDocument/2006/relationships/image" Target="media/image38.wmf"/><Relationship Id="rId275" Type="http://schemas.openxmlformats.org/officeDocument/2006/relationships/image" Target="media/image122.emf"/><Relationship Id="rId60" Type="http://schemas.openxmlformats.org/officeDocument/2006/relationships/image" Target="media/image12.wmf"/><Relationship Id="rId81" Type="http://schemas.openxmlformats.org/officeDocument/2006/relationships/oleObject" Target="embeddings/oleObject21.bin"/><Relationship Id="rId135" Type="http://schemas.openxmlformats.org/officeDocument/2006/relationships/oleObject" Target="embeddings/oleObject50.bin"/><Relationship Id="rId156" Type="http://schemas.openxmlformats.org/officeDocument/2006/relationships/image" Target="media/image58.png"/><Relationship Id="rId177" Type="http://schemas.openxmlformats.org/officeDocument/2006/relationships/image" Target="media/image70.wmf"/><Relationship Id="rId198" Type="http://schemas.openxmlformats.org/officeDocument/2006/relationships/oleObject" Target="embeddings/oleObject73.bin"/><Relationship Id="rId202" Type="http://schemas.openxmlformats.org/officeDocument/2006/relationships/oleObject" Target="embeddings/oleObject75.bin"/><Relationship Id="rId223" Type="http://schemas.openxmlformats.org/officeDocument/2006/relationships/oleObject" Target="embeddings/oleObject85.bin"/><Relationship Id="rId244" Type="http://schemas.openxmlformats.org/officeDocument/2006/relationships/oleObject" Target="embeddings/oleObject94.bin"/><Relationship Id="rId18" Type="http://schemas.openxmlformats.org/officeDocument/2006/relationships/footer" Target="footer4.xml"/><Relationship Id="rId39" Type="http://schemas.openxmlformats.org/officeDocument/2006/relationships/footer" Target="footer19.xml"/><Relationship Id="rId265" Type="http://schemas.openxmlformats.org/officeDocument/2006/relationships/image" Target="media/image116.emf"/><Relationship Id="rId286" Type="http://schemas.openxmlformats.org/officeDocument/2006/relationships/header" Target="header14.xml"/><Relationship Id="rId50" Type="http://schemas.openxmlformats.org/officeDocument/2006/relationships/image" Target="media/image7.wmf"/><Relationship Id="rId104" Type="http://schemas.openxmlformats.org/officeDocument/2006/relationships/image" Target="media/image33.wmf"/><Relationship Id="rId125" Type="http://schemas.openxmlformats.org/officeDocument/2006/relationships/oleObject" Target="embeddings/oleObject44.bin"/><Relationship Id="rId146" Type="http://schemas.openxmlformats.org/officeDocument/2006/relationships/image" Target="media/image53.wmf"/><Relationship Id="rId167" Type="http://schemas.openxmlformats.org/officeDocument/2006/relationships/image" Target="media/image64.png"/><Relationship Id="rId188" Type="http://schemas.openxmlformats.org/officeDocument/2006/relationships/image" Target="media/image76.emf"/></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31"/>
    <customShpInfo spid="_x0000_s103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F88363-D58A-4FD5-B40A-479CC2AE0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6570</TotalTime>
  <Pages>70</Pages>
  <Words>10186</Words>
  <Characters>58061</Characters>
  <Application>Microsoft Office Word</Application>
  <DocSecurity>0</DocSecurity>
  <Lines>483</Lines>
  <Paragraphs>136</Paragraphs>
  <ScaleCrop>false</ScaleCrop>
  <Company>netcores</Company>
  <LinksUpToDate>false</LinksUpToDate>
  <CharactersWithSpaces>68111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creator>雨林木风</dc:creator>
  <cp:lastModifiedBy>wang yuhuan</cp:lastModifiedBy>
  <cp:revision>115</cp:revision>
  <cp:lastPrinted>2020-06-12T06:28:00Z</cp:lastPrinted>
  <dcterms:created xsi:type="dcterms:W3CDTF">2020-05-10T17:25:00Z</dcterms:created>
  <dcterms:modified xsi:type="dcterms:W3CDTF">2020-06-12T06:28:00Z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